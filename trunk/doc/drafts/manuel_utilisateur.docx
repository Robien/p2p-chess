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id w:val="541904539"/>
        <w:docPartObj>
          <w:docPartGallery w:val="Cover Pages"/>
          <w:docPartUnique/>
        </w:docPartObj>
      </w:sdtPr>
      <w:sdtEndPr>
        <w:rPr>
          <w:color w:val="1F497D" w:themeColor="text2"/>
          <w:sz w:val="72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662"/>
            <w:gridCol w:w="4632"/>
          </w:tblGrid>
          <w:tr w:rsidR="001C6B49" w14:paraId="75EA51F3" w14:textId="77777777" w:rsidTr="00804A7C">
            <w:trPr>
              <w:trHeight w:val="1464"/>
            </w:trPr>
            <w:tc>
              <w:tcPr>
                <w:tcW w:w="1662" w:type="dxa"/>
                <w:tcBorders>
                  <w:right w:val="single" w:sz="4" w:space="0" w:color="FFFFFF" w:themeColor="background1"/>
                </w:tcBorders>
                <w:shd w:val="clear" w:color="auto" w:fill="8DB3E2" w:themeFill="text2" w:themeFillTint="66"/>
              </w:tcPr>
              <w:p w14:paraId="5E8081EC" w14:textId="77777777" w:rsidR="001C6B49" w:rsidRDefault="001C6B49" w:rsidP="0078246D">
                <w:pPr>
                  <w:jc w:val="both"/>
                </w:pPr>
              </w:p>
            </w:tc>
            <w:tc>
              <w:tcPr>
                <w:tcW w:w="4632" w:type="dxa"/>
                <w:tcBorders>
                  <w:left w:val="single" w:sz="4" w:space="0" w:color="FFFFFF" w:themeColor="background1"/>
                </w:tcBorders>
                <w:shd w:val="clear" w:color="auto" w:fill="8DB3E2" w:themeFill="text2" w:themeFillTint="66"/>
                <w:vAlign w:val="bottom"/>
              </w:tcPr>
              <w:p w14:paraId="03051B05" w14:textId="77777777" w:rsidR="001C6B49" w:rsidRDefault="001C6B49" w:rsidP="0078246D">
                <w:pPr>
                  <w:pStyle w:val="NoSpacing"/>
                  <w:jc w:val="both"/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>Projet LO23</w:t>
                </w:r>
                <w:r w:rsidR="00862957"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 xml:space="preserve"> ChessP2P</w:t>
                </w:r>
              </w:p>
            </w:tc>
          </w:tr>
          <w:tr w:rsidR="001C6B49" w14:paraId="138B2BC4" w14:textId="77777777" w:rsidTr="005317E9">
            <w:trPr>
              <w:trHeight w:val="2929"/>
            </w:trPr>
            <w:tc>
              <w:tcPr>
                <w:tcW w:w="1662" w:type="dxa"/>
                <w:tcBorders>
                  <w:right w:val="single" w:sz="4" w:space="0" w:color="000000" w:themeColor="text1"/>
                </w:tcBorders>
              </w:tcPr>
              <w:p w14:paraId="3956CDE4" w14:textId="77777777" w:rsidR="001C6B49" w:rsidRPr="00804A7C" w:rsidRDefault="001C6B49" w:rsidP="0078246D">
                <w:pPr>
                  <w:jc w:val="both"/>
                  <w:rPr>
                    <w:color w:val="17365D" w:themeColor="text2" w:themeShade="BF"/>
                  </w:rPr>
                </w:pPr>
              </w:p>
            </w:tc>
            <w:tc>
              <w:tcPr>
                <w:tcW w:w="4632" w:type="dxa"/>
                <w:tcBorders>
                  <w:left w:val="single" w:sz="4" w:space="0" w:color="000000" w:themeColor="text1"/>
                </w:tcBorders>
                <w:vAlign w:val="center"/>
              </w:tcPr>
              <w:p w14:paraId="522582E9" w14:textId="77777777" w:rsidR="005B608B" w:rsidRPr="00804A7C" w:rsidRDefault="005B608B" w:rsidP="0078246D">
                <w:pPr>
                  <w:pStyle w:val="NoSpacing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</w:p>
              <w:commentRangeStart w:id="0"/>
              <w:p w14:paraId="041C11BE" w14:textId="77777777" w:rsidR="005317E9" w:rsidRPr="00804A7C" w:rsidRDefault="00C87C01" w:rsidP="0078246D">
                <w:pPr>
                  <w:pStyle w:val="NoSpacing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begin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instrText xml:space="preserve"> DATE   \* MERGEFORMAT </w:instrTex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separate"/>
                </w:r>
                <w:r w:rsidR="006704B4">
                  <w:rPr>
                    <w:noProof/>
                    <w:color w:val="17365D" w:themeColor="text2" w:themeShade="BF"/>
                    <w:sz w:val="28"/>
                    <w:szCs w:val="28"/>
                  </w:rPr>
                  <w:t>03/01/13</w: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end"/>
                </w:r>
                <w:commentRangeEnd w:id="0"/>
                <w:r w:rsidR="00E5775C">
                  <w:rPr>
                    <w:rStyle w:val="CommentReference"/>
                    <w:rFonts w:eastAsiaTheme="minorHAnsi"/>
                  </w:rPr>
                  <w:commentReference w:id="0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t xml:space="preserve"> </w:t>
                </w:r>
              </w:p>
              <w:p w14:paraId="43E16B7B" w14:textId="77777777" w:rsidR="005317E9" w:rsidRPr="00804A7C" w:rsidRDefault="005317E9" w:rsidP="0078246D">
                <w:pPr>
                  <w:pStyle w:val="NoSpacing"/>
                  <w:jc w:val="both"/>
                  <w:rPr>
                    <w:color w:val="17365D" w:themeColor="text2" w:themeShade="BF"/>
                  </w:rPr>
                </w:pPr>
              </w:p>
              <w:p w14:paraId="39E53622" w14:textId="77777777" w:rsidR="001C6B49" w:rsidRPr="00804A7C" w:rsidRDefault="006704B4" w:rsidP="0078246D">
                <w:pPr>
                  <w:pStyle w:val="NoSpacing"/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Auteur</w:t>
                </w:r>
                <w:r w:rsidR="005B608B" w:rsidRPr="00804A7C">
                  <w:rPr>
                    <w:color w:val="17365D" w:themeColor="text2" w:themeShade="BF"/>
                    <w:sz w:val="24"/>
                    <w:szCs w:val="24"/>
                  </w:rPr>
                  <w:t xml:space="preserve"> : </w:t>
                </w:r>
              </w:p>
              <w:p w14:paraId="295A9822" w14:textId="77777777" w:rsidR="005B608B" w:rsidRPr="006704B4" w:rsidRDefault="00605BC7" w:rsidP="006704B4">
                <w:pPr>
                  <w:pStyle w:val="NoSpacing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Marc Rossi</w:t>
                </w:r>
              </w:p>
            </w:tc>
          </w:tr>
        </w:tbl>
        <w:p w14:paraId="5D1AC8C1" w14:textId="77777777" w:rsidR="001C6B49" w:rsidRDefault="001C6B49" w:rsidP="0078246D">
          <w:pPr>
            <w:jc w:val="both"/>
          </w:pPr>
        </w:p>
        <w:p w14:paraId="67948A0C" w14:textId="77777777" w:rsidR="001C6B49" w:rsidRDefault="001C6B49" w:rsidP="0078246D">
          <w:pPr>
            <w:jc w:val="both"/>
          </w:pPr>
        </w:p>
        <w:p w14:paraId="4880EAD1" w14:textId="77777777" w:rsidR="001C6B49" w:rsidRDefault="001C6B49" w:rsidP="0078246D">
          <w:pPr>
            <w:jc w:val="both"/>
          </w:pPr>
        </w:p>
        <w:tbl>
          <w:tblPr>
            <w:tblpPr w:leftFromText="187" w:rightFromText="187" w:vertAnchor="page" w:horzAnchor="margin" w:tblpY="8210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317E9" w14:paraId="36DABA46" w14:textId="77777777" w:rsidTr="005317E9">
            <w:tc>
              <w:tcPr>
                <w:tcW w:w="0" w:type="auto"/>
              </w:tcPr>
              <w:p w14:paraId="14BD2274" w14:textId="77777777" w:rsidR="005B608B" w:rsidRDefault="00C47688" w:rsidP="0078246D">
                <w:pPr>
                  <w:jc w:val="both"/>
                  <w:rPr>
                    <w:b/>
                    <w:sz w:val="56"/>
                    <w:szCs w:val="56"/>
                  </w:rPr>
                </w:pPr>
                <w:r>
                  <w:rPr>
                    <w:b/>
                    <w:noProof/>
                    <w:sz w:val="56"/>
                    <w:szCs w:val="56"/>
                    <w:lang w:eastAsia="fr-FR"/>
                  </w:rPr>
                  <w:pict w14:anchorId="13115FA1"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_x0000_s1041" type="#_x0000_t32" style="position:absolute;left:0;text-align:left;margin-left:6.1pt;margin-top:43.95pt;width:441.35pt;height:.95pt;flip:y;z-index:251659264" o:connectortype="straight" strokecolor="#8db3e2 [1311]"/>
                  </w:pict>
                </w:r>
                <w:r w:rsidR="00382DDB">
                  <w:rPr>
                    <w:b/>
                    <w:sz w:val="56"/>
                    <w:szCs w:val="56"/>
                  </w:rPr>
                  <w:t>Manuel utilisateur</w:t>
                </w:r>
              </w:p>
              <w:p w14:paraId="36DF7D67" w14:textId="77777777" w:rsidR="005317E9" w:rsidRPr="005B608B" w:rsidRDefault="005317E9" w:rsidP="0078246D">
                <w:pPr>
                  <w:jc w:val="both"/>
                  <w:rPr>
                    <w:b/>
                    <w:sz w:val="40"/>
                    <w:szCs w:val="40"/>
                  </w:rPr>
                </w:pPr>
                <w:r w:rsidRPr="005B608B">
                  <w:rPr>
                    <w:b/>
                    <w:sz w:val="40"/>
                    <w:szCs w:val="40"/>
                  </w:rPr>
                  <w:t>Réalisation d’un jeu d’échec en réseau décentralisé</w:t>
                </w:r>
              </w:p>
            </w:tc>
          </w:tr>
          <w:tr w:rsidR="005317E9" w14:paraId="3DD17EFF" w14:textId="77777777" w:rsidTr="005317E9">
            <w:tc>
              <w:tcPr>
                <w:tcW w:w="0" w:type="auto"/>
              </w:tcPr>
              <w:p w14:paraId="0028F1D1" w14:textId="77777777" w:rsidR="005317E9" w:rsidRDefault="005317E9" w:rsidP="0078246D">
                <w:pPr>
                  <w:pStyle w:val="NoSpacing"/>
                  <w:jc w:val="both"/>
                  <w:rPr>
                    <w:color w:val="7F7F7F" w:themeColor="background1" w:themeShade="7F"/>
                  </w:rPr>
                </w:pPr>
              </w:p>
            </w:tc>
          </w:tr>
        </w:tbl>
        <w:p w14:paraId="2901CC97" w14:textId="77777777" w:rsidR="001C6B49" w:rsidRDefault="001C6B49" w:rsidP="0078246D">
          <w:pP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color w:val="1F497D" w:themeColor="text2"/>
              <w:sz w:val="72"/>
              <w:szCs w:val="72"/>
            </w:rPr>
            <w:br w:type="page"/>
          </w:r>
        </w:p>
      </w:sdtContent>
    </w:sdt>
    <w:p w14:paraId="45127773" w14:textId="77777777" w:rsidR="00862957" w:rsidRDefault="00862957" w:rsidP="0078246D">
      <w:pPr>
        <w:pStyle w:val="TOCHeading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707D5243" w14:textId="77777777" w:rsidR="00862957" w:rsidRDefault="00862957" w:rsidP="0078246D">
      <w:pPr>
        <w:pStyle w:val="TOCHeading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1905316"/>
        <w:docPartObj>
          <w:docPartGallery w:val="Table of Contents"/>
          <w:docPartUnique/>
        </w:docPartObj>
      </w:sdtPr>
      <w:sdtContent>
        <w:commentRangeStart w:id="1" w:displacedByCustomXml="prev"/>
        <w:p w14:paraId="12C9CC3A" w14:textId="77777777" w:rsidR="00954E67" w:rsidRPr="00954E67" w:rsidRDefault="00954E67" w:rsidP="0078246D">
          <w:pPr>
            <w:pStyle w:val="TOCHeading"/>
            <w:jc w:val="both"/>
          </w:pPr>
          <w:r w:rsidRPr="00954E67">
            <w:rPr>
              <w:rStyle w:val="Heading1Char"/>
            </w:rPr>
            <w:t>Table des matières</w:t>
          </w:r>
        </w:p>
        <w:p w14:paraId="62AC9885" w14:textId="77777777" w:rsidR="00954E67" w:rsidRPr="00954E67" w:rsidRDefault="00954E67" w:rsidP="0078246D">
          <w:pPr>
            <w:jc w:val="both"/>
            <w:rPr>
              <w:sz w:val="28"/>
              <w:szCs w:val="28"/>
            </w:rPr>
          </w:pPr>
        </w:p>
        <w:p w14:paraId="7398BF29" w14:textId="77777777" w:rsidR="009C6980" w:rsidRDefault="00C87C01">
          <w:pPr>
            <w:pStyle w:val="TOC1"/>
            <w:tabs>
              <w:tab w:val="left" w:pos="362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 w:rsidRPr="00954E67">
            <w:rPr>
              <w:sz w:val="28"/>
              <w:szCs w:val="28"/>
            </w:rPr>
            <w:fldChar w:fldCharType="begin"/>
          </w:r>
          <w:r w:rsidR="00954E67" w:rsidRPr="00954E67">
            <w:rPr>
              <w:sz w:val="28"/>
              <w:szCs w:val="28"/>
            </w:rPr>
            <w:instrText xml:space="preserve"> TOC \o "1-3" \h \z \u </w:instrText>
          </w:r>
          <w:r w:rsidRPr="00954E67">
            <w:rPr>
              <w:sz w:val="28"/>
              <w:szCs w:val="28"/>
            </w:rPr>
            <w:fldChar w:fldCharType="separate"/>
          </w:r>
          <w:r w:rsidR="009C6980">
            <w:rPr>
              <w:noProof/>
            </w:rPr>
            <w:t>1</w:t>
          </w:r>
          <w:r w:rsidR="009C6980"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 w:rsidR="009C6980">
            <w:rPr>
              <w:noProof/>
            </w:rPr>
            <w:t>Introduction</w:t>
          </w:r>
          <w:r w:rsidR="009C6980">
            <w:rPr>
              <w:noProof/>
            </w:rPr>
            <w:tab/>
          </w:r>
          <w:r w:rsidR="009C6980">
            <w:rPr>
              <w:noProof/>
            </w:rPr>
            <w:fldChar w:fldCharType="begin"/>
          </w:r>
          <w:r w:rsidR="009C6980">
            <w:rPr>
              <w:noProof/>
            </w:rPr>
            <w:instrText xml:space="preserve"> PAGEREF _Toc218862532 \h </w:instrText>
          </w:r>
          <w:r w:rsidR="009C6980">
            <w:rPr>
              <w:noProof/>
            </w:rPr>
          </w:r>
          <w:r w:rsidR="009C6980">
            <w:rPr>
              <w:noProof/>
            </w:rPr>
            <w:fldChar w:fldCharType="separate"/>
          </w:r>
          <w:r w:rsidR="009C6980">
            <w:rPr>
              <w:noProof/>
            </w:rPr>
            <w:t>3</w:t>
          </w:r>
          <w:r w:rsidR="009C6980">
            <w:rPr>
              <w:noProof/>
            </w:rPr>
            <w:fldChar w:fldCharType="end"/>
          </w:r>
        </w:p>
        <w:p w14:paraId="45EA9057" w14:textId="77777777" w:rsidR="009C6980" w:rsidRDefault="009C6980">
          <w:pPr>
            <w:pStyle w:val="TOC1"/>
            <w:tabs>
              <w:tab w:val="left" w:pos="362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Installation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2B02A9A" w14:textId="77777777" w:rsidR="009C6980" w:rsidRDefault="009C6980">
          <w:pPr>
            <w:pStyle w:val="TOC1"/>
            <w:tabs>
              <w:tab w:val="left" w:pos="362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Premiers pas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B5F3D59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3.1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Créer un compte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FC14C49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3.2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Se connecter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59854E6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3.3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Charger un compte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FFDE73A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3.4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Supprimer un compte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A9C7695" w14:textId="77777777" w:rsidR="009C6980" w:rsidRDefault="009C6980">
          <w:pPr>
            <w:pStyle w:val="TOC1"/>
            <w:tabs>
              <w:tab w:val="left" w:pos="362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Interface utilisateur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F7E1C27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4.1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Gérer son compte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40ADED4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4.2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Visualiser un profil distant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01362FB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4.3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Se déconnecter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2C8E33E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4.4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Lancer une partie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FC293DE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4.5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Accepter/décliner une partie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6AF9D63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4.6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Revoir une partie terminée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A35D4F9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4.7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Reprendre une partie en cours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E3857E1" w14:textId="77777777" w:rsidR="009C6980" w:rsidRDefault="009C6980">
          <w:pPr>
            <w:pStyle w:val="TOC1"/>
            <w:tabs>
              <w:tab w:val="left" w:pos="362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Dans la partie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29043A8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Grille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38053AF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5.2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Déplacements autorisés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D171745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Prise ou capture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9E4A2D6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5.4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Echec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347AD74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5.5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Echec et mat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FD62072" w14:textId="77777777" w:rsidR="009C6980" w:rsidRDefault="009C6980">
          <w:pPr>
            <w:pStyle w:val="TOC2"/>
            <w:tabs>
              <w:tab w:val="left" w:pos="749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5.6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Menu du jeu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_Toc218862553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AFF9352" w14:textId="77777777" w:rsidR="00954E67" w:rsidRDefault="00C87C01" w:rsidP="0078246D">
          <w:pPr>
            <w:jc w:val="both"/>
          </w:pPr>
          <w:r w:rsidRPr="00954E67">
            <w:rPr>
              <w:sz w:val="28"/>
              <w:szCs w:val="28"/>
            </w:rPr>
            <w:fldChar w:fldCharType="end"/>
          </w:r>
          <w:commentRangeEnd w:id="1"/>
          <w:r w:rsidR="00954E67">
            <w:rPr>
              <w:rStyle w:val="CommentReference"/>
            </w:rPr>
            <w:commentReference w:id="1"/>
          </w:r>
        </w:p>
        <w:p w14:paraId="49C38682" w14:textId="77777777" w:rsidR="00954E67" w:rsidRDefault="00954E67" w:rsidP="0078246D">
          <w:pPr>
            <w:jc w:val="both"/>
          </w:pPr>
          <w:r>
            <w:br w:type="page"/>
          </w:r>
        </w:p>
      </w:sdtContent>
    </w:sdt>
    <w:p w14:paraId="6D0BFB45" w14:textId="77777777" w:rsidR="00382DDB" w:rsidRDefault="00382DDB" w:rsidP="0078246D">
      <w:pPr>
        <w:pStyle w:val="Heading1"/>
        <w:jc w:val="both"/>
      </w:pPr>
      <w:bookmarkStart w:id="2" w:name="_Toc218862532"/>
      <w:r w:rsidRPr="00382DDB">
        <w:lastRenderedPageBreak/>
        <w:t>Introduction</w:t>
      </w:r>
      <w:bookmarkEnd w:id="2"/>
    </w:p>
    <w:p w14:paraId="0C682E04" w14:textId="420B5B05" w:rsidR="00C47688" w:rsidRPr="00C47688" w:rsidRDefault="00C47688" w:rsidP="00C47688">
      <w:r>
        <w:t xml:space="preserve">L’application </w:t>
      </w:r>
      <w:proofErr w:type="spellStart"/>
      <w:r>
        <w:t>Chess</w:t>
      </w:r>
      <w:proofErr w:type="spellEnd"/>
      <w:r>
        <w:t xml:space="preserve"> P2P est une application JAVA, </w:t>
      </w:r>
      <w:r w:rsidR="00080409">
        <w:t xml:space="preserve">diffusée en .jar. </w:t>
      </w:r>
      <w:r>
        <w:t xml:space="preserve">Ce manuel explique comment </w:t>
      </w:r>
      <w:r w:rsidR="00080409">
        <w:t>l’installer et l’</w:t>
      </w:r>
      <w:r>
        <w:t xml:space="preserve">utiliser. Des images ont été rajoutées pour une meilleure compréhension. </w:t>
      </w:r>
    </w:p>
    <w:p w14:paraId="7FB3824B" w14:textId="77777777" w:rsidR="00382DDB" w:rsidRDefault="00382DDB" w:rsidP="0078246D">
      <w:pPr>
        <w:pStyle w:val="Heading1"/>
        <w:jc w:val="both"/>
      </w:pPr>
      <w:bookmarkStart w:id="3" w:name="_Toc218862533"/>
      <w:r>
        <w:t>Installation</w:t>
      </w:r>
      <w:bookmarkEnd w:id="3"/>
    </w:p>
    <w:p w14:paraId="249A7DBF" w14:textId="2015EF68" w:rsidR="006704B4" w:rsidRPr="006704B4" w:rsidRDefault="0084618C" w:rsidP="006704B4">
      <w:r>
        <w:t xml:space="preserve">Pour installer l’application, copiez tout le dossier contenant le fichier jar, les bibliothèques et les données à l’emplacement souhaité. Le lancement peut se faire un double cliquant sur le « .jar » ou bien via la commande « java –jar &lt;fichier.jar&gt; » sous </w:t>
      </w:r>
      <w:proofErr w:type="spellStart"/>
      <w:r>
        <w:t>unix</w:t>
      </w:r>
      <w:proofErr w:type="spellEnd"/>
      <w:r>
        <w:t xml:space="preserve">. </w:t>
      </w:r>
    </w:p>
    <w:p w14:paraId="55D6BDA9" w14:textId="77777777" w:rsidR="00E83396" w:rsidRPr="00E83396" w:rsidRDefault="00382DDB" w:rsidP="0078246D">
      <w:pPr>
        <w:pStyle w:val="Heading1"/>
        <w:jc w:val="both"/>
      </w:pPr>
      <w:bookmarkStart w:id="4" w:name="_Toc218862534"/>
      <w:r>
        <w:t>Premiers pas</w:t>
      </w:r>
      <w:bookmarkEnd w:id="4"/>
    </w:p>
    <w:p w14:paraId="2A36DBDB" w14:textId="77777777" w:rsidR="00605BC7" w:rsidRDefault="00605BC7" w:rsidP="0078246D">
      <w:pPr>
        <w:jc w:val="both"/>
      </w:pPr>
      <w:r>
        <w:t xml:space="preserve">Une fois l’application installée, il suffit de la lancer. L’écran d’accueil s’affiche. </w:t>
      </w:r>
    </w:p>
    <w:p w14:paraId="159D23C6" w14:textId="77777777" w:rsidR="00E83396" w:rsidRDefault="006704B4" w:rsidP="001C210C">
      <w:pPr>
        <w:jc w:val="center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1C8E6AE6" wp14:editId="7E3F7443">
            <wp:extent cx="2597195" cy="36000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9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13C8" w14:textId="77777777" w:rsidR="00043092" w:rsidRDefault="00043092" w:rsidP="001C210C">
      <w:pPr>
        <w:jc w:val="center"/>
        <w:rPr>
          <w:i/>
        </w:rPr>
      </w:pPr>
      <w:r>
        <w:rPr>
          <w:i/>
        </w:rPr>
        <w:t xml:space="preserve">Écran d’accueil </w:t>
      </w:r>
      <w:r w:rsidR="00E83396">
        <w:rPr>
          <w:i/>
        </w:rPr>
        <w:t xml:space="preserve">sans </w:t>
      </w:r>
      <w:r w:rsidR="00F35814">
        <w:rPr>
          <w:i/>
        </w:rPr>
        <w:t>profil</w:t>
      </w:r>
    </w:p>
    <w:p w14:paraId="5B6DC9FA" w14:textId="77777777" w:rsidR="00043092" w:rsidRDefault="00043092" w:rsidP="0078246D">
      <w:pPr>
        <w:jc w:val="both"/>
      </w:pPr>
      <w:r>
        <w:t xml:space="preserve">Lorsqu’aucun </w:t>
      </w:r>
      <w:r w:rsidR="00F35814">
        <w:t>profil</w:t>
      </w:r>
      <w:r>
        <w:t xml:space="preserve"> n’est détecté, la liste déroulante est vide. Pour ajouter un nouveau </w:t>
      </w:r>
      <w:r w:rsidR="00F35814">
        <w:t>profil</w:t>
      </w:r>
      <w:r>
        <w:t xml:space="preserve"> et ainsi se connecter au jeu, il faut s’inscrire grâce au bouton « </w:t>
      </w:r>
      <w:proofErr w:type="spellStart"/>
      <w:r>
        <w:t>Register</w:t>
      </w:r>
      <w:proofErr w:type="spellEnd"/>
      <w:r>
        <w:t> ».</w:t>
      </w:r>
    </w:p>
    <w:p w14:paraId="1DEA725C" w14:textId="77777777" w:rsidR="00F66801" w:rsidRDefault="00F66801" w:rsidP="0078246D">
      <w:pPr>
        <w:jc w:val="both"/>
      </w:pPr>
      <w:r>
        <w:br w:type="page"/>
      </w:r>
    </w:p>
    <w:p w14:paraId="4631F489" w14:textId="77777777" w:rsidR="00382DDB" w:rsidRDefault="00382DDB" w:rsidP="0078246D">
      <w:pPr>
        <w:pStyle w:val="Heading2"/>
        <w:jc w:val="both"/>
      </w:pPr>
      <w:bookmarkStart w:id="5" w:name="_Toc218862535"/>
      <w:r>
        <w:lastRenderedPageBreak/>
        <w:t>Créer un compte</w:t>
      </w:r>
      <w:bookmarkEnd w:id="5"/>
    </w:p>
    <w:p w14:paraId="057EFFB1" w14:textId="77777777" w:rsidR="00043092" w:rsidRDefault="00F66801" w:rsidP="0078246D">
      <w:pPr>
        <w:jc w:val="both"/>
      </w:pPr>
      <w:r>
        <w:t xml:space="preserve">Pour créer un nouveau </w:t>
      </w:r>
      <w:r w:rsidR="00F35814">
        <w:t>profil</w:t>
      </w:r>
      <w:r>
        <w:t xml:space="preserve">, </w:t>
      </w:r>
      <w:r w:rsidR="00424E1D">
        <w:t>clique</w:t>
      </w:r>
      <w:r>
        <w:t>z sur « </w:t>
      </w:r>
      <w:proofErr w:type="spellStart"/>
      <w:r>
        <w:t>Register</w:t>
      </w:r>
      <w:proofErr w:type="spellEnd"/>
      <w:r>
        <w:t xml:space="preserve"> ». La fenêtre ci dessous apparaît et vous permet de saisir les informations concernant le nouveau </w:t>
      </w:r>
      <w:r w:rsidR="00F35814">
        <w:t>profil</w:t>
      </w:r>
      <w:r>
        <w:t>.</w:t>
      </w:r>
    </w:p>
    <w:p w14:paraId="7423ED8F" w14:textId="79AA8AF9" w:rsidR="00E83396" w:rsidRDefault="007F78C3" w:rsidP="001C210C">
      <w:pPr>
        <w:jc w:val="center"/>
      </w:pPr>
      <w:r>
        <w:rPr>
          <w:noProof/>
          <w:lang w:val="en-US"/>
        </w:rPr>
        <w:drawing>
          <wp:inline distT="0" distB="0" distL="0" distR="0" wp14:anchorId="1F19D18F" wp14:editId="1CA98B92">
            <wp:extent cx="3002104" cy="3600000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77C8" w14:textId="73DCCF5E" w:rsidR="00F66801" w:rsidRPr="00F66801" w:rsidRDefault="00F66801" w:rsidP="007F78C3">
      <w:pPr>
        <w:jc w:val="center"/>
        <w:rPr>
          <w:i/>
        </w:rPr>
      </w:pPr>
      <w:r w:rsidRPr="00F66801">
        <w:rPr>
          <w:i/>
        </w:rPr>
        <w:t xml:space="preserve">Création d’un nouveau </w:t>
      </w:r>
      <w:r w:rsidR="00F35814">
        <w:rPr>
          <w:i/>
        </w:rPr>
        <w:t>profil</w:t>
      </w:r>
    </w:p>
    <w:p w14:paraId="4E2CF0A6" w14:textId="66E85921" w:rsidR="00E83396" w:rsidRDefault="00F66801" w:rsidP="0078246D">
      <w:pPr>
        <w:jc w:val="both"/>
      </w:pPr>
      <w:r>
        <w:t xml:space="preserve">Une fois les informations saisies et correctes, </w:t>
      </w:r>
      <w:r w:rsidR="00424E1D">
        <w:t>clique</w:t>
      </w:r>
      <w:r>
        <w:t>z sur « </w:t>
      </w:r>
      <w:proofErr w:type="spellStart"/>
      <w:r w:rsidR="007F78C3">
        <w:t>Register</w:t>
      </w:r>
      <w:proofErr w:type="spellEnd"/>
      <w:r>
        <w:t xml:space="preserve">» pour valider la création du </w:t>
      </w:r>
      <w:r w:rsidR="00F35814">
        <w:t>profil</w:t>
      </w:r>
      <w:r>
        <w:t>.</w:t>
      </w:r>
    </w:p>
    <w:p w14:paraId="2D18E49A" w14:textId="77777777" w:rsidR="00E83396" w:rsidRDefault="00F66801" w:rsidP="0078246D">
      <w:pPr>
        <w:jc w:val="both"/>
      </w:pPr>
      <w:r>
        <w:t>NB : L’avatar doit obligatoirement être un fichier image.</w:t>
      </w:r>
    </w:p>
    <w:p w14:paraId="2F06A8AF" w14:textId="77777777" w:rsidR="00F66801" w:rsidRDefault="00F66801" w:rsidP="0078246D">
      <w:pPr>
        <w:jc w:val="both"/>
      </w:pPr>
      <w:r>
        <w:br w:type="page"/>
      </w:r>
    </w:p>
    <w:p w14:paraId="62D53331" w14:textId="140E98E4" w:rsidR="008350C5" w:rsidRDefault="00382DDB" w:rsidP="0078246D">
      <w:pPr>
        <w:pStyle w:val="Heading2"/>
        <w:jc w:val="both"/>
      </w:pPr>
      <w:bookmarkStart w:id="6" w:name="_Toc218862536"/>
      <w:r>
        <w:lastRenderedPageBreak/>
        <w:t>Se connecte</w:t>
      </w:r>
      <w:r w:rsidR="008350C5">
        <w:t>r</w:t>
      </w:r>
      <w:bookmarkEnd w:id="6"/>
    </w:p>
    <w:p w14:paraId="0D535722" w14:textId="77777777" w:rsidR="008350C5" w:rsidRPr="00E83396" w:rsidRDefault="008350C5" w:rsidP="008350C5">
      <w:pPr>
        <w:jc w:val="both"/>
      </w:pPr>
      <w:r>
        <w:t>Une fois le profil créé, celui-ci apparaitra dans la liste déroulante. Sélectionnez le profil et saisissez le mot de passe correspondant puis cliquez sur « </w:t>
      </w:r>
      <w:proofErr w:type="spellStart"/>
      <w:r>
        <w:t>Connect</w:t>
      </w:r>
      <w:proofErr w:type="spellEnd"/>
      <w:r>
        <w:t> ».</w:t>
      </w:r>
    </w:p>
    <w:p w14:paraId="514263FB" w14:textId="77777777" w:rsidR="008350C5" w:rsidRDefault="008350C5" w:rsidP="008350C5">
      <w:pPr>
        <w:jc w:val="center"/>
      </w:pPr>
      <w:r>
        <w:rPr>
          <w:noProof/>
          <w:lang w:val="en-US"/>
        </w:rPr>
        <w:drawing>
          <wp:inline distT="0" distB="0" distL="0" distR="0" wp14:anchorId="269A157C" wp14:editId="0036F61D">
            <wp:extent cx="2592191" cy="3598104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91" cy="359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1C42" w14:textId="5AAFE159" w:rsidR="008350C5" w:rsidRDefault="008350C5" w:rsidP="008350C5">
      <w:pPr>
        <w:jc w:val="center"/>
        <w:rPr>
          <w:i/>
        </w:rPr>
      </w:pPr>
      <w:r>
        <w:rPr>
          <w:i/>
        </w:rPr>
        <w:t>Écran d’accueil avec profil</w:t>
      </w:r>
    </w:p>
    <w:p w14:paraId="2864F737" w14:textId="425F3689" w:rsidR="008350C5" w:rsidRDefault="008350C5" w:rsidP="008350C5">
      <w:r>
        <w:t>Si le mot de passe saisi est correct, une nouvelle fenêtre s’affiche contenant la liste des joueurs connectés à l’application.</w:t>
      </w:r>
    </w:p>
    <w:p w14:paraId="6A2085A1" w14:textId="77777777" w:rsidR="00B67363" w:rsidRPr="008350C5" w:rsidRDefault="00B67363" w:rsidP="008350C5"/>
    <w:p w14:paraId="31C2C17A" w14:textId="7CA5F79D" w:rsidR="000C4124" w:rsidRDefault="008350C5" w:rsidP="0078246D">
      <w:pPr>
        <w:pStyle w:val="Heading2"/>
        <w:jc w:val="both"/>
      </w:pPr>
      <w:bookmarkStart w:id="7" w:name="_Toc218862537"/>
      <w:r>
        <w:t>Charge</w:t>
      </w:r>
      <w:r w:rsidR="000C4124">
        <w:t>r</w:t>
      </w:r>
      <w:r>
        <w:t xml:space="preserve"> un compte</w:t>
      </w:r>
      <w:bookmarkEnd w:id="7"/>
    </w:p>
    <w:p w14:paraId="64266F70" w14:textId="54A4FC5C" w:rsidR="008350C5" w:rsidRPr="008350C5" w:rsidRDefault="008350C5" w:rsidP="008350C5">
      <w:r>
        <w:t>Une autre manière d’ajouter un profil consiste à charger un profil (via une clé USB par exemple). Pour cela, un clic sur « </w:t>
      </w:r>
      <w:proofErr w:type="spellStart"/>
      <w:r>
        <w:t>Load</w:t>
      </w:r>
      <w:proofErr w:type="spellEnd"/>
      <w:r>
        <w:t xml:space="preserve"> Profile » ouvre un explorateur de fichiers et permet ainsi d’aller chercher le profil à importer. </w:t>
      </w:r>
    </w:p>
    <w:p w14:paraId="5148E124" w14:textId="5A98F5BB" w:rsidR="000C4124" w:rsidRDefault="008350C5" w:rsidP="008350C5">
      <w:pPr>
        <w:jc w:val="center"/>
      </w:pPr>
      <w:r>
        <w:rPr>
          <w:noProof/>
          <w:lang w:val="en-US"/>
        </w:rPr>
        <w:drawing>
          <wp:inline distT="0" distB="0" distL="0" distR="0" wp14:anchorId="27F3371E" wp14:editId="218E1E20">
            <wp:extent cx="2586052" cy="3600000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5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2F1C" w14:textId="1E44610F" w:rsidR="008350C5" w:rsidRPr="008350C5" w:rsidRDefault="008350C5" w:rsidP="008350C5">
      <w:pPr>
        <w:jc w:val="center"/>
        <w:rPr>
          <w:i/>
        </w:rPr>
      </w:pPr>
      <w:r w:rsidRPr="008350C5">
        <w:rPr>
          <w:i/>
        </w:rPr>
        <w:t>Importation d’un profil</w:t>
      </w:r>
    </w:p>
    <w:p w14:paraId="2D821904" w14:textId="3CFF782D" w:rsidR="00382DDB" w:rsidRDefault="000C4124" w:rsidP="0078246D">
      <w:pPr>
        <w:pStyle w:val="Heading2"/>
        <w:jc w:val="both"/>
      </w:pPr>
      <w:bookmarkStart w:id="8" w:name="_Toc218862538"/>
      <w:r>
        <w:t>Supprimer un compte</w:t>
      </w:r>
      <w:bookmarkEnd w:id="8"/>
    </w:p>
    <w:p w14:paraId="68215FFF" w14:textId="77777777" w:rsidR="000C4124" w:rsidRDefault="000C4124" w:rsidP="000C4124">
      <w:r>
        <w:t>Si l’utilisateur souhaite supprimer un des comptes présents sur sa machine, il doit sélectionner le compte en question puis cliquer sur « </w:t>
      </w:r>
      <w:proofErr w:type="spellStart"/>
      <w:r>
        <w:t>Delete</w:t>
      </w:r>
      <w:proofErr w:type="spellEnd"/>
      <w:r>
        <w:t> ».</w:t>
      </w:r>
    </w:p>
    <w:p w14:paraId="5D16BF4B" w14:textId="6B8093FC" w:rsidR="000C4124" w:rsidRDefault="000C4124" w:rsidP="000C4124">
      <w:pPr>
        <w:jc w:val="center"/>
      </w:pPr>
      <w:r w:rsidRPr="000C4124">
        <w:drawing>
          <wp:inline distT="0" distB="0" distL="0" distR="0" wp14:anchorId="715C3C78" wp14:editId="634432BA">
            <wp:extent cx="2602245" cy="360000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2CB5" w14:textId="138BE8D8" w:rsidR="00D22BBC" w:rsidRPr="00D22BBC" w:rsidRDefault="00D22BBC" w:rsidP="000C4124">
      <w:pPr>
        <w:jc w:val="center"/>
        <w:rPr>
          <w:i/>
        </w:rPr>
      </w:pPr>
      <w:r w:rsidRPr="00D22BBC">
        <w:rPr>
          <w:i/>
        </w:rPr>
        <w:t>Suppression d’un compte</w:t>
      </w:r>
    </w:p>
    <w:p w14:paraId="10BCB43F" w14:textId="4CB58A1F" w:rsidR="000C4124" w:rsidRPr="000C4124" w:rsidRDefault="000C4124" w:rsidP="000C4124">
      <w:r>
        <w:t xml:space="preserve">Une fenêtre apparaît demandant le mot de passe du compte. À la validation, le compte sera supprimé. </w:t>
      </w:r>
    </w:p>
    <w:p w14:paraId="547F468F" w14:textId="1D590351" w:rsidR="000C4124" w:rsidRDefault="00D22BBC" w:rsidP="000C4124">
      <w:pPr>
        <w:jc w:val="center"/>
      </w:pPr>
      <w:r>
        <w:rPr>
          <w:noProof/>
          <w:lang w:val="en-US"/>
        </w:rPr>
        <w:drawing>
          <wp:inline distT="0" distB="0" distL="0" distR="0" wp14:anchorId="0D7E8F42" wp14:editId="1CE53F10">
            <wp:extent cx="2206261" cy="1167897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036" cy="116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6674" w14:textId="681774FD" w:rsidR="00D22BBC" w:rsidRPr="00D22BBC" w:rsidRDefault="00D22BBC" w:rsidP="000C4124">
      <w:pPr>
        <w:jc w:val="center"/>
        <w:rPr>
          <w:i/>
        </w:rPr>
      </w:pPr>
      <w:r w:rsidRPr="00D22BBC">
        <w:rPr>
          <w:i/>
        </w:rPr>
        <w:t>Confirmation via le mot de passe</w:t>
      </w:r>
    </w:p>
    <w:p w14:paraId="5EBC4A4C" w14:textId="77777777" w:rsidR="00382DDB" w:rsidRDefault="00382DDB" w:rsidP="0078246D">
      <w:pPr>
        <w:pStyle w:val="Heading1"/>
        <w:jc w:val="both"/>
      </w:pPr>
      <w:bookmarkStart w:id="9" w:name="_Toc218862539"/>
      <w:r>
        <w:t>Interface utilisateur</w:t>
      </w:r>
      <w:bookmarkEnd w:id="9"/>
    </w:p>
    <w:p w14:paraId="2A9420DC" w14:textId="77777777" w:rsidR="00382DDB" w:rsidRDefault="00382DDB" w:rsidP="0078246D">
      <w:pPr>
        <w:pStyle w:val="Heading2"/>
        <w:jc w:val="both"/>
      </w:pPr>
      <w:bookmarkStart w:id="10" w:name="_Toc218862540"/>
      <w:r>
        <w:t>Gérer son compte</w:t>
      </w:r>
      <w:bookmarkEnd w:id="10"/>
    </w:p>
    <w:p w14:paraId="0FBD5D15" w14:textId="77777777" w:rsidR="005810AE" w:rsidRDefault="00F35814" w:rsidP="005810AE">
      <w:r>
        <w:t>Une fois connecté, l’utilisateur peut modifier son profil via le bouton «  Manage Profil »</w:t>
      </w:r>
      <w:r w:rsidR="009D02DA">
        <w:t xml:space="preserve">. </w:t>
      </w:r>
    </w:p>
    <w:p w14:paraId="6EA8BB34" w14:textId="77777777" w:rsidR="002C5701" w:rsidRDefault="002C5701" w:rsidP="005810AE">
      <w:pPr>
        <w:jc w:val="center"/>
      </w:pPr>
      <w:r>
        <w:rPr>
          <w:b/>
          <w:bCs/>
          <w:noProof/>
          <w:lang w:val="en-US"/>
        </w:rPr>
        <w:drawing>
          <wp:inline distT="0" distB="0" distL="0" distR="0" wp14:anchorId="1B067781" wp14:editId="622360C9">
            <wp:extent cx="2741402" cy="2745371"/>
            <wp:effectExtent l="19050" t="0" r="1798" b="0"/>
            <wp:docPr id="1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82" cy="274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2AC28" w14:textId="77777777" w:rsidR="006A0A05" w:rsidRPr="006A0A05" w:rsidRDefault="006A0A05" w:rsidP="005810AE">
      <w:pPr>
        <w:jc w:val="center"/>
        <w:rPr>
          <w:i/>
        </w:rPr>
      </w:pPr>
      <w:r w:rsidRPr="006A0A05">
        <w:rPr>
          <w:i/>
        </w:rPr>
        <w:t>Liste des joueurs conn</w:t>
      </w:r>
      <w:r>
        <w:rPr>
          <w:i/>
        </w:rPr>
        <w:t>e</w:t>
      </w:r>
      <w:r w:rsidRPr="006A0A05">
        <w:rPr>
          <w:i/>
        </w:rPr>
        <w:t>ctés</w:t>
      </w:r>
    </w:p>
    <w:p w14:paraId="7F335484" w14:textId="77777777" w:rsidR="00F35814" w:rsidRDefault="009D02DA" w:rsidP="0078246D">
      <w:pPr>
        <w:jc w:val="both"/>
      </w:pPr>
      <w:r>
        <w:lastRenderedPageBreak/>
        <w:t xml:space="preserve">Dans la nouvelle fenêtre, il est possible de modifier les informations du profil courant ainsi que son avatar (fichier image uniquement). </w:t>
      </w:r>
      <w:r w:rsidR="00EE6CBC">
        <w:t>L</w:t>
      </w:r>
      <w:r>
        <w:t xml:space="preserve">’utilisateur a </w:t>
      </w:r>
      <w:r w:rsidR="00EE6CBC">
        <w:t xml:space="preserve">aussi </w:t>
      </w:r>
      <w:r>
        <w:t>accès aux statistiques de ses parties (gagnées, nulles et perdues).</w:t>
      </w:r>
      <w:r w:rsidR="002C5701" w:rsidRPr="002C5701">
        <w:rPr>
          <w:b/>
          <w:bCs/>
          <w:noProof/>
          <w:lang w:eastAsia="fr-FR"/>
        </w:rPr>
        <w:t xml:space="preserve"> </w:t>
      </w:r>
    </w:p>
    <w:p w14:paraId="6F3E51EC" w14:textId="77777777" w:rsidR="009D02DA" w:rsidRDefault="00EE6CBC" w:rsidP="005810AE">
      <w:pPr>
        <w:jc w:val="both"/>
      </w:pPr>
      <w:r>
        <w:t>De plus, le bouton « Export profile » permet d’exporter le profil courant vers une destination choisie par l’utilisateur.</w:t>
      </w:r>
    </w:p>
    <w:p w14:paraId="44D9C23F" w14:textId="77777777" w:rsidR="005810AE" w:rsidRDefault="005810AE" w:rsidP="005810AE">
      <w:pPr>
        <w:jc w:val="center"/>
      </w:pPr>
      <w:r>
        <w:rPr>
          <w:noProof/>
          <w:lang w:val="en-US"/>
        </w:rPr>
        <w:drawing>
          <wp:inline distT="0" distB="0" distL="0" distR="0" wp14:anchorId="0244DF75" wp14:editId="273D3637">
            <wp:extent cx="2413599" cy="2768940"/>
            <wp:effectExtent l="19050" t="0" r="5751" b="0"/>
            <wp:docPr id="1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05" cy="27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DB9EF" w14:textId="77777777" w:rsidR="007207AA" w:rsidRPr="007207AA" w:rsidRDefault="007207AA" w:rsidP="005810AE">
      <w:pPr>
        <w:jc w:val="center"/>
        <w:rPr>
          <w:i/>
        </w:rPr>
      </w:pPr>
      <w:r w:rsidRPr="007207AA">
        <w:rPr>
          <w:i/>
        </w:rPr>
        <w:t>Gestion du profil</w:t>
      </w:r>
    </w:p>
    <w:p w14:paraId="50D2F7DD" w14:textId="77777777" w:rsidR="005F3BEE" w:rsidRDefault="005F3BEE" w:rsidP="0078246D">
      <w:pPr>
        <w:pStyle w:val="Heading2"/>
        <w:jc w:val="both"/>
      </w:pPr>
      <w:bookmarkStart w:id="11" w:name="_Toc218862541"/>
      <w:r>
        <w:t>Visualiser un profil distant</w:t>
      </w:r>
      <w:bookmarkEnd w:id="11"/>
    </w:p>
    <w:p w14:paraId="487BC4CF" w14:textId="77777777" w:rsidR="00D905FD" w:rsidRDefault="00D905FD" w:rsidP="002C5701">
      <w:pPr>
        <w:jc w:val="center"/>
      </w:pPr>
      <w:r>
        <w:rPr>
          <w:i/>
          <w:noProof/>
          <w:lang w:val="en-US"/>
        </w:rPr>
        <w:drawing>
          <wp:inline distT="0" distB="0" distL="0" distR="0" wp14:anchorId="7255A3FC" wp14:editId="5A8100BE">
            <wp:extent cx="3174521" cy="3174521"/>
            <wp:effectExtent l="19050" t="0" r="68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49" cy="317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3A05C6" w14:textId="77777777" w:rsidR="007207AA" w:rsidRPr="007207AA" w:rsidRDefault="007207AA" w:rsidP="002C5701">
      <w:pPr>
        <w:jc w:val="center"/>
        <w:rPr>
          <w:i/>
        </w:rPr>
      </w:pPr>
      <w:r w:rsidRPr="007207AA">
        <w:rPr>
          <w:i/>
        </w:rPr>
        <w:t>Liste des joueurs connectés</w:t>
      </w:r>
    </w:p>
    <w:p w14:paraId="7FFC6F31" w14:textId="77777777" w:rsidR="00B80D86" w:rsidRDefault="00B80D86" w:rsidP="0078246D">
      <w:pPr>
        <w:jc w:val="both"/>
      </w:pPr>
      <w:r>
        <w:t xml:space="preserve">Pour afficher le profil d’un joueur connecté, il suffit de double </w:t>
      </w:r>
      <w:r w:rsidR="003C3974">
        <w:t>cliquer</w:t>
      </w:r>
      <w:r>
        <w:t xml:space="preserve"> sur un joueur présent dans la liste. Ceci affichera dans une nouvelle fenêtre les informations du joueur en question (sa fiche profil).</w:t>
      </w:r>
    </w:p>
    <w:p w14:paraId="1242AB15" w14:textId="77777777" w:rsidR="00652954" w:rsidRDefault="00D905FD" w:rsidP="005810A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065F27" wp14:editId="697D24BF">
            <wp:extent cx="2350129" cy="2355012"/>
            <wp:effectExtent l="19050" t="0" r="0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24" cy="235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9F6E8" w14:textId="77777777" w:rsidR="007207AA" w:rsidRPr="007207AA" w:rsidRDefault="007207AA" w:rsidP="005810AE">
      <w:pPr>
        <w:jc w:val="center"/>
        <w:rPr>
          <w:i/>
        </w:rPr>
      </w:pPr>
      <w:r w:rsidRPr="007207AA">
        <w:rPr>
          <w:i/>
        </w:rPr>
        <w:t>Informations du profil distant</w:t>
      </w:r>
    </w:p>
    <w:p w14:paraId="6D71F78C" w14:textId="77777777" w:rsidR="00382DDB" w:rsidRDefault="00382DDB" w:rsidP="0078246D">
      <w:pPr>
        <w:pStyle w:val="Heading2"/>
        <w:jc w:val="both"/>
      </w:pPr>
      <w:bookmarkStart w:id="12" w:name="_Toc218862542"/>
      <w:r>
        <w:t>Se déconnecter</w:t>
      </w:r>
      <w:bookmarkEnd w:id="12"/>
    </w:p>
    <w:p w14:paraId="4832AAD3" w14:textId="77777777" w:rsidR="00D3797B" w:rsidRDefault="0078246D" w:rsidP="0078246D">
      <w:pPr>
        <w:jc w:val="both"/>
        <w:rPr>
          <w:b/>
          <w:bCs/>
          <w:noProof/>
          <w:lang w:eastAsia="fr-FR"/>
        </w:rPr>
      </w:pPr>
      <w:r>
        <w:t>La déconnex</w:t>
      </w:r>
      <w:r w:rsidR="003D660C">
        <w:t>ion à l’application s’effectue en cliquant sur le bouton « </w:t>
      </w:r>
      <w:proofErr w:type="spellStart"/>
      <w:r w:rsidR="003D660C">
        <w:t>Disconnect</w:t>
      </w:r>
      <w:proofErr w:type="spellEnd"/>
      <w:r w:rsidR="003D660C">
        <w:t xml:space="preserve"> » dans la fenêtre de la liste de joueurs. </w:t>
      </w:r>
      <w:r>
        <w:t>Cela entrainera la déconnexion du profil courant et ramènera à la page de connexion (page d’accueil de l’application).</w:t>
      </w:r>
      <w:r w:rsidR="00D3797B" w:rsidRPr="00D3797B">
        <w:rPr>
          <w:b/>
          <w:bCs/>
          <w:noProof/>
          <w:lang w:eastAsia="fr-FR"/>
        </w:rPr>
        <w:t xml:space="preserve"> </w:t>
      </w:r>
    </w:p>
    <w:p w14:paraId="5AD028F5" w14:textId="77777777" w:rsidR="003D660C" w:rsidRDefault="00D3797B" w:rsidP="002C5701">
      <w:pPr>
        <w:jc w:val="center"/>
      </w:pPr>
      <w:r>
        <w:rPr>
          <w:noProof/>
          <w:lang w:val="en-US"/>
        </w:rPr>
        <w:drawing>
          <wp:inline distT="0" distB="0" distL="0" distR="0" wp14:anchorId="00F79B77" wp14:editId="3613E32C">
            <wp:extent cx="2775909" cy="2775909"/>
            <wp:effectExtent l="19050" t="0" r="5391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92" cy="277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023B4" w14:textId="77777777"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Liste des joueurs connectés</w:t>
      </w:r>
    </w:p>
    <w:p w14:paraId="2C26B564" w14:textId="77777777" w:rsidR="00382DDB" w:rsidRDefault="005F3BEE" w:rsidP="0078246D">
      <w:pPr>
        <w:pStyle w:val="Heading2"/>
        <w:jc w:val="both"/>
      </w:pPr>
      <w:bookmarkStart w:id="13" w:name="_Toc218862543"/>
      <w:r>
        <w:t>Lancer</w:t>
      </w:r>
      <w:r w:rsidR="00382DDB">
        <w:t xml:space="preserve"> une partie</w:t>
      </w:r>
      <w:bookmarkEnd w:id="13"/>
    </w:p>
    <w:p w14:paraId="640980B0" w14:textId="77777777" w:rsidR="006C3A4B" w:rsidRDefault="006C3A4B" w:rsidP="006C3A4B">
      <w:r>
        <w:t>Pour lancer une partie, l’</w:t>
      </w:r>
      <w:r w:rsidR="00652954">
        <w:t xml:space="preserve">utilisateur choisi un joueur connecté et disponible (statut « vert ») et </w:t>
      </w:r>
      <w:r w:rsidR="00424E1D">
        <w:t>clic</w:t>
      </w:r>
      <w:r w:rsidR="00652954">
        <w:t xml:space="preserve"> sur le bouton « </w:t>
      </w:r>
      <w:proofErr w:type="spellStart"/>
      <w:r w:rsidR="00652954">
        <w:t>Send</w:t>
      </w:r>
      <w:proofErr w:type="spellEnd"/>
      <w:r w:rsidR="00652954">
        <w:t xml:space="preserve"> invitation » correspondant.</w:t>
      </w:r>
      <w:r w:rsidR="00A44D9D">
        <w:t xml:space="preserve"> Une pop-up apparait, demandant à l’utilisateur de choisir sa couleur.</w:t>
      </w:r>
    </w:p>
    <w:p w14:paraId="5B9AC517" w14:textId="77777777" w:rsidR="00652954" w:rsidRDefault="00A44D9D" w:rsidP="002C570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FED8A4" wp14:editId="52C9DFB9">
            <wp:extent cx="1965026" cy="1149791"/>
            <wp:effectExtent l="19050" t="0" r="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38" cy="115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7E56F" w14:textId="77777777"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Pop-up de choix de couleur</w:t>
      </w:r>
    </w:p>
    <w:p w14:paraId="0779CA9D" w14:textId="77777777" w:rsidR="00A44D9D" w:rsidRPr="006C3A4B" w:rsidRDefault="00A44D9D" w:rsidP="006C3A4B">
      <w:r>
        <w:t>Si, à la suite de la demande de partie, le joueur distant a accepté, la partie débutera.</w:t>
      </w:r>
    </w:p>
    <w:p w14:paraId="665EA31A" w14:textId="77777777" w:rsidR="00382DDB" w:rsidRDefault="00382DDB" w:rsidP="0078246D">
      <w:pPr>
        <w:pStyle w:val="Heading2"/>
        <w:jc w:val="both"/>
      </w:pPr>
      <w:bookmarkStart w:id="14" w:name="_Toc218862544"/>
      <w:r>
        <w:t>Accepter</w:t>
      </w:r>
      <w:r w:rsidR="005F3BEE">
        <w:t>/</w:t>
      </w:r>
      <w:r>
        <w:t>décliner une partie</w:t>
      </w:r>
      <w:bookmarkEnd w:id="14"/>
    </w:p>
    <w:p w14:paraId="57A413E1" w14:textId="77777777" w:rsidR="00F53FD7" w:rsidRPr="00F53FD7" w:rsidRDefault="00F53FD7" w:rsidP="00F53FD7">
      <w:r>
        <w:t xml:space="preserve">Lorsqu’un joueur distant propose de lancer une partie, l’utilisateur voit apparaitre une pop-up lui indiquant qu’un joueur souhaite jouer avec lui. Il peut alors accepter, décliner ou ignorer l’invitation. </w:t>
      </w:r>
    </w:p>
    <w:p w14:paraId="4C9B8D1B" w14:textId="77777777" w:rsidR="00F53FD7" w:rsidRDefault="00F53FD7" w:rsidP="002C5701">
      <w:pPr>
        <w:jc w:val="center"/>
      </w:pPr>
      <w:r>
        <w:rPr>
          <w:noProof/>
          <w:lang w:val="en-US"/>
        </w:rPr>
        <w:drawing>
          <wp:inline distT="0" distB="0" distL="0" distR="0" wp14:anchorId="25989560" wp14:editId="69A73D31">
            <wp:extent cx="2051290" cy="815562"/>
            <wp:effectExtent l="19050" t="0" r="611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39" cy="81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13402" w14:textId="77777777"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Pop-up d’invitation</w:t>
      </w:r>
    </w:p>
    <w:p w14:paraId="25B4D31F" w14:textId="77777777" w:rsidR="00F53FD7" w:rsidRPr="00F53FD7" w:rsidRDefault="00F53FD7" w:rsidP="00F53FD7">
      <w:r>
        <w:t>Si l’utilisateur accepte, cela lancera la partie.</w:t>
      </w:r>
    </w:p>
    <w:p w14:paraId="25140E0D" w14:textId="77777777" w:rsidR="005F3BEE" w:rsidRDefault="005F3BEE" w:rsidP="0078246D">
      <w:pPr>
        <w:pStyle w:val="Heading2"/>
        <w:jc w:val="both"/>
      </w:pPr>
      <w:bookmarkStart w:id="15" w:name="_Toc218862545"/>
      <w:r>
        <w:t>Revoir une partie terminée</w:t>
      </w:r>
      <w:bookmarkEnd w:id="15"/>
    </w:p>
    <w:p w14:paraId="0D6BCEA2" w14:textId="3A5FC3C6" w:rsidR="00FF6D35" w:rsidRPr="00FF6D35" w:rsidRDefault="00FF6D35" w:rsidP="00FF6D35">
      <w:r>
        <w:t xml:space="preserve">Toutes les parties terminées sont stockées. Elles peuvent être </w:t>
      </w:r>
      <w:proofErr w:type="spellStart"/>
      <w:r>
        <w:t>revisualisées</w:t>
      </w:r>
      <w:proofErr w:type="spellEnd"/>
      <w:r>
        <w:t xml:space="preserve"> en cliquant sur le bouton « 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games</w:t>
      </w:r>
      <w:proofErr w:type="spellEnd"/>
      <w:r>
        <w:t> ».</w:t>
      </w:r>
    </w:p>
    <w:p w14:paraId="7BE2E262" w14:textId="77777777" w:rsidR="00FF6D35" w:rsidRDefault="00FF6D35" w:rsidP="002C5701">
      <w:pPr>
        <w:jc w:val="center"/>
      </w:pPr>
      <w:r>
        <w:rPr>
          <w:noProof/>
          <w:lang w:val="en-US"/>
        </w:rPr>
        <w:drawing>
          <wp:inline distT="0" distB="0" distL="0" distR="0" wp14:anchorId="4FE37F47" wp14:editId="6596B802">
            <wp:extent cx="2905305" cy="2909511"/>
            <wp:effectExtent l="19050" t="0" r="9345" b="0"/>
            <wp:docPr id="1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44" cy="291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3B905" w14:textId="77777777"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Liste des joueurs connectés</w:t>
      </w:r>
    </w:p>
    <w:p w14:paraId="5F8D81E2" w14:textId="77777777" w:rsidR="004F4291" w:rsidRDefault="004F4291" w:rsidP="004F4291">
      <w:pPr>
        <w:jc w:val="center"/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14B7487C" wp14:editId="4CDDBA39">
            <wp:extent cx="2978590" cy="2937241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95" cy="29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EDED" w14:textId="0C170703" w:rsidR="004F4291" w:rsidRPr="004F4291" w:rsidRDefault="004F4291" w:rsidP="004F4291">
      <w:pPr>
        <w:jc w:val="center"/>
        <w:rPr>
          <w:i/>
        </w:rPr>
      </w:pPr>
      <w:r w:rsidRPr="004F4291">
        <w:rPr>
          <w:i/>
        </w:rPr>
        <w:t>Partie terminée gagnée contre « titi »</w:t>
      </w:r>
    </w:p>
    <w:p w14:paraId="6A74BADB" w14:textId="77777777" w:rsidR="004F4291" w:rsidRDefault="004F4291" w:rsidP="00FF6D35">
      <w:pPr>
        <w:rPr>
          <w:highlight w:val="yellow"/>
        </w:rPr>
      </w:pPr>
    </w:p>
    <w:p w14:paraId="34734DFB" w14:textId="52BC958A" w:rsidR="00FF6D35" w:rsidRDefault="00FF6D35" w:rsidP="00FF6D35">
      <w:r w:rsidRPr="00FF6D35">
        <w:rPr>
          <w:highlight w:val="yellow"/>
        </w:rPr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d’un jeu en </w:t>
      </w:r>
      <w:proofErr w:type="spellStart"/>
      <w:r w:rsidRPr="00FF6D35">
        <w:rPr>
          <w:highlight w:val="yellow"/>
        </w:rPr>
        <w:t>revisualisation</w:t>
      </w:r>
      <w:proofErr w:type="spellEnd"/>
    </w:p>
    <w:p w14:paraId="1B314950" w14:textId="77777777" w:rsidR="004F4291" w:rsidRPr="00FF6D35" w:rsidRDefault="004F4291" w:rsidP="00FF6D35"/>
    <w:p w14:paraId="4683593F" w14:textId="77777777" w:rsidR="005F3BEE" w:rsidRDefault="005F3BEE" w:rsidP="0078246D">
      <w:pPr>
        <w:pStyle w:val="Heading2"/>
        <w:jc w:val="both"/>
      </w:pPr>
      <w:bookmarkStart w:id="16" w:name="_Toc218862546"/>
      <w:r>
        <w:t>Reprendre une partie en cours</w:t>
      </w:r>
      <w:bookmarkEnd w:id="16"/>
    </w:p>
    <w:p w14:paraId="38038F2B" w14:textId="74548141" w:rsidR="005F3BEE" w:rsidRDefault="00424E1D" w:rsidP="0078246D">
      <w:pPr>
        <w:jc w:val="both"/>
      </w:pPr>
      <w:r>
        <w:t>De même que pour revoir une partie terminée, un clic sur « </w:t>
      </w:r>
      <w:r w:rsidR="0078110D">
        <w:t>Continue</w:t>
      </w:r>
      <w:r>
        <w:t>» permet d’acc</w:t>
      </w:r>
      <w:r w:rsidR="00851BFD">
        <w:t>éder</w:t>
      </w:r>
      <w:r w:rsidR="0078110D">
        <w:t xml:space="preserve"> à une partie en cours dont le joueur adverse</w:t>
      </w:r>
      <w:r w:rsidR="00851BFD">
        <w:t xml:space="preserve"> </w:t>
      </w:r>
      <w:r w:rsidR="0078110D">
        <w:t>est connecté</w:t>
      </w:r>
      <w:r w:rsidR="00851BFD">
        <w:t>.</w:t>
      </w:r>
    </w:p>
    <w:p w14:paraId="75663FC3" w14:textId="5B43206B" w:rsidR="009230E0" w:rsidRDefault="009230E0" w:rsidP="009230E0">
      <w:pPr>
        <w:jc w:val="center"/>
      </w:pPr>
      <w:r>
        <w:rPr>
          <w:noProof/>
          <w:lang w:val="en-US"/>
        </w:rPr>
        <w:drawing>
          <wp:inline distT="0" distB="0" distL="0" distR="0" wp14:anchorId="5D06BF04" wp14:editId="0DA5A35F">
            <wp:extent cx="2653286" cy="2616452"/>
            <wp:effectExtent l="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3" cy="26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8D67" w14:textId="628B8555" w:rsidR="0078110D" w:rsidRDefault="0078110D" w:rsidP="009230E0">
      <w:pPr>
        <w:jc w:val="center"/>
        <w:rPr>
          <w:i/>
        </w:rPr>
      </w:pPr>
      <w:r w:rsidRPr="0078110D">
        <w:rPr>
          <w:i/>
        </w:rPr>
        <w:t>Partie en cours contre « titi »</w:t>
      </w:r>
    </w:p>
    <w:p w14:paraId="1D86EBC4" w14:textId="0F46B7C6" w:rsidR="0078110D" w:rsidRPr="0078110D" w:rsidRDefault="0078110D" w:rsidP="0078110D">
      <w:r>
        <w:t xml:space="preserve">Au clic sur « Continue », une invitation est envoyée au joueur adverse et s’il l’accepte, la partie sera chargée. </w:t>
      </w:r>
    </w:p>
    <w:p w14:paraId="1895DE14" w14:textId="77777777" w:rsidR="00644B5C" w:rsidRPr="00AA78D7" w:rsidRDefault="007D0E94" w:rsidP="00AA78D7">
      <w:pPr>
        <w:pStyle w:val="Heading1"/>
        <w:jc w:val="both"/>
      </w:pPr>
      <w:bookmarkStart w:id="17" w:name="_Toc218862547"/>
      <w:r>
        <w:t>Dans la partie</w:t>
      </w:r>
      <w:bookmarkEnd w:id="17"/>
    </w:p>
    <w:p w14:paraId="48756D6C" w14:textId="77777777" w:rsidR="00A15B0C" w:rsidRDefault="00A15B0C" w:rsidP="00D06D19">
      <w:pPr>
        <w:pStyle w:val="Heading2"/>
      </w:pPr>
      <w:bookmarkStart w:id="18" w:name="_Toc218862548"/>
      <w:r>
        <w:t>Grille</w:t>
      </w:r>
      <w:bookmarkEnd w:id="18"/>
    </w:p>
    <w:p w14:paraId="5BF39F00" w14:textId="77777777" w:rsidR="00AA78D7" w:rsidRDefault="009624DB" w:rsidP="00AA78D7">
      <w:r>
        <w:t>Une fois la partie lancée, la grille de jeu apparait. Le plateau est orienté de manière optimale pour chaque joueur : il voit ses pions dans la partie basse du plateau.</w:t>
      </w:r>
    </w:p>
    <w:p w14:paraId="2C27A9E1" w14:textId="77777777" w:rsidR="008C3532" w:rsidRPr="00AA78D7" w:rsidRDefault="008C3532" w:rsidP="00BC6F12">
      <w:pPr>
        <w:jc w:val="center"/>
      </w:pPr>
      <w:r>
        <w:rPr>
          <w:noProof/>
          <w:lang w:val="en-US"/>
        </w:rPr>
        <w:drawing>
          <wp:inline distT="0" distB="0" distL="0" distR="0" wp14:anchorId="621E102C" wp14:editId="365F53F5">
            <wp:extent cx="5201920" cy="3467735"/>
            <wp:effectExtent l="19050" t="0" r="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ACDF47" w14:textId="77777777" w:rsidR="00AA78D7" w:rsidRPr="009624DB" w:rsidRDefault="00AA78D7" w:rsidP="009624DB">
      <w:pPr>
        <w:jc w:val="center"/>
      </w:pPr>
      <w:r>
        <w:rPr>
          <w:i/>
        </w:rPr>
        <w:t>Plateau de jeu</w:t>
      </w:r>
    </w:p>
    <w:p w14:paraId="6AFE65A8" w14:textId="77777777" w:rsidR="009624DB" w:rsidRDefault="009624DB" w:rsidP="009624DB">
      <w:pPr>
        <w:spacing w:after="0" w:line="240" w:lineRule="auto"/>
      </w:pPr>
      <w:r>
        <w:t>La fenêtre de jeu se compose de quatre zones principales :</w:t>
      </w:r>
    </w:p>
    <w:p w14:paraId="3C8EC715" w14:textId="77777777" w:rsidR="009624DB" w:rsidRDefault="009624DB" w:rsidP="008C3532">
      <w:pPr>
        <w:spacing w:after="0" w:line="240" w:lineRule="auto"/>
        <w:ind w:left="708"/>
      </w:pPr>
      <w:r>
        <w:t>Zone 1 : Informations sur les joueurs</w:t>
      </w:r>
    </w:p>
    <w:p w14:paraId="4C783D94" w14:textId="77777777" w:rsidR="009624DB" w:rsidRDefault="009624DB" w:rsidP="008C3532">
      <w:pPr>
        <w:spacing w:after="0" w:line="240" w:lineRule="auto"/>
        <w:ind w:left="708"/>
      </w:pPr>
      <w:r>
        <w:t>Zone 2 : Plateau de jeu.</w:t>
      </w:r>
    </w:p>
    <w:p w14:paraId="3BDF4583" w14:textId="77777777" w:rsidR="009624DB" w:rsidRDefault="009624DB" w:rsidP="008C3532">
      <w:pPr>
        <w:spacing w:after="0" w:line="240" w:lineRule="auto"/>
        <w:ind w:left="708"/>
      </w:pPr>
      <w:r>
        <w:t xml:space="preserve">Zone 3 : Chat. </w:t>
      </w:r>
      <w:r w:rsidR="00E01B74">
        <w:t>Les joueurs voient les derniers mouvements effectués et peuvent discuter entre eux.</w:t>
      </w:r>
    </w:p>
    <w:p w14:paraId="7F7A77E5" w14:textId="77777777" w:rsidR="009624DB" w:rsidRDefault="009624DB" w:rsidP="008C3532">
      <w:pPr>
        <w:spacing w:after="0" w:line="240" w:lineRule="auto"/>
        <w:ind w:left="708"/>
      </w:pPr>
      <w:r>
        <w:t>Zone 4 : Action concernant le jeu : « Enregistrer la partie », « Demander un match nul »</w:t>
      </w:r>
      <w:r w:rsidR="008E02E9">
        <w:t>, « Abandonner » (avec possibilité de sauvegarde).</w:t>
      </w:r>
    </w:p>
    <w:p w14:paraId="18568D12" w14:textId="77777777" w:rsidR="009624DB" w:rsidRDefault="009624DB" w:rsidP="009624DB">
      <w:pPr>
        <w:spacing w:after="0" w:line="240" w:lineRule="auto"/>
      </w:pPr>
    </w:p>
    <w:p w14:paraId="4B6EAF33" w14:textId="77777777" w:rsidR="003840F0" w:rsidRDefault="003840F0" w:rsidP="009624DB">
      <w:pPr>
        <w:spacing w:after="0"/>
      </w:pPr>
      <w:r>
        <w:br w:type="page"/>
      </w:r>
    </w:p>
    <w:p w14:paraId="70441230" w14:textId="77777777" w:rsidR="00A15B0C" w:rsidRDefault="00A15B0C" w:rsidP="00D06D19">
      <w:pPr>
        <w:pStyle w:val="Heading2"/>
      </w:pPr>
      <w:bookmarkStart w:id="19" w:name="_Toc218862549"/>
      <w:r>
        <w:lastRenderedPageBreak/>
        <w:t>Déplacements autorisés</w:t>
      </w:r>
      <w:bookmarkEnd w:id="19"/>
    </w:p>
    <w:p w14:paraId="7E7AB365" w14:textId="77777777" w:rsidR="003840F0" w:rsidRPr="003840F0" w:rsidRDefault="003840F0" w:rsidP="003840F0">
      <w:pPr>
        <w:jc w:val="both"/>
      </w:pPr>
      <w:r>
        <w:t>Pour déplacer un pion, le joueur doit cliquer sur le pion souhaité, à ce moment, les déplacements possibles s’affichent en vert. Un deuxième clic sur une case verte permet d’effectuer le déplacement.</w:t>
      </w:r>
    </w:p>
    <w:p w14:paraId="4441228D" w14:textId="77777777" w:rsidR="003840F0" w:rsidRDefault="003840F0" w:rsidP="003840F0">
      <w:pPr>
        <w:jc w:val="center"/>
      </w:pPr>
      <w:r>
        <w:rPr>
          <w:noProof/>
          <w:lang w:val="en-US"/>
        </w:rPr>
        <w:drawing>
          <wp:inline distT="0" distB="0" distL="0" distR="0" wp14:anchorId="0224AE08" wp14:editId="54351C15">
            <wp:extent cx="4900601" cy="3269411"/>
            <wp:effectExtent l="1905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60" cy="327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7549E" w14:textId="77777777" w:rsidR="003840F0" w:rsidRPr="003840F0" w:rsidRDefault="003840F0" w:rsidP="003840F0">
      <w:pPr>
        <w:jc w:val="center"/>
        <w:rPr>
          <w:i/>
        </w:rPr>
      </w:pPr>
      <w:r w:rsidRPr="003840F0">
        <w:rPr>
          <w:i/>
        </w:rPr>
        <w:t>Exemple d’un déplacement</w:t>
      </w:r>
      <w:r>
        <w:rPr>
          <w:i/>
        </w:rPr>
        <w:t xml:space="preserve"> de pion</w:t>
      </w:r>
    </w:p>
    <w:p w14:paraId="0CD5D944" w14:textId="77777777" w:rsidR="00A15B0C" w:rsidRDefault="00A15B0C" w:rsidP="00D06D19">
      <w:pPr>
        <w:pStyle w:val="Heading2"/>
      </w:pPr>
      <w:bookmarkStart w:id="20" w:name="_Toc218862550"/>
      <w:r>
        <w:t>Prise ou capture</w:t>
      </w:r>
      <w:bookmarkEnd w:id="20"/>
    </w:p>
    <w:p w14:paraId="02FCAB19" w14:textId="77777777" w:rsidR="003840F0" w:rsidRDefault="00574838" w:rsidP="00574838">
      <w:pPr>
        <w:jc w:val="center"/>
      </w:pPr>
      <w:r>
        <w:rPr>
          <w:noProof/>
          <w:lang w:val="en-US"/>
        </w:rPr>
        <w:drawing>
          <wp:inline distT="0" distB="0" distL="0" distR="0" wp14:anchorId="14832DCC" wp14:editId="07809F43">
            <wp:extent cx="4889380" cy="3264435"/>
            <wp:effectExtent l="19050" t="0" r="6470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21" cy="32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C83B2" w14:textId="77777777" w:rsidR="00574838" w:rsidRPr="00574838" w:rsidRDefault="00574838" w:rsidP="00574838">
      <w:pPr>
        <w:jc w:val="center"/>
        <w:rPr>
          <w:i/>
        </w:rPr>
      </w:pPr>
      <w:r w:rsidRPr="00574838">
        <w:rPr>
          <w:i/>
        </w:rPr>
        <w:t>Cas de prise d’un pion noir</w:t>
      </w:r>
    </w:p>
    <w:p w14:paraId="5695248C" w14:textId="77777777" w:rsidR="00574838" w:rsidRDefault="00574838" w:rsidP="003840F0"/>
    <w:p w14:paraId="32A7FA62" w14:textId="77777777" w:rsidR="00574838" w:rsidRDefault="00574838" w:rsidP="0057483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C6A90FF" wp14:editId="4F4987AA">
            <wp:extent cx="4932512" cy="3285624"/>
            <wp:effectExtent l="19050" t="0" r="1438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74" cy="328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D4E2D" w14:textId="77777777" w:rsidR="00574838" w:rsidRDefault="00574838" w:rsidP="00574838">
      <w:pPr>
        <w:jc w:val="center"/>
        <w:rPr>
          <w:i/>
        </w:rPr>
      </w:pPr>
      <w:r w:rsidRPr="00574838">
        <w:rPr>
          <w:i/>
        </w:rPr>
        <w:t xml:space="preserve">Plateau après </w:t>
      </w:r>
      <w:r>
        <w:rPr>
          <w:i/>
        </w:rPr>
        <w:t>la</w:t>
      </w:r>
      <w:r w:rsidRPr="00574838">
        <w:rPr>
          <w:i/>
        </w:rPr>
        <w:t xml:space="preserve"> prise</w:t>
      </w:r>
      <w:r>
        <w:rPr>
          <w:i/>
        </w:rPr>
        <w:t xml:space="preserve"> du pion noir</w:t>
      </w:r>
    </w:p>
    <w:p w14:paraId="57ED069D" w14:textId="77777777" w:rsidR="00574838" w:rsidRPr="00574838" w:rsidRDefault="00574838" w:rsidP="00574838">
      <w:pPr>
        <w:jc w:val="center"/>
        <w:rPr>
          <w:i/>
        </w:rPr>
      </w:pPr>
    </w:p>
    <w:p w14:paraId="2F10A08C" w14:textId="09F469B3" w:rsidR="00451AE3" w:rsidRDefault="00A15B0C" w:rsidP="00D06D19">
      <w:pPr>
        <w:pStyle w:val="Heading2"/>
      </w:pPr>
      <w:bookmarkStart w:id="21" w:name="_Toc218862551"/>
      <w:r>
        <w:t>Eche</w:t>
      </w:r>
      <w:r w:rsidR="00451AE3">
        <w:t>c</w:t>
      </w:r>
      <w:bookmarkEnd w:id="21"/>
    </w:p>
    <w:p w14:paraId="0E8E549E" w14:textId="1DEB47F7" w:rsidR="00451AE3" w:rsidRPr="00451AE3" w:rsidRDefault="00451AE3" w:rsidP="00451AE3">
      <w:r>
        <w:t>Lors de la mise en échec par l’adversaire, des épées apparaissent. Cela indique au joueur qu’il doit sauver son roi.</w:t>
      </w:r>
    </w:p>
    <w:p w14:paraId="0087AC68" w14:textId="6A6FF256" w:rsidR="00451AE3" w:rsidRDefault="00451AE3" w:rsidP="00451AE3">
      <w:pPr>
        <w:jc w:val="center"/>
      </w:pPr>
      <w:r w:rsidRPr="00451AE3">
        <w:drawing>
          <wp:inline distT="0" distB="0" distL="0" distR="0" wp14:anchorId="63B0AD13" wp14:editId="7EE36F9C">
            <wp:extent cx="4961168" cy="3312000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68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5025" w14:textId="29586BD7" w:rsidR="00451AE3" w:rsidRPr="00451AE3" w:rsidRDefault="00451AE3" w:rsidP="00451AE3">
      <w:pPr>
        <w:jc w:val="center"/>
        <w:rPr>
          <w:i/>
        </w:rPr>
      </w:pPr>
      <w:r w:rsidRPr="00451AE3">
        <w:rPr>
          <w:i/>
        </w:rPr>
        <w:t>Mise en échec du roi noir</w:t>
      </w:r>
    </w:p>
    <w:p w14:paraId="3B238F06" w14:textId="1A1A9C8C" w:rsidR="00A15B0C" w:rsidRDefault="00451AE3" w:rsidP="00D06D19">
      <w:pPr>
        <w:pStyle w:val="Heading2"/>
      </w:pPr>
      <w:bookmarkStart w:id="22" w:name="_Toc218862552"/>
      <w:r>
        <w:t>Eche</w:t>
      </w:r>
      <w:r w:rsidR="00A15B0C">
        <w:t>c</w:t>
      </w:r>
      <w:r>
        <w:t xml:space="preserve"> et mat</w:t>
      </w:r>
      <w:bookmarkEnd w:id="22"/>
    </w:p>
    <w:p w14:paraId="5E32B8C9" w14:textId="3091F4FA" w:rsidR="00A90A22" w:rsidRDefault="00A90A22" w:rsidP="00E64DD4">
      <w:pPr>
        <w:jc w:val="center"/>
      </w:pPr>
    </w:p>
    <w:p w14:paraId="1046F027" w14:textId="69A2E4FE" w:rsidR="004F4291" w:rsidRDefault="00781A2A" w:rsidP="00E64DD4">
      <w:pPr>
        <w:jc w:val="center"/>
      </w:pPr>
      <w:r w:rsidRPr="00781A2A">
        <w:rPr>
          <w:highlight w:val="yellow"/>
        </w:rPr>
        <w:t xml:space="preserve">TO DO </w:t>
      </w:r>
      <w:proofErr w:type="spellStart"/>
      <w:r w:rsidRPr="00781A2A">
        <w:rPr>
          <w:highlight w:val="yellow"/>
        </w:rPr>
        <w:t>screenshot</w:t>
      </w:r>
      <w:proofErr w:type="spellEnd"/>
      <w:r w:rsidRPr="00781A2A">
        <w:rPr>
          <w:highlight w:val="yellow"/>
        </w:rPr>
        <w:t xml:space="preserve"> </w:t>
      </w:r>
      <w:proofErr w:type="spellStart"/>
      <w:r w:rsidRPr="00781A2A">
        <w:rPr>
          <w:highlight w:val="yellow"/>
        </w:rPr>
        <w:t>echec</w:t>
      </w:r>
      <w:proofErr w:type="spellEnd"/>
      <w:r w:rsidRPr="00781A2A">
        <w:rPr>
          <w:highlight w:val="yellow"/>
        </w:rPr>
        <w:t xml:space="preserve"> et mat</w:t>
      </w:r>
    </w:p>
    <w:p w14:paraId="5AE7EE87" w14:textId="1C053ECD" w:rsidR="00A90A22" w:rsidRPr="00E64DD4" w:rsidRDefault="00E64DD4" w:rsidP="00E64DD4">
      <w:pPr>
        <w:jc w:val="center"/>
        <w:rPr>
          <w:i/>
        </w:rPr>
      </w:pPr>
      <w:r w:rsidRPr="00E64DD4">
        <w:rPr>
          <w:i/>
        </w:rPr>
        <w:t xml:space="preserve">Cas </w:t>
      </w:r>
      <w:r w:rsidR="004F4291">
        <w:rPr>
          <w:i/>
        </w:rPr>
        <w:t>d’</w:t>
      </w:r>
      <w:r w:rsidRPr="00E64DD4">
        <w:rPr>
          <w:i/>
        </w:rPr>
        <w:t>échec</w:t>
      </w:r>
      <w:r w:rsidR="004F4291">
        <w:rPr>
          <w:i/>
        </w:rPr>
        <w:t xml:space="preserve"> et mat</w:t>
      </w:r>
    </w:p>
    <w:p w14:paraId="25FF31A4" w14:textId="77777777" w:rsidR="00E64DD4" w:rsidRPr="00A90A22" w:rsidRDefault="00E64DD4" w:rsidP="00E64DD4">
      <w:pPr>
        <w:jc w:val="center"/>
      </w:pPr>
    </w:p>
    <w:p w14:paraId="0EB6A662" w14:textId="52B52568" w:rsidR="007D0E94" w:rsidRDefault="00A668C1" w:rsidP="00A668C1">
      <w:pPr>
        <w:pStyle w:val="Heading2"/>
        <w:jc w:val="both"/>
      </w:pPr>
      <w:bookmarkStart w:id="23" w:name="_Toc218862553"/>
      <w:r>
        <w:t>Barre de m</w:t>
      </w:r>
      <w:r w:rsidR="007A71FB">
        <w:t>enu</w:t>
      </w:r>
      <w:r>
        <w:t>s</w:t>
      </w:r>
      <w:bookmarkEnd w:id="23"/>
    </w:p>
    <w:p w14:paraId="0E02B0CC" w14:textId="43A34C9B" w:rsidR="007A71FB" w:rsidRDefault="00A668C1" w:rsidP="007A71FB">
      <w:r>
        <w:t>Dans la fenêtre de jeu, plusieurs actions sont possibles grâce au menu.</w:t>
      </w:r>
    </w:p>
    <w:p w14:paraId="19550B85" w14:textId="77777777" w:rsidR="00A668C1" w:rsidRDefault="00A668C1" w:rsidP="007A71FB">
      <w:r>
        <w:rPr>
          <w:noProof/>
          <w:lang w:val="en-US"/>
        </w:rPr>
        <w:drawing>
          <wp:inline distT="0" distB="0" distL="0" distR="0" wp14:anchorId="7B8D4D15" wp14:editId="43D05345">
            <wp:extent cx="6466421" cy="262551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454" cy="26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B8F" w14:textId="757E3384" w:rsidR="00A668C1" w:rsidRDefault="00A668C1" w:rsidP="007A71FB">
      <w:bookmarkStart w:id="24" w:name="_GoBack"/>
      <w:bookmarkEnd w:id="24"/>
    </w:p>
    <w:p w14:paraId="6ABE9DDD" w14:textId="77777777" w:rsidR="00A668C1" w:rsidRPr="007A71FB" w:rsidRDefault="00A668C1" w:rsidP="007A71FB"/>
    <w:p w14:paraId="1019C250" w14:textId="77777777" w:rsidR="00382DDB" w:rsidRPr="00382DDB" w:rsidRDefault="00382DDB" w:rsidP="0078246D">
      <w:pPr>
        <w:jc w:val="both"/>
      </w:pPr>
    </w:p>
    <w:p w14:paraId="47404031" w14:textId="77777777" w:rsidR="00382DDB" w:rsidRPr="00382DDB" w:rsidRDefault="00382DDB" w:rsidP="0078246D">
      <w:pPr>
        <w:jc w:val="both"/>
      </w:pPr>
    </w:p>
    <w:p w14:paraId="06EB7C6F" w14:textId="77777777" w:rsidR="00E5775C" w:rsidRPr="005F3BEE" w:rsidRDefault="00E5775C" w:rsidP="0078246D">
      <w:pPr>
        <w:jc w:val="both"/>
        <w:rPr>
          <w:rFonts w:asciiTheme="majorHAnsi" w:eastAsiaTheme="majorEastAsia" w:hAnsiTheme="majorHAnsi" w:cstheme="majorBidi"/>
          <w:color w:val="4F81BD" w:themeColor="accent1"/>
          <w:sz w:val="32"/>
          <w:szCs w:val="28"/>
        </w:rPr>
      </w:pPr>
    </w:p>
    <w:sectPr w:rsidR="00E5775C" w:rsidRPr="005F3BEE" w:rsidSect="009E3D2D">
      <w:headerReference w:type="default" r:id="rId33"/>
      <w:footerReference w:type="default" r:id="rId34"/>
      <w:footerReference w:type="first" r:id="rId35"/>
      <w:pgSz w:w="11906" w:h="16838"/>
      <w:pgMar w:top="1417" w:right="1417" w:bottom="1417" w:left="1417" w:header="708" w:footer="113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comment w:id="0" w:author="lo23a012" w:date="2012-10-02T18:10:00Z" w:initials="lo23">
    <w:p w14:paraId="52E65681" w14:textId="77777777" w:rsidR="009C6980" w:rsidRDefault="009C6980">
      <w:pPr>
        <w:pStyle w:val="CommentText"/>
      </w:pPr>
      <w:r>
        <w:rPr>
          <w:rStyle w:val="CommentReference"/>
        </w:rPr>
        <w:annotationRef/>
      </w:r>
      <w:r>
        <w:t>Mettre la date à jour</w:t>
      </w:r>
    </w:p>
  </w:comment>
  <w:comment w:id="1" w:author="lo23a012" w:date="2012-10-02T18:37:00Z" w:initials="lo23">
    <w:p w14:paraId="69917338" w14:textId="77777777" w:rsidR="009C6980" w:rsidRDefault="009C6980">
      <w:pPr>
        <w:pStyle w:val="CommentText"/>
      </w:pPr>
      <w:r>
        <w:rPr>
          <w:rStyle w:val="CommentReference"/>
        </w:rPr>
        <w:annotationRef/>
      </w:r>
      <w:r>
        <w:t>Ne pas oublier de mettre à jour la table des matières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0EA3343" w14:textId="77777777" w:rsidR="009C6980" w:rsidRDefault="009C6980" w:rsidP="00AB78C1">
      <w:pPr>
        <w:spacing w:after="0" w:line="240" w:lineRule="auto"/>
      </w:pPr>
      <w:r>
        <w:separator/>
      </w:r>
    </w:p>
  </w:endnote>
  <w:endnote w:type="continuationSeparator" w:id="0">
    <w:p w14:paraId="645E1A09" w14:textId="77777777" w:rsidR="009C6980" w:rsidRDefault="009C6980" w:rsidP="00AB7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508DF6" w14:textId="77777777" w:rsidR="009C6980" w:rsidRDefault="009C6980" w:rsidP="00862957">
    <w:pPr>
      <w:jc w:val="center"/>
    </w:pPr>
    <w:sdt>
      <w:sdtPr>
        <w:id w:val="541905285"/>
        <w:docPartObj>
          <w:docPartGallery w:val="Page Numbers (Top of Page)"/>
          <w:docPartUnique/>
        </w:docPartObj>
      </w:sdtPr>
      <w:sdtContent>
        <w:r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A668C1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sur </w:t>
        </w:r>
        <w:fldSimple w:instr=" NUMPAGES  ">
          <w:r w:rsidR="00A668C1">
            <w:rPr>
              <w:noProof/>
            </w:rPr>
            <w:t>15</w:t>
          </w:r>
        </w:fldSimple>
      </w:sdtContent>
    </w:sdt>
  </w:p>
  <w:p w14:paraId="0862DA2E" w14:textId="77777777" w:rsidR="009C6980" w:rsidRDefault="009C6980">
    <w:pPr>
      <w:pStyle w:val="Footer"/>
      <w:jc w:val="center"/>
    </w:pP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87ABA3" w14:textId="77777777" w:rsidR="009C6980" w:rsidRDefault="009C6980" w:rsidP="008C4DE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E7DC6B1" w14:textId="77777777" w:rsidR="009C6980" w:rsidRDefault="009C6980" w:rsidP="00AB78C1">
      <w:pPr>
        <w:spacing w:after="0" w:line="240" w:lineRule="auto"/>
      </w:pPr>
      <w:r>
        <w:separator/>
      </w:r>
    </w:p>
  </w:footnote>
  <w:footnote w:type="continuationSeparator" w:id="0">
    <w:p w14:paraId="63F3AAC0" w14:textId="77777777" w:rsidR="009C6980" w:rsidRDefault="009C6980" w:rsidP="00AB7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CAFC33" w14:textId="77777777" w:rsidR="009C6980" w:rsidRDefault="009C6980">
    <w:pPr>
      <w:pStyle w:val="Header"/>
    </w:pPr>
    <w:r w:rsidRPr="008C4DE1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5CF06BA7" wp14:editId="0E5EBFE3">
          <wp:simplePos x="0" y="0"/>
          <wp:positionH relativeFrom="column">
            <wp:posOffset>4078143</wp:posOffset>
          </wp:positionH>
          <wp:positionV relativeFrom="paragraph">
            <wp:posOffset>-251460</wp:posOffset>
          </wp:positionV>
          <wp:extent cx="1318789" cy="470150"/>
          <wp:effectExtent l="0" t="0" r="0" b="0"/>
          <wp:wrapNone/>
          <wp:docPr id="8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8789" cy="470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2C0E5B9F"/>
    <w:multiLevelType w:val="multilevel"/>
    <w:tmpl w:val="67D6DC5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3F1D73C4"/>
    <w:multiLevelType w:val="hybridMultilevel"/>
    <w:tmpl w:val="D7AEBB84"/>
    <w:lvl w:ilvl="0" w:tplc="E7CE4940">
      <w:start w:val="1"/>
      <w:numFmt w:val="lowerLetter"/>
      <w:pStyle w:val="Heading4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F84CA1"/>
    <w:multiLevelType w:val="hybridMultilevel"/>
    <w:tmpl w:val="22823B96"/>
    <w:lvl w:ilvl="0" w:tplc="465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revisionView w:markup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enu v:ext="edit" strokecolor="none [1311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C6B49"/>
    <w:rsid w:val="00043092"/>
    <w:rsid w:val="00063EE2"/>
    <w:rsid w:val="00080409"/>
    <w:rsid w:val="000C4124"/>
    <w:rsid w:val="000C676C"/>
    <w:rsid w:val="001C210C"/>
    <w:rsid w:val="001C6B49"/>
    <w:rsid w:val="002C5701"/>
    <w:rsid w:val="00382DDB"/>
    <w:rsid w:val="003840F0"/>
    <w:rsid w:val="003C3974"/>
    <w:rsid w:val="003D660C"/>
    <w:rsid w:val="0040094D"/>
    <w:rsid w:val="00424E1D"/>
    <w:rsid w:val="00451AE3"/>
    <w:rsid w:val="004F4291"/>
    <w:rsid w:val="0052511B"/>
    <w:rsid w:val="0052620E"/>
    <w:rsid w:val="005317E9"/>
    <w:rsid w:val="00567820"/>
    <w:rsid w:val="00574838"/>
    <w:rsid w:val="005810AE"/>
    <w:rsid w:val="005B608B"/>
    <w:rsid w:val="005C057E"/>
    <w:rsid w:val="005F3BEE"/>
    <w:rsid w:val="00605BC7"/>
    <w:rsid w:val="006221E2"/>
    <w:rsid w:val="00644B5C"/>
    <w:rsid w:val="00652954"/>
    <w:rsid w:val="006704B4"/>
    <w:rsid w:val="006A0A05"/>
    <w:rsid w:val="006C3A4B"/>
    <w:rsid w:val="007207AA"/>
    <w:rsid w:val="0078110D"/>
    <w:rsid w:val="00781A2A"/>
    <w:rsid w:val="0078246D"/>
    <w:rsid w:val="0079675A"/>
    <w:rsid w:val="007A597E"/>
    <w:rsid w:val="007A71FB"/>
    <w:rsid w:val="007C3414"/>
    <w:rsid w:val="007D0E94"/>
    <w:rsid w:val="007F78C3"/>
    <w:rsid w:val="00804A7C"/>
    <w:rsid w:val="008350C5"/>
    <w:rsid w:val="0084618C"/>
    <w:rsid w:val="00851BFD"/>
    <w:rsid w:val="00862957"/>
    <w:rsid w:val="008C3532"/>
    <w:rsid w:val="008C4DE1"/>
    <w:rsid w:val="008E02E9"/>
    <w:rsid w:val="00913069"/>
    <w:rsid w:val="009230E0"/>
    <w:rsid w:val="00954E67"/>
    <w:rsid w:val="00961AE7"/>
    <w:rsid w:val="009624DB"/>
    <w:rsid w:val="0097782D"/>
    <w:rsid w:val="009C6980"/>
    <w:rsid w:val="009C6B9B"/>
    <w:rsid w:val="009D02DA"/>
    <w:rsid w:val="009E3D2D"/>
    <w:rsid w:val="00A15B0C"/>
    <w:rsid w:val="00A44D9D"/>
    <w:rsid w:val="00A668C1"/>
    <w:rsid w:val="00A90A22"/>
    <w:rsid w:val="00AA0768"/>
    <w:rsid w:val="00AA78D7"/>
    <w:rsid w:val="00AB78C1"/>
    <w:rsid w:val="00AC246C"/>
    <w:rsid w:val="00AF4827"/>
    <w:rsid w:val="00B67363"/>
    <w:rsid w:val="00B80D86"/>
    <w:rsid w:val="00BC6F12"/>
    <w:rsid w:val="00C04D62"/>
    <w:rsid w:val="00C242DB"/>
    <w:rsid w:val="00C47688"/>
    <w:rsid w:val="00C72ECC"/>
    <w:rsid w:val="00C87C01"/>
    <w:rsid w:val="00D06D19"/>
    <w:rsid w:val="00D22BBC"/>
    <w:rsid w:val="00D3797B"/>
    <w:rsid w:val="00D6293C"/>
    <w:rsid w:val="00D905FD"/>
    <w:rsid w:val="00D93E53"/>
    <w:rsid w:val="00DF36E3"/>
    <w:rsid w:val="00E01B74"/>
    <w:rsid w:val="00E5775C"/>
    <w:rsid w:val="00E64DD4"/>
    <w:rsid w:val="00E7269B"/>
    <w:rsid w:val="00E83396"/>
    <w:rsid w:val="00E96F74"/>
    <w:rsid w:val="00EE6CBC"/>
    <w:rsid w:val="00F00815"/>
    <w:rsid w:val="00F35814"/>
    <w:rsid w:val="00F446B5"/>
    <w:rsid w:val="00F53FD7"/>
    <w:rsid w:val="00F66801"/>
    <w:rsid w:val="00FF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strokecolor="none [1311]"/>
    </o:shapedefaults>
    <o:shapelayout v:ext="edit">
      <o:idmap v:ext="edit" data="1"/>
      <o:rules v:ext="edit">
        <o:r id="V:Rule2" type="connector" idref="#_x0000_s1041"/>
      </o:rules>
    </o:shapelayout>
  </w:shapeDefaults>
  <w:decimalSymbol w:val=","/>
  <w:listSeparator w:val=";"/>
  <w14:docId w14:val="24F9F5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F74"/>
  </w:style>
  <w:style w:type="paragraph" w:styleId="Heading1">
    <w:name w:val="heading 1"/>
    <w:basedOn w:val="Normal"/>
    <w:next w:val="Normal"/>
    <w:link w:val="Heading1Char"/>
    <w:uiPriority w:val="9"/>
    <w:qFormat/>
    <w:rsid w:val="00E5775C"/>
    <w:pPr>
      <w:keepNext/>
      <w:keepLines/>
      <w:numPr>
        <w:numId w:val="1"/>
      </w:numPr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775C"/>
    <w:pPr>
      <w:keepNext/>
      <w:keepLines/>
      <w:numPr>
        <w:ilvl w:val="1"/>
        <w:numId w:val="1"/>
      </w:numPr>
      <w:spacing w:before="200" w:after="0" w:line="360" w:lineRule="auto"/>
      <w:ind w:left="1284"/>
      <w:outlineLvl w:val="1"/>
    </w:pPr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775C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97E"/>
    <w:pPr>
      <w:keepNext/>
      <w:keepLines/>
      <w:numPr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E5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E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E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E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E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93E5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93E5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E5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5775C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5775C"/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775C"/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character" w:customStyle="1" w:styleId="Heading4Char">
    <w:name w:val="Heading 4 Char"/>
    <w:basedOn w:val="DefaultParagraphFont"/>
    <w:link w:val="Heading4"/>
    <w:uiPriority w:val="9"/>
    <w:rsid w:val="007A597E"/>
    <w:rPr>
      <w:rFonts w:asciiTheme="majorHAnsi" w:eastAsiaTheme="majorEastAsia" w:hAnsiTheme="majorHAnsi" w:cstheme="majorBidi"/>
      <w:b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E5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E5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E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8C1"/>
  </w:style>
  <w:style w:type="paragraph" w:styleId="Footer">
    <w:name w:val="footer"/>
    <w:basedOn w:val="Normal"/>
    <w:link w:val="FooterCh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8C1"/>
  </w:style>
  <w:style w:type="character" w:styleId="CommentReference">
    <w:name w:val="annotation reference"/>
    <w:basedOn w:val="DefaultParagraphFont"/>
    <w:uiPriority w:val="99"/>
    <w:semiHidden/>
    <w:unhideWhenUsed/>
    <w:rsid w:val="00AB78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8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78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8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78C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C4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804A7C"/>
    <w:pPr>
      <w:spacing w:line="240" w:lineRule="auto"/>
    </w:pPr>
    <w:rPr>
      <w:bCs/>
      <w:i/>
      <w:color w:val="000000" w:themeColor="text1"/>
      <w:sz w:val="18"/>
      <w:szCs w:val="18"/>
    </w:rPr>
  </w:style>
  <w:style w:type="table" w:styleId="TableGrid">
    <w:name w:val="Table Grid"/>
    <w:basedOn w:val="TableNormal"/>
    <w:uiPriority w:val="59"/>
    <w:rsid w:val="00804A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E67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954E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4E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4E6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4E6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64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o23a012\Mes%20documents\LO2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Projet LO23</PublishDate>
  <Abstract>Auteurs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80EE4C-0FEF-B64B-A065-7B82FCD28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Settings\lo23a012\Mes documents\LO23.dotx</Template>
  <TotalTime>371</TotalTime>
  <Pages>15</Pages>
  <Words>1059</Words>
  <Characters>6041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test</vt:lpstr>
    </vt:vector>
  </TitlesOfParts>
  <Company>UTC </Company>
  <LinksUpToDate>false</LinksUpToDate>
  <CharactersWithSpaces>7086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</dc:title>
  <dc:subject/>
  <dc:creator>Auteur(s) : </dc:creator>
  <cp:keywords/>
  <dc:description/>
  <cp:lastModifiedBy>Marc Rossi</cp:lastModifiedBy>
  <cp:revision>55</cp:revision>
  <dcterms:created xsi:type="dcterms:W3CDTF">2012-11-27T13:33:00Z</dcterms:created>
  <dcterms:modified xsi:type="dcterms:W3CDTF">2013-01-03T19:08:00Z</dcterms:modified>
</cp:coreProperties>
</file>