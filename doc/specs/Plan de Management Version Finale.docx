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541904539"/>
        <w:docPartObj>
          <w:docPartGallery w:val="Cover Pages"/>
          <w:docPartUnique/>
        </w:docPartObj>
      </w:sdtPr>
      <w:sdtEndPr>
        <w:rPr>
          <w:color w:val="1F497D" w:themeColor="text2"/>
          <w:sz w:val="72"/>
          <w:szCs w:val="72"/>
        </w:rPr>
      </w:sdtEndPr>
      <w:sdtContent>
        <w:tbl>
          <w:tblPr>
            <w:tblpPr w:leftFromText="187" w:rightFromText="187" w:vertAnchor="page" w:horzAnchor="page" w:tblpYSpec="top"/>
            <w:tblW w:w="0" w:type="auto"/>
            <w:tblLook w:val="04A0" w:firstRow="1" w:lastRow="0" w:firstColumn="1" w:lastColumn="0" w:noHBand="0" w:noVBand="1"/>
          </w:tblPr>
          <w:tblGrid>
            <w:gridCol w:w="1662"/>
            <w:gridCol w:w="4632"/>
          </w:tblGrid>
          <w:tr w:rsidR="001C6B49" w14:paraId="4AE99C8B" w14:textId="77777777" w:rsidTr="00804A7C">
            <w:trPr>
              <w:trHeight w:val="1464"/>
            </w:trPr>
            <w:tc>
              <w:tcPr>
                <w:tcW w:w="1662" w:type="dxa"/>
                <w:tcBorders>
                  <w:right w:val="single" w:sz="4" w:space="0" w:color="FFFFFF" w:themeColor="background1"/>
                </w:tcBorders>
                <w:shd w:val="clear" w:color="auto" w:fill="8DB3E2" w:themeFill="text2" w:themeFillTint="66"/>
              </w:tcPr>
              <w:p w14:paraId="1B0B2D98" w14:textId="77777777" w:rsidR="001C6B49" w:rsidRDefault="001C6B49"/>
            </w:tc>
            <w:tc>
              <w:tcPr>
                <w:tcW w:w="4632" w:type="dxa"/>
                <w:tcBorders>
                  <w:left w:val="single" w:sz="4" w:space="0" w:color="FFFFFF" w:themeColor="background1"/>
                </w:tcBorders>
                <w:shd w:val="clear" w:color="auto" w:fill="8DB3E2" w:themeFill="text2" w:themeFillTint="66"/>
                <w:vAlign w:val="bottom"/>
              </w:tcPr>
              <w:p w14:paraId="16E0D8CB" w14:textId="77777777" w:rsidR="001C6B49" w:rsidRDefault="001C6B49" w:rsidP="005317E9">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Projet LO23</w:t>
                </w:r>
                <w:r w:rsidR="00862957">
                  <w:rPr>
                    <w:rFonts w:asciiTheme="majorHAnsi" w:eastAsiaTheme="majorEastAsia" w:hAnsiTheme="majorHAnsi" w:cstheme="majorBidi"/>
                    <w:b/>
                    <w:bCs/>
                    <w:color w:val="FFFFFF" w:themeColor="background1"/>
                    <w:sz w:val="72"/>
                    <w:szCs w:val="72"/>
                  </w:rPr>
                  <w:t xml:space="preserve"> ChessP2P</w:t>
                </w:r>
              </w:p>
            </w:tc>
          </w:tr>
          <w:tr w:rsidR="00632311" w14:paraId="0506F61D" w14:textId="77777777" w:rsidTr="00804A7C">
            <w:trPr>
              <w:trHeight w:val="1464"/>
            </w:trPr>
            <w:tc>
              <w:tcPr>
                <w:tcW w:w="1662" w:type="dxa"/>
                <w:tcBorders>
                  <w:right w:val="single" w:sz="4" w:space="0" w:color="FFFFFF" w:themeColor="background1"/>
                </w:tcBorders>
                <w:shd w:val="clear" w:color="auto" w:fill="8DB3E2" w:themeFill="text2" w:themeFillTint="66"/>
              </w:tcPr>
              <w:p w14:paraId="7F274E31" w14:textId="77777777" w:rsidR="00632311" w:rsidRDefault="00632311"/>
            </w:tc>
            <w:tc>
              <w:tcPr>
                <w:tcW w:w="4632" w:type="dxa"/>
                <w:tcBorders>
                  <w:left w:val="single" w:sz="4" w:space="0" w:color="FFFFFF" w:themeColor="background1"/>
                </w:tcBorders>
                <w:shd w:val="clear" w:color="auto" w:fill="8DB3E2" w:themeFill="text2" w:themeFillTint="66"/>
                <w:vAlign w:val="bottom"/>
              </w:tcPr>
              <w:p w14:paraId="21EFBBDE" w14:textId="77777777" w:rsidR="00632311" w:rsidRDefault="00632311" w:rsidP="005317E9">
                <w:pPr>
                  <w:pStyle w:val="Sansinterligne"/>
                  <w:rPr>
                    <w:rFonts w:asciiTheme="majorHAnsi" w:eastAsiaTheme="majorEastAsia" w:hAnsiTheme="majorHAnsi" w:cstheme="majorBidi"/>
                    <w:b/>
                    <w:bCs/>
                    <w:color w:val="FFFFFF" w:themeColor="background1"/>
                    <w:sz w:val="72"/>
                    <w:szCs w:val="72"/>
                  </w:rPr>
                </w:pPr>
              </w:p>
            </w:tc>
          </w:tr>
          <w:tr w:rsidR="00632311" w14:paraId="66DF67DA" w14:textId="77777777" w:rsidTr="00804A7C">
            <w:trPr>
              <w:trHeight w:val="1464"/>
            </w:trPr>
            <w:tc>
              <w:tcPr>
                <w:tcW w:w="1662" w:type="dxa"/>
                <w:tcBorders>
                  <w:right w:val="single" w:sz="4" w:space="0" w:color="FFFFFF" w:themeColor="background1"/>
                </w:tcBorders>
                <w:shd w:val="clear" w:color="auto" w:fill="8DB3E2" w:themeFill="text2" w:themeFillTint="66"/>
              </w:tcPr>
              <w:p w14:paraId="771C6E6E" w14:textId="77777777" w:rsidR="00632311" w:rsidRDefault="00632311"/>
            </w:tc>
            <w:tc>
              <w:tcPr>
                <w:tcW w:w="4632" w:type="dxa"/>
                <w:tcBorders>
                  <w:left w:val="single" w:sz="4" w:space="0" w:color="FFFFFF" w:themeColor="background1"/>
                </w:tcBorders>
                <w:shd w:val="clear" w:color="auto" w:fill="8DB3E2" w:themeFill="text2" w:themeFillTint="66"/>
                <w:vAlign w:val="bottom"/>
              </w:tcPr>
              <w:p w14:paraId="18C55F22" w14:textId="77777777" w:rsidR="00632311" w:rsidRDefault="00632311" w:rsidP="005317E9">
                <w:pPr>
                  <w:pStyle w:val="Sansinterligne"/>
                  <w:rPr>
                    <w:rFonts w:asciiTheme="majorHAnsi" w:eastAsiaTheme="majorEastAsia" w:hAnsiTheme="majorHAnsi" w:cstheme="majorBidi"/>
                    <w:b/>
                    <w:bCs/>
                    <w:color w:val="FFFFFF" w:themeColor="background1"/>
                    <w:sz w:val="72"/>
                    <w:szCs w:val="72"/>
                  </w:rPr>
                </w:pPr>
              </w:p>
            </w:tc>
          </w:tr>
          <w:tr w:rsidR="001C6B49" w14:paraId="083859AF" w14:textId="77777777" w:rsidTr="005317E9">
            <w:trPr>
              <w:trHeight w:val="2929"/>
            </w:trPr>
            <w:tc>
              <w:tcPr>
                <w:tcW w:w="1662" w:type="dxa"/>
                <w:tcBorders>
                  <w:right w:val="single" w:sz="4" w:space="0" w:color="000000" w:themeColor="text1"/>
                </w:tcBorders>
              </w:tcPr>
              <w:p w14:paraId="23A0017F" w14:textId="77777777" w:rsidR="001C6B49" w:rsidRPr="00804A7C" w:rsidRDefault="001C6B49">
                <w:pPr>
                  <w:rPr>
                    <w:color w:val="17365D" w:themeColor="text2" w:themeShade="BF"/>
                  </w:rPr>
                </w:pPr>
              </w:p>
            </w:tc>
            <w:tc>
              <w:tcPr>
                <w:tcW w:w="4632" w:type="dxa"/>
                <w:tcBorders>
                  <w:left w:val="single" w:sz="4" w:space="0" w:color="000000" w:themeColor="text1"/>
                </w:tcBorders>
                <w:vAlign w:val="center"/>
              </w:tcPr>
              <w:p w14:paraId="4C661CCF" w14:textId="77777777" w:rsidR="005B608B" w:rsidRPr="00804A7C" w:rsidRDefault="005B608B" w:rsidP="005317E9">
                <w:pPr>
                  <w:pStyle w:val="Sansinterligne"/>
                  <w:rPr>
                    <w:color w:val="17365D" w:themeColor="text2" w:themeShade="BF"/>
                    <w:sz w:val="28"/>
                    <w:szCs w:val="28"/>
                  </w:rPr>
                </w:pPr>
              </w:p>
              <w:p w14:paraId="046C0978" w14:textId="77777777" w:rsidR="005317E9" w:rsidRPr="00804A7C" w:rsidRDefault="003D6C53" w:rsidP="005317E9">
                <w:pPr>
                  <w:pStyle w:val="Sansinterligne"/>
                  <w:rPr>
                    <w:color w:val="17365D" w:themeColor="text2" w:themeShade="BF"/>
                    <w:sz w:val="28"/>
                    <w:szCs w:val="28"/>
                  </w:rPr>
                </w:pPr>
                <w:fldSimple w:instr=" DATE   \* MERGEFORMAT ">
                  <w:r w:rsidR="00E077FF" w:rsidRPr="00E077FF">
                    <w:rPr>
                      <w:noProof/>
                      <w:color w:val="17365D" w:themeColor="text2" w:themeShade="BF"/>
                      <w:sz w:val="28"/>
                      <w:szCs w:val="28"/>
                    </w:rPr>
                    <w:t>08/01/13</w:t>
                  </w:r>
                </w:fldSimple>
                <w:r w:rsidR="005317E9" w:rsidRPr="00804A7C">
                  <w:rPr>
                    <w:color w:val="17365D" w:themeColor="text2" w:themeShade="BF"/>
                    <w:sz w:val="28"/>
                    <w:szCs w:val="28"/>
                  </w:rPr>
                  <w:t xml:space="preserve"> </w:t>
                </w:r>
              </w:p>
              <w:p w14:paraId="3FB3F305" w14:textId="77777777" w:rsidR="005317E9" w:rsidRPr="00804A7C" w:rsidRDefault="005317E9" w:rsidP="005317E9">
                <w:pPr>
                  <w:pStyle w:val="Sansinterligne"/>
                  <w:rPr>
                    <w:color w:val="17365D" w:themeColor="text2" w:themeShade="BF"/>
                  </w:rPr>
                </w:pPr>
              </w:p>
              <w:p w14:paraId="757EEA05" w14:textId="77777777" w:rsidR="001C6B49" w:rsidRPr="00804A7C" w:rsidRDefault="005B608B" w:rsidP="005B608B">
                <w:pPr>
                  <w:pStyle w:val="Sansinterligne"/>
                  <w:rPr>
                    <w:color w:val="17365D" w:themeColor="text2" w:themeShade="BF"/>
                    <w:sz w:val="24"/>
                    <w:szCs w:val="24"/>
                  </w:rPr>
                </w:pPr>
                <w:r w:rsidRPr="00804A7C">
                  <w:rPr>
                    <w:color w:val="17365D" w:themeColor="text2" w:themeShade="BF"/>
                    <w:sz w:val="24"/>
                    <w:szCs w:val="24"/>
                  </w:rPr>
                  <w:t xml:space="preserve">Auteur(s) : </w:t>
                </w:r>
              </w:p>
              <w:p w14:paraId="20E4AE8A" w14:textId="77777777" w:rsidR="005B608B" w:rsidRPr="00804A7C" w:rsidRDefault="00396610" w:rsidP="005B608B">
                <w:pPr>
                  <w:pStyle w:val="Sansinterligne"/>
                  <w:numPr>
                    <w:ilvl w:val="0"/>
                    <w:numId w:val="2"/>
                  </w:numPr>
                  <w:rPr>
                    <w:color w:val="17365D" w:themeColor="text2" w:themeShade="BF"/>
                    <w:sz w:val="24"/>
                    <w:szCs w:val="24"/>
                  </w:rPr>
                </w:pPr>
                <w:r>
                  <w:rPr>
                    <w:color w:val="17365D" w:themeColor="text2" w:themeShade="BF"/>
                    <w:sz w:val="24"/>
                    <w:szCs w:val="24"/>
                  </w:rPr>
                  <w:t>PASQUIER Esteban</w:t>
                </w:r>
              </w:p>
              <w:p w14:paraId="0008AD31" w14:textId="77777777" w:rsidR="00804A7C" w:rsidRPr="00804A7C" w:rsidRDefault="00396610" w:rsidP="00804A7C">
                <w:pPr>
                  <w:pStyle w:val="Sansinterligne"/>
                  <w:numPr>
                    <w:ilvl w:val="0"/>
                    <w:numId w:val="2"/>
                  </w:numPr>
                  <w:rPr>
                    <w:color w:val="17365D" w:themeColor="text2" w:themeShade="BF"/>
                    <w:sz w:val="24"/>
                    <w:szCs w:val="24"/>
                  </w:rPr>
                </w:pPr>
                <w:r>
                  <w:rPr>
                    <w:color w:val="17365D" w:themeColor="text2" w:themeShade="BF"/>
                    <w:sz w:val="24"/>
                    <w:szCs w:val="24"/>
                  </w:rPr>
                  <w:t xml:space="preserve">PICAVET </w:t>
                </w:r>
                <w:r w:rsidR="00017D05">
                  <w:rPr>
                    <w:color w:val="17365D" w:themeColor="text2" w:themeShade="BF"/>
                    <w:sz w:val="24"/>
                    <w:szCs w:val="24"/>
                  </w:rPr>
                  <w:t>Loïc</w:t>
                </w:r>
              </w:p>
              <w:p w14:paraId="67E8E819" w14:textId="77777777" w:rsidR="00804A7C" w:rsidRPr="00804A7C" w:rsidRDefault="00396610" w:rsidP="00804A7C">
                <w:pPr>
                  <w:pStyle w:val="Sansinterligne"/>
                  <w:numPr>
                    <w:ilvl w:val="0"/>
                    <w:numId w:val="2"/>
                  </w:numPr>
                  <w:rPr>
                    <w:color w:val="17365D" w:themeColor="text2" w:themeShade="BF"/>
                    <w:sz w:val="24"/>
                    <w:szCs w:val="24"/>
                  </w:rPr>
                </w:pPr>
                <w:r>
                  <w:rPr>
                    <w:color w:val="17365D" w:themeColor="text2" w:themeShade="BF"/>
                    <w:sz w:val="24"/>
                    <w:szCs w:val="24"/>
                  </w:rPr>
                  <w:t>SILVESTRE Joseph</w:t>
                </w:r>
              </w:p>
              <w:p w14:paraId="6D1CE2DE" w14:textId="77777777" w:rsidR="005B608B" w:rsidRPr="00804A7C" w:rsidRDefault="00396610" w:rsidP="00804A7C">
                <w:pPr>
                  <w:pStyle w:val="Sansinterligne"/>
                  <w:numPr>
                    <w:ilvl w:val="0"/>
                    <w:numId w:val="2"/>
                  </w:numPr>
                  <w:rPr>
                    <w:color w:val="17365D" w:themeColor="text2" w:themeShade="BF"/>
                    <w:sz w:val="24"/>
                    <w:szCs w:val="24"/>
                  </w:rPr>
                </w:pPr>
                <w:r>
                  <w:rPr>
                    <w:color w:val="17365D" w:themeColor="text2" w:themeShade="BF"/>
                    <w:sz w:val="24"/>
                    <w:szCs w:val="24"/>
                  </w:rPr>
                  <w:t>PENOT Vincent</w:t>
                </w:r>
              </w:p>
            </w:tc>
          </w:tr>
        </w:tbl>
        <w:p w14:paraId="74D54BF0" w14:textId="77777777" w:rsidR="001C6B49" w:rsidRDefault="001C6B49"/>
        <w:p w14:paraId="35CF2D53" w14:textId="77777777" w:rsidR="001C6B49" w:rsidRDefault="001C6B49"/>
        <w:p w14:paraId="680A9BCC" w14:textId="77777777" w:rsidR="001C6B49" w:rsidRDefault="001C6B49"/>
        <w:tbl>
          <w:tblPr>
            <w:tblpPr w:leftFromText="187" w:rightFromText="187" w:vertAnchor="page" w:horzAnchor="margin" w:tblpY="8210"/>
            <w:tblW w:w="5000" w:type="pct"/>
            <w:tblLook w:val="04A0" w:firstRow="1" w:lastRow="0" w:firstColumn="1" w:lastColumn="0" w:noHBand="0" w:noVBand="1"/>
          </w:tblPr>
          <w:tblGrid>
            <w:gridCol w:w="9288"/>
          </w:tblGrid>
          <w:tr w:rsidR="005317E9" w14:paraId="3074C72C" w14:textId="77777777" w:rsidTr="005317E9">
            <w:tc>
              <w:tcPr>
                <w:tcW w:w="0" w:type="auto"/>
              </w:tcPr>
              <w:p w14:paraId="7A07C85B" w14:textId="77777777" w:rsidR="005B608B" w:rsidRDefault="003D6C53" w:rsidP="005317E9">
                <w:pPr>
                  <w:jc w:val="center"/>
                  <w:rPr>
                    <w:b/>
                    <w:sz w:val="56"/>
                    <w:szCs w:val="56"/>
                  </w:rPr>
                </w:pPr>
                <w:r>
                  <w:rPr>
                    <w:b/>
                    <w:noProof/>
                    <w:sz w:val="56"/>
                    <w:szCs w:val="56"/>
                    <w:lang w:eastAsia="fr-FR"/>
                  </w:rPr>
                  <w:pict w14:anchorId="20504443">
                    <v:shapetype id="_x0000_t32" coordsize="21600,21600" o:spt="32" o:oned="t" path="m0,0l21600,21600e" filled="f">
                      <v:path arrowok="t" fillok="f" o:connecttype="none"/>
                      <o:lock v:ext="edit" shapetype="t"/>
                    </v:shapetype>
                    <v:shape id="AutoShape 17" o:spid="_x0000_s1026" type="#_x0000_t32" style="position:absolute;left:0;text-align:left;margin-left:6.1pt;margin-top:43.95pt;width:441.35pt;height:.95pt;flip:y;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" strokecolor="#8db3e2 [1311]"/>
                  </w:pict>
                </w:r>
                <w:r w:rsidR="00396610">
                  <w:rPr>
                    <w:b/>
                    <w:sz w:val="56"/>
                    <w:szCs w:val="56"/>
                  </w:rPr>
                  <w:t>Plan de Management de Projet</w:t>
                </w:r>
              </w:p>
              <w:p w14:paraId="179E56CD" w14:textId="77777777" w:rsidR="005317E9" w:rsidRPr="005B608B" w:rsidRDefault="005317E9" w:rsidP="005317E9">
                <w:pPr>
                  <w:jc w:val="center"/>
                  <w:rPr>
                    <w:b/>
                    <w:sz w:val="40"/>
                    <w:szCs w:val="40"/>
                  </w:rPr>
                </w:pPr>
                <w:r w:rsidRPr="005B608B">
                  <w:rPr>
                    <w:b/>
                    <w:sz w:val="40"/>
                    <w:szCs w:val="40"/>
                  </w:rPr>
                  <w:t>Réalisation d’un jeu d’échec en réseau décentralisé</w:t>
                </w:r>
              </w:p>
            </w:tc>
          </w:tr>
          <w:tr w:rsidR="005317E9" w14:paraId="0D78B507" w14:textId="77777777" w:rsidTr="005317E9">
            <w:tc>
              <w:tcPr>
                <w:tcW w:w="0" w:type="auto"/>
              </w:tcPr>
              <w:p w14:paraId="0B09AE84" w14:textId="77777777" w:rsidR="005317E9" w:rsidRDefault="005317E9" w:rsidP="005317E9">
                <w:pPr>
                  <w:pStyle w:val="Sansinterligne"/>
                  <w:rPr>
                    <w:color w:val="7F7F7F" w:themeColor="background1" w:themeShade="7F"/>
                  </w:rPr>
                </w:pPr>
              </w:p>
            </w:tc>
          </w:tr>
        </w:tbl>
        <w:p w14:paraId="6AC5946C" w14:textId="77777777" w:rsidR="001C6B49" w:rsidRDefault="001C6B49">
          <w:pPr>
            <w:rPr>
              <w:b/>
              <w:bCs/>
              <w:color w:val="1F497D" w:themeColor="text2"/>
              <w:sz w:val="72"/>
              <w:szCs w:val="72"/>
            </w:rPr>
          </w:pPr>
          <w:r>
            <w:rPr>
              <w:color w:val="1F497D" w:themeColor="text2"/>
              <w:sz w:val="72"/>
              <w:szCs w:val="72"/>
            </w:rPr>
            <w:br w:type="page"/>
          </w:r>
        </w:p>
      </w:sdtContent>
    </w:sdt>
    <w:sdt>
      <w:sdtPr>
        <w:rPr>
          <w:rFonts w:asciiTheme="minorHAnsi" w:eastAsiaTheme="minorHAnsi" w:hAnsiTheme="minorHAnsi" w:cstheme="minorBidi"/>
          <w:b w:val="0"/>
          <w:bCs w:val="0"/>
          <w:color w:val="auto"/>
          <w:sz w:val="22"/>
          <w:szCs w:val="22"/>
        </w:rPr>
        <w:id w:val="541905316"/>
        <w:docPartObj>
          <w:docPartGallery w:val="Table of Contents"/>
          <w:docPartUnique/>
        </w:docPartObj>
      </w:sdtPr>
      <w:sdtContent>
        <w:p w14:paraId="38DBECFE" w14:textId="77777777" w:rsidR="00954E67" w:rsidRPr="00954E67" w:rsidRDefault="00954E67">
          <w:pPr>
            <w:pStyle w:val="En-ttedetabledesmatires"/>
          </w:pPr>
          <w:r w:rsidRPr="00954E67">
            <w:rPr>
              <w:rStyle w:val="Titre1Car"/>
            </w:rPr>
            <w:t>Table des matières</w:t>
          </w:r>
        </w:p>
        <w:p w14:paraId="681FAC8E" w14:textId="77777777" w:rsidR="00954E67" w:rsidRPr="00954E67" w:rsidRDefault="00954E67" w:rsidP="00954E67">
          <w:pPr>
            <w:rPr>
              <w:sz w:val="28"/>
              <w:szCs w:val="28"/>
            </w:rPr>
          </w:pPr>
        </w:p>
        <w:p w14:paraId="2BC0DA27" w14:textId="77777777" w:rsidR="007C15D1" w:rsidRDefault="008B556C">
          <w:pPr>
            <w:pStyle w:val="TM1"/>
            <w:tabs>
              <w:tab w:val="left" w:pos="362"/>
              <w:tab w:val="right" w:leader="dot" w:pos="9062"/>
            </w:tabs>
            <w:rPr>
              <w:rFonts w:eastAsiaTheme="minorEastAsia"/>
              <w:noProof/>
              <w:sz w:val="24"/>
              <w:szCs w:val="24"/>
              <w:lang w:val="en-GB" w:eastAsia="ja-JP"/>
            </w:rPr>
          </w:pPr>
          <w:r w:rsidRPr="00954E67">
            <w:rPr>
              <w:sz w:val="28"/>
              <w:szCs w:val="28"/>
            </w:rPr>
            <w:fldChar w:fldCharType="begin"/>
          </w:r>
          <w:r w:rsidR="00954E67" w:rsidRPr="00954E67">
            <w:rPr>
              <w:sz w:val="28"/>
              <w:szCs w:val="28"/>
            </w:rPr>
            <w:instrText xml:space="preserve"> TOC \o "1-3" \h \z \u </w:instrText>
          </w:r>
          <w:r w:rsidRPr="00954E67">
            <w:rPr>
              <w:sz w:val="28"/>
              <w:szCs w:val="28"/>
            </w:rPr>
            <w:fldChar w:fldCharType="separate"/>
          </w:r>
          <w:bookmarkStart w:id="0" w:name="_GoBack"/>
          <w:bookmarkEnd w:id="0"/>
          <w:r w:rsidR="007C15D1">
            <w:rPr>
              <w:noProof/>
            </w:rPr>
            <w:t>1</w:t>
          </w:r>
          <w:r w:rsidR="007C15D1">
            <w:rPr>
              <w:rFonts w:eastAsiaTheme="minorEastAsia"/>
              <w:noProof/>
              <w:sz w:val="24"/>
              <w:szCs w:val="24"/>
              <w:lang w:val="en-GB" w:eastAsia="ja-JP"/>
            </w:rPr>
            <w:tab/>
          </w:r>
          <w:r w:rsidR="007C15D1">
            <w:rPr>
              <w:noProof/>
            </w:rPr>
            <w:t>Un unique projet : ChessP2P</w:t>
          </w:r>
          <w:r w:rsidR="007C15D1">
            <w:rPr>
              <w:noProof/>
            </w:rPr>
            <w:tab/>
          </w:r>
          <w:r w:rsidR="007C15D1">
            <w:rPr>
              <w:noProof/>
            </w:rPr>
            <w:fldChar w:fldCharType="begin"/>
          </w:r>
          <w:r w:rsidR="007C15D1">
            <w:rPr>
              <w:noProof/>
            </w:rPr>
            <w:instrText xml:space="preserve"> PAGEREF _Toc219225457 \h </w:instrText>
          </w:r>
          <w:r w:rsidR="007C15D1">
            <w:rPr>
              <w:noProof/>
            </w:rPr>
          </w:r>
          <w:r w:rsidR="007C15D1">
            <w:rPr>
              <w:noProof/>
            </w:rPr>
            <w:fldChar w:fldCharType="separate"/>
          </w:r>
          <w:r w:rsidR="00E077FF">
            <w:rPr>
              <w:noProof/>
            </w:rPr>
            <w:t>6</w:t>
          </w:r>
          <w:r w:rsidR="007C15D1">
            <w:rPr>
              <w:noProof/>
            </w:rPr>
            <w:fldChar w:fldCharType="end"/>
          </w:r>
        </w:p>
        <w:p w14:paraId="207DD76C"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1.1</w:t>
          </w:r>
          <w:r>
            <w:rPr>
              <w:rFonts w:eastAsiaTheme="minorEastAsia"/>
              <w:noProof/>
              <w:sz w:val="24"/>
              <w:szCs w:val="24"/>
              <w:lang w:val="en-GB" w:eastAsia="ja-JP"/>
            </w:rPr>
            <w:tab/>
          </w:r>
          <w:r>
            <w:rPr>
              <w:noProof/>
            </w:rPr>
            <w:t>Introduction générale</w:t>
          </w:r>
          <w:r>
            <w:rPr>
              <w:noProof/>
            </w:rPr>
            <w:tab/>
          </w:r>
          <w:r>
            <w:rPr>
              <w:noProof/>
            </w:rPr>
            <w:fldChar w:fldCharType="begin"/>
          </w:r>
          <w:r>
            <w:rPr>
              <w:noProof/>
            </w:rPr>
            <w:instrText xml:space="preserve"> PAGEREF _Toc219225458 \h </w:instrText>
          </w:r>
          <w:r>
            <w:rPr>
              <w:noProof/>
            </w:rPr>
          </w:r>
          <w:r>
            <w:rPr>
              <w:noProof/>
            </w:rPr>
            <w:fldChar w:fldCharType="separate"/>
          </w:r>
          <w:r w:rsidR="00E077FF">
            <w:rPr>
              <w:noProof/>
            </w:rPr>
            <w:t>6</w:t>
          </w:r>
          <w:r>
            <w:rPr>
              <w:noProof/>
            </w:rPr>
            <w:fldChar w:fldCharType="end"/>
          </w:r>
        </w:p>
        <w:p w14:paraId="16BE0821"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1.2</w:t>
          </w:r>
          <w:r>
            <w:rPr>
              <w:rFonts w:eastAsiaTheme="minorEastAsia"/>
              <w:noProof/>
              <w:sz w:val="24"/>
              <w:szCs w:val="24"/>
              <w:lang w:val="en-GB" w:eastAsia="ja-JP"/>
            </w:rPr>
            <w:tab/>
          </w:r>
          <w:r>
            <w:rPr>
              <w:noProof/>
            </w:rPr>
            <w:t>Organigramme de l’équipe</w:t>
          </w:r>
          <w:r>
            <w:rPr>
              <w:noProof/>
            </w:rPr>
            <w:tab/>
          </w:r>
          <w:r>
            <w:rPr>
              <w:noProof/>
            </w:rPr>
            <w:fldChar w:fldCharType="begin"/>
          </w:r>
          <w:r>
            <w:rPr>
              <w:noProof/>
            </w:rPr>
            <w:instrText xml:space="preserve"> PAGEREF _Toc219225459 \h </w:instrText>
          </w:r>
          <w:r>
            <w:rPr>
              <w:noProof/>
            </w:rPr>
          </w:r>
          <w:r>
            <w:rPr>
              <w:noProof/>
            </w:rPr>
            <w:fldChar w:fldCharType="separate"/>
          </w:r>
          <w:r w:rsidR="00E077FF">
            <w:rPr>
              <w:noProof/>
            </w:rPr>
            <w:t>7</w:t>
          </w:r>
          <w:r>
            <w:rPr>
              <w:noProof/>
            </w:rPr>
            <w:fldChar w:fldCharType="end"/>
          </w:r>
        </w:p>
        <w:p w14:paraId="134A8ED1"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1.3</w:t>
          </w:r>
          <w:r>
            <w:rPr>
              <w:rFonts w:eastAsiaTheme="minorEastAsia"/>
              <w:noProof/>
              <w:sz w:val="24"/>
              <w:szCs w:val="24"/>
              <w:lang w:val="en-GB" w:eastAsia="ja-JP"/>
            </w:rPr>
            <w:tab/>
          </w:r>
          <w:r>
            <w:rPr>
              <w:noProof/>
            </w:rPr>
            <w:t>Actions qualités</w:t>
          </w:r>
          <w:r>
            <w:rPr>
              <w:noProof/>
            </w:rPr>
            <w:tab/>
          </w:r>
          <w:r>
            <w:rPr>
              <w:noProof/>
            </w:rPr>
            <w:fldChar w:fldCharType="begin"/>
          </w:r>
          <w:r>
            <w:rPr>
              <w:noProof/>
            </w:rPr>
            <w:instrText xml:space="preserve"> PAGEREF _Toc219225460 \h </w:instrText>
          </w:r>
          <w:r>
            <w:rPr>
              <w:noProof/>
            </w:rPr>
          </w:r>
          <w:r>
            <w:rPr>
              <w:noProof/>
            </w:rPr>
            <w:fldChar w:fldCharType="separate"/>
          </w:r>
          <w:r w:rsidR="00E077FF">
            <w:rPr>
              <w:noProof/>
            </w:rPr>
            <w:t>8</w:t>
          </w:r>
          <w:r>
            <w:rPr>
              <w:noProof/>
            </w:rPr>
            <w:fldChar w:fldCharType="end"/>
          </w:r>
        </w:p>
        <w:p w14:paraId="2E559D93"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1.3.1</w:t>
          </w:r>
          <w:r>
            <w:rPr>
              <w:rFonts w:eastAsiaTheme="minorEastAsia"/>
              <w:noProof/>
              <w:sz w:val="24"/>
              <w:szCs w:val="24"/>
              <w:lang w:val="en-GB" w:eastAsia="ja-JP"/>
            </w:rPr>
            <w:tab/>
          </w:r>
          <w:r>
            <w:rPr>
              <w:noProof/>
            </w:rPr>
            <w:t>Choix des outils</w:t>
          </w:r>
          <w:r>
            <w:rPr>
              <w:noProof/>
            </w:rPr>
            <w:tab/>
          </w:r>
          <w:r>
            <w:rPr>
              <w:noProof/>
            </w:rPr>
            <w:fldChar w:fldCharType="begin"/>
          </w:r>
          <w:r>
            <w:rPr>
              <w:noProof/>
            </w:rPr>
            <w:instrText xml:space="preserve"> PAGEREF _Toc219225461 \h </w:instrText>
          </w:r>
          <w:r>
            <w:rPr>
              <w:noProof/>
            </w:rPr>
          </w:r>
          <w:r>
            <w:rPr>
              <w:noProof/>
            </w:rPr>
            <w:fldChar w:fldCharType="separate"/>
          </w:r>
          <w:r w:rsidR="00E077FF">
            <w:rPr>
              <w:noProof/>
            </w:rPr>
            <w:t>8</w:t>
          </w:r>
          <w:r>
            <w:rPr>
              <w:noProof/>
            </w:rPr>
            <w:fldChar w:fldCharType="end"/>
          </w:r>
        </w:p>
        <w:p w14:paraId="258AEC57"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1.3.2</w:t>
          </w:r>
          <w:r>
            <w:rPr>
              <w:rFonts w:eastAsiaTheme="minorEastAsia"/>
              <w:noProof/>
              <w:sz w:val="24"/>
              <w:szCs w:val="24"/>
              <w:lang w:val="en-GB" w:eastAsia="ja-JP"/>
            </w:rPr>
            <w:tab/>
          </w:r>
          <w:r>
            <w:rPr>
              <w:noProof/>
            </w:rPr>
            <w:t>Utilisation du SVN</w:t>
          </w:r>
          <w:r>
            <w:rPr>
              <w:noProof/>
            </w:rPr>
            <w:tab/>
          </w:r>
          <w:r>
            <w:rPr>
              <w:noProof/>
            </w:rPr>
            <w:fldChar w:fldCharType="begin"/>
          </w:r>
          <w:r>
            <w:rPr>
              <w:noProof/>
            </w:rPr>
            <w:instrText xml:space="preserve"> PAGEREF _Toc219225462 \h </w:instrText>
          </w:r>
          <w:r>
            <w:rPr>
              <w:noProof/>
            </w:rPr>
          </w:r>
          <w:r>
            <w:rPr>
              <w:noProof/>
            </w:rPr>
            <w:fldChar w:fldCharType="separate"/>
          </w:r>
          <w:r w:rsidR="00E077FF">
            <w:rPr>
              <w:noProof/>
            </w:rPr>
            <w:t>8</w:t>
          </w:r>
          <w:r>
            <w:rPr>
              <w:noProof/>
            </w:rPr>
            <w:fldChar w:fldCharType="end"/>
          </w:r>
        </w:p>
        <w:p w14:paraId="5D999A93"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1.3.3</w:t>
          </w:r>
          <w:r>
            <w:rPr>
              <w:rFonts w:eastAsiaTheme="minorEastAsia"/>
              <w:noProof/>
              <w:sz w:val="24"/>
              <w:szCs w:val="24"/>
              <w:lang w:val="en-GB" w:eastAsia="ja-JP"/>
            </w:rPr>
            <w:tab/>
          </w:r>
          <w:r>
            <w:rPr>
              <w:noProof/>
            </w:rPr>
            <w:t>Documentation</w:t>
          </w:r>
          <w:r>
            <w:rPr>
              <w:noProof/>
            </w:rPr>
            <w:tab/>
          </w:r>
          <w:r>
            <w:rPr>
              <w:noProof/>
            </w:rPr>
            <w:fldChar w:fldCharType="begin"/>
          </w:r>
          <w:r>
            <w:rPr>
              <w:noProof/>
            </w:rPr>
            <w:instrText xml:space="preserve"> PAGEREF _Toc219225463 \h </w:instrText>
          </w:r>
          <w:r>
            <w:rPr>
              <w:noProof/>
            </w:rPr>
          </w:r>
          <w:r>
            <w:rPr>
              <w:noProof/>
            </w:rPr>
            <w:fldChar w:fldCharType="separate"/>
          </w:r>
          <w:r w:rsidR="00E077FF">
            <w:rPr>
              <w:noProof/>
            </w:rPr>
            <w:t>8</w:t>
          </w:r>
          <w:r>
            <w:rPr>
              <w:noProof/>
            </w:rPr>
            <w:fldChar w:fldCharType="end"/>
          </w:r>
        </w:p>
        <w:p w14:paraId="68CBD27D"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1.3.4</w:t>
          </w:r>
          <w:r>
            <w:rPr>
              <w:rFonts w:eastAsiaTheme="minorEastAsia"/>
              <w:noProof/>
              <w:sz w:val="24"/>
              <w:szCs w:val="24"/>
              <w:lang w:val="en-GB" w:eastAsia="ja-JP"/>
            </w:rPr>
            <w:tab/>
          </w:r>
          <w:r>
            <w:rPr>
              <w:noProof/>
            </w:rPr>
            <w:t>Bonnes pratiques de codage</w:t>
          </w:r>
          <w:r>
            <w:rPr>
              <w:noProof/>
            </w:rPr>
            <w:tab/>
          </w:r>
          <w:r>
            <w:rPr>
              <w:noProof/>
            </w:rPr>
            <w:fldChar w:fldCharType="begin"/>
          </w:r>
          <w:r>
            <w:rPr>
              <w:noProof/>
            </w:rPr>
            <w:instrText xml:space="preserve"> PAGEREF _Toc219225464 \h </w:instrText>
          </w:r>
          <w:r>
            <w:rPr>
              <w:noProof/>
            </w:rPr>
          </w:r>
          <w:r>
            <w:rPr>
              <w:noProof/>
            </w:rPr>
            <w:fldChar w:fldCharType="separate"/>
          </w:r>
          <w:r w:rsidR="00E077FF">
            <w:rPr>
              <w:noProof/>
            </w:rPr>
            <w:t>9</w:t>
          </w:r>
          <w:r>
            <w:rPr>
              <w:noProof/>
            </w:rPr>
            <w:fldChar w:fldCharType="end"/>
          </w:r>
        </w:p>
        <w:p w14:paraId="6E57047C"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1.4</w:t>
          </w:r>
          <w:r>
            <w:rPr>
              <w:rFonts w:eastAsiaTheme="minorEastAsia"/>
              <w:noProof/>
              <w:sz w:val="24"/>
              <w:szCs w:val="24"/>
              <w:lang w:val="en-GB" w:eastAsia="ja-JP"/>
            </w:rPr>
            <w:tab/>
          </w:r>
          <w:r>
            <w:rPr>
              <w:noProof/>
            </w:rPr>
            <w:t>Analyse des risques</w:t>
          </w:r>
          <w:r>
            <w:rPr>
              <w:noProof/>
            </w:rPr>
            <w:tab/>
          </w:r>
          <w:r>
            <w:rPr>
              <w:noProof/>
            </w:rPr>
            <w:fldChar w:fldCharType="begin"/>
          </w:r>
          <w:r>
            <w:rPr>
              <w:noProof/>
            </w:rPr>
            <w:instrText xml:space="preserve"> PAGEREF _Toc219225465 \h </w:instrText>
          </w:r>
          <w:r>
            <w:rPr>
              <w:noProof/>
            </w:rPr>
          </w:r>
          <w:r>
            <w:rPr>
              <w:noProof/>
            </w:rPr>
            <w:fldChar w:fldCharType="separate"/>
          </w:r>
          <w:r w:rsidR="00E077FF">
            <w:rPr>
              <w:noProof/>
            </w:rPr>
            <w:t>10</w:t>
          </w:r>
          <w:r>
            <w:rPr>
              <w:noProof/>
            </w:rPr>
            <w:fldChar w:fldCharType="end"/>
          </w:r>
        </w:p>
        <w:p w14:paraId="1B540BA6"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1.4.1</w:t>
          </w:r>
          <w:r>
            <w:rPr>
              <w:rFonts w:eastAsiaTheme="minorEastAsia"/>
              <w:noProof/>
              <w:sz w:val="24"/>
              <w:szCs w:val="24"/>
              <w:lang w:val="en-GB" w:eastAsia="ja-JP"/>
            </w:rPr>
            <w:tab/>
          </w:r>
          <w:r>
            <w:rPr>
              <w:noProof/>
            </w:rPr>
            <w:t>Objectifs</w:t>
          </w:r>
          <w:r>
            <w:rPr>
              <w:noProof/>
            </w:rPr>
            <w:tab/>
          </w:r>
          <w:r>
            <w:rPr>
              <w:noProof/>
            </w:rPr>
            <w:fldChar w:fldCharType="begin"/>
          </w:r>
          <w:r>
            <w:rPr>
              <w:noProof/>
            </w:rPr>
            <w:instrText xml:space="preserve"> PAGEREF _Toc219225466 \h </w:instrText>
          </w:r>
          <w:r>
            <w:rPr>
              <w:noProof/>
            </w:rPr>
          </w:r>
          <w:r>
            <w:rPr>
              <w:noProof/>
            </w:rPr>
            <w:fldChar w:fldCharType="separate"/>
          </w:r>
          <w:r w:rsidR="00E077FF">
            <w:rPr>
              <w:noProof/>
            </w:rPr>
            <w:t>10</w:t>
          </w:r>
          <w:r>
            <w:rPr>
              <w:noProof/>
            </w:rPr>
            <w:fldChar w:fldCharType="end"/>
          </w:r>
        </w:p>
        <w:p w14:paraId="024FA9DD"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1.4.2</w:t>
          </w:r>
          <w:r>
            <w:rPr>
              <w:rFonts w:eastAsiaTheme="minorEastAsia"/>
              <w:noProof/>
              <w:sz w:val="24"/>
              <w:szCs w:val="24"/>
              <w:lang w:val="en-GB" w:eastAsia="ja-JP"/>
            </w:rPr>
            <w:tab/>
          </w:r>
          <w:r>
            <w:rPr>
              <w:noProof/>
            </w:rPr>
            <w:t>Méthodologie</w:t>
          </w:r>
          <w:r>
            <w:rPr>
              <w:noProof/>
            </w:rPr>
            <w:tab/>
          </w:r>
          <w:r>
            <w:rPr>
              <w:noProof/>
            </w:rPr>
            <w:fldChar w:fldCharType="begin"/>
          </w:r>
          <w:r>
            <w:rPr>
              <w:noProof/>
            </w:rPr>
            <w:instrText xml:space="preserve"> PAGEREF _Toc219225467 \h </w:instrText>
          </w:r>
          <w:r>
            <w:rPr>
              <w:noProof/>
            </w:rPr>
          </w:r>
          <w:r>
            <w:rPr>
              <w:noProof/>
            </w:rPr>
            <w:fldChar w:fldCharType="separate"/>
          </w:r>
          <w:r w:rsidR="00E077FF">
            <w:rPr>
              <w:noProof/>
            </w:rPr>
            <w:t>10</w:t>
          </w:r>
          <w:r>
            <w:rPr>
              <w:noProof/>
            </w:rPr>
            <w:fldChar w:fldCharType="end"/>
          </w:r>
        </w:p>
        <w:p w14:paraId="45342C7F"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1.4.3</w:t>
          </w:r>
          <w:r>
            <w:rPr>
              <w:rFonts w:eastAsiaTheme="minorEastAsia"/>
              <w:noProof/>
              <w:sz w:val="24"/>
              <w:szCs w:val="24"/>
              <w:lang w:val="en-GB" w:eastAsia="ja-JP"/>
            </w:rPr>
            <w:tab/>
          </w:r>
          <w:r>
            <w:rPr>
              <w:noProof/>
            </w:rPr>
            <w:t>Analyse globale des risques</w:t>
          </w:r>
          <w:r>
            <w:rPr>
              <w:noProof/>
            </w:rPr>
            <w:tab/>
          </w:r>
          <w:r>
            <w:rPr>
              <w:noProof/>
            </w:rPr>
            <w:fldChar w:fldCharType="begin"/>
          </w:r>
          <w:r>
            <w:rPr>
              <w:noProof/>
            </w:rPr>
            <w:instrText xml:space="preserve"> PAGEREF _Toc219225468 \h </w:instrText>
          </w:r>
          <w:r>
            <w:rPr>
              <w:noProof/>
            </w:rPr>
          </w:r>
          <w:r>
            <w:rPr>
              <w:noProof/>
            </w:rPr>
            <w:fldChar w:fldCharType="separate"/>
          </w:r>
          <w:r w:rsidR="00E077FF">
            <w:rPr>
              <w:noProof/>
            </w:rPr>
            <w:t>10</w:t>
          </w:r>
          <w:r>
            <w:rPr>
              <w:noProof/>
            </w:rPr>
            <w:fldChar w:fldCharType="end"/>
          </w:r>
        </w:p>
        <w:p w14:paraId="7D9BDA3A" w14:textId="77777777" w:rsidR="007C15D1" w:rsidRDefault="007C15D1">
          <w:pPr>
            <w:pStyle w:val="TM1"/>
            <w:tabs>
              <w:tab w:val="left" w:pos="362"/>
              <w:tab w:val="right" w:leader="dot" w:pos="9062"/>
            </w:tabs>
            <w:rPr>
              <w:rFonts w:eastAsiaTheme="minorEastAsia"/>
              <w:noProof/>
              <w:sz w:val="24"/>
              <w:szCs w:val="24"/>
              <w:lang w:val="en-GB" w:eastAsia="ja-JP"/>
            </w:rPr>
          </w:pPr>
          <w:r>
            <w:rPr>
              <w:noProof/>
            </w:rPr>
            <w:t>2</w:t>
          </w:r>
          <w:r>
            <w:rPr>
              <w:rFonts w:eastAsiaTheme="minorEastAsia"/>
              <w:noProof/>
              <w:sz w:val="24"/>
              <w:szCs w:val="24"/>
              <w:lang w:val="en-GB" w:eastAsia="ja-JP"/>
            </w:rPr>
            <w:tab/>
          </w:r>
          <w:r>
            <w:rPr>
              <w:noProof/>
            </w:rPr>
            <w:t>Management du module IHM Grille</w:t>
          </w:r>
          <w:r>
            <w:rPr>
              <w:noProof/>
            </w:rPr>
            <w:tab/>
          </w:r>
          <w:r>
            <w:rPr>
              <w:noProof/>
            </w:rPr>
            <w:fldChar w:fldCharType="begin"/>
          </w:r>
          <w:r>
            <w:rPr>
              <w:noProof/>
            </w:rPr>
            <w:instrText xml:space="preserve"> PAGEREF _Toc219225469 \h </w:instrText>
          </w:r>
          <w:r>
            <w:rPr>
              <w:noProof/>
            </w:rPr>
          </w:r>
          <w:r>
            <w:rPr>
              <w:noProof/>
            </w:rPr>
            <w:fldChar w:fldCharType="separate"/>
          </w:r>
          <w:r w:rsidR="00E077FF">
            <w:rPr>
              <w:noProof/>
            </w:rPr>
            <w:t>11</w:t>
          </w:r>
          <w:r>
            <w:rPr>
              <w:noProof/>
            </w:rPr>
            <w:fldChar w:fldCharType="end"/>
          </w:r>
        </w:p>
        <w:p w14:paraId="5F0FEEF6"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2.1</w:t>
          </w:r>
          <w:r>
            <w:rPr>
              <w:rFonts w:eastAsiaTheme="minorEastAsia"/>
              <w:noProof/>
              <w:sz w:val="24"/>
              <w:szCs w:val="24"/>
              <w:lang w:val="en-GB" w:eastAsia="ja-JP"/>
            </w:rPr>
            <w:tab/>
          </w:r>
          <w:r>
            <w:rPr>
              <w:noProof/>
            </w:rPr>
            <w:t>Introduction</w:t>
          </w:r>
          <w:r>
            <w:rPr>
              <w:noProof/>
            </w:rPr>
            <w:tab/>
          </w:r>
          <w:r>
            <w:rPr>
              <w:noProof/>
            </w:rPr>
            <w:fldChar w:fldCharType="begin"/>
          </w:r>
          <w:r>
            <w:rPr>
              <w:noProof/>
            </w:rPr>
            <w:instrText xml:space="preserve"> PAGEREF _Toc219225470 \h </w:instrText>
          </w:r>
          <w:r>
            <w:rPr>
              <w:noProof/>
            </w:rPr>
          </w:r>
          <w:r>
            <w:rPr>
              <w:noProof/>
            </w:rPr>
            <w:fldChar w:fldCharType="separate"/>
          </w:r>
          <w:r w:rsidR="00E077FF">
            <w:rPr>
              <w:noProof/>
            </w:rPr>
            <w:t>11</w:t>
          </w:r>
          <w:r>
            <w:rPr>
              <w:noProof/>
            </w:rPr>
            <w:fldChar w:fldCharType="end"/>
          </w:r>
        </w:p>
        <w:p w14:paraId="014F3201"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2.2</w:t>
          </w:r>
          <w:r>
            <w:rPr>
              <w:rFonts w:eastAsiaTheme="minorEastAsia"/>
              <w:noProof/>
              <w:sz w:val="24"/>
              <w:szCs w:val="24"/>
              <w:lang w:val="en-GB" w:eastAsia="ja-JP"/>
            </w:rPr>
            <w:tab/>
          </w:r>
          <w:r>
            <w:rPr>
              <w:noProof/>
            </w:rPr>
            <w:t>Découpage du projet</w:t>
          </w:r>
          <w:r>
            <w:rPr>
              <w:noProof/>
            </w:rPr>
            <w:tab/>
          </w:r>
          <w:r>
            <w:rPr>
              <w:noProof/>
            </w:rPr>
            <w:fldChar w:fldCharType="begin"/>
          </w:r>
          <w:r>
            <w:rPr>
              <w:noProof/>
            </w:rPr>
            <w:instrText xml:space="preserve"> PAGEREF _Toc219225471 \h </w:instrText>
          </w:r>
          <w:r>
            <w:rPr>
              <w:noProof/>
            </w:rPr>
          </w:r>
          <w:r>
            <w:rPr>
              <w:noProof/>
            </w:rPr>
            <w:fldChar w:fldCharType="separate"/>
          </w:r>
          <w:r w:rsidR="00E077FF">
            <w:rPr>
              <w:noProof/>
            </w:rPr>
            <w:t>11</w:t>
          </w:r>
          <w:r>
            <w:rPr>
              <w:noProof/>
            </w:rPr>
            <w:fldChar w:fldCharType="end"/>
          </w:r>
        </w:p>
        <w:p w14:paraId="563E13A6"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2.3</w:t>
          </w:r>
          <w:r>
            <w:rPr>
              <w:rFonts w:eastAsiaTheme="minorEastAsia"/>
              <w:noProof/>
              <w:sz w:val="24"/>
              <w:szCs w:val="24"/>
              <w:lang w:val="en-GB" w:eastAsia="ja-JP"/>
            </w:rPr>
            <w:tab/>
          </w:r>
          <w:r>
            <w:rPr>
              <w:noProof/>
            </w:rPr>
            <w:t>Estimation des charges</w:t>
          </w:r>
          <w:r>
            <w:rPr>
              <w:noProof/>
            </w:rPr>
            <w:tab/>
          </w:r>
          <w:r>
            <w:rPr>
              <w:noProof/>
            </w:rPr>
            <w:fldChar w:fldCharType="begin"/>
          </w:r>
          <w:r>
            <w:rPr>
              <w:noProof/>
            </w:rPr>
            <w:instrText xml:space="preserve"> PAGEREF _Toc219225472 \h </w:instrText>
          </w:r>
          <w:r>
            <w:rPr>
              <w:noProof/>
            </w:rPr>
          </w:r>
          <w:r>
            <w:rPr>
              <w:noProof/>
            </w:rPr>
            <w:fldChar w:fldCharType="separate"/>
          </w:r>
          <w:r w:rsidR="00E077FF">
            <w:rPr>
              <w:noProof/>
            </w:rPr>
            <w:t>12</w:t>
          </w:r>
          <w:r>
            <w:rPr>
              <w:noProof/>
            </w:rPr>
            <w:fldChar w:fldCharType="end"/>
          </w:r>
        </w:p>
        <w:p w14:paraId="2684A57E"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2.4</w:t>
          </w:r>
          <w:r>
            <w:rPr>
              <w:rFonts w:eastAsiaTheme="minorEastAsia"/>
              <w:noProof/>
              <w:sz w:val="24"/>
              <w:szCs w:val="24"/>
              <w:lang w:val="en-GB" w:eastAsia="ja-JP"/>
            </w:rPr>
            <w:tab/>
          </w:r>
          <w:r>
            <w:rPr>
              <w:noProof/>
            </w:rPr>
            <w:t>Planification</w:t>
          </w:r>
          <w:r>
            <w:rPr>
              <w:noProof/>
            </w:rPr>
            <w:tab/>
          </w:r>
          <w:r>
            <w:rPr>
              <w:noProof/>
            </w:rPr>
            <w:fldChar w:fldCharType="begin"/>
          </w:r>
          <w:r>
            <w:rPr>
              <w:noProof/>
            </w:rPr>
            <w:instrText xml:space="preserve"> PAGEREF _Toc219225473 \h </w:instrText>
          </w:r>
          <w:r>
            <w:rPr>
              <w:noProof/>
            </w:rPr>
          </w:r>
          <w:r>
            <w:rPr>
              <w:noProof/>
            </w:rPr>
            <w:fldChar w:fldCharType="separate"/>
          </w:r>
          <w:r w:rsidR="00E077FF">
            <w:rPr>
              <w:noProof/>
            </w:rPr>
            <w:t>13</w:t>
          </w:r>
          <w:r>
            <w:rPr>
              <w:noProof/>
            </w:rPr>
            <w:fldChar w:fldCharType="end"/>
          </w:r>
        </w:p>
        <w:p w14:paraId="49CD9E13"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2.4.1</w:t>
          </w:r>
          <w:r>
            <w:rPr>
              <w:rFonts w:eastAsiaTheme="minorEastAsia"/>
              <w:noProof/>
              <w:sz w:val="24"/>
              <w:szCs w:val="24"/>
              <w:lang w:val="en-GB" w:eastAsia="ja-JP"/>
            </w:rPr>
            <w:tab/>
          </w:r>
          <w:r>
            <w:rPr>
              <w:noProof/>
            </w:rPr>
            <w:t>Diagramme d’ordonnancement</w:t>
          </w:r>
          <w:r>
            <w:rPr>
              <w:noProof/>
            </w:rPr>
            <w:tab/>
          </w:r>
          <w:r>
            <w:rPr>
              <w:noProof/>
            </w:rPr>
            <w:fldChar w:fldCharType="begin"/>
          </w:r>
          <w:r>
            <w:rPr>
              <w:noProof/>
            </w:rPr>
            <w:instrText xml:space="preserve"> PAGEREF _Toc219225474 \h </w:instrText>
          </w:r>
          <w:r>
            <w:rPr>
              <w:noProof/>
            </w:rPr>
          </w:r>
          <w:r>
            <w:rPr>
              <w:noProof/>
            </w:rPr>
            <w:fldChar w:fldCharType="separate"/>
          </w:r>
          <w:r w:rsidR="00E077FF">
            <w:rPr>
              <w:noProof/>
            </w:rPr>
            <w:t>13</w:t>
          </w:r>
          <w:r>
            <w:rPr>
              <w:noProof/>
            </w:rPr>
            <w:fldChar w:fldCharType="end"/>
          </w:r>
        </w:p>
        <w:p w14:paraId="70362DCB"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2.4.2</w:t>
          </w:r>
          <w:r>
            <w:rPr>
              <w:rFonts w:eastAsiaTheme="minorEastAsia"/>
              <w:noProof/>
              <w:sz w:val="24"/>
              <w:szCs w:val="24"/>
              <w:lang w:val="en-GB" w:eastAsia="ja-JP"/>
            </w:rPr>
            <w:tab/>
          </w:r>
          <w:r>
            <w:rPr>
              <w:noProof/>
            </w:rPr>
            <w:t>Diagramme de Gantt</w:t>
          </w:r>
          <w:r>
            <w:rPr>
              <w:noProof/>
            </w:rPr>
            <w:tab/>
          </w:r>
          <w:r>
            <w:rPr>
              <w:noProof/>
            </w:rPr>
            <w:fldChar w:fldCharType="begin"/>
          </w:r>
          <w:r>
            <w:rPr>
              <w:noProof/>
            </w:rPr>
            <w:instrText xml:space="preserve"> PAGEREF _Toc219225475 \h </w:instrText>
          </w:r>
          <w:r>
            <w:rPr>
              <w:noProof/>
            </w:rPr>
          </w:r>
          <w:r>
            <w:rPr>
              <w:noProof/>
            </w:rPr>
            <w:fldChar w:fldCharType="separate"/>
          </w:r>
          <w:r w:rsidR="00E077FF">
            <w:rPr>
              <w:noProof/>
            </w:rPr>
            <w:t>14</w:t>
          </w:r>
          <w:r>
            <w:rPr>
              <w:noProof/>
            </w:rPr>
            <w:fldChar w:fldCharType="end"/>
          </w:r>
        </w:p>
        <w:p w14:paraId="6987BE5A"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2.5</w:t>
          </w:r>
          <w:r>
            <w:rPr>
              <w:rFonts w:eastAsiaTheme="minorEastAsia"/>
              <w:noProof/>
              <w:sz w:val="24"/>
              <w:szCs w:val="24"/>
              <w:lang w:val="en-GB" w:eastAsia="ja-JP"/>
            </w:rPr>
            <w:tab/>
          </w:r>
          <w:r>
            <w:rPr>
              <w:noProof/>
            </w:rPr>
            <w:t>Déroulement du projet</w:t>
          </w:r>
          <w:r>
            <w:rPr>
              <w:noProof/>
            </w:rPr>
            <w:tab/>
          </w:r>
          <w:r>
            <w:rPr>
              <w:noProof/>
            </w:rPr>
            <w:fldChar w:fldCharType="begin"/>
          </w:r>
          <w:r>
            <w:rPr>
              <w:noProof/>
            </w:rPr>
            <w:instrText xml:space="preserve"> PAGEREF _Toc219225476 \h </w:instrText>
          </w:r>
          <w:r>
            <w:rPr>
              <w:noProof/>
            </w:rPr>
          </w:r>
          <w:r>
            <w:rPr>
              <w:noProof/>
            </w:rPr>
            <w:fldChar w:fldCharType="separate"/>
          </w:r>
          <w:r w:rsidR="00E077FF">
            <w:rPr>
              <w:noProof/>
            </w:rPr>
            <w:t>15</w:t>
          </w:r>
          <w:r>
            <w:rPr>
              <w:noProof/>
            </w:rPr>
            <w:fldChar w:fldCharType="end"/>
          </w:r>
        </w:p>
        <w:p w14:paraId="179E7B68"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2.6</w:t>
          </w:r>
          <w:r>
            <w:rPr>
              <w:rFonts w:eastAsiaTheme="minorEastAsia"/>
              <w:noProof/>
              <w:sz w:val="24"/>
              <w:szCs w:val="24"/>
              <w:lang w:val="en-GB" w:eastAsia="ja-JP"/>
            </w:rPr>
            <w:tab/>
          </w:r>
          <w:r>
            <w:rPr>
              <w:noProof/>
            </w:rPr>
            <w:t>Analyse de risque</w:t>
          </w:r>
          <w:r>
            <w:rPr>
              <w:noProof/>
            </w:rPr>
            <w:tab/>
          </w:r>
          <w:r>
            <w:rPr>
              <w:noProof/>
            </w:rPr>
            <w:fldChar w:fldCharType="begin"/>
          </w:r>
          <w:r>
            <w:rPr>
              <w:noProof/>
            </w:rPr>
            <w:instrText xml:space="preserve"> PAGEREF _Toc219225477 \h </w:instrText>
          </w:r>
          <w:r>
            <w:rPr>
              <w:noProof/>
            </w:rPr>
          </w:r>
          <w:r>
            <w:rPr>
              <w:noProof/>
            </w:rPr>
            <w:fldChar w:fldCharType="separate"/>
          </w:r>
          <w:r w:rsidR="00E077FF">
            <w:rPr>
              <w:noProof/>
            </w:rPr>
            <w:t>15</w:t>
          </w:r>
          <w:r>
            <w:rPr>
              <w:noProof/>
            </w:rPr>
            <w:fldChar w:fldCharType="end"/>
          </w:r>
        </w:p>
        <w:p w14:paraId="35F11029"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2.7</w:t>
          </w:r>
          <w:r>
            <w:rPr>
              <w:rFonts w:eastAsiaTheme="minorEastAsia"/>
              <w:noProof/>
              <w:sz w:val="24"/>
              <w:szCs w:val="24"/>
              <w:lang w:val="en-GB" w:eastAsia="ja-JP"/>
            </w:rPr>
            <w:tab/>
          </w:r>
          <w:r>
            <w:rPr>
              <w:noProof/>
            </w:rPr>
            <w:t>Fiches de travail</w:t>
          </w:r>
          <w:r>
            <w:rPr>
              <w:noProof/>
            </w:rPr>
            <w:tab/>
          </w:r>
          <w:r>
            <w:rPr>
              <w:noProof/>
            </w:rPr>
            <w:fldChar w:fldCharType="begin"/>
          </w:r>
          <w:r>
            <w:rPr>
              <w:noProof/>
            </w:rPr>
            <w:instrText xml:space="preserve"> PAGEREF _Toc219225478 \h </w:instrText>
          </w:r>
          <w:r>
            <w:rPr>
              <w:noProof/>
            </w:rPr>
          </w:r>
          <w:r>
            <w:rPr>
              <w:noProof/>
            </w:rPr>
            <w:fldChar w:fldCharType="separate"/>
          </w:r>
          <w:r w:rsidR="00E077FF">
            <w:rPr>
              <w:noProof/>
            </w:rPr>
            <w:t>17</w:t>
          </w:r>
          <w:r>
            <w:rPr>
              <w:noProof/>
            </w:rPr>
            <w:fldChar w:fldCharType="end"/>
          </w:r>
        </w:p>
        <w:p w14:paraId="7C05C464"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2.7.1</w:t>
          </w:r>
          <w:r>
            <w:rPr>
              <w:rFonts w:eastAsiaTheme="minorEastAsia"/>
              <w:noProof/>
              <w:sz w:val="24"/>
              <w:szCs w:val="24"/>
              <w:lang w:val="en-GB" w:eastAsia="ja-JP"/>
            </w:rPr>
            <w:tab/>
          </w:r>
          <w:r>
            <w:rPr>
              <w:noProof/>
            </w:rPr>
            <w:t>Morgan ANTONELLI: Directeur de projet</w:t>
          </w:r>
          <w:r>
            <w:rPr>
              <w:noProof/>
            </w:rPr>
            <w:tab/>
          </w:r>
          <w:r>
            <w:rPr>
              <w:noProof/>
            </w:rPr>
            <w:fldChar w:fldCharType="begin"/>
          </w:r>
          <w:r>
            <w:rPr>
              <w:noProof/>
            </w:rPr>
            <w:instrText xml:space="preserve"> PAGEREF _Toc219225479 \h </w:instrText>
          </w:r>
          <w:r>
            <w:rPr>
              <w:noProof/>
            </w:rPr>
          </w:r>
          <w:r>
            <w:rPr>
              <w:noProof/>
            </w:rPr>
            <w:fldChar w:fldCharType="separate"/>
          </w:r>
          <w:r w:rsidR="00E077FF">
            <w:rPr>
              <w:noProof/>
            </w:rPr>
            <w:t>17</w:t>
          </w:r>
          <w:r>
            <w:rPr>
              <w:noProof/>
            </w:rPr>
            <w:fldChar w:fldCharType="end"/>
          </w:r>
        </w:p>
        <w:p w14:paraId="044C25D2"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2.7.2</w:t>
          </w:r>
          <w:r>
            <w:rPr>
              <w:rFonts w:eastAsiaTheme="minorEastAsia"/>
              <w:noProof/>
              <w:sz w:val="24"/>
              <w:szCs w:val="24"/>
              <w:lang w:val="en-GB" w:eastAsia="ja-JP"/>
            </w:rPr>
            <w:tab/>
          </w:r>
          <w:r>
            <w:rPr>
              <w:noProof/>
            </w:rPr>
            <w:t>Loic PICAVET : Manager</w:t>
          </w:r>
          <w:r>
            <w:rPr>
              <w:noProof/>
            </w:rPr>
            <w:tab/>
          </w:r>
          <w:r>
            <w:rPr>
              <w:noProof/>
            </w:rPr>
            <w:fldChar w:fldCharType="begin"/>
          </w:r>
          <w:r>
            <w:rPr>
              <w:noProof/>
            </w:rPr>
            <w:instrText xml:space="preserve"> PAGEREF _Toc219225480 \h </w:instrText>
          </w:r>
          <w:r>
            <w:rPr>
              <w:noProof/>
            </w:rPr>
          </w:r>
          <w:r>
            <w:rPr>
              <w:noProof/>
            </w:rPr>
            <w:fldChar w:fldCharType="separate"/>
          </w:r>
          <w:r w:rsidR="00E077FF">
            <w:rPr>
              <w:noProof/>
            </w:rPr>
            <w:t>19</w:t>
          </w:r>
          <w:r>
            <w:rPr>
              <w:noProof/>
            </w:rPr>
            <w:fldChar w:fldCharType="end"/>
          </w:r>
        </w:p>
        <w:p w14:paraId="78539592"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2.7.3</w:t>
          </w:r>
          <w:r>
            <w:rPr>
              <w:rFonts w:eastAsiaTheme="minorEastAsia"/>
              <w:noProof/>
              <w:sz w:val="24"/>
              <w:szCs w:val="24"/>
              <w:lang w:val="en-GB" w:eastAsia="ja-JP"/>
            </w:rPr>
            <w:tab/>
          </w:r>
          <w:r>
            <w:rPr>
              <w:noProof/>
            </w:rPr>
            <w:t>Karim CHEBBOUR : Chef conception</w:t>
          </w:r>
          <w:r>
            <w:rPr>
              <w:noProof/>
            </w:rPr>
            <w:tab/>
          </w:r>
          <w:r>
            <w:rPr>
              <w:noProof/>
            </w:rPr>
            <w:fldChar w:fldCharType="begin"/>
          </w:r>
          <w:r>
            <w:rPr>
              <w:noProof/>
            </w:rPr>
            <w:instrText xml:space="preserve"> PAGEREF _Toc219225481 \h </w:instrText>
          </w:r>
          <w:r>
            <w:rPr>
              <w:noProof/>
            </w:rPr>
          </w:r>
          <w:r>
            <w:rPr>
              <w:noProof/>
            </w:rPr>
            <w:fldChar w:fldCharType="separate"/>
          </w:r>
          <w:r w:rsidR="00E077FF">
            <w:rPr>
              <w:noProof/>
            </w:rPr>
            <w:t>21</w:t>
          </w:r>
          <w:r>
            <w:rPr>
              <w:noProof/>
            </w:rPr>
            <w:fldChar w:fldCharType="end"/>
          </w:r>
        </w:p>
        <w:p w14:paraId="399DE94A"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2.7.4</w:t>
          </w:r>
          <w:r>
            <w:rPr>
              <w:rFonts w:eastAsiaTheme="minorEastAsia"/>
              <w:noProof/>
              <w:sz w:val="24"/>
              <w:szCs w:val="24"/>
              <w:lang w:val="en-GB" w:eastAsia="ja-JP"/>
            </w:rPr>
            <w:tab/>
          </w:r>
          <w:r>
            <w:rPr>
              <w:noProof/>
            </w:rPr>
            <w:t>Romain GUYARD: Responsable développement</w:t>
          </w:r>
          <w:r>
            <w:rPr>
              <w:noProof/>
            </w:rPr>
            <w:tab/>
          </w:r>
          <w:r>
            <w:rPr>
              <w:noProof/>
            </w:rPr>
            <w:fldChar w:fldCharType="begin"/>
          </w:r>
          <w:r>
            <w:rPr>
              <w:noProof/>
            </w:rPr>
            <w:instrText xml:space="preserve"> PAGEREF _Toc219225482 \h </w:instrText>
          </w:r>
          <w:r>
            <w:rPr>
              <w:noProof/>
            </w:rPr>
          </w:r>
          <w:r>
            <w:rPr>
              <w:noProof/>
            </w:rPr>
            <w:fldChar w:fldCharType="separate"/>
          </w:r>
          <w:r w:rsidR="00E077FF">
            <w:rPr>
              <w:noProof/>
            </w:rPr>
            <w:t>22</w:t>
          </w:r>
          <w:r>
            <w:rPr>
              <w:noProof/>
            </w:rPr>
            <w:fldChar w:fldCharType="end"/>
          </w:r>
        </w:p>
        <w:p w14:paraId="7A0BA168"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2.7.5</w:t>
          </w:r>
          <w:r>
            <w:rPr>
              <w:rFonts w:eastAsiaTheme="minorEastAsia"/>
              <w:noProof/>
              <w:sz w:val="24"/>
              <w:szCs w:val="24"/>
              <w:lang w:val="en-GB" w:eastAsia="ja-JP"/>
            </w:rPr>
            <w:tab/>
          </w:r>
          <w:r>
            <w:rPr>
              <w:noProof/>
            </w:rPr>
            <w:t>Guilhem BERNA: Chef qualité</w:t>
          </w:r>
          <w:r>
            <w:rPr>
              <w:noProof/>
            </w:rPr>
            <w:tab/>
          </w:r>
          <w:r>
            <w:rPr>
              <w:noProof/>
            </w:rPr>
            <w:fldChar w:fldCharType="begin"/>
          </w:r>
          <w:r>
            <w:rPr>
              <w:noProof/>
            </w:rPr>
            <w:instrText xml:space="preserve"> PAGEREF _Toc219225483 \h </w:instrText>
          </w:r>
          <w:r>
            <w:rPr>
              <w:noProof/>
            </w:rPr>
          </w:r>
          <w:r>
            <w:rPr>
              <w:noProof/>
            </w:rPr>
            <w:fldChar w:fldCharType="separate"/>
          </w:r>
          <w:r w:rsidR="00E077FF">
            <w:rPr>
              <w:noProof/>
            </w:rPr>
            <w:t>23</w:t>
          </w:r>
          <w:r>
            <w:rPr>
              <w:noProof/>
            </w:rPr>
            <w:fldChar w:fldCharType="end"/>
          </w:r>
        </w:p>
        <w:p w14:paraId="2B3C17B5"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2.7.6</w:t>
          </w:r>
          <w:r>
            <w:rPr>
              <w:rFonts w:eastAsiaTheme="minorEastAsia"/>
              <w:noProof/>
              <w:sz w:val="24"/>
              <w:szCs w:val="24"/>
              <w:lang w:val="en-GB" w:eastAsia="ja-JP"/>
            </w:rPr>
            <w:tab/>
          </w:r>
          <w:r>
            <w:rPr>
              <w:noProof/>
            </w:rPr>
            <w:t>Laura BRIZARD: Responsable d’études</w:t>
          </w:r>
          <w:r>
            <w:rPr>
              <w:noProof/>
            </w:rPr>
            <w:tab/>
          </w:r>
          <w:r>
            <w:rPr>
              <w:noProof/>
            </w:rPr>
            <w:fldChar w:fldCharType="begin"/>
          </w:r>
          <w:r>
            <w:rPr>
              <w:noProof/>
            </w:rPr>
            <w:instrText xml:space="preserve"> PAGEREF _Toc219225484 \h </w:instrText>
          </w:r>
          <w:r>
            <w:rPr>
              <w:noProof/>
            </w:rPr>
          </w:r>
          <w:r>
            <w:rPr>
              <w:noProof/>
            </w:rPr>
            <w:fldChar w:fldCharType="separate"/>
          </w:r>
          <w:r w:rsidR="00E077FF">
            <w:rPr>
              <w:noProof/>
            </w:rPr>
            <w:t>24</w:t>
          </w:r>
          <w:r>
            <w:rPr>
              <w:noProof/>
            </w:rPr>
            <w:fldChar w:fldCharType="end"/>
          </w:r>
        </w:p>
        <w:p w14:paraId="3B663739" w14:textId="77777777" w:rsidR="007C15D1" w:rsidRDefault="007C15D1">
          <w:pPr>
            <w:pStyle w:val="TM1"/>
            <w:tabs>
              <w:tab w:val="left" w:pos="362"/>
              <w:tab w:val="right" w:leader="dot" w:pos="9062"/>
            </w:tabs>
            <w:rPr>
              <w:rFonts w:eastAsiaTheme="minorEastAsia"/>
              <w:noProof/>
              <w:sz w:val="24"/>
              <w:szCs w:val="24"/>
              <w:lang w:val="en-GB" w:eastAsia="ja-JP"/>
            </w:rPr>
          </w:pPr>
          <w:r>
            <w:rPr>
              <w:noProof/>
            </w:rPr>
            <w:t>3</w:t>
          </w:r>
          <w:r>
            <w:rPr>
              <w:rFonts w:eastAsiaTheme="minorEastAsia"/>
              <w:noProof/>
              <w:sz w:val="24"/>
              <w:szCs w:val="24"/>
              <w:lang w:val="en-GB" w:eastAsia="ja-JP"/>
            </w:rPr>
            <w:tab/>
          </w:r>
          <w:r>
            <w:rPr>
              <w:noProof/>
            </w:rPr>
            <w:t>Management du module IHM Connexion</w:t>
          </w:r>
          <w:r>
            <w:rPr>
              <w:noProof/>
            </w:rPr>
            <w:tab/>
          </w:r>
          <w:r>
            <w:rPr>
              <w:noProof/>
            </w:rPr>
            <w:fldChar w:fldCharType="begin"/>
          </w:r>
          <w:r>
            <w:rPr>
              <w:noProof/>
            </w:rPr>
            <w:instrText xml:space="preserve"> PAGEREF _Toc219225485 \h </w:instrText>
          </w:r>
          <w:r>
            <w:rPr>
              <w:noProof/>
            </w:rPr>
          </w:r>
          <w:r>
            <w:rPr>
              <w:noProof/>
            </w:rPr>
            <w:fldChar w:fldCharType="separate"/>
          </w:r>
          <w:r w:rsidR="00E077FF">
            <w:rPr>
              <w:noProof/>
            </w:rPr>
            <w:t>26</w:t>
          </w:r>
          <w:r>
            <w:rPr>
              <w:noProof/>
            </w:rPr>
            <w:fldChar w:fldCharType="end"/>
          </w:r>
        </w:p>
        <w:p w14:paraId="5B614F96"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3.1</w:t>
          </w:r>
          <w:r>
            <w:rPr>
              <w:rFonts w:eastAsiaTheme="minorEastAsia"/>
              <w:noProof/>
              <w:sz w:val="24"/>
              <w:szCs w:val="24"/>
              <w:lang w:val="en-GB" w:eastAsia="ja-JP"/>
            </w:rPr>
            <w:tab/>
          </w:r>
          <w:r>
            <w:rPr>
              <w:noProof/>
            </w:rPr>
            <w:t>Introduction</w:t>
          </w:r>
          <w:r>
            <w:rPr>
              <w:noProof/>
            </w:rPr>
            <w:tab/>
          </w:r>
          <w:r>
            <w:rPr>
              <w:noProof/>
            </w:rPr>
            <w:fldChar w:fldCharType="begin"/>
          </w:r>
          <w:r>
            <w:rPr>
              <w:noProof/>
            </w:rPr>
            <w:instrText xml:space="preserve"> PAGEREF _Toc219225486 \h </w:instrText>
          </w:r>
          <w:r>
            <w:rPr>
              <w:noProof/>
            </w:rPr>
          </w:r>
          <w:r>
            <w:rPr>
              <w:noProof/>
            </w:rPr>
            <w:fldChar w:fldCharType="separate"/>
          </w:r>
          <w:r w:rsidR="00E077FF">
            <w:rPr>
              <w:noProof/>
            </w:rPr>
            <w:t>26</w:t>
          </w:r>
          <w:r>
            <w:rPr>
              <w:noProof/>
            </w:rPr>
            <w:fldChar w:fldCharType="end"/>
          </w:r>
        </w:p>
        <w:p w14:paraId="3F370B14"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3.2</w:t>
          </w:r>
          <w:r>
            <w:rPr>
              <w:rFonts w:eastAsiaTheme="minorEastAsia"/>
              <w:noProof/>
              <w:sz w:val="24"/>
              <w:szCs w:val="24"/>
              <w:lang w:val="en-GB" w:eastAsia="ja-JP"/>
            </w:rPr>
            <w:tab/>
          </w:r>
          <w:r>
            <w:rPr>
              <w:noProof/>
            </w:rPr>
            <w:t>Découpage du projet</w:t>
          </w:r>
          <w:r>
            <w:rPr>
              <w:noProof/>
            </w:rPr>
            <w:tab/>
          </w:r>
          <w:r>
            <w:rPr>
              <w:noProof/>
            </w:rPr>
            <w:fldChar w:fldCharType="begin"/>
          </w:r>
          <w:r>
            <w:rPr>
              <w:noProof/>
            </w:rPr>
            <w:instrText xml:space="preserve"> PAGEREF _Toc219225487 \h </w:instrText>
          </w:r>
          <w:r>
            <w:rPr>
              <w:noProof/>
            </w:rPr>
          </w:r>
          <w:r>
            <w:rPr>
              <w:noProof/>
            </w:rPr>
            <w:fldChar w:fldCharType="separate"/>
          </w:r>
          <w:r w:rsidR="00E077FF">
            <w:rPr>
              <w:noProof/>
            </w:rPr>
            <w:t>26</w:t>
          </w:r>
          <w:r>
            <w:rPr>
              <w:noProof/>
            </w:rPr>
            <w:fldChar w:fldCharType="end"/>
          </w:r>
        </w:p>
        <w:p w14:paraId="3DB0D316"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3.3</w:t>
          </w:r>
          <w:r>
            <w:rPr>
              <w:rFonts w:eastAsiaTheme="minorEastAsia"/>
              <w:noProof/>
              <w:sz w:val="24"/>
              <w:szCs w:val="24"/>
              <w:lang w:val="en-GB" w:eastAsia="ja-JP"/>
            </w:rPr>
            <w:tab/>
          </w:r>
          <w:r>
            <w:rPr>
              <w:noProof/>
            </w:rPr>
            <w:t>Estimation des charges</w:t>
          </w:r>
          <w:r>
            <w:rPr>
              <w:noProof/>
            </w:rPr>
            <w:tab/>
          </w:r>
          <w:r>
            <w:rPr>
              <w:noProof/>
            </w:rPr>
            <w:fldChar w:fldCharType="begin"/>
          </w:r>
          <w:r>
            <w:rPr>
              <w:noProof/>
            </w:rPr>
            <w:instrText xml:space="preserve"> PAGEREF _Toc219225488 \h </w:instrText>
          </w:r>
          <w:r>
            <w:rPr>
              <w:noProof/>
            </w:rPr>
          </w:r>
          <w:r>
            <w:rPr>
              <w:noProof/>
            </w:rPr>
            <w:fldChar w:fldCharType="separate"/>
          </w:r>
          <w:r w:rsidR="00E077FF">
            <w:rPr>
              <w:noProof/>
            </w:rPr>
            <w:t>27</w:t>
          </w:r>
          <w:r>
            <w:rPr>
              <w:noProof/>
            </w:rPr>
            <w:fldChar w:fldCharType="end"/>
          </w:r>
        </w:p>
        <w:p w14:paraId="439EBE25"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lastRenderedPageBreak/>
            <w:t>3.4</w:t>
          </w:r>
          <w:r>
            <w:rPr>
              <w:rFonts w:eastAsiaTheme="minorEastAsia"/>
              <w:noProof/>
              <w:sz w:val="24"/>
              <w:szCs w:val="24"/>
              <w:lang w:val="en-GB" w:eastAsia="ja-JP"/>
            </w:rPr>
            <w:tab/>
          </w:r>
          <w:r>
            <w:rPr>
              <w:noProof/>
            </w:rPr>
            <w:t>Planification</w:t>
          </w:r>
          <w:r>
            <w:rPr>
              <w:noProof/>
            </w:rPr>
            <w:tab/>
          </w:r>
          <w:r>
            <w:rPr>
              <w:noProof/>
            </w:rPr>
            <w:fldChar w:fldCharType="begin"/>
          </w:r>
          <w:r>
            <w:rPr>
              <w:noProof/>
            </w:rPr>
            <w:instrText xml:space="preserve"> PAGEREF _Toc219225489 \h </w:instrText>
          </w:r>
          <w:r>
            <w:rPr>
              <w:noProof/>
            </w:rPr>
          </w:r>
          <w:r>
            <w:rPr>
              <w:noProof/>
            </w:rPr>
            <w:fldChar w:fldCharType="separate"/>
          </w:r>
          <w:r w:rsidR="00E077FF">
            <w:rPr>
              <w:noProof/>
            </w:rPr>
            <w:t>28</w:t>
          </w:r>
          <w:r>
            <w:rPr>
              <w:noProof/>
            </w:rPr>
            <w:fldChar w:fldCharType="end"/>
          </w:r>
        </w:p>
        <w:p w14:paraId="3BF17266"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3.4.1</w:t>
          </w:r>
          <w:r>
            <w:rPr>
              <w:rFonts w:eastAsiaTheme="minorEastAsia"/>
              <w:noProof/>
              <w:sz w:val="24"/>
              <w:szCs w:val="24"/>
              <w:lang w:val="en-GB" w:eastAsia="ja-JP"/>
            </w:rPr>
            <w:tab/>
          </w:r>
          <w:r>
            <w:rPr>
              <w:noProof/>
            </w:rPr>
            <w:t>Diagramme d’ordonnancement</w:t>
          </w:r>
          <w:r>
            <w:rPr>
              <w:noProof/>
            </w:rPr>
            <w:tab/>
          </w:r>
          <w:r>
            <w:rPr>
              <w:noProof/>
            </w:rPr>
            <w:fldChar w:fldCharType="begin"/>
          </w:r>
          <w:r>
            <w:rPr>
              <w:noProof/>
            </w:rPr>
            <w:instrText xml:space="preserve"> PAGEREF _Toc219225490 \h </w:instrText>
          </w:r>
          <w:r>
            <w:rPr>
              <w:noProof/>
            </w:rPr>
          </w:r>
          <w:r>
            <w:rPr>
              <w:noProof/>
            </w:rPr>
            <w:fldChar w:fldCharType="separate"/>
          </w:r>
          <w:r w:rsidR="00E077FF">
            <w:rPr>
              <w:noProof/>
            </w:rPr>
            <w:t>28</w:t>
          </w:r>
          <w:r>
            <w:rPr>
              <w:noProof/>
            </w:rPr>
            <w:fldChar w:fldCharType="end"/>
          </w:r>
        </w:p>
        <w:p w14:paraId="38BE8E8B"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3.4.2</w:t>
          </w:r>
          <w:r>
            <w:rPr>
              <w:rFonts w:eastAsiaTheme="minorEastAsia"/>
              <w:noProof/>
              <w:sz w:val="24"/>
              <w:szCs w:val="24"/>
              <w:lang w:val="en-GB" w:eastAsia="ja-JP"/>
            </w:rPr>
            <w:tab/>
          </w:r>
          <w:r>
            <w:rPr>
              <w:noProof/>
            </w:rPr>
            <w:t>Diagramme de Gantt</w:t>
          </w:r>
          <w:r>
            <w:rPr>
              <w:noProof/>
            </w:rPr>
            <w:tab/>
          </w:r>
          <w:r>
            <w:rPr>
              <w:noProof/>
            </w:rPr>
            <w:fldChar w:fldCharType="begin"/>
          </w:r>
          <w:r>
            <w:rPr>
              <w:noProof/>
            </w:rPr>
            <w:instrText xml:space="preserve"> PAGEREF _Toc219225491 \h </w:instrText>
          </w:r>
          <w:r>
            <w:rPr>
              <w:noProof/>
            </w:rPr>
          </w:r>
          <w:r>
            <w:rPr>
              <w:noProof/>
            </w:rPr>
            <w:fldChar w:fldCharType="separate"/>
          </w:r>
          <w:r w:rsidR="00E077FF">
            <w:rPr>
              <w:noProof/>
            </w:rPr>
            <w:t>29</w:t>
          </w:r>
          <w:r>
            <w:rPr>
              <w:noProof/>
            </w:rPr>
            <w:fldChar w:fldCharType="end"/>
          </w:r>
        </w:p>
        <w:p w14:paraId="016F3C06"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3.5</w:t>
          </w:r>
          <w:r>
            <w:rPr>
              <w:rFonts w:eastAsiaTheme="minorEastAsia"/>
              <w:noProof/>
              <w:sz w:val="24"/>
              <w:szCs w:val="24"/>
              <w:lang w:val="en-GB" w:eastAsia="ja-JP"/>
            </w:rPr>
            <w:tab/>
          </w:r>
          <w:r>
            <w:rPr>
              <w:noProof/>
            </w:rPr>
            <w:t>Déroulement du projet</w:t>
          </w:r>
          <w:r>
            <w:rPr>
              <w:noProof/>
            </w:rPr>
            <w:tab/>
          </w:r>
          <w:r>
            <w:rPr>
              <w:noProof/>
            </w:rPr>
            <w:fldChar w:fldCharType="begin"/>
          </w:r>
          <w:r>
            <w:rPr>
              <w:noProof/>
            </w:rPr>
            <w:instrText xml:space="preserve"> PAGEREF _Toc219225492 \h </w:instrText>
          </w:r>
          <w:r>
            <w:rPr>
              <w:noProof/>
            </w:rPr>
          </w:r>
          <w:r>
            <w:rPr>
              <w:noProof/>
            </w:rPr>
            <w:fldChar w:fldCharType="separate"/>
          </w:r>
          <w:r w:rsidR="00E077FF">
            <w:rPr>
              <w:noProof/>
            </w:rPr>
            <w:t>30</w:t>
          </w:r>
          <w:r>
            <w:rPr>
              <w:noProof/>
            </w:rPr>
            <w:fldChar w:fldCharType="end"/>
          </w:r>
        </w:p>
        <w:p w14:paraId="235E5745"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3.6</w:t>
          </w:r>
          <w:r>
            <w:rPr>
              <w:rFonts w:eastAsiaTheme="minorEastAsia"/>
              <w:noProof/>
              <w:sz w:val="24"/>
              <w:szCs w:val="24"/>
              <w:lang w:val="en-GB" w:eastAsia="ja-JP"/>
            </w:rPr>
            <w:tab/>
          </w:r>
          <w:r>
            <w:rPr>
              <w:noProof/>
            </w:rPr>
            <w:t>Analyse de risque</w:t>
          </w:r>
          <w:r>
            <w:rPr>
              <w:noProof/>
            </w:rPr>
            <w:tab/>
          </w:r>
          <w:r>
            <w:rPr>
              <w:noProof/>
            </w:rPr>
            <w:fldChar w:fldCharType="begin"/>
          </w:r>
          <w:r>
            <w:rPr>
              <w:noProof/>
            </w:rPr>
            <w:instrText xml:space="preserve"> PAGEREF _Toc219225493 \h </w:instrText>
          </w:r>
          <w:r>
            <w:rPr>
              <w:noProof/>
            </w:rPr>
          </w:r>
          <w:r>
            <w:rPr>
              <w:noProof/>
            </w:rPr>
            <w:fldChar w:fldCharType="separate"/>
          </w:r>
          <w:r w:rsidR="00E077FF">
            <w:rPr>
              <w:noProof/>
            </w:rPr>
            <w:t>33</w:t>
          </w:r>
          <w:r>
            <w:rPr>
              <w:noProof/>
            </w:rPr>
            <w:fldChar w:fldCharType="end"/>
          </w:r>
        </w:p>
        <w:p w14:paraId="7546C888"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3.7</w:t>
          </w:r>
          <w:r>
            <w:rPr>
              <w:rFonts w:eastAsiaTheme="minorEastAsia"/>
              <w:noProof/>
              <w:sz w:val="24"/>
              <w:szCs w:val="24"/>
              <w:lang w:val="en-GB" w:eastAsia="ja-JP"/>
            </w:rPr>
            <w:tab/>
          </w:r>
          <w:r>
            <w:rPr>
              <w:noProof/>
            </w:rPr>
            <w:t>Fiches de travail</w:t>
          </w:r>
          <w:r>
            <w:rPr>
              <w:noProof/>
            </w:rPr>
            <w:tab/>
          </w:r>
          <w:r>
            <w:rPr>
              <w:noProof/>
            </w:rPr>
            <w:fldChar w:fldCharType="begin"/>
          </w:r>
          <w:r>
            <w:rPr>
              <w:noProof/>
            </w:rPr>
            <w:instrText xml:space="preserve"> PAGEREF _Toc219225494 \h </w:instrText>
          </w:r>
          <w:r>
            <w:rPr>
              <w:noProof/>
            </w:rPr>
          </w:r>
          <w:r>
            <w:rPr>
              <w:noProof/>
            </w:rPr>
            <w:fldChar w:fldCharType="separate"/>
          </w:r>
          <w:r w:rsidR="00E077FF">
            <w:rPr>
              <w:noProof/>
            </w:rPr>
            <w:t>34</w:t>
          </w:r>
          <w:r>
            <w:rPr>
              <w:noProof/>
            </w:rPr>
            <w:fldChar w:fldCharType="end"/>
          </w:r>
        </w:p>
        <w:p w14:paraId="37880646"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3.7.1</w:t>
          </w:r>
          <w:r>
            <w:rPr>
              <w:rFonts w:eastAsiaTheme="minorEastAsia"/>
              <w:noProof/>
              <w:sz w:val="24"/>
              <w:szCs w:val="24"/>
              <w:lang w:val="en-GB" w:eastAsia="ja-JP"/>
            </w:rPr>
            <w:tab/>
          </w:r>
          <w:r>
            <w:rPr>
              <w:noProof/>
            </w:rPr>
            <w:t>Gaëtan GREGOIRE : Directeur de projet</w:t>
          </w:r>
          <w:r>
            <w:rPr>
              <w:noProof/>
            </w:rPr>
            <w:tab/>
          </w:r>
          <w:r>
            <w:rPr>
              <w:noProof/>
            </w:rPr>
            <w:fldChar w:fldCharType="begin"/>
          </w:r>
          <w:r>
            <w:rPr>
              <w:noProof/>
            </w:rPr>
            <w:instrText xml:space="preserve"> PAGEREF _Toc219225495 \h </w:instrText>
          </w:r>
          <w:r>
            <w:rPr>
              <w:noProof/>
            </w:rPr>
          </w:r>
          <w:r>
            <w:rPr>
              <w:noProof/>
            </w:rPr>
            <w:fldChar w:fldCharType="separate"/>
          </w:r>
          <w:r w:rsidR="00E077FF">
            <w:rPr>
              <w:noProof/>
            </w:rPr>
            <w:t>34</w:t>
          </w:r>
          <w:r>
            <w:rPr>
              <w:noProof/>
            </w:rPr>
            <w:fldChar w:fldCharType="end"/>
          </w:r>
        </w:p>
        <w:p w14:paraId="78658D35"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3.7.2</w:t>
          </w:r>
          <w:r>
            <w:rPr>
              <w:rFonts w:eastAsiaTheme="minorEastAsia"/>
              <w:noProof/>
              <w:sz w:val="24"/>
              <w:szCs w:val="24"/>
              <w:lang w:val="en-GB" w:eastAsia="ja-JP"/>
            </w:rPr>
            <w:tab/>
          </w:r>
          <w:r>
            <w:rPr>
              <w:noProof/>
            </w:rPr>
            <w:t>Esteban PASQUIER : Manager</w:t>
          </w:r>
          <w:r>
            <w:rPr>
              <w:noProof/>
            </w:rPr>
            <w:tab/>
          </w:r>
          <w:r>
            <w:rPr>
              <w:noProof/>
            </w:rPr>
            <w:fldChar w:fldCharType="begin"/>
          </w:r>
          <w:r>
            <w:rPr>
              <w:noProof/>
            </w:rPr>
            <w:instrText xml:space="preserve"> PAGEREF _Toc219225496 \h </w:instrText>
          </w:r>
          <w:r>
            <w:rPr>
              <w:noProof/>
            </w:rPr>
          </w:r>
          <w:r>
            <w:rPr>
              <w:noProof/>
            </w:rPr>
            <w:fldChar w:fldCharType="separate"/>
          </w:r>
          <w:r w:rsidR="00E077FF">
            <w:rPr>
              <w:noProof/>
            </w:rPr>
            <w:t>36</w:t>
          </w:r>
          <w:r>
            <w:rPr>
              <w:noProof/>
            </w:rPr>
            <w:fldChar w:fldCharType="end"/>
          </w:r>
        </w:p>
        <w:p w14:paraId="6AE72C07"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3.7.3</w:t>
          </w:r>
          <w:r>
            <w:rPr>
              <w:rFonts w:eastAsiaTheme="minorEastAsia"/>
              <w:noProof/>
              <w:sz w:val="24"/>
              <w:szCs w:val="24"/>
              <w:lang w:val="en-GB" w:eastAsia="ja-JP"/>
            </w:rPr>
            <w:tab/>
          </w:r>
          <w:r>
            <w:rPr>
              <w:noProof/>
            </w:rPr>
            <w:t>Mohamed LAHLOU : Chef conception</w:t>
          </w:r>
          <w:r>
            <w:rPr>
              <w:noProof/>
            </w:rPr>
            <w:tab/>
          </w:r>
          <w:r>
            <w:rPr>
              <w:noProof/>
            </w:rPr>
            <w:fldChar w:fldCharType="begin"/>
          </w:r>
          <w:r>
            <w:rPr>
              <w:noProof/>
            </w:rPr>
            <w:instrText xml:space="preserve"> PAGEREF _Toc219225497 \h </w:instrText>
          </w:r>
          <w:r>
            <w:rPr>
              <w:noProof/>
            </w:rPr>
          </w:r>
          <w:r>
            <w:rPr>
              <w:noProof/>
            </w:rPr>
            <w:fldChar w:fldCharType="separate"/>
          </w:r>
          <w:r w:rsidR="00E077FF">
            <w:rPr>
              <w:noProof/>
            </w:rPr>
            <w:t>38</w:t>
          </w:r>
          <w:r>
            <w:rPr>
              <w:noProof/>
            </w:rPr>
            <w:fldChar w:fldCharType="end"/>
          </w:r>
        </w:p>
        <w:p w14:paraId="4190F976"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3.7.4</w:t>
          </w:r>
          <w:r>
            <w:rPr>
              <w:rFonts w:eastAsiaTheme="minorEastAsia"/>
              <w:noProof/>
              <w:sz w:val="24"/>
              <w:szCs w:val="24"/>
              <w:lang w:val="en-GB" w:eastAsia="ja-JP"/>
            </w:rPr>
            <w:tab/>
          </w:r>
          <w:r>
            <w:rPr>
              <w:noProof/>
            </w:rPr>
            <w:t>Patrick BROWNE : Responsable développement</w:t>
          </w:r>
          <w:r>
            <w:rPr>
              <w:noProof/>
            </w:rPr>
            <w:tab/>
          </w:r>
          <w:r>
            <w:rPr>
              <w:noProof/>
            </w:rPr>
            <w:fldChar w:fldCharType="begin"/>
          </w:r>
          <w:r>
            <w:rPr>
              <w:noProof/>
            </w:rPr>
            <w:instrText xml:space="preserve"> PAGEREF _Toc219225498 \h </w:instrText>
          </w:r>
          <w:r>
            <w:rPr>
              <w:noProof/>
            </w:rPr>
          </w:r>
          <w:r>
            <w:rPr>
              <w:noProof/>
            </w:rPr>
            <w:fldChar w:fldCharType="separate"/>
          </w:r>
          <w:r w:rsidR="00E077FF">
            <w:rPr>
              <w:noProof/>
            </w:rPr>
            <w:t>40</w:t>
          </w:r>
          <w:r>
            <w:rPr>
              <w:noProof/>
            </w:rPr>
            <w:fldChar w:fldCharType="end"/>
          </w:r>
        </w:p>
        <w:p w14:paraId="71BEF383"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3.7.5</w:t>
          </w:r>
          <w:r>
            <w:rPr>
              <w:rFonts w:eastAsiaTheme="minorEastAsia"/>
              <w:noProof/>
              <w:sz w:val="24"/>
              <w:szCs w:val="24"/>
              <w:lang w:val="en-GB" w:eastAsia="ja-JP"/>
            </w:rPr>
            <w:tab/>
          </w:r>
          <w:r>
            <w:rPr>
              <w:noProof/>
            </w:rPr>
            <w:t>Marc ROSSI: Chef qualité</w:t>
          </w:r>
          <w:r>
            <w:rPr>
              <w:noProof/>
            </w:rPr>
            <w:tab/>
          </w:r>
          <w:r>
            <w:rPr>
              <w:noProof/>
            </w:rPr>
            <w:fldChar w:fldCharType="begin"/>
          </w:r>
          <w:r>
            <w:rPr>
              <w:noProof/>
            </w:rPr>
            <w:instrText xml:space="preserve"> PAGEREF _Toc219225499 \h </w:instrText>
          </w:r>
          <w:r>
            <w:rPr>
              <w:noProof/>
            </w:rPr>
          </w:r>
          <w:r>
            <w:rPr>
              <w:noProof/>
            </w:rPr>
            <w:fldChar w:fldCharType="separate"/>
          </w:r>
          <w:r w:rsidR="00E077FF">
            <w:rPr>
              <w:noProof/>
            </w:rPr>
            <w:t>41</w:t>
          </w:r>
          <w:r>
            <w:rPr>
              <w:noProof/>
            </w:rPr>
            <w:fldChar w:fldCharType="end"/>
          </w:r>
        </w:p>
        <w:p w14:paraId="4590EC04"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3.7.6</w:t>
          </w:r>
          <w:r>
            <w:rPr>
              <w:rFonts w:eastAsiaTheme="minorEastAsia"/>
              <w:noProof/>
              <w:sz w:val="24"/>
              <w:szCs w:val="24"/>
              <w:lang w:val="en-GB" w:eastAsia="ja-JP"/>
            </w:rPr>
            <w:tab/>
          </w:r>
          <w:r>
            <w:rPr>
              <w:noProof/>
            </w:rPr>
            <w:t>Rémi CLERMONT : Responsable d’études</w:t>
          </w:r>
          <w:r>
            <w:rPr>
              <w:noProof/>
            </w:rPr>
            <w:tab/>
          </w:r>
          <w:r>
            <w:rPr>
              <w:noProof/>
            </w:rPr>
            <w:fldChar w:fldCharType="begin"/>
          </w:r>
          <w:r>
            <w:rPr>
              <w:noProof/>
            </w:rPr>
            <w:instrText xml:space="preserve"> PAGEREF _Toc219225500 \h </w:instrText>
          </w:r>
          <w:r>
            <w:rPr>
              <w:noProof/>
            </w:rPr>
          </w:r>
          <w:r>
            <w:rPr>
              <w:noProof/>
            </w:rPr>
            <w:fldChar w:fldCharType="separate"/>
          </w:r>
          <w:r w:rsidR="00E077FF">
            <w:rPr>
              <w:noProof/>
            </w:rPr>
            <w:t>43</w:t>
          </w:r>
          <w:r>
            <w:rPr>
              <w:noProof/>
            </w:rPr>
            <w:fldChar w:fldCharType="end"/>
          </w:r>
        </w:p>
        <w:p w14:paraId="63BB2001" w14:textId="77777777" w:rsidR="007C15D1" w:rsidRDefault="007C15D1">
          <w:pPr>
            <w:pStyle w:val="TM1"/>
            <w:tabs>
              <w:tab w:val="left" w:pos="362"/>
              <w:tab w:val="right" w:leader="dot" w:pos="9062"/>
            </w:tabs>
            <w:rPr>
              <w:rFonts w:eastAsiaTheme="minorEastAsia"/>
              <w:noProof/>
              <w:sz w:val="24"/>
              <w:szCs w:val="24"/>
              <w:lang w:val="en-GB" w:eastAsia="ja-JP"/>
            </w:rPr>
          </w:pPr>
          <w:r>
            <w:rPr>
              <w:noProof/>
            </w:rPr>
            <w:t>4</w:t>
          </w:r>
          <w:r>
            <w:rPr>
              <w:rFonts w:eastAsiaTheme="minorEastAsia"/>
              <w:noProof/>
              <w:sz w:val="24"/>
              <w:szCs w:val="24"/>
              <w:lang w:val="en-GB" w:eastAsia="ja-JP"/>
            </w:rPr>
            <w:tab/>
          </w:r>
          <w:r>
            <w:rPr>
              <w:noProof/>
            </w:rPr>
            <w:t>Management du module Gestion de Données</w:t>
          </w:r>
          <w:r>
            <w:rPr>
              <w:noProof/>
            </w:rPr>
            <w:tab/>
          </w:r>
          <w:r>
            <w:rPr>
              <w:noProof/>
            </w:rPr>
            <w:fldChar w:fldCharType="begin"/>
          </w:r>
          <w:r>
            <w:rPr>
              <w:noProof/>
            </w:rPr>
            <w:instrText xml:space="preserve"> PAGEREF _Toc219225501 \h </w:instrText>
          </w:r>
          <w:r>
            <w:rPr>
              <w:noProof/>
            </w:rPr>
          </w:r>
          <w:r>
            <w:rPr>
              <w:noProof/>
            </w:rPr>
            <w:fldChar w:fldCharType="separate"/>
          </w:r>
          <w:r w:rsidR="00E077FF">
            <w:rPr>
              <w:noProof/>
            </w:rPr>
            <w:t>45</w:t>
          </w:r>
          <w:r>
            <w:rPr>
              <w:noProof/>
            </w:rPr>
            <w:fldChar w:fldCharType="end"/>
          </w:r>
        </w:p>
        <w:p w14:paraId="1CC7BC4E"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4.1</w:t>
          </w:r>
          <w:r>
            <w:rPr>
              <w:rFonts w:eastAsiaTheme="minorEastAsia"/>
              <w:noProof/>
              <w:sz w:val="24"/>
              <w:szCs w:val="24"/>
              <w:lang w:val="en-GB" w:eastAsia="ja-JP"/>
            </w:rPr>
            <w:tab/>
          </w:r>
          <w:r>
            <w:rPr>
              <w:noProof/>
            </w:rPr>
            <w:t>Introduction</w:t>
          </w:r>
          <w:r>
            <w:rPr>
              <w:noProof/>
            </w:rPr>
            <w:tab/>
          </w:r>
          <w:r>
            <w:rPr>
              <w:noProof/>
            </w:rPr>
            <w:fldChar w:fldCharType="begin"/>
          </w:r>
          <w:r>
            <w:rPr>
              <w:noProof/>
            </w:rPr>
            <w:instrText xml:space="preserve"> PAGEREF _Toc219225502 \h </w:instrText>
          </w:r>
          <w:r>
            <w:rPr>
              <w:noProof/>
            </w:rPr>
          </w:r>
          <w:r>
            <w:rPr>
              <w:noProof/>
            </w:rPr>
            <w:fldChar w:fldCharType="separate"/>
          </w:r>
          <w:r w:rsidR="00E077FF">
            <w:rPr>
              <w:noProof/>
            </w:rPr>
            <w:t>45</w:t>
          </w:r>
          <w:r>
            <w:rPr>
              <w:noProof/>
            </w:rPr>
            <w:fldChar w:fldCharType="end"/>
          </w:r>
        </w:p>
        <w:p w14:paraId="358FAC11"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4.2</w:t>
          </w:r>
          <w:r>
            <w:rPr>
              <w:rFonts w:eastAsiaTheme="minorEastAsia"/>
              <w:noProof/>
              <w:sz w:val="24"/>
              <w:szCs w:val="24"/>
              <w:lang w:val="en-GB" w:eastAsia="ja-JP"/>
            </w:rPr>
            <w:tab/>
          </w:r>
          <w:r>
            <w:rPr>
              <w:noProof/>
            </w:rPr>
            <w:t>Découpage du projet</w:t>
          </w:r>
          <w:r>
            <w:rPr>
              <w:noProof/>
            </w:rPr>
            <w:tab/>
          </w:r>
          <w:r>
            <w:rPr>
              <w:noProof/>
            </w:rPr>
            <w:fldChar w:fldCharType="begin"/>
          </w:r>
          <w:r>
            <w:rPr>
              <w:noProof/>
            </w:rPr>
            <w:instrText xml:space="preserve"> PAGEREF _Toc219225503 \h </w:instrText>
          </w:r>
          <w:r>
            <w:rPr>
              <w:noProof/>
            </w:rPr>
          </w:r>
          <w:r>
            <w:rPr>
              <w:noProof/>
            </w:rPr>
            <w:fldChar w:fldCharType="separate"/>
          </w:r>
          <w:r w:rsidR="00E077FF">
            <w:rPr>
              <w:noProof/>
            </w:rPr>
            <w:t>45</w:t>
          </w:r>
          <w:r>
            <w:rPr>
              <w:noProof/>
            </w:rPr>
            <w:fldChar w:fldCharType="end"/>
          </w:r>
        </w:p>
        <w:p w14:paraId="63C8D6B3"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4.3</w:t>
          </w:r>
          <w:r>
            <w:rPr>
              <w:rFonts w:eastAsiaTheme="minorEastAsia"/>
              <w:noProof/>
              <w:sz w:val="24"/>
              <w:szCs w:val="24"/>
              <w:lang w:val="en-GB" w:eastAsia="ja-JP"/>
            </w:rPr>
            <w:tab/>
          </w:r>
          <w:r>
            <w:rPr>
              <w:noProof/>
            </w:rPr>
            <w:t>Estimation des charges</w:t>
          </w:r>
          <w:r>
            <w:rPr>
              <w:noProof/>
            </w:rPr>
            <w:tab/>
          </w:r>
          <w:r>
            <w:rPr>
              <w:noProof/>
            </w:rPr>
            <w:fldChar w:fldCharType="begin"/>
          </w:r>
          <w:r>
            <w:rPr>
              <w:noProof/>
            </w:rPr>
            <w:instrText xml:space="preserve"> PAGEREF _Toc219225504 \h </w:instrText>
          </w:r>
          <w:r>
            <w:rPr>
              <w:noProof/>
            </w:rPr>
          </w:r>
          <w:r>
            <w:rPr>
              <w:noProof/>
            </w:rPr>
            <w:fldChar w:fldCharType="separate"/>
          </w:r>
          <w:r w:rsidR="00E077FF">
            <w:rPr>
              <w:noProof/>
            </w:rPr>
            <w:t>46</w:t>
          </w:r>
          <w:r>
            <w:rPr>
              <w:noProof/>
            </w:rPr>
            <w:fldChar w:fldCharType="end"/>
          </w:r>
        </w:p>
        <w:p w14:paraId="2AE178A8"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4.4</w:t>
          </w:r>
          <w:r>
            <w:rPr>
              <w:rFonts w:eastAsiaTheme="minorEastAsia"/>
              <w:noProof/>
              <w:sz w:val="24"/>
              <w:szCs w:val="24"/>
              <w:lang w:val="en-GB" w:eastAsia="ja-JP"/>
            </w:rPr>
            <w:tab/>
          </w:r>
          <w:r>
            <w:rPr>
              <w:noProof/>
            </w:rPr>
            <w:t>Planification</w:t>
          </w:r>
          <w:r>
            <w:rPr>
              <w:noProof/>
            </w:rPr>
            <w:tab/>
          </w:r>
          <w:r>
            <w:rPr>
              <w:noProof/>
            </w:rPr>
            <w:fldChar w:fldCharType="begin"/>
          </w:r>
          <w:r>
            <w:rPr>
              <w:noProof/>
            </w:rPr>
            <w:instrText xml:space="preserve"> PAGEREF _Toc219225505 \h </w:instrText>
          </w:r>
          <w:r>
            <w:rPr>
              <w:noProof/>
            </w:rPr>
          </w:r>
          <w:r>
            <w:rPr>
              <w:noProof/>
            </w:rPr>
            <w:fldChar w:fldCharType="separate"/>
          </w:r>
          <w:r w:rsidR="00E077FF">
            <w:rPr>
              <w:noProof/>
            </w:rPr>
            <w:t>47</w:t>
          </w:r>
          <w:r>
            <w:rPr>
              <w:noProof/>
            </w:rPr>
            <w:fldChar w:fldCharType="end"/>
          </w:r>
        </w:p>
        <w:p w14:paraId="26DE8087"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4.4.1</w:t>
          </w:r>
          <w:r>
            <w:rPr>
              <w:rFonts w:eastAsiaTheme="minorEastAsia"/>
              <w:noProof/>
              <w:sz w:val="24"/>
              <w:szCs w:val="24"/>
              <w:lang w:val="en-GB" w:eastAsia="ja-JP"/>
            </w:rPr>
            <w:tab/>
          </w:r>
          <w:r>
            <w:rPr>
              <w:noProof/>
            </w:rPr>
            <w:t>Diagramme d’ordonnancement</w:t>
          </w:r>
          <w:r>
            <w:rPr>
              <w:noProof/>
            </w:rPr>
            <w:tab/>
          </w:r>
          <w:r>
            <w:rPr>
              <w:noProof/>
            </w:rPr>
            <w:fldChar w:fldCharType="begin"/>
          </w:r>
          <w:r>
            <w:rPr>
              <w:noProof/>
            </w:rPr>
            <w:instrText xml:space="preserve"> PAGEREF _Toc219225506 \h </w:instrText>
          </w:r>
          <w:r>
            <w:rPr>
              <w:noProof/>
            </w:rPr>
          </w:r>
          <w:r>
            <w:rPr>
              <w:noProof/>
            </w:rPr>
            <w:fldChar w:fldCharType="separate"/>
          </w:r>
          <w:r w:rsidR="00E077FF">
            <w:rPr>
              <w:noProof/>
            </w:rPr>
            <w:t>47</w:t>
          </w:r>
          <w:r>
            <w:rPr>
              <w:noProof/>
            </w:rPr>
            <w:fldChar w:fldCharType="end"/>
          </w:r>
        </w:p>
        <w:p w14:paraId="40F57710"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4.4.2</w:t>
          </w:r>
          <w:r>
            <w:rPr>
              <w:rFonts w:eastAsiaTheme="minorEastAsia"/>
              <w:noProof/>
              <w:sz w:val="24"/>
              <w:szCs w:val="24"/>
              <w:lang w:val="en-GB" w:eastAsia="ja-JP"/>
            </w:rPr>
            <w:tab/>
          </w:r>
          <w:r>
            <w:rPr>
              <w:noProof/>
            </w:rPr>
            <w:t>Diagramme de Gantt</w:t>
          </w:r>
          <w:r>
            <w:rPr>
              <w:noProof/>
            </w:rPr>
            <w:tab/>
          </w:r>
          <w:r>
            <w:rPr>
              <w:noProof/>
            </w:rPr>
            <w:fldChar w:fldCharType="begin"/>
          </w:r>
          <w:r>
            <w:rPr>
              <w:noProof/>
            </w:rPr>
            <w:instrText xml:space="preserve"> PAGEREF _Toc219225507 \h </w:instrText>
          </w:r>
          <w:r>
            <w:rPr>
              <w:noProof/>
            </w:rPr>
          </w:r>
          <w:r>
            <w:rPr>
              <w:noProof/>
            </w:rPr>
            <w:fldChar w:fldCharType="separate"/>
          </w:r>
          <w:r w:rsidR="00E077FF">
            <w:rPr>
              <w:noProof/>
            </w:rPr>
            <w:t>48</w:t>
          </w:r>
          <w:r>
            <w:rPr>
              <w:noProof/>
            </w:rPr>
            <w:fldChar w:fldCharType="end"/>
          </w:r>
        </w:p>
        <w:p w14:paraId="23E5673F"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4.5</w:t>
          </w:r>
          <w:r>
            <w:rPr>
              <w:rFonts w:eastAsiaTheme="minorEastAsia"/>
              <w:noProof/>
              <w:sz w:val="24"/>
              <w:szCs w:val="24"/>
              <w:lang w:val="en-GB" w:eastAsia="ja-JP"/>
            </w:rPr>
            <w:tab/>
          </w:r>
          <w:r>
            <w:rPr>
              <w:noProof/>
            </w:rPr>
            <w:t>Déroulement du projet</w:t>
          </w:r>
          <w:r>
            <w:rPr>
              <w:noProof/>
            </w:rPr>
            <w:tab/>
          </w:r>
          <w:r>
            <w:rPr>
              <w:noProof/>
            </w:rPr>
            <w:fldChar w:fldCharType="begin"/>
          </w:r>
          <w:r>
            <w:rPr>
              <w:noProof/>
            </w:rPr>
            <w:instrText xml:space="preserve"> PAGEREF _Toc219225508 \h </w:instrText>
          </w:r>
          <w:r>
            <w:rPr>
              <w:noProof/>
            </w:rPr>
          </w:r>
          <w:r>
            <w:rPr>
              <w:noProof/>
            </w:rPr>
            <w:fldChar w:fldCharType="separate"/>
          </w:r>
          <w:r w:rsidR="00E077FF">
            <w:rPr>
              <w:noProof/>
            </w:rPr>
            <w:t>49</w:t>
          </w:r>
          <w:r>
            <w:rPr>
              <w:noProof/>
            </w:rPr>
            <w:fldChar w:fldCharType="end"/>
          </w:r>
        </w:p>
        <w:p w14:paraId="32B6ABD6"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4.6</w:t>
          </w:r>
          <w:r>
            <w:rPr>
              <w:rFonts w:eastAsiaTheme="minorEastAsia"/>
              <w:noProof/>
              <w:sz w:val="24"/>
              <w:szCs w:val="24"/>
              <w:lang w:val="en-GB" w:eastAsia="ja-JP"/>
            </w:rPr>
            <w:tab/>
          </w:r>
          <w:r>
            <w:rPr>
              <w:noProof/>
            </w:rPr>
            <w:t>Analyse de risque</w:t>
          </w:r>
          <w:r>
            <w:rPr>
              <w:noProof/>
            </w:rPr>
            <w:tab/>
          </w:r>
          <w:r>
            <w:rPr>
              <w:noProof/>
            </w:rPr>
            <w:fldChar w:fldCharType="begin"/>
          </w:r>
          <w:r>
            <w:rPr>
              <w:noProof/>
            </w:rPr>
            <w:instrText xml:space="preserve"> PAGEREF _Toc219225509 \h </w:instrText>
          </w:r>
          <w:r>
            <w:rPr>
              <w:noProof/>
            </w:rPr>
          </w:r>
          <w:r>
            <w:rPr>
              <w:noProof/>
            </w:rPr>
            <w:fldChar w:fldCharType="separate"/>
          </w:r>
          <w:r w:rsidR="00E077FF">
            <w:rPr>
              <w:noProof/>
            </w:rPr>
            <w:t>50</w:t>
          </w:r>
          <w:r>
            <w:rPr>
              <w:noProof/>
            </w:rPr>
            <w:fldChar w:fldCharType="end"/>
          </w:r>
        </w:p>
        <w:p w14:paraId="24EB0351"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4.7</w:t>
          </w:r>
          <w:r>
            <w:rPr>
              <w:rFonts w:eastAsiaTheme="minorEastAsia"/>
              <w:noProof/>
              <w:sz w:val="24"/>
              <w:szCs w:val="24"/>
              <w:lang w:val="en-GB" w:eastAsia="ja-JP"/>
            </w:rPr>
            <w:tab/>
          </w:r>
          <w:r>
            <w:rPr>
              <w:noProof/>
            </w:rPr>
            <w:t>Fiches de travail</w:t>
          </w:r>
          <w:r>
            <w:rPr>
              <w:noProof/>
            </w:rPr>
            <w:tab/>
          </w:r>
          <w:r>
            <w:rPr>
              <w:noProof/>
            </w:rPr>
            <w:fldChar w:fldCharType="begin"/>
          </w:r>
          <w:r>
            <w:rPr>
              <w:noProof/>
            </w:rPr>
            <w:instrText xml:space="preserve"> PAGEREF _Toc219225510 \h </w:instrText>
          </w:r>
          <w:r>
            <w:rPr>
              <w:noProof/>
            </w:rPr>
          </w:r>
          <w:r>
            <w:rPr>
              <w:noProof/>
            </w:rPr>
            <w:fldChar w:fldCharType="separate"/>
          </w:r>
          <w:r w:rsidR="00E077FF">
            <w:rPr>
              <w:noProof/>
            </w:rPr>
            <w:t>51</w:t>
          </w:r>
          <w:r>
            <w:rPr>
              <w:noProof/>
            </w:rPr>
            <w:fldChar w:fldCharType="end"/>
          </w:r>
        </w:p>
        <w:p w14:paraId="66EAF458"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4.7.1</w:t>
          </w:r>
          <w:r>
            <w:rPr>
              <w:rFonts w:eastAsiaTheme="minorEastAsia"/>
              <w:noProof/>
              <w:sz w:val="24"/>
              <w:szCs w:val="24"/>
              <w:lang w:val="en-GB" w:eastAsia="ja-JP"/>
            </w:rPr>
            <w:tab/>
          </w:r>
          <w:r>
            <w:rPr>
              <w:noProof/>
            </w:rPr>
            <w:t>Pierre-Alexandre Fonta : Directeur de projet</w:t>
          </w:r>
          <w:r>
            <w:rPr>
              <w:noProof/>
            </w:rPr>
            <w:tab/>
          </w:r>
          <w:r>
            <w:rPr>
              <w:noProof/>
            </w:rPr>
            <w:fldChar w:fldCharType="begin"/>
          </w:r>
          <w:r>
            <w:rPr>
              <w:noProof/>
            </w:rPr>
            <w:instrText xml:space="preserve"> PAGEREF _Toc219225511 \h </w:instrText>
          </w:r>
          <w:r>
            <w:rPr>
              <w:noProof/>
            </w:rPr>
          </w:r>
          <w:r>
            <w:rPr>
              <w:noProof/>
            </w:rPr>
            <w:fldChar w:fldCharType="separate"/>
          </w:r>
          <w:r w:rsidR="00E077FF">
            <w:rPr>
              <w:noProof/>
            </w:rPr>
            <w:t>51</w:t>
          </w:r>
          <w:r>
            <w:rPr>
              <w:noProof/>
            </w:rPr>
            <w:fldChar w:fldCharType="end"/>
          </w:r>
        </w:p>
        <w:p w14:paraId="5EACBD77"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4.7.2</w:t>
          </w:r>
          <w:r>
            <w:rPr>
              <w:rFonts w:eastAsiaTheme="minorEastAsia"/>
              <w:noProof/>
              <w:sz w:val="24"/>
              <w:szCs w:val="24"/>
              <w:lang w:val="en-GB" w:eastAsia="ja-JP"/>
            </w:rPr>
            <w:tab/>
          </w:r>
          <w:r>
            <w:rPr>
              <w:noProof/>
            </w:rPr>
            <w:t>Joseph Silvestre : Manager</w:t>
          </w:r>
          <w:r>
            <w:rPr>
              <w:noProof/>
            </w:rPr>
            <w:tab/>
          </w:r>
          <w:r>
            <w:rPr>
              <w:noProof/>
            </w:rPr>
            <w:fldChar w:fldCharType="begin"/>
          </w:r>
          <w:r>
            <w:rPr>
              <w:noProof/>
            </w:rPr>
            <w:instrText xml:space="preserve"> PAGEREF _Toc219225512 \h </w:instrText>
          </w:r>
          <w:r>
            <w:rPr>
              <w:noProof/>
            </w:rPr>
          </w:r>
          <w:r>
            <w:rPr>
              <w:noProof/>
            </w:rPr>
            <w:fldChar w:fldCharType="separate"/>
          </w:r>
          <w:r w:rsidR="00E077FF">
            <w:rPr>
              <w:noProof/>
            </w:rPr>
            <w:t>53</w:t>
          </w:r>
          <w:r>
            <w:rPr>
              <w:noProof/>
            </w:rPr>
            <w:fldChar w:fldCharType="end"/>
          </w:r>
        </w:p>
        <w:p w14:paraId="23ED74D8"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4.7.3</w:t>
          </w:r>
          <w:r>
            <w:rPr>
              <w:rFonts w:eastAsiaTheme="minorEastAsia"/>
              <w:noProof/>
              <w:sz w:val="24"/>
              <w:szCs w:val="24"/>
              <w:lang w:val="en-GB" w:eastAsia="ja-JP"/>
            </w:rPr>
            <w:tab/>
          </w:r>
          <w:r>
            <w:rPr>
              <w:noProof/>
            </w:rPr>
            <w:t>Noé Gaumont : Chef conception</w:t>
          </w:r>
          <w:r>
            <w:rPr>
              <w:noProof/>
            </w:rPr>
            <w:tab/>
          </w:r>
          <w:r>
            <w:rPr>
              <w:noProof/>
            </w:rPr>
            <w:fldChar w:fldCharType="begin"/>
          </w:r>
          <w:r>
            <w:rPr>
              <w:noProof/>
            </w:rPr>
            <w:instrText xml:space="preserve"> PAGEREF _Toc219225513 \h </w:instrText>
          </w:r>
          <w:r>
            <w:rPr>
              <w:noProof/>
            </w:rPr>
          </w:r>
          <w:r>
            <w:rPr>
              <w:noProof/>
            </w:rPr>
            <w:fldChar w:fldCharType="separate"/>
          </w:r>
          <w:r w:rsidR="00E077FF">
            <w:rPr>
              <w:noProof/>
            </w:rPr>
            <w:t>55</w:t>
          </w:r>
          <w:r>
            <w:rPr>
              <w:noProof/>
            </w:rPr>
            <w:fldChar w:fldCharType="end"/>
          </w:r>
        </w:p>
        <w:p w14:paraId="67A84A8C"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4.7.4</w:t>
          </w:r>
          <w:r>
            <w:rPr>
              <w:rFonts w:eastAsiaTheme="minorEastAsia"/>
              <w:noProof/>
              <w:sz w:val="24"/>
              <w:szCs w:val="24"/>
              <w:lang w:val="en-GB" w:eastAsia="ja-JP"/>
            </w:rPr>
            <w:tab/>
          </w:r>
          <w:r>
            <w:rPr>
              <w:noProof/>
            </w:rPr>
            <w:t>Stéphan Donin : Responsable développement</w:t>
          </w:r>
          <w:r>
            <w:rPr>
              <w:noProof/>
            </w:rPr>
            <w:tab/>
          </w:r>
          <w:r>
            <w:rPr>
              <w:noProof/>
            </w:rPr>
            <w:fldChar w:fldCharType="begin"/>
          </w:r>
          <w:r>
            <w:rPr>
              <w:noProof/>
            </w:rPr>
            <w:instrText xml:space="preserve"> PAGEREF _Toc219225514 \h </w:instrText>
          </w:r>
          <w:r>
            <w:rPr>
              <w:noProof/>
            </w:rPr>
          </w:r>
          <w:r>
            <w:rPr>
              <w:noProof/>
            </w:rPr>
            <w:fldChar w:fldCharType="separate"/>
          </w:r>
          <w:r w:rsidR="00E077FF">
            <w:rPr>
              <w:noProof/>
            </w:rPr>
            <w:t>56</w:t>
          </w:r>
          <w:r>
            <w:rPr>
              <w:noProof/>
            </w:rPr>
            <w:fldChar w:fldCharType="end"/>
          </w:r>
        </w:p>
        <w:p w14:paraId="3E40D306"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4.7.5</w:t>
          </w:r>
          <w:r>
            <w:rPr>
              <w:rFonts w:eastAsiaTheme="minorEastAsia"/>
              <w:noProof/>
              <w:sz w:val="24"/>
              <w:szCs w:val="24"/>
              <w:lang w:val="en-GB" w:eastAsia="ja-JP"/>
            </w:rPr>
            <w:tab/>
          </w:r>
          <w:r>
            <w:rPr>
              <w:noProof/>
            </w:rPr>
            <w:t>Louis Pontoise : Chef qualité</w:t>
          </w:r>
          <w:r>
            <w:rPr>
              <w:noProof/>
            </w:rPr>
            <w:tab/>
          </w:r>
          <w:r>
            <w:rPr>
              <w:noProof/>
            </w:rPr>
            <w:fldChar w:fldCharType="begin"/>
          </w:r>
          <w:r>
            <w:rPr>
              <w:noProof/>
            </w:rPr>
            <w:instrText xml:space="preserve"> PAGEREF _Toc219225515 \h </w:instrText>
          </w:r>
          <w:r>
            <w:rPr>
              <w:noProof/>
            </w:rPr>
          </w:r>
          <w:r>
            <w:rPr>
              <w:noProof/>
            </w:rPr>
            <w:fldChar w:fldCharType="separate"/>
          </w:r>
          <w:r w:rsidR="00E077FF">
            <w:rPr>
              <w:noProof/>
            </w:rPr>
            <w:t>58</w:t>
          </w:r>
          <w:r>
            <w:rPr>
              <w:noProof/>
            </w:rPr>
            <w:fldChar w:fldCharType="end"/>
          </w:r>
        </w:p>
        <w:p w14:paraId="57EC51D0"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4.7.6</w:t>
          </w:r>
          <w:r>
            <w:rPr>
              <w:rFonts w:eastAsiaTheme="minorEastAsia"/>
              <w:noProof/>
              <w:sz w:val="24"/>
              <w:szCs w:val="24"/>
              <w:lang w:val="en-GB" w:eastAsia="ja-JP"/>
            </w:rPr>
            <w:tab/>
          </w:r>
          <w:r>
            <w:rPr>
              <w:noProof/>
            </w:rPr>
            <w:t>Karim Hamidou : Responsable d’études</w:t>
          </w:r>
          <w:r>
            <w:rPr>
              <w:noProof/>
            </w:rPr>
            <w:tab/>
          </w:r>
          <w:r>
            <w:rPr>
              <w:noProof/>
            </w:rPr>
            <w:fldChar w:fldCharType="begin"/>
          </w:r>
          <w:r>
            <w:rPr>
              <w:noProof/>
            </w:rPr>
            <w:instrText xml:space="preserve"> PAGEREF _Toc219225516 \h </w:instrText>
          </w:r>
          <w:r>
            <w:rPr>
              <w:noProof/>
            </w:rPr>
          </w:r>
          <w:r>
            <w:rPr>
              <w:noProof/>
            </w:rPr>
            <w:fldChar w:fldCharType="separate"/>
          </w:r>
          <w:r w:rsidR="00E077FF">
            <w:rPr>
              <w:noProof/>
            </w:rPr>
            <w:t>59</w:t>
          </w:r>
          <w:r>
            <w:rPr>
              <w:noProof/>
            </w:rPr>
            <w:fldChar w:fldCharType="end"/>
          </w:r>
        </w:p>
        <w:p w14:paraId="200B8117" w14:textId="77777777" w:rsidR="007C15D1" w:rsidRDefault="007C15D1">
          <w:pPr>
            <w:pStyle w:val="TM1"/>
            <w:tabs>
              <w:tab w:val="left" w:pos="362"/>
              <w:tab w:val="right" w:leader="dot" w:pos="9062"/>
            </w:tabs>
            <w:rPr>
              <w:rFonts w:eastAsiaTheme="minorEastAsia"/>
              <w:noProof/>
              <w:sz w:val="24"/>
              <w:szCs w:val="24"/>
              <w:lang w:val="en-GB" w:eastAsia="ja-JP"/>
            </w:rPr>
          </w:pPr>
          <w:r>
            <w:rPr>
              <w:noProof/>
            </w:rPr>
            <w:t>5</w:t>
          </w:r>
          <w:r>
            <w:rPr>
              <w:rFonts w:eastAsiaTheme="minorEastAsia"/>
              <w:noProof/>
              <w:sz w:val="24"/>
              <w:szCs w:val="24"/>
              <w:lang w:val="en-GB" w:eastAsia="ja-JP"/>
            </w:rPr>
            <w:tab/>
          </w:r>
          <w:r>
            <w:rPr>
              <w:noProof/>
            </w:rPr>
            <w:t>Management du module Communication et Traitement</w:t>
          </w:r>
          <w:r>
            <w:rPr>
              <w:noProof/>
            </w:rPr>
            <w:tab/>
          </w:r>
          <w:r>
            <w:rPr>
              <w:noProof/>
            </w:rPr>
            <w:fldChar w:fldCharType="begin"/>
          </w:r>
          <w:r>
            <w:rPr>
              <w:noProof/>
            </w:rPr>
            <w:instrText xml:space="preserve"> PAGEREF _Toc219225517 \h </w:instrText>
          </w:r>
          <w:r>
            <w:rPr>
              <w:noProof/>
            </w:rPr>
          </w:r>
          <w:r>
            <w:rPr>
              <w:noProof/>
            </w:rPr>
            <w:fldChar w:fldCharType="separate"/>
          </w:r>
          <w:r w:rsidR="00E077FF">
            <w:rPr>
              <w:noProof/>
            </w:rPr>
            <w:t>60</w:t>
          </w:r>
          <w:r>
            <w:rPr>
              <w:noProof/>
            </w:rPr>
            <w:fldChar w:fldCharType="end"/>
          </w:r>
        </w:p>
        <w:p w14:paraId="746411BD"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5.1</w:t>
          </w:r>
          <w:r>
            <w:rPr>
              <w:rFonts w:eastAsiaTheme="minorEastAsia"/>
              <w:noProof/>
              <w:sz w:val="24"/>
              <w:szCs w:val="24"/>
              <w:lang w:val="en-GB" w:eastAsia="ja-JP"/>
            </w:rPr>
            <w:tab/>
          </w:r>
          <w:r>
            <w:rPr>
              <w:noProof/>
            </w:rPr>
            <w:t>Introduction</w:t>
          </w:r>
          <w:r>
            <w:rPr>
              <w:noProof/>
            </w:rPr>
            <w:tab/>
          </w:r>
          <w:r>
            <w:rPr>
              <w:noProof/>
            </w:rPr>
            <w:fldChar w:fldCharType="begin"/>
          </w:r>
          <w:r>
            <w:rPr>
              <w:noProof/>
            </w:rPr>
            <w:instrText xml:space="preserve"> PAGEREF _Toc219225518 \h </w:instrText>
          </w:r>
          <w:r>
            <w:rPr>
              <w:noProof/>
            </w:rPr>
          </w:r>
          <w:r>
            <w:rPr>
              <w:noProof/>
            </w:rPr>
            <w:fldChar w:fldCharType="separate"/>
          </w:r>
          <w:r w:rsidR="00E077FF">
            <w:rPr>
              <w:noProof/>
            </w:rPr>
            <w:t>60</w:t>
          </w:r>
          <w:r>
            <w:rPr>
              <w:noProof/>
            </w:rPr>
            <w:fldChar w:fldCharType="end"/>
          </w:r>
        </w:p>
        <w:p w14:paraId="3E097D51"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5.2</w:t>
          </w:r>
          <w:r>
            <w:rPr>
              <w:rFonts w:eastAsiaTheme="minorEastAsia"/>
              <w:noProof/>
              <w:sz w:val="24"/>
              <w:szCs w:val="24"/>
              <w:lang w:val="en-GB" w:eastAsia="ja-JP"/>
            </w:rPr>
            <w:tab/>
          </w:r>
          <w:r>
            <w:rPr>
              <w:noProof/>
            </w:rPr>
            <w:t>Découpage du projet</w:t>
          </w:r>
          <w:r>
            <w:rPr>
              <w:noProof/>
            </w:rPr>
            <w:tab/>
          </w:r>
          <w:r>
            <w:rPr>
              <w:noProof/>
            </w:rPr>
            <w:fldChar w:fldCharType="begin"/>
          </w:r>
          <w:r>
            <w:rPr>
              <w:noProof/>
            </w:rPr>
            <w:instrText xml:space="preserve"> PAGEREF _Toc219225519 \h </w:instrText>
          </w:r>
          <w:r>
            <w:rPr>
              <w:noProof/>
            </w:rPr>
          </w:r>
          <w:r>
            <w:rPr>
              <w:noProof/>
            </w:rPr>
            <w:fldChar w:fldCharType="separate"/>
          </w:r>
          <w:r w:rsidR="00E077FF">
            <w:rPr>
              <w:noProof/>
            </w:rPr>
            <w:t>61</w:t>
          </w:r>
          <w:r>
            <w:rPr>
              <w:noProof/>
            </w:rPr>
            <w:fldChar w:fldCharType="end"/>
          </w:r>
        </w:p>
        <w:p w14:paraId="0D19576F"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5.3</w:t>
          </w:r>
          <w:r>
            <w:rPr>
              <w:rFonts w:eastAsiaTheme="minorEastAsia"/>
              <w:noProof/>
              <w:sz w:val="24"/>
              <w:szCs w:val="24"/>
              <w:lang w:val="en-GB" w:eastAsia="ja-JP"/>
            </w:rPr>
            <w:tab/>
          </w:r>
          <w:r>
            <w:rPr>
              <w:noProof/>
            </w:rPr>
            <w:t>Estimation des charges</w:t>
          </w:r>
          <w:r>
            <w:rPr>
              <w:noProof/>
            </w:rPr>
            <w:tab/>
          </w:r>
          <w:r>
            <w:rPr>
              <w:noProof/>
            </w:rPr>
            <w:fldChar w:fldCharType="begin"/>
          </w:r>
          <w:r>
            <w:rPr>
              <w:noProof/>
            </w:rPr>
            <w:instrText xml:space="preserve"> PAGEREF _Toc219225520 \h </w:instrText>
          </w:r>
          <w:r>
            <w:rPr>
              <w:noProof/>
            </w:rPr>
          </w:r>
          <w:r>
            <w:rPr>
              <w:noProof/>
            </w:rPr>
            <w:fldChar w:fldCharType="separate"/>
          </w:r>
          <w:r w:rsidR="00E077FF">
            <w:rPr>
              <w:noProof/>
            </w:rPr>
            <w:t>62</w:t>
          </w:r>
          <w:r>
            <w:rPr>
              <w:noProof/>
            </w:rPr>
            <w:fldChar w:fldCharType="end"/>
          </w:r>
        </w:p>
        <w:p w14:paraId="203BE9FC"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5.4</w:t>
          </w:r>
          <w:r>
            <w:rPr>
              <w:rFonts w:eastAsiaTheme="minorEastAsia"/>
              <w:noProof/>
              <w:sz w:val="24"/>
              <w:szCs w:val="24"/>
              <w:lang w:val="en-GB" w:eastAsia="ja-JP"/>
            </w:rPr>
            <w:tab/>
          </w:r>
          <w:r>
            <w:rPr>
              <w:noProof/>
            </w:rPr>
            <w:t>Planification</w:t>
          </w:r>
          <w:r>
            <w:rPr>
              <w:noProof/>
            </w:rPr>
            <w:tab/>
          </w:r>
          <w:r>
            <w:rPr>
              <w:noProof/>
            </w:rPr>
            <w:fldChar w:fldCharType="begin"/>
          </w:r>
          <w:r>
            <w:rPr>
              <w:noProof/>
            </w:rPr>
            <w:instrText xml:space="preserve"> PAGEREF _Toc219225521 \h </w:instrText>
          </w:r>
          <w:r>
            <w:rPr>
              <w:noProof/>
            </w:rPr>
          </w:r>
          <w:r>
            <w:rPr>
              <w:noProof/>
            </w:rPr>
            <w:fldChar w:fldCharType="separate"/>
          </w:r>
          <w:r w:rsidR="00E077FF">
            <w:rPr>
              <w:noProof/>
            </w:rPr>
            <w:t>63</w:t>
          </w:r>
          <w:r>
            <w:rPr>
              <w:noProof/>
            </w:rPr>
            <w:fldChar w:fldCharType="end"/>
          </w:r>
        </w:p>
        <w:p w14:paraId="358C25EA"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5.4.1</w:t>
          </w:r>
          <w:r>
            <w:rPr>
              <w:rFonts w:eastAsiaTheme="minorEastAsia"/>
              <w:noProof/>
              <w:sz w:val="24"/>
              <w:szCs w:val="24"/>
              <w:lang w:val="en-GB" w:eastAsia="ja-JP"/>
            </w:rPr>
            <w:tab/>
          </w:r>
          <w:r>
            <w:rPr>
              <w:noProof/>
            </w:rPr>
            <w:t>Diagramme d’ordonnancement</w:t>
          </w:r>
          <w:r>
            <w:rPr>
              <w:noProof/>
            </w:rPr>
            <w:tab/>
          </w:r>
          <w:r>
            <w:rPr>
              <w:noProof/>
            </w:rPr>
            <w:fldChar w:fldCharType="begin"/>
          </w:r>
          <w:r>
            <w:rPr>
              <w:noProof/>
            </w:rPr>
            <w:instrText xml:space="preserve"> PAGEREF _Toc219225522 \h </w:instrText>
          </w:r>
          <w:r>
            <w:rPr>
              <w:noProof/>
            </w:rPr>
          </w:r>
          <w:r>
            <w:rPr>
              <w:noProof/>
            </w:rPr>
            <w:fldChar w:fldCharType="separate"/>
          </w:r>
          <w:r w:rsidR="00E077FF">
            <w:rPr>
              <w:noProof/>
            </w:rPr>
            <w:t>63</w:t>
          </w:r>
          <w:r>
            <w:rPr>
              <w:noProof/>
            </w:rPr>
            <w:fldChar w:fldCharType="end"/>
          </w:r>
        </w:p>
        <w:p w14:paraId="5C9752C7"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lastRenderedPageBreak/>
            <w:t>5.4.2</w:t>
          </w:r>
          <w:r>
            <w:rPr>
              <w:rFonts w:eastAsiaTheme="minorEastAsia"/>
              <w:noProof/>
              <w:sz w:val="24"/>
              <w:szCs w:val="24"/>
              <w:lang w:val="en-GB" w:eastAsia="ja-JP"/>
            </w:rPr>
            <w:tab/>
          </w:r>
          <w:r>
            <w:rPr>
              <w:noProof/>
            </w:rPr>
            <w:t>Diagramme de Gantt</w:t>
          </w:r>
          <w:r>
            <w:rPr>
              <w:noProof/>
            </w:rPr>
            <w:tab/>
          </w:r>
          <w:r>
            <w:rPr>
              <w:noProof/>
            </w:rPr>
            <w:fldChar w:fldCharType="begin"/>
          </w:r>
          <w:r>
            <w:rPr>
              <w:noProof/>
            </w:rPr>
            <w:instrText xml:space="preserve"> PAGEREF _Toc219225523 \h </w:instrText>
          </w:r>
          <w:r>
            <w:rPr>
              <w:noProof/>
            </w:rPr>
          </w:r>
          <w:r>
            <w:rPr>
              <w:noProof/>
            </w:rPr>
            <w:fldChar w:fldCharType="separate"/>
          </w:r>
          <w:r w:rsidR="00E077FF">
            <w:rPr>
              <w:noProof/>
            </w:rPr>
            <w:t>64</w:t>
          </w:r>
          <w:r>
            <w:rPr>
              <w:noProof/>
            </w:rPr>
            <w:fldChar w:fldCharType="end"/>
          </w:r>
        </w:p>
        <w:p w14:paraId="344F9527"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5.5</w:t>
          </w:r>
          <w:r>
            <w:rPr>
              <w:rFonts w:eastAsiaTheme="minorEastAsia"/>
              <w:noProof/>
              <w:sz w:val="24"/>
              <w:szCs w:val="24"/>
              <w:lang w:val="en-GB" w:eastAsia="ja-JP"/>
            </w:rPr>
            <w:tab/>
          </w:r>
          <w:r>
            <w:rPr>
              <w:noProof/>
            </w:rPr>
            <w:t>Déroulement du projet</w:t>
          </w:r>
          <w:r>
            <w:rPr>
              <w:noProof/>
            </w:rPr>
            <w:tab/>
          </w:r>
          <w:r>
            <w:rPr>
              <w:noProof/>
            </w:rPr>
            <w:fldChar w:fldCharType="begin"/>
          </w:r>
          <w:r>
            <w:rPr>
              <w:noProof/>
            </w:rPr>
            <w:instrText xml:space="preserve"> PAGEREF _Toc219225524 \h </w:instrText>
          </w:r>
          <w:r>
            <w:rPr>
              <w:noProof/>
            </w:rPr>
          </w:r>
          <w:r>
            <w:rPr>
              <w:noProof/>
            </w:rPr>
            <w:fldChar w:fldCharType="separate"/>
          </w:r>
          <w:r w:rsidR="00E077FF">
            <w:rPr>
              <w:noProof/>
            </w:rPr>
            <w:t>65</w:t>
          </w:r>
          <w:r>
            <w:rPr>
              <w:noProof/>
            </w:rPr>
            <w:fldChar w:fldCharType="end"/>
          </w:r>
        </w:p>
        <w:p w14:paraId="6C19D27B"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5.6</w:t>
          </w:r>
          <w:r>
            <w:rPr>
              <w:rFonts w:eastAsiaTheme="minorEastAsia"/>
              <w:noProof/>
              <w:sz w:val="24"/>
              <w:szCs w:val="24"/>
              <w:lang w:val="en-GB" w:eastAsia="ja-JP"/>
            </w:rPr>
            <w:tab/>
          </w:r>
          <w:r>
            <w:rPr>
              <w:noProof/>
            </w:rPr>
            <w:t>Analyse de risque</w:t>
          </w:r>
          <w:r>
            <w:rPr>
              <w:noProof/>
            </w:rPr>
            <w:tab/>
          </w:r>
          <w:r>
            <w:rPr>
              <w:noProof/>
            </w:rPr>
            <w:fldChar w:fldCharType="begin"/>
          </w:r>
          <w:r>
            <w:rPr>
              <w:noProof/>
            </w:rPr>
            <w:instrText xml:space="preserve"> PAGEREF _Toc219225525 \h </w:instrText>
          </w:r>
          <w:r>
            <w:rPr>
              <w:noProof/>
            </w:rPr>
          </w:r>
          <w:r>
            <w:rPr>
              <w:noProof/>
            </w:rPr>
            <w:fldChar w:fldCharType="separate"/>
          </w:r>
          <w:r w:rsidR="00E077FF">
            <w:rPr>
              <w:noProof/>
            </w:rPr>
            <w:t>67</w:t>
          </w:r>
          <w:r>
            <w:rPr>
              <w:noProof/>
            </w:rPr>
            <w:fldChar w:fldCharType="end"/>
          </w:r>
        </w:p>
        <w:p w14:paraId="35ACA64E"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5.7</w:t>
          </w:r>
          <w:r>
            <w:rPr>
              <w:rFonts w:eastAsiaTheme="minorEastAsia"/>
              <w:noProof/>
              <w:sz w:val="24"/>
              <w:szCs w:val="24"/>
              <w:lang w:val="en-GB" w:eastAsia="ja-JP"/>
            </w:rPr>
            <w:tab/>
          </w:r>
          <w:r>
            <w:rPr>
              <w:noProof/>
            </w:rPr>
            <w:t>Fiches de travail</w:t>
          </w:r>
          <w:r>
            <w:rPr>
              <w:noProof/>
            </w:rPr>
            <w:tab/>
          </w:r>
          <w:r>
            <w:rPr>
              <w:noProof/>
            </w:rPr>
            <w:fldChar w:fldCharType="begin"/>
          </w:r>
          <w:r>
            <w:rPr>
              <w:noProof/>
            </w:rPr>
            <w:instrText xml:space="preserve"> PAGEREF _Toc219225526 \h </w:instrText>
          </w:r>
          <w:r>
            <w:rPr>
              <w:noProof/>
            </w:rPr>
          </w:r>
          <w:r>
            <w:rPr>
              <w:noProof/>
            </w:rPr>
            <w:fldChar w:fldCharType="separate"/>
          </w:r>
          <w:r w:rsidR="00E077FF">
            <w:rPr>
              <w:noProof/>
            </w:rPr>
            <w:t>68</w:t>
          </w:r>
          <w:r>
            <w:rPr>
              <w:noProof/>
            </w:rPr>
            <w:fldChar w:fldCharType="end"/>
          </w:r>
        </w:p>
        <w:p w14:paraId="3B74CE49"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5.7.1</w:t>
          </w:r>
          <w:r>
            <w:rPr>
              <w:rFonts w:eastAsiaTheme="minorEastAsia"/>
              <w:noProof/>
              <w:sz w:val="24"/>
              <w:szCs w:val="24"/>
              <w:lang w:val="en-GB" w:eastAsia="ja-JP"/>
            </w:rPr>
            <w:tab/>
          </w:r>
          <w:r>
            <w:rPr>
              <w:noProof/>
            </w:rPr>
            <w:t>Luc BERTELOOT : Directeur de projet</w:t>
          </w:r>
          <w:r>
            <w:rPr>
              <w:noProof/>
            </w:rPr>
            <w:tab/>
          </w:r>
          <w:r>
            <w:rPr>
              <w:noProof/>
            </w:rPr>
            <w:fldChar w:fldCharType="begin"/>
          </w:r>
          <w:r>
            <w:rPr>
              <w:noProof/>
            </w:rPr>
            <w:instrText xml:space="preserve"> PAGEREF _Toc219225527 \h </w:instrText>
          </w:r>
          <w:r>
            <w:rPr>
              <w:noProof/>
            </w:rPr>
          </w:r>
          <w:r>
            <w:rPr>
              <w:noProof/>
            </w:rPr>
            <w:fldChar w:fldCharType="separate"/>
          </w:r>
          <w:r w:rsidR="00E077FF">
            <w:rPr>
              <w:noProof/>
            </w:rPr>
            <w:t>68</w:t>
          </w:r>
          <w:r>
            <w:rPr>
              <w:noProof/>
            </w:rPr>
            <w:fldChar w:fldCharType="end"/>
          </w:r>
        </w:p>
        <w:p w14:paraId="0B1A9918"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5.7.2</w:t>
          </w:r>
          <w:r>
            <w:rPr>
              <w:rFonts w:eastAsiaTheme="minorEastAsia"/>
              <w:noProof/>
              <w:sz w:val="24"/>
              <w:szCs w:val="24"/>
              <w:lang w:val="en-GB" w:eastAsia="ja-JP"/>
            </w:rPr>
            <w:tab/>
          </w:r>
          <w:r>
            <w:rPr>
              <w:noProof/>
            </w:rPr>
            <w:t>Vincent PENOT: Manager</w:t>
          </w:r>
          <w:r>
            <w:rPr>
              <w:noProof/>
            </w:rPr>
            <w:tab/>
          </w:r>
          <w:r>
            <w:rPr>
              <w:noProof/>
            </w:rPr>
            <w:fldChar w:fldCharType="begin"/>
          </w:r>
          <w:r>
            <w:rPr>
              <w:noProof/>
            </w:rPr>
            <w:instrText xml:space="preserve"> PAGEREF _Toc219225528 \h </w:instrText>
          </w:r>
          <w:r>
            <w:rPr>
              <w:noProof/>
            </w:rPr>
          </w:r>
          <w:r>
            <w:rPr>
              <w:noProof/>
            </w:rPr>
            <w:fldChar w:fldCharType="separate"/>
          </w:r>
          <w:r w:rsidR="00E077FF">
            <w:rPr>
              <w:noProof/>
            </w:rPr>
            <w:t>69</w:t>
          </w:r>
          <w:r>
            <w:rPr>
              <w:noProof/>
            </w:rPr>
            <w:fldChar w:fldCharType="end"/>
          </w:r>
        </w:p>
        <w:p w14:paraId="166FE7A4"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5.7.3</w:t>
          </w:r>
          <w:r>
            <w:rPr>
              <w:rFonts w:eastAsiaTheme="minorEastAsia"/>
              <w:noProof/>
              <w:sz w:val="24"/>
              <w:szCs w:val="24"/>
              <w:lang w:val="en-GB" w:eastAsia="ja-JP"/>
            </w:rPr>
            <w:tab/>
          </w:r>
          <w:r>
            <w:rPr>
              <w:noProof/>
            </w:rPr>
            <w:t>Benjamin POIRIER : Chef conception</w:t>
          </w:r>
          <w:r>
            <w:rPr>
              <w:noProof/>
            </w:rPr>
            <w:tab/>
          </w:r>
          <w:r>
            <w:rPr>
              <w:noProof/>
            </w:rPr>
            <w:fldChar w:fldCharType="begin"/>
          </w:r>
          <w:r>
            <w:rPr>
              <w:noProof/>
            </w:rPr>
            <w:instrText xml:space="preserve"> PAGEREF _Toc219225529 \h </w:instrText>
          </w:r>
          <w:r>
            <w:rPr>
              <w:noProof/>
            </w:rPr>
          </w:r>
          <w:r>
            <w:rPr>
              <w:noProof/>
            </w:rPr>
            <w:fldChar w:fldCharType="separate"/>
          </w:r>
          <w:r w:rsidR="00E077FF">
            <w:rPr>
              <w:noProof/>
            </w:rPr>
            <w:t>70</w:t>
          </w:r>
          <w:r>
            <w:rPr>
              <w:noProof/>
            </w:rPr>
            <w:fldChar w:fldCharType="end"/>
          </w:r>
        </w:p>
        <w:p w14:paraId="5E1641B6"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5.7.4</w:t>
          </w:r>
          <w:r>
            <w:rPr>
              <w:rFonts w:eastAsiaTheme="minorEastAsia"/>
              <w:noProof/>
              <w:sz w:val="24"/>
              <w:szCs w:val="24"/>
              <w:lang w:val="en-GB" w:eastAsia="ja-JP"/>
            </w:rPr>
            <w:tab/>
          </w:r>
          <w:r>
            <w:rPr>
              <w:noProof/>
            </w:rPr>
            <w:t>François GUILPAIN : Responsable développement</w:t>
          </w:r>
          <w:r>
            <w:rPr>
              <w:noProof/>
            </w:rPr>
            <w:tab/>
          </w:r>
          <w:r>
            <w:rPr>
              <w:noProof/>
            </w:rPr>
            <w:fldChar w:fldCharType="begin"/>
          </w:r>
          <w:r>
            <w:rPr>
              <w:noProof/>
            </w:rPr>
            <w:instrText xml:space="preserve"> PAGEREF _Toc219225530 \h </w:instrText>
          </w:r>
          <w:r>
            <w:rPr>
              <w:noProof/>
            </w:rPr>
          </w:r>
          <w:r>
            <w:rPr>
              <w:noProof/>
            </w:rPr>
            <w:fldChar w:fldCharType="separate"/>
          </w:r>
          <w:r w:rsidR="00E077FF">
            <w:rPr>
              <w:noProof/>
            </w:rPr>
            <w:t>71</w:t>
          </w:r>
          <w:r>
            <w:rPr>
              <w:noProof/>
            </w:rPr>
            <w:fldChar w:fldCharType="end"/>
          </w:r>
        </w:p>
        <w:p w14:paraId="16E3D9BB" w14:textId="77777777" w:rsidR="007C15D1" w:rsidRDefault="007C15D1">
          <w:pPr>
            <w:pStyle w:val="TM3"/>
            <w:tabs>
              <w:tab w:val="left" w:pos="1136"/>
              <w:tab w:val="right" w:leader="dot" w:pos="9062"/>
            </w:tabs>
            <w:rPr>
              <w:rFonts w:eastAsiaTheme="minorEastAsia"/>
              <w:noProof/>
              <w:sz w:val="24"/>
              <w:szCs w:val="24"/>
              <w:lang w:val="en-GB" w:eastAsia="ja-JP"/>
            </w:rPr>
          </w:pPr>
          <w:r>
            <w:rPr>
              <w:noProof/>
            </w:rPr>
            <w:t>5.7.5</w:t>
          </w:r>
          <w:r>
            <w:rPr>
              <w:rFonts w:eastAsiaTheme="minorEastAsia"/>
              <w:noProof/>
              <w:sz w:val="24"/>
              <w:szCs w:val="24"/>
              <w:lang w:val="en-GB" w:eastAsia="ja-JP"/>
            </w:rPr>
            <w:tab/>
          </w:r>
          <w:r>
            <w:rPr>
              <w:noProof/>
            </w:rPr>
            <w:t>Caroline ZAWADA : Chef qualité</w:t>
          </w:r>
          <w:r>
            <w:rPr>
              <w:noProof/>
            </w:rPr>
            <w:tab/>
          </w:r>
          <w:r>
            <w:rPr>
              <w:noProof/>
            </w:rPr>
            <w:fldChar w:fldCharType="begin"/>
          </w:r>
          <w:r>
            <w:rPr>
              <w:noProof/>
            </w:rPr>
            <w:instrText xml:space="preserve"> PAGEREF _Toc219225531 \h </w:instrText>
          </w:r>
          <w:r>
            <w:rPr>
              <w:noProof/>
            </w:rPr>
          </w:r>
          <w:r>
            <w:rPr>
              <w:noProof/>
            </w:rPr>
            <w:fldChar w:fldCharType="separate"/>
          </w:r>
          <w:r w:rsidR="00E077FF">
            <w:rPr>
              <w:noProof/>
            </w:rPr>
            <w:t>72</w:t>
          </w:r>
          <w:r>
            <w:rPr>
              <w:noProof/>
            </w:rPr>
            <w:fldChar w:fldCharType="end"/>
          </w:r>
        </w:p>
        <w:p w14:paraId="3E24A304" w14:textId="77777777" w:rsidR="007C15D1" w:rsidRDefault="007C15D1">
          <w:pPr>
            <w:pStyle w:val="TM2"/>
            <w:tabs>
              <w:tab w:val="left" w:pos="749"/>
              <w:tab w:val="right" w:leader="dot" w:pos="9062"/>
            </w:tabs>
            <w:rPr>
              <w:rFonts w:eastAsiaTheme="minorEastAsia"/>
              <w:noProof/>
              <w:sz w:val="24"/>
              <w:szCs w:val="24"/>
              <w:lang w:val="en-GB" w:eastAsia="ja-JP"/>
            </w:rPr>
          </w:pPr>
          <w:r>
            <w:rPr>
              <w:noProof/>
            </w:rPr>
            <w:t>5.8</w:t>
          </w:r>
          <w:r>
            <w:rPr>
              <w:rFonts w:eastAsiaTheme="minorEastAsia"/>
              <w:noProof/>
              <w:sz w:val="24"/>
              <w:szCs w:val="24"/>
              <w:lang w:val="en-GB" w:eastAsia="ja-JP"/>
            </w:rPr>
            <w:tab/>
          </w:r>
          <w:r>
            <w:rPr>
              <w:noProof/>
            </w:rPr>
            <w:t>Auto-notation</w:t>
          </w:r>
          <w:r>
            <w:rPr>
              <w:noProof/>
            </w:rPr>
            <w:tab/>
          </w:r>
          <w:r>
            <w:rPr>
              <w:noProof/>
            </w:rPr>
            <w:fldChar w:fldCharType="begin"/>
          </w:r>
          <w:r>
            <w:rPr>
              <w:noProof/>
            </w:rPr>
            <w:instrText xml:space="preserve"> PAGEREF _Toc219225532 \h </w:instrText>
          </w:r>
          <w:r>
            <w:rPr>
              <w:noProof/>
            </w:rPr>
          </w:r>
          <w:r>
            <w:rPr>
              <w:noProof/>
            </w:rPr>
            <w:fldChar w:fldCharType="separate"/>
          </w:r>
          <w:r w:rsidR="00E077FF">
            <w:rPr>
              <w:noProof/>
            </w:rPr>
            <w:t>73</w:t>
          </w:r>
          <w:r>
            <w:rPr>
              <w:noProof/>
            </w:rPr>
            <w:fldChar w:fldCharType="end"/>
          </w:r>
        </w:p>
        <w:p w14:paraId="1E8EA041" w14:textId="77777777" w:rsidR="007C15D1" w:rsidRDefault="007C15D1">
          <w:pPr>
            <w:pStyle w:val="TM1"/>
            <w:tabs>
              <w:tab w:val="left" w:pos="362"/>
              <w:tab w:val="right" w:leader="dot" w:pos="9062"/>
            </w:tabs>
            <w:rPr>
              <w:rFonts w:eastAsiaTheme="minorEastAsia"/>
              <w:noProof/>
              <w:sz w:val="24"/>
              <w:szCs w:val="24"/>
              <w:lang w:val="en-GB" w:eastAsia="ja-JP"/>
            </w:rPr>
          </w:pPr>
          <w:r>
            <w:rPr>
              <w:noProof/>
            </w:rPr>
            <w:t>6</w:t>
          </w:r>
          <w:r>
            <w:rPr>
              <w:rFonts w:eastAsiaTheme="minorEastAsia"/>
              <w:noProof/>
              <w:sz w:val="24"/>
              <w:szCs w:val="24"/>
              <w:lang w:val="en-GB" w:eastAsia="ja-JP"/>
            </w:rPr>
            <w:tab/>
          </w:r>
          <w:r>
            <w:rPr>
              <w:noProof/>
            </w:rPr>
            <w:t>Bilan</w:t>
          </w:r>
          <w:r>
            <w:rPr>
              <w:noProof/>
            </w:rPr>
            <w:tab/>
          </w:r>
          <w:r>
            <w:rPr>
              <w:noProof/>
            </w:rPr>
            <w:fldChar w:fldCharType="begin"/>
          </w:r>
          <w:r>
            <w:rPr>
              <w:noProof/>
            </w:rPr>
            <w:instrText xml:space="preserve"> PAGEREF _Toc219225533 \h </w:instrText>
          </w:r>
          <w:r>
            <w:rPr>
              <w:noProof/>
            </w:rPr>
          </w:r>
          <w:r>
            <w:rPr>
              <w:noProof/>
            </w:rPr>
            <w:fldChar w:fldCharType="separate"/>
          </w:r>
          <w:r w:rsidR="00E077FF">
            <w:rPr>
              <w:noProof/>
            </w:rPr>
            <w:t>74</w:t>
          </w:r>
          <w:r>
            <w:rPr>
              <w:noProof/>
            </w:rPr>
            <w:fldChar w:fldCharType="end"/>
          </w:r>
        </w:p>
        <w:p w14:paraId="78D1DAAF" w14:textId="2581856A" w:rsidR="00954E67" w:rsidRDefault="008B556C">
          <w:r w:rsidRPr="00954E67">
            <w:rPr>
              <w:sz w:val="28"/>
              <w:szCs w:val="28"/>
            </w:rPr>
            <w:fldChar w:fldCharType="end"/>
          </w:r>
        </w:p>
      </w:sdtContent>
    </w:sdt>
    <w:p w14:paraId="74E7F3F1" w14:textId="3772B179" w:rsidR="007C15D1" w:rsidRDefault="007C15D1">
      <w:r>
        <w:br w:type="page"/>
      </w:r>
    </w:p>
    <w:p w14:paraId="3051BBDF" w14:textId="6CE3DF94" w:rsidR="007C15D1" w:rsidRDefault="007C15D1" w:rsidP="007C15D1">
      <w:pPr>
        <w:pStyle w:val="En-ttedetabledesmatires"/>
        <w:rPr>
          <w:rStyle w:val="Titre1Car"/>
        </w:rPr>
      </w:pPr>
      <w:r>
        <w:rPr>
          <w:rStyle w:val="Titre1Car"/>
        </w:rPr>
        <w:lastRenderedPageBreak/>
        <w:t xml:space="preserve">Table des tableaux </w:t>
      </w:r>
    </w:p>
    <w:p w14:paraId="3AA1D136" w14:textId="77777777" w:rsidR="007C15D1" w:rsidRDefault="007C15D1" w:rsidP="007C15D1"/>
    <w:p w14:paraId="2CFBF5B0" w14:textId="77777777" w:rsidR="007C15D1" w:rsidRDefault="007C15D1">
      <w:pPr>
        <w:pStyle w:val="Tabledesillustrations"/>
        <w:tabs>
          <w:tab w:val="right" w:leader="dot" w:pos="9062"/>
        </w:tabs>
        <w:rPr>
          <w:rFonts w:eastAsiaTheme="minorEastAsia"/>
          <w:noProof/>
          <w:sz w:val="24"/>
          <w:szCs w:val="24"/>
          <w:lang w:val="en-GB" w:eastAsia="ja-JP"/>
        </w:rPr>
      </w:pPr>
      <w:r>
        <w:fldChar w:fldCharType="begin"/>
      </w:r>
      <w:r>
        <w:instrText xml:space="preserve"> TOC \c "Tableau" </w:instrText>
      </w:r>
      <w:r>
        <w:fldChar w:fldCharType="separate"/>
      </w:r>
      <w:r>
        <w:rPr>
          <w:noProof/>
        </w:rPr>
        <w:t>Tableau 1 : Syntaxe des mots-clés dans le code</w:t>
      </w:r>
      <w:r>
        <w:rPr>
          <w:noProof/>
        </w:rPr>
        <w:tab/>
      </w:r>
      <w:r>
        <w:rPr>
          <w:noProof/>
        </w:rPr>
        <w:fldChar w:fldCharType="begin"/>
      </w:r>
      <w:r>
        <w:rPr>
          <w:noProof/>
        </w:rPr>
        <w:instrText xml:space="preserve"> PAGEREF _Toc219225450 \h </w:instrText>
      </w:r>
      <w:r>
        <w:rPr>
          <w:noProof/>
        </w:rPr>
      </w:r>
      <w:r>
        <w:rPr>
          <w:noProof/>
        </w:rPr>
        <w:fldChar w:fldCharType="separate"/>
      </w:r>
      <w:r w:rsidR="00E077FF">
        <w:rPr>
          <w:noProof/>
        </w:rPr>
        <w:t>9</w:t>
      </w:r>
      <w:r>
        <w:rPr>
          <w:noProof/>
        </w:rPr>
        <w:fldChar w:fldCharType="end"/>
      </w:r>
    </w:p>
    <w:p w14:paraId="590D1F6D" w14:textId="77777777" w:rsidR="007C15D1" w:rsidRDefault="007C15D1">
      <w:pPr>
        <w:pStyle w:val="Tabledesillustrations"/>
        <w:tabs>
          <w:tab w:val="right" w:leader="dot" w:pos="9062"/>
        </w:tabs>
        <w:rPr>
          <w:rFonts w:eastAsiaTheme="minorEastAsia"/>
          <w:noProof/>
          <w:sz w:val="24"/>
          <w:szCs w:val="24"/>
          <w:lang w:val="en-GB" w:eastAsia="ja-JP"/>
        </w:rPr>
      </w:pPr>
      <w:r>
        <w:rPr>
          <w:noProof/>
        </w:rPr>
        <w:t>Tableau 2: Matrice des classes de risques</w:t>
      </w:r>
      <w:r>
        <w:rPr>
          <w:noProof/>
        </w:rPr>
        <w:tab/>
      </w:r>
      <w:r>
        <w:rPr>
          <w:noProof/>
        </w:rPr>
        <w:fldChar w:fldCharType="begin"/>
      </w:r>
      <w:r>
        <w:rPr>
          <w:noProof/>
        </w:rPr>
        <w:instrText xml:space="preserve"> PAGEREF _Toc219225451 \h </w:instrText>
      </w:r>
      <w:r>
        <w:rPr>
          <w:noProof/>
        </w:rPr>
      </w:r>
      <w:r>
        <w:rPr>
          <w:noProof/>
        </w:rPr>
        <w:fldChar w:fldCharType="separate"/>
      </w:r>
      <w:r w:rsidR="00E077FF">
        <w:rPr>
          <w:noProof/>
        </w:rPr>
        <w:t>10</w:t>
      </w:r>
      <w:r>
        <w:rPr>
          <w:noProof/>
        </w:rPr>
        <w:fldChar w:fldCharType="end"/>
      </w:r>
    </w:p>
    <w:p w14:paraId="677B852B" w14:textId="77777777" w:rsidR="007C15D1" w:rsidRDefault="007C15D1">
      <w:pPr>
        <w:pStyle w:val="Tabledesillustrations"/>
        <w:tabs>
          <w:tab w:val="right" w:leader="dot" w:pos="9062"/>
        </w:tabs>
        <w:rPr>
          <w:rFonts w:eastAsiaTheme="minorEastAsia"/>
          <w:noProof/>
          <w:sz w:val="24"/>
          <w:szCs w:val="24"/>
          <w:lang w:val="en-GB" w:eastAsia="ja-JP"/>
        </w:rPr>
      </w:pPr>
      <w:r>
        <w:rPr>
          <w:noProof/>
        </w:rPr>
        <w:t>Tableau 3 : Analyse de risque Globale</w:t>
      </w:r>
      <w:r>
        <w:rPr>
          <w:noProof/>
        </w:rPr>
        <w:tab/>
      </w:r>
      <w:r>
        <w:rPr>
          <w:noProof/>
        </w:rPr>
        <w:fldChar w:fldCharType="begin"/>
      </w:r>
      <w:r>
        <w:rPr>
          <w:noProof/>
        </w:rPr>
        <w:instrText xml:space="preserve"> PAGEREF _Toc219225452 \h </w:instrText>
      </w:r>
      <w:r>
        <w:rPr>
          <w:noProof/>
        </w:rPr>
      </w:r>
      <w:r>
        <w:rPr>
          <w:noProof/>
        </w:rPr>
        <w:fldChar w:fldCharType="separate"/>
      </w:r>
      <w:r w:rsidR="00E077FF">
        <w:rPr>
          <w:noProof/>
        </w:rPr>
        <w:t>10</w:t>
      </w:r>
      <w:r>
        <w:rPr>
          <w:noProof/>
        </w:rPr>
        <w:fldChar w:fldCharType="end"/>
      </w:r>
    </w:p>
    <w:p w14:paraId="08B0A408" w14:textId="77777777" w:rsidR="007C15D1" w:rsidRDefault="007C15D1">
      <w:pPr>
        <w:pStyle w:val="Tabledesillustrations"/>
        <w:tabs>
          <w:tab w:val="right" w:leader="dot" w:pos="9062"/>
        </w:tabs>
        <w:rPr>
          <w:rFonts w:eastAsiaTheme="minorEastAsia"/>
          <w:noProof/>
          <w:sz w:val="24"/>
          <w:szCs w:val="24"/>
          <w:lang w:val="en-GB" w:eastAsia="ja-JP"/>
        </w:rPr>
      </w:pPr>
      <w:r>
        <w:rPr>
          <w:noProof/>
        </w:rPr>
        <w:t>Tableau 4 : Analyse de risque IHM Grille</w:t>
      </w:r>
      <w:r>
        <w:rPr>
          <w:noProof/>
        </w:rPr>
        <w:tab/>
      </w:r>
      <w:r>
        <w:rPr>
          <w:noProof/>
        </w:rPr>
        <w:fldChar w:fldCharType="begin"/>
      </w:r>
      <w:r>
        <w:rPr>
          <w:noProof/>
        </w:rPr>
        <w:instrText xml:space="preserve"> PAGEREF _Toc219225453 \h </w:instrText>
      </w:r>
      <w:r>
        <w:rPr>
          <w:noProof/>
        </w:rPr>
      </w:r>
      <w:r>
        <w:rPr>
          <w:noProof/>
        </w:rPr>
        <w:fldChar w:fldCharType="separate"/>
      </w:r>
      <w:r w:rsidR="00E077FF">
        <w:rPr>
          <w:noProof/>
        </w:rPr>
        <w:t>16</w:t>
      </w:r>
      <w:r>
        <w:rPr>
          <w:noProof/>
        </w:rPr>
        <w:fldChar w:fldCharType="end"/>
      </w:r>
    </w:p>
    <w:p w14:paraId="7B917F79" w14:textId="77777777" w:rsidR="007C15D1" w:rsidRDefault="007C15D1">
      <w:pPr>
        <w:pStyle w:val="Tabledesillustrations"/>
        <w:tabs>
          <w:tab w:val="right" w:leader="dot" w:pos="9062"/>
        </w:tabs>
        <w:rPr>
          <w:rFonts w:eastAsiaTheme="minorEastAsia"/>
          <w:noProof/>
          <w:sz w:val="24"/>
          <w:szCs w:val="24"/>
          <w:lang w:val="en-GB" w:eastAsia="ja-JP"/>
        </w:rPr>
      </w:pPr>
      <w:r>
        <w:rPr>
          <w:noProof/>
        </w:rPr>
        <w:t>Tableau 5 : Analyse de risque IHM Connexion</w:t>
      </w:r>
      <w:r>
        <w:rPr>
          <w:noProof/>
        </w:rPr>
        <w:tab/>
      </w:r>
      <w:r>
        <w:rPr>
          <w:noProof/>
        </w:rPr>
        <w:fldChar w:fldCharType="begin"/>
      </w:r>
      <w:r>
        <w:rPr>
          <w:noProof/>
        </w:rPr>
        <w:instrText xml:space="preserve"> PAGEREF _Toc219225454 \h </w:instrText>
      </w:r>
      <w:r>
        <w:rPr>
          <w:noProof/>
        </w:rPr>
      </w:r>
      <w:r>
        <w:rPr>
          <w:noProof/>
        </w:rPr>
        <w:fldChar w:fldCharType="separate"/>
      </w:r>
      <w:r w:rsidR="00E077FF">
        <w:rPr>
          <w:noProof/>
        </w:rPr>
        <w:t>33</w:t>
      </w:r>
      <w:r>
        <w:rPr>
          <w:noProof/>
        </w:rPr>
        <w:fldChar w:fldCharType="end"/>
      </w:r>
    </w:p>
    <w:p w14:paraId="17D44A7B" w14:textId="77777777" w:rsidR="007C15D1" w:rsidRDefault="007C15D1">
      <w:pPr>
        <w:pStyle w:val="Tabledesillustrations"/>
        <w:tabs>
          <w:tab w:val="right" w:leader="dot" w:pos="9062"/>
        </w:tabs>
        <w:rPr>
          <w:rFonts w:eastAsiaTheme="minorEastAsia"/>
          <w:noProof/>
          <w:sz w:val="24"/>
          <w:szCs w:val="24"/>
          <w:lang w:val="en-GB" w:eastAsia="ja-JP"/>
        </w:rPr>
      </w:pPr>
      <w:r>
        <w:rPr>
          <w:noProof/>
        </w:rPr>
        <w:t>Tableau 6 : Analyse Risque Gestion de Données</w:t>
      </w:r>
      <w:r>
        <w:rPr>
          <w:noProof/>
        </w:rPr>
        <w:tab/>
      </w:r>
      <w:r>
        <w:rPr>
          <w:noProof/>
        </w:rPr>
        <w:fldChar w:fldCharType="begin"/>
      </w:r>
      <w:r>
        <w:rPr>
          <w:noProof/>
        </w:rPr>
        <w:instrText xml:space="preserve"> PAGEREF _Toc219225455 \h </w:instrText>
      </w:r>
      <w:r>
        <w:rPr>
          <w:noProof/>
        </w:rPr>
      </w:r>
      <w:r>
        <w:rPr>
          <w:noProof/>
        </w:rPr>
        <w:fldChar w:fldCharType="separate"/>
      </w:r>
      <w:r w:rsidR="00E077FF">
        <w:rPr>
          <w:noProof/>
        </w:rPr>
        <w:t>50</w:t>
      </w:r>
      <w:r>
        <w:rPr>
          <w:noProof/>
        </w:rPr>
        <w:fldChar w:fldCharType="end"/>
      </w:r>
    </w:p>
    <w:p w14:paraId="463A1E89" w14:textId="77777777" w:rsidR="007C15D1" w:rsidRDefault="007C15D1">
      <w:pPr>
        <w:pStyle w:val="Tabledesillustrations"/>
        <w:tabs>
          <w:tab w:val="right" w:leader="dot" w:pos="9062"/>
        </w:tabs>
        <w:rPr>
          <w:rFonts w:eastAsiaTheme="minorEastAsia"/>
          <w:noProof/>
          <w:sz w:val="24"/>
          <w:szCs w:val="24"/>
          <w:lang w:val="en-GB" w:eastAsia="ja-JP"/>
        </w:rPr>
      </w:pPr>
      <w:r>
        <w:rPr>
          <w:noProof/>
        </w:rPr>
        <w:t>Tableau 7 : Analyse de risque Communication et Traitement</w:t>
      </w:r>
      <w:r>
        <w:rPr>
          <w:noProof/>
        </w:rPr>
        <w:tab/>
      </w:r>
      <w:r>
        <w:rPr>
          <w:noProof/>
        </w:rPr>
        <w:fldChar w:fldCharType="begin"/>
      </w:r>
      <w:r>
        <w:rPr>
          <w:noProof/>
        </w:rPr>
        <w:instrText xml:space="preserve"> PAGEREF _Toc219225456 \h </w:instrText>
      </w:r>
      <w:r>
        <w:rPr>
          <w:noProof/>
        </w:rPr>
      </w:r>
      <w:r>
        <w:rPr>
          <w:noProof/>
        </w:rPr>
        <w:fldChar w:fldCharType="separate"/>
      </w:r>
      <w:r w:rsidR="00E077FF">
        <w:rPr>
          <w:noProof/>
        </w:rPr>
        <w:t>67</w:t>
      </w:r>
      <w:r>
        <w:rPr>
          <w:noProof/>
        </w:rPr>
        <w:fldChar w:fldCharType="end"/>
      </w:r>
    </w:p>
    <w:p w14:paraId="7D051E3C" w14:textId="77777777" w:rsidR="007C15D1" w:rsidRPr="007C15D1" w:rsidRDefault="007C15D1" w:rsidP="007C15D1">
      <w:r>
        <w:fldChar w:fldCharType="end"/>
      </w:r>
    </w:p>
    <w:p w14:paraId="25F1F719" w14:textId="4EA14EC0" w:rsidR="007C15D1" w:rsidRDefault="007C15D1">
      <w:r>
        <w:br w:type="page"/>
      </w:r>
    </w:p>
    <w:p w14:paraId="25BF5321" w14:textId="77777777" w:rsidR="008C4DE1" w:rsidRPr="00D93E53" w:rsidRDefault="00396610" w:rsidP="00D93E53">
      <w:pPr>
        <w:pStyle w:val="Titre1"/>
      </w:pPr>
      <w:bookmarkStart w:id="1" w:name="_Toc219225457"/>
      <w:r>
        <w:lastRenderedPageBreak/>
        <w:t>Un unique projet : ChessP2P</w:t>
      </w:r>
      <w:bookmarkEnd w:id="1"/>
    </w:p>
    <w:p w14:paraId="37E4CDAA" w14:textId="77777777" w:rsidR="00E5775C" w:rsidRDefault="007C4719" w:rsidP="00E5775C">
      <w:pPr>
        <w:pStyle w:val="Titre2"/>
      </w:pPr>
      <w:bookmarkStart w:id="2" w:name="_Toc219225458"/>
      <w:r>
        <w:t>Introduction générale</w:t>
      </w:r>
      <w:bookmarkEnd w:id="2"/>
    </w:p>
    <w:p w14:paraId="5FB2C0D5" w14:textId="77777777" w:rsidR="00BC01AA" w:rsidRDefault="00BC01AA" w:rsidP="00606DA6">
      <w:pPr>
        <w:ind w:firstLine="708"/>
        <w:jc w:val="both"/>
      </w:pPr>
      <w:r>
        <w:t xml:space="preserve">Le projet ChessP2P est un projet effectué dans le cadre de l’unité de valeur LO23 à l’Université de Technologie de Compiègne, concernant la conduite de projets informatiques. L’objectif est de réaliser un jeu d’échec en réseau décentralisé. La particularité de ce projet repose notamment sur les contraintes organisationnelles qui nous ont été imposées : vingt-six étudiants doivent travailler en accord sur ce projet préalablement découpé structurellement en quatre modules, dans un délai restreint (le projet doit être finalisé pour la fin du semestre d’automne 2012). </w:t>
      </w:r>
    </w:p>
    <w:p w14:paraId="679C8F8E" w14:textId="77777777" w:rsidR="00BC01AA" w:rsidRDefault="00BC01AA" w:rsidP="00606DA6">
      <w:pPr>
        <w:ind w:firstLine="708"/>
        <w:jc w:val="both"/>
      </w:pPr>
      <w:r>
        <w:t xml:space="preserve">Le plan de management est donc, dans cette situation, un document primordial. </w:t>
      </w:r>
      <w:r w:rsidR="00606DA6">
        <w:t>En effet, l’importance du nombre d’acteurs et les courts délais imposés font de l’organisation générale du projet une étape majeure pour sa réussite.</w:t>
      </w:r>
      <w:r w:rsidR="00715679">
        <w:t xml:space="preserve"> Il constitue, au final, le fil rouge de notre projet : en plus de toutes les données organisationnelles et structurelles et les actions qualités, il nous permet de garder un historique du déroulement du projet et des tâches effectuées. </w:t>
      </w:r>
    </w:p>
    <w:p w14:paraId="7C3C352A" w14:textId="77777777" w:rsidR="00606DA6" w:rsidRDefault="00606DA6" w:rsidP="00606DA6">
      <w:pPr>
        <w:ind w:firstLine="708"/>
        <w:jc w:val="both"/>
      </w:pPr>
      <w:r>
        <w:t xml:space="preserve">Dans ce document, nous verrons donc en premier lieu l’organisation du projet d’un point de vue macroscopique.  Ce point réunit les informations sur l’organisation globale </w:t>
      </w:r>
      <w:r w:rsidR="00AB5267">
        <w:t>des acteurs ainsi que les actions qualité générales, garantissant l’homogénéité du travail de chacun. Nous y verrons également la place de la gestion de projet pour ChessP2P.</w:t>
      </w:r>
    </w:p>
    <w:p w14:paraId="2CD092C1" w14:textId="77777777" w:rsidR="00AB5267" w:rsidRPr="00BC01AA" w:rsidRDefault="00AB5267" w:rsidP="00606DA6">
      <w:pPr>
        <w:ind w:firstLine="708"/>
        <w:jc w:val="both"/>
      </w:pPr>
      <w:r>
        <w:t xml:space="preserve">Les quatre points suivants réfèrent au management de chacun des modules. Après avoir rappelé les objectifs de chacun, </w:t>
      </w:r>
      <w:r w:rsidR="00AE3797">
        <w:t xml:space="preserve">ces points nous permettront de voir l’organisation du projet par acteur et dans le temps de manière plus détaillée que dans le point de vue global. </w:t>
      </w:r>
      <w:r w:rsidR="00715679">
        <w:t>Régulièrement mis à jour, ils permettront également de garder l’historique du travail effectué par chacun et nous aiderons, au fur et à mesure, à prévoir les tâches à réaliser par la suite. Enfin, on pourra retrouver dans le bilan le retour d’expérience de chaque groupe</w:t>
      </w:r>
      <w:r w:rsidR="0042729A">
        <w:t xml:space="preserve"> autour du projet ChessP2P</w:t>
      </w:r>
      <w:r w:rsidR="00715679">
        <w:t>.</w:t>
      </w:r>
    </w:p>
    <w:p w14:paraId="589AD1C0" w14:textId="77777777" w:rsidR="00BC01AA" w:rsidRDefault="007C4719">
      <w:r>
        <w:br w:type="page"/>
      </w:r>
    </w:p>
    <w:p w14:paraId="466D9235" w14:textId="77777777" w:rsidR="007C4719" w:rsidRDefault="007C4719" w:rsidP="007C4719">
      <w:pPr>
        <w:pStyle w:val="Titre2"/>
      </w:pPr>
      <w:bookmarkStart w:id="3" w:name="_Toc219225459"/>
      <w:r>
        <w:lastRenderedPageBreak/>
        <w:t>Organigramme de l’équipe</w:t>
      </w:r>
      <w:bookmarkEnd w:id="3"/>
    </w:p>
    <w:p w14:paraId="748EE4D3" w14:textId="77777777" w:rsidR="007C4719" w:rsidRPr="007C4719" w:rsidRDefault="007C4719" w:rsidP="007C4719"/>
    <w:p w14:paraId="28ED703C" w14:textId="77777777" w:rsidR="00FE4BC0" w:rsidRDefault="003D6C53">
      <w:r>
        <w:rPr>
          <w:noProof/>
          <w:lang w:eastAsia="fr-FR"/>
        </w:rPr>
        <w:pict w14:anchorId="42578A51">
          <v:group id="Group 64" o:spid="_x0000_s1187" style="position:absolute;margin-left:-66.05pt;margin-top:32.9pt;width:586pt;height:530.8pt;z-index:251708416" coordorigin="95,1421" coordsize="11720,1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">
            <v:roundrect id="AutoShape 20" o:spid="_x0000_s1027" style="position:absolute;left:4912;top:1421;width:3655;height:86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5Zf8IA&#10;AADcAAAADwAAAGRycy9kb3ducmV2LnhtbERPTWsCMRC9C/0PYQRvNavSst0aRSyV9qS1gtchGTeL&#10;m8mySdf13zeC4G0e73Pmy97VoqM2VJ4VTMYZCGLtTcWlgsPv53MOIkRkg7VnUnClAMvF02COhfEX&#10;/qFuH0uRQjgUqMDG2BRSBm3JYRj7hjhxJ986jAm2pTQtXlK4q+U0y16lw4pTg8WG1pb0ef/nFGxX&#10;m7Nd55OD3n2/dPlWH2cf+qjUaNiv3kFE6uNDfHd/mTR/+ga3Z9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Lll/wgAAANwAAAAPAAAAAAAAAAAAAAAAAJgCAABkcnMvZG93&#10;bnJldi54bWxQSwUGAAAAAAQABAD1AAAAhwMAAAAA&#10;" fillcolor="#92cddc" strokecolor="#92cddc" strokeweight="1pt">
              <v:fill color2="#daeef3" angle="135" focus="50%" type="gradient"/>
              <v:shadow on="t" color="#205867" opacity=".5" offset="1pt,26939emu"/>
              <v:textbox>
                <w:txbxContent>
                  <w:p w14:paraId="47E813D1" w14:textId="77777777" w:rsidR="00E077FF" w:rsidRPr="00B31295" w:rsidRDefault="00E077FF" w:rsidP="00B064A3">
                    <w:pPr>
                      <w:jc w:val="center"/>
                      <w:rPr>
                        <w:b/>
                        <w:sz w:val="32"/>
                      </w:rPr>
                    </w:pPr>
                    <w:r w:rsidRPr="00B31295">
                      <w:rPr>
                        <w:b/>
                        <w:sz w:val="32"/>
                      </w:rPr>
                      <w:t>LO23 : P2PChess</w:t>
                    </w:r>
                  </w:p>
                </w:txbxContent>
              </v:textbox>
            </v:roundrect>
            <v:roundrect id="AutoShape 21" o:spid="_x0000_s1028" style="position:absolute;left:9569;top:3909;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1mP8UA&#10;AADcAAAADwAAAGRycy9kb3ducmV2LnhtbESPQWvDMAyF74P+B6PBbqvTlY2Q1S2lZWU7de0KvQpb&#10;i0NjOcRumv376TDYTeI9vfdpsRpDqwbqUxPZwGxagCK20TVcGzh9vT2WoFJGdthGJgM/lGC1nNwt&#10;sHLxxgcajrlWEsKpQgM+567SOllPAdM0dsSifcc+YJa1r7Xr8SbhodVPRfGiAzYsDR472niyl+M1&#10;GNivdxe/KWcn+/nxPJR7e55v7dmYh/tx/Qoq05j/zX/X707w5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WY/xQAAANwAAAAPAAAAAAAAAAAAAAAAAJgCAABkcnMv&#10;ZG93bnJldi54bWxQSwUGAAAAAAQABAD1AAAAigMAAAAA&#10;" fillcolor="#92cddc" strokecolor="#92cddc" strokeweight="1pt">
              <v:fill color2="#daeef3" angle="135" focus="50%" type="gradient"/>
              <v:shadow on="t" color="#205867" opacity=".5" offset="1pt,26939emu"/>
              <v:textbox>
                <w:txbxContent>
                  <w:p w14:paraId="01235763" w14:textId="77777777" w:rsidR="00E077FF" w:rsidRPr="003179FE" w:rsidRDefault="00E077FF" w:rsidP="00B064A3">
                    <w:pPr>
                      <w:jc w:val="center"/>
                      <w:rPr>
                        <w:sz w:val="24"/>
                      </w:rPr>
                    </w:pPr>
                    <w:r w:rsidRPr="003179FE">
                      <w:rPr>
                        <w:sz w:val="24"/>
                      </w:rPr>
                      <w:t>Luc BERTELOOT</w:t>
                    </w:r>
                  </w:p>
                </w:txbxContent>
              </v:textbox>
            </v:roundrect>
            <v:shape id="AutoShape 22" o:spid="_x0000_s1029" type="#_x0000_t32" style="position:absolute;left:3516;top:3011;width:703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jt5cQAAADcAAAADwAAAGRycy9kb3ducmV2LnhtbERPS2sCMRC+F/wPYQpeimZXaZ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SO3lxAAAANwAAAAPAAAAAAAAAAAA&#10;AAAAAKECAABkcnMvZG93bnJldi54bWxQSwUGAAAAAAQABAD5AAAAkgMAAAAA&#10;"/>
            <v:shape id="AutoShape 23" o:spid="_x0000_s1030" type="#_x0000_t32" style="position:absolute;left:7125;top:2299;width:0;height:7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pzksMAAADcAAAADwAAAGRycy9kb3ducmV2LnhtbERPTWsCMRC9C/6HMIIXqVkVS9kaZSsI&#10;WvCgbe/TzbgJbibbTdTtv28Kgrd5vM9ZrDpXiyu1wXpWMBlnIIhLry1XCj4/Nk8vIEJE1lh7JgW/&#10;FGC17PcWmGt/4wNdj7ESKYRDjgpMjE0uZSgNOQxj3xAn7uRbhzHBtpK6xVsKd7WcZtmzdGg5NRhs&#10;aG2oPB8vTsF+N3krvo3dvR9+7H6+KepLNfpSajjoilcQkbr4EN/dW53mz6b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ac5LDAAAA3AAAAA8AAAAAAAAAAAAA&#10;AAAAoQIAAGRycy9kb3ducmV2LnhtbFBLBQYAAAAABAAEAPkAAACRAwAAAAA=&#10;"/>
            <v:roundrect id="AutoShape 24" o:spid="_x0000_s1031" style="position:absolute;left:4894;top:3909;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4SMIA&#10;AADcAAAADwAAAGRycy9kb3ducmV2LnhtbERP32vCMBB+H/g/hBP2NlNXlNIZRRwb7knnBF+P5NYU&#10;m0tpslr/+0UQfLuP7+ctVoNrRE9dqD0rmE4yEMTam5orBcefj5cCRIjIBhvPpOBKAVbL0dMCS+Mv&#10;/E39IVYihXAoUYGNsS2lDNqSwzDxLXHifn3nMCbYVdJ0eEnhrpGvWTaXDmtODRZb2ljS58OfU7Bb&#10;f57tppge9f5r1hc7fcrf9Ump5/GwfgMRaYgP8d29NWl+nsPtmXS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H/hIwgAAANwAAAAPAAAAAAAAAAAAAAAAAJgCAABkcnMvZG93&#10;bnJldi54bWxQSwUGAAAAAAQABAD1AAAAhwMAAAAA&#10;" fillcolor="#92cddc" strokecolor="#92cddc" strokeweight="1pt">
              <v:fill color2="#daeef3" angle="135" focus="50%" type="gradient"/>
              <v:shadow on="t" color="#205867" opacity=".5" offset="1pt,26939emu"/>
              <v:textbox>
                <w:txbxContent>
                  <w:p w14:paraId="6FF02EE7" w14:textId="77777777" w:rsidR="00E077FF" w:rsidRPr="003179FE" w:rsidRDefault="00E077FF" w:rsidP="00B064A3">
                    <w:pPr>
                      <w:jc w:val="center"/>
                      <w:rPr>
                        <w:sz w:val="24"/>
                      </w:rPr>
                    </w:pPr>
                    <w:r>
                      <w:rPr>
                        <w:sz w:val="24"/>
                      </w:rPr>
                      <w:t>Gaëtan GREGOIRE</w:t>
                    </w:r>
                  </w:p>
                </w:txbxContent>
              </v:textbox>
            </v:roundrect>
            <v:roundrect id="AutoShape 25" o:spid="_x0000_s1032" style="position:absolute;left:7267;top:3909;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ZgPMIA&#10;AADcAAAADwAAAGRycy9kb3ducmV2LnhtbERPTWsCMRC9C/0PYYTeatbalmVrFLFU6klrBa9DMm4W&#10;N5Nlk67rvzeC4G0e73Om897VoqM2VJ4VjEcZCGLtTcWlgv3f90sOIkRkg7VnUnChAPPZ02CKhfFn&#10;/qVuF0uRQjgUqMDG2BRSBm3JYRj5hjhxR986jAm2pTQtnlO4q+Vrln1IhxWnBosNLS3p0+7fKdgs&#10;Vie7zMd7vV2/d/lGHyZf+qDU87BffIKI1MeH+O7+MWn+5A1uz6QL5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mA8wgAAANwAAAAPAAAAAAAAAAAAAAAAAJgCAABkcnMvZG93&#10;bnJldi54bWxQSwUGAAAAAAQABAD1AAAAhwMAAAAA&#10;" fillcolor="#92cddc" strokecolor="#92cddc" strokeweight="1pt">
              <v:fill color2="#daeef3" angle="135" focus="50%" type="gradient"/>
              <v:shadow on="t" color="#205867" opacity=".5" offset="1pt,26939emu"/>
              <v:textbox>
                <w:txbxContent>
                  <w:p w14:paraId="11371F39" w14:textId="77777777" w:rsidR="00E077FF" w:rsidRPr="00F25101" w:rsidRDefault="00E077FF" w:rsidP="00B064A3">
                    <w:pPr>
                      <w:jc w:val="center"/>
                    </w:pPr>
                    <w:r w:rsidRPr="00F25101">
                      <w:t>Morgan ANTONELLI</w:t>
                    </w:r>
                  </w:p>
                </w:txbxContent>
              </v:textbox>
            </v:roundrect>
            <v:roundrect id="AutoShape 26" o:spid="_x0000_s1033" style="position:absolute;left:2521;top:3909;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Fp8IA&#10;AADcAAAADwAAAGRycy9kb3ducmV2LnhtbERPS2sCMRC+F/ofwgjealZFWbZGEYtFTz4qeB2ScbO4&#10;mSybdN3++0Yo9DYf33MWq97VoqM2VJ4VjEcZCGLtTcWlgsvX9i0HESKywdozKfihAKvl68sCC+Mf&#10;fKLuHEuRQjgUqMDG2BRSBm3JYRj5hjhxN986jAm2pTQtPlK4q+Uky+bSYcWpwWJDG0v6fv52Cg7r&#10;z7vd5OOLPu5nXX7Q1+mHvio1HPTrdxCR+vgv/nPvTJo/ncHz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usWnwgAAANwAAAAPAAAAAAAAAAAAAAAAAJgCAABkcnMvZG93&#10;bnJldi54bWxQSwUGAAAAAAQABAD1AAAAhwMAAAAA&#10;" fillcolor="#92cddc" strokecolor="#92cddc" strokeweight="1pt">
              <v:fill color2="#daeef3" angle="135" focus="50%" type="gradient"/>
              <v:shadow on="t" color="#205867" opacity=".5" offset="1pt,26939emu"/>
              <v:textbox>
                <w:txbxContent>
                  <w:p w14:paraId="7199A931" w14:textId="77777777" w:rsidR="00E077FF" w:rsidRPr="00F25101" w:rsidRDefault="00E077FF" w:rsidP="00B064A3">
                    <w:pPr>
                      <w:jc w:val="center"/>
                      <w:rPr>
                        <w:sz w:val="24"/>
                      </w:rPr>
                    </w:pPr>
                    <w:r w:rsidRPr="00F25101">
                      <w:rPr>
                        <w:sz w:val="24"/>
                      </w:rPr>
                      <w:t>P-A FONTA</w:t>
                    </w:r>
                    <w:r w:rsidRPr="00F25101">
                      <w:rPr>
                        <w:sz w:val="24"/>
                      </w:rPr>
                      <w:tab/>
                    </w:r>
                  </w:p>
                </w:txbxContent>
              </v:textbox>
            </v:roundrect>
            <v:roundrect id="AutoShape 27" o:spid="_x0000_s1034" style="position:absolute;left:9569;top:510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b0MIA&#10;AADcAAAADwAAAGRycy9kb3ducmV2LnhtbERPTWsCMRC9F/ofwgjeataKsmyNIpYWPVmt4HVIxs3i&#10;ZrJs0nX990YQepvH+5z5sne16KgNlWcF41EGglh7U3Gp4Pj79ZaDCBHZYO2ZFNwowHLx+jLHwvgr&#10;76k7xFKkEA4FKrAxNoWUQVtyGEa+IU7c2bcOY4JtKU2L1xTuavmeZTPpsOLUYLGhtSV9Ofw5BbvV&#10;98Wu8/FR/2ynXb7Tp8mnPik1HPSrDxCR+vgvfro3Js2fzODxTLp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FvQwgAAANwAAAAPAAAAAAAAAAAAAAAAAJgCAABkcnMvZG93&#10;bnJldi54bWxQSwUGAAAAAAQABAD1AAAAhwMAAAAA&#10;" fillcolor="#92cddc" strokecolor="#92cddc" strokeweight="1pt">
              <v:fill color2="#daeef3" angle="135" focus="50%" type="gradient"/>
              <v:shadow on="t" color="#205867" opacity=".5" offset="1pt,26939emu"/>
              <v:textbox>
                <w:txbxContent>
                  <w:p w14:paraId="2C8A938C" w14:textId="77777777" w:rsidR="00E077FF" w:rsidRPr="003179FE" w:rsidRDefault="00E077FF" w:rsidP="00B064A3">
                    <w:pPr>
                      <w:jc w:val="center"/>
                      <w:rPr>
                        <w:sz w:val="24"/>
                      </w:rPr>
                    </w:pPr>
                    <w:r>
                      <w:rPr>
                        <w:sz w:val="24"/>
                      </w:rPr>
                      <w:t>Vincent PENOT</w:t>
                    </w:r>
                  </w:p>
                </w:txbxContent>
              </v:textbox>
            </v:roundrect>
            <v:roundrect id="AutoShape 28" o:spid="_x0000_s1035" style="position:absolute;left:4894;top:510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T+S8IA&#10;AADcAAAADwAAAGRycy9kb3ducmV2LnhtbERPTWsCMRC9C/0PYYTeatZK22VrFLFU6klrBa9DMm4W&#10;N5Nlk67rvzeC4G0e73Om897VoqM2VJ4VjEcZCGLtTcWlgv3f90sOIkRkg7VnUnChAPPZ02CKhfFn&#10;/qVuF0uRQjgUqMDG2BRSBm3JYRj5hjhxR986jAm2pTQtnlO4q+Vrlr1LhxWnBosNLS3p0+7fKdgs&#10;Vie7zMd7vV2/dflGHyZf+qDU87BffIKI1MeH+O7+MWn+5ANuz6QL5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JP5LwgAAANwAAAAPAAAAAAAAAAAAAAAAAJgCAABkcnMvZG93&#10;bnJldi54bWxQSwUGAAAAAAQABAD1AAAAhwMAAAAA&#10;" fillcolor="#92cddc" strokecolor="#92cddc" strokeweight="1pt">
              <v:fill color2="#daeef3" angle="135" focus="50%" type="gradient"/>
              <v:shadow on="t" color="#205867" opacity=".5" offset="1pt,26939emu"/>
              <v:textbox>
                <w:txbxContent>
                  <w:p w14:paraId="709CEF6E" w14:textId="77777777" w:rsidR="00E077FF" w:rsidRPr="00F25101" w:rsidRDefault="00E077FF" w:rsidP="00B064A3">
                    <w:pPr>
                      <w:jc w:val="center"/>
                    </w:pPr>
                    <w:r w:rsidRPr="00F25101">
                      <w:t>Esteban PASQUIER</w:t>
                    </w:r>
                  </w:p>
                </w:txbxContent>
              </v:textbox>
            </v:roundrect>
            <v:roundrect id="AutoShape 29" o:spid="_x0000_s1036" style="position:absolute;left:7267;top:510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tqOcUA&#10;AADcAAAADwAAAGRycy9kb3ducmV2LnhtbESPQWvDMAyF74P+B6PBbqvTlY2Q1S2lZWU7de0KvQpb&#10;i0NjOcRumv376TDYTeI9vfdpsRpDqwbqUxPZwGxagCK20TVcGzh9vT2WoFJGdthGJgM/lGC1nNwt&#10;sHLxxgcajrlWEsKpQgM+567SOllPAdM0dsSifcc+YJa1r7Xr8SbhodVPRfGiAzYsDR472niyl+M1&#10;GNivdxe/KWcn+/nxPJR7e55v7dmYh/tx/Qoq05j/zX/X707w50Ir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2o5xQAAANwAAAAPAAAAAAAAAAAAAAAAAJgCAABkcnMv&#10;ZG93bnJldi54bWxQSwUGAAAAAAQABAD1AAAAigMAAAAA&#10;" fillcolor="#92cddc" strokecolor="#92cddc" strokeweight="1pt">
              <v:fill color2="#daeef3" angle="135" focus="50%" type="gradient"/>
              <v:shadow on="t" color="#205867" opacity=".5" offset="1pt,26939emu"/>
              <v:textbox>
                <w:txbxContent>
                  <w:p w14:paraId="6AA894EF" w14:textId="77777777" w:rsidR="00E077FF" w:rsidRPr="003179FE" w:rsidRDefault="00E077FF" w:rsidP="00B064A3">
                    <w:pPr>
                      <w:jc w:val="center"/>
                      <w:rPr>
                        <w:sz w:val="24"/>
                      </w:rPr>
                    </w:pPr>
                    <w:r>
                      <w:rPr>
                        <w:sz w:val="24"/>
                      </w:rPr>
                      <w:t>Loic PICAVET</w:t>
                    </w:r>
                  </w:p>
                </w:txbxContent>
              </v:textbox>
            </v:roundrect>
            <v:roundrect id="AutoShape 30" o:spid="_x0000_s1037" style="position:absolute;left:2521;top:510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PosIA&#10;AADcAAAADwAAAGRycy9kb3ducmV2LnhtbERPTWsCMRC9C/0PYYTeatZKy3ZrFLFU6klrBa9DMm4W&#10;N5Nlk67rvzeC4G0e73Om897VoqM2VJ4VjEcZCGLtTcWlgv3f90sOIkRkg7VnUnChAPPZ02CKhfFn&#10;/qVuF0uRQjgUqMDG2BRSBm3JYRj5hjhxR986jAm2pTQtnlO4q+Vrlr1LhxWnBosNLS3p0+7fKdgs&#10;Vie7zMd7vV2/dflGHyZf+qDU87BffIKI1MeH+O7+MWn+5ANuz6QL5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8+iwgAAANwAAAAPAAAAAAAAAAAAAAAAAJgCAABkcnMvZG93&#10;bnJldi54bWxQSwUGAAAAAAQABAD1AAAAhwMAAAAA&#10;" fillcolor="#92cddc" strokecolor="#92cddc" strokeweight="1pt">
              <v:fill color2="#daeef3" angle="135" focus="50%" type="gradient"/>
              <v:shadow on="t" color="#205867" opacity=".5" offset="1pt,26939emu"/>
              <v:textbox>
                <w:txbxContent>
                  <w:p w14:paraId="5A3F2169" w14:textId="77777777" w:rsidR="00E077FF" w:rsidRPr="003179FE" w:rsidRDefault="00E077FF" w:rsidP="00B064A3">
                    <w:pPr>
                      <w:jc w:val="center"/>
                      <w:rPr>
                        <w:sz w:val="24"/>
                      </w:rPr>
                    </w:pPr>
                    <w:r>
                      <w:rPr>
                        <w:sz w:val="24"/>
                      </w:rPr>
                      <w:t>Joseph SILVESTRE</w:t>
                    </w:r>
                  </w:p>
                </w:txbxContent>
              </v:textbox>
            </v:roundrect>
            <v:roundrect id="AutoShape 31" o:spid="_x0000_s1038" style="position:absolute;left:9569;top:6415;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VQsYA&#10;AADcAAAADwAAAGRycy9kb3ducmV2LnhtbESPT0/DMAzF70j7DpGRuLF0A6aqLJumIRCc9odJu1qJ&#10;aao1TtWErnx7fEDiZus9v/fzcj2GVg3Upyaygdm0AEVso2u4NnD6fL0vQaWM7LCNTAZ+KMF6NblZ&#10;YuXilQ80HHOtJIRThQZ8zl2ldbKeAqZp7IhF+4p9wCxrX2vX41XCQ6vnRbHQARuWBo8dbT3Zy/E7&#10;GNht3i5+W85Odv/xNJQ7e354sWdj7m7HzTOoTGP+N/9dvzvBfxR8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VQsYAAADcAAAADwAAAAAAAAAAAAAAAACYAgAAZHJz&#10;L2Rvd25yZXYueG1sUEsFBgAAAAAEAAQA9QAAAIsDAAAAAA==&#10;" fillcolor="#92cddc" strokecolor="#92cddc" strokeweight="1pt">
              <v:fill color2="#daeef3" angle="135" focus="50%" type="gradient"/>
              <v:shadow on="t" color="#205867" opacity=".5" offset="1pt,26939emu"/>
              <v:textbox>
                <w:txbxContent>
                  <w:p w14:paraId="4D4F494A" w14:textId="77777777" w:rsidR="00E077FF" w:rsidRPr="003179FE" w:rsidRDefault="00E077FF" w:rsidP="00B064A3">
                    <w:pPr>
                      <w:jc w:val="center"/>
                      <w:rPr>
                        <w:sz w:val="24"/>
                      </w:rPr>
                    </w:pPr>
                    <w:r>
                      <w:rPr>
                        <w:sz w:val="24"/>
                      </w:rPr>
                      <w:t>Benjamin POIRIER</w:t>
                    </w:r>
                  </w:p>
                </w:txbxContent>
              </v:textbox>
            </v:roundrect>
            <v:roundrect id="AutoShape 32" o:spid="_x0000_s1039" style="position:absolute;left:4894;top:6415;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w2cMA&#10;AADcAAAADwAAAGRycy9kb3ducmV2LnhtbERP32vCMBB+F/wfwgm+ado5R+mMIo6N7cnNCb4eya0p&#10;NpfSZLX77xdB8O0+vp+32gyuET11ofasIJ9nIIi1NzVXCo7fr7MCRIjIBhvPpOCPAmzW49EKS+Mv&#10;/EX9IVYihXAoUYGNsS2lDNqSwzD3LXHifnznMCbYVdJ0eEnhrpEPWfYkHdacGiy2tLOkz4dfp2C/&#10;fTvbXZEf9efHsi/2+rR40SelppNh+wwi0hDv4pv73aT5jzlcn0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ew2cMAAADcAAAADwAAAAAAAAAAAAAAAACYAgAAZHJzL2Rv&#10;d25yZXYueG1sUEsFBgAAAAAEAAQA9QAAAIgDAAAAAA==&#10;" fillcolor="#92cddc" strokecolor="#92cddc" strokeweight="1pt">
              <v:fill color2="#daeef3" angle="135" focus="50%" type="gradient"/>
              <v:shadow on="t" color="#205867" opacity=".5" offset="1pt,26939emu"/>
              <v:textbox>
                <w:txbxContent>
                  <w:p w14:paraId="34BC9F14" w14:textId="77777777" w:rsidR="00E077FF" w:rsidRPr="003179FE" w:rsidRDefault="00E077FF" w:rsidP="00B064A3">
                    <w:pPr>
                      <w:jc w:val="center"/>
                      <w:rPr>
                        <w:sz w:val="24"/>
                      </w:rPr>
                    </w:pPr>
                    <w:r w:rsidRPr="00F25101">
                      <w:t>Mohamed LAHLOU</w:t>
                    </w:r>
                  </w:p>
                </w:txbxContent>
              </v:textbox>
            </v:roundrect>
            <v:roundrect id="AutoShape 33" o:spid="_x0000_s1040" style="position:absolute;left:7267;top:6415;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UursIA&#10;AADcAAAADwAAAGRycy9kb3ducmV2LnhtbERPTWsCMRC9C/0PYQRvNau2ZdkaRSyV9qS1gtchGTeL&#10;m8mySdf13zeC4G0e73Pmy97VoqM2VJ4VTMYZCGLtTcWlgsPv53MOIkRkg7VnUnClAMvF02COhfEX&#10;/qFuH0uRQjgUqMDG2BRSBm3JYRj7hjhxJ986jAm2pTQtXlK4q+U0y96kw4pTg8WG1pb0ef/nFGxX&#10;m7Nd55OD3n2/dvlWH2cf+qjUaNiv3kFE6uNDfHd/mTT/ZQq3Z9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VS6uwgAAANwAAAAPAAAAAAAAAAAAAAAAAJgCAABkcnMvZG93&#10;bnJldi54bWxQSwUGAAAAAAQABAD1AAAAhwMAAAAA&#10;" fillcolor="#92cddc" strokecolor="#92cddc" strokeweight="1pt">
              <v:fill color2="#daeef3" angle="135" focus="50%" type="gradient"/>
              <v:shadow on="t" color="#205867" opacity=".5" offset="1pt,26939emu"/>
              <v:textbox>
                <w:txbxContent>
                  <w:p w14:paraId="10CFF429" w14:textId="77777777" w:rsidR="00E077FF" w:rsidRPr="003179FE" w:rsidRDefault="00E077FF" w:rsidP="00B064A3">
                    <w:pPr>
                      <w:jc w:val="center"/>
                      <w:rPr>
                        <w:sz w:val="24"/>
                      </w:rPr>
                    </w:pPr>
                    <w:r>
                      <w:rPr>
                        <w:sz w:val="24"/>
                      </w:rPr>
                      <w:t>Karim CHEBBOUR</w:t>
                    </w:r>
                  </w:p>
                </w:txbxContent>
              </v:textbox>
            </v:roundrect>
            <v:roundrect id="AutoShape 34" o:spid="_x0000_s1041" style="position:absolute;left:2521;top:6415;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LNcIA&#10;AADcAAAADwAAAGRycy9kb3ducmV2LnhtbERPTWsCMRC9C/0PYYTeatbalmVrFLFU6klrBa9DMm4W&#10;N5Nlk67rvzeC4G0e73Om897VoqM2VJ4VjEcZCGLtTcWlgv3f90sOIkRkg7VnUnChAPPZ02CKhfFn&#10;/qVuF0uRQjgUqMDG2BRSBm3JYRj5hjhxR986jAm2pTQtnlO4q+Vrln1IhxWnBosNLS3p0+7fKdgs&#10;Vie7zMd7vV2/d/lGHyZf+qDU87BffIKI1MeH+O7+MWn+2wRuz6QL5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GYs1wgAAANwAAAAPAAAAAAAAAAAAAAAAAJgCAABkcnMvZG93&#10;bnJldi54bWxQSwUGAAAAAAQABAD1AAAAhwMAAAAA&#10;" fillcolor="#92cddc" strokecolor="#92cddc" strokeweight="1pt">
              <v:fill color2="#daeef3" angle="135" focus="50%" type="gradient"/>
              <v:shadow on="t" color="#205867" opacity=".5" offset="1pt,26939emu"/>
              <v:textbox>
                <w:txbxContent>
                  <w:p w14:paraId="05F1FD38" w14:textId="77777777" w:rsidR="00E077FF" w:rsidRPr="003179FE" w:rsidRDefault="00E077FF" w:rsidP="00B064A3">
                    <w:pPr>
                      <w:jc w:val="center"/>
                      <w:rPr>
                        <w:sz w:val="24"/>
                      </w:rPr>
                    </w:pPr>
                    <w:r>
                      <w:rPr>
                        <w:sz w:val="24"/>
                      </w:rPr>
                      <w:t>Noé GAUMONT</w:t>
                    </w:r>
                  </w:p>
                </w:txbxContent>
              </v:textbox>
            </v:roundrect>
            <v:roundrect id="AutoShape 35" o:spid="_x0000_s1042" style="position:absolute;left:9569;top:7706;width:2227;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TQcIA&#10;AADcAAAADwAAAGRycy9kb3ducmV2LnhtbERPTWsCMRC9F/ofwgi9adZWy7I1iigt9aS1gtchGTeL&#10;m8myiev23xtB6G0e73Nmi97VoqM2VJ4VjEcZCGLtTcWlgsPv5zAHESKywdozKfijAIv589MMC+Ov&#10;/EPdPpYihXAoUIGNsSmkDNqSwzDyDXHiTr51GBNsS2lavKZwV8vXLHuXDitODRYbWlnS5/3FKdgu&#10;v852lY8PereZdvlWH9/W+qjUy6BffoCI1Md/8cP9bdL8yQTuz6QL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8BNBwgAAANwAAAAPAAAAAAAAAAAAAAAAAJgCAABkcnMvZG93&#10;bnJldi54bWxQSwUGAAAAAAQABAD1AAAAhwMAAAAA&#10;" fillcolor="#92cddc" strokecolor="#92cddc" strokeweight="1pt">
              <v:fill color2="#daeef3" angle="135" focus="50%" type="gradient"/>
              <v:shadow on="t" color="#205867" opacity=".5" offset="1pt,26939emu"/>
              <v:textbox>
                <w:txbxContent>
                  <w:p w14:paraId="289B0EE1" w14:textId="77777777" w:rsidR="00E077FF" w:rsidRPr="003179FE" w:rsidRDefault="00E077FF" w:rsidP="00B064A3">
                    <w:pPr>
                      <w:jc w:val="center"/>
                      <w:rPr>
                        <w:sz w:val="24"/>
                      </w:rPr>
                    </w:pPr>
                    <w:r>
                      <w:rPr>
                        <w:sz w:val="24"/>
                      </w:rPr>
                      <w:t>François GUILPAIN</w:t>
                    </w:r>
                  </w:p>
                </w:txbxContent>
              </v:textbox>
            </v:roundrect>
            <v:roundrect id="AutoShape 36" o:spid="_x0000_s1043" style="position:absolute;left:4894;top:770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y22sIA&#10;AADcAAAADwAAAGRycy9kb3ducmV2LnhtbERPTWsCMRC9C/0PYYTeNGurZdkaRSwt9aS1gtchGTeL&#10;m8mySdftvzeC4G0e73Pmy97VoqM2VJ4VTMYZCGLtTcWlgsPv5ygHESKywdozKfinAMvF02COhfEX&#10;/qFuH0uRQjgUqMDG2BRSBm3JYRj7hjhxJ986jAm2pTQtXlK4q+VLlr1JhxWnBosNrS3p8/7PKdiu&#10;vs52nU8OereZdflWH18/9FGp52G/egcRqY8P8d39bdL86Qxuz6QL5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LbawgAAANwAAAAPAAAAAAAAAAAAAAAAAJgCAABkcnMvZG93&#10;bnJldi54bWxQSwUGAAAAAAQABAD1AAAAhwMAAAAA&#10;" fillcolor="#92cddc" strokecolor="#92cddc" strokeweight="1pt">
              <v:fill color2="#daeef3" angle="135" focus="50%" type="gradient"/>
              <v:shadow on="t" color="#205867" opacity=".5" offset="1pt,26939emu"/>
              <v:textbox>
                <w:txbxContent>
                  <w:p w14:paraId="2C4F6800" w14:textId="77777777" w:rsidR="00E077FF" w:rsidRPr="003179FE" w:rsidRDefault="00E077FF" w:rsidP="00B064A3">
                    <w:pPr>
                      <w:jc w:val="center"/>
                      <w:rPr>
                        <w:sz w:val="24"/>
                      </w:rPr>
                    </w:pPr>
                    <w:r>
                      <w:rPr>
                        <w:sz w:val="24"/>
                      </w:rPr>
                      <w:t>Patrick BROWNE</w:t>
                    </w:r>
                  </w:p>
                </w:txbxContent>
              </v:textbox>
            </v:roundrect>
            <v:roundrect id="AutoShape 37" o:spid="_x0000_s1044" style="position:absolute;left:7267;top:770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4orcIA&#10;AADcAAAADwAAAGRycy9kb3ducmV2LnhtbERPTWsCMRC9C/6HMII3zVqrLFujiKWlPWmt4HVIppvF&#10;zWTZpOv23zeC4G0e73NWm97VoqM2VJ4VzKYZCGLtTcWlgtP32yQHESKywdozKfijAJv1cLDCwvgr&#10;f1F3jKVIIRwKVGBjbAopg7bkMEx9Q5y4H986jAm2pTQtXlO4q+VTli2lw4pTg8WGdpb05fjrFOy3&#10;7xe7y2cnffhcdPlen+ev+qzUeNRvX0BE6uNDfHd/mDT/eQm3Z9IF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biitwgAAANwAAAAPAAAAAAAAAAAAAAAAAJgCAABkcnMvZG93&#10;bnJldi54bWxQSwUGAAAAAAQABAD1AAAAhwMAAAAA&#10;" fillcolor="#92cddc" strokecolor="#92cddc" strokeweight="1pt">
              <v:fill color2="#daeef3" angle="135" focus="50%" type="gradient"/>
              <v:shadow on="t" color="#205867" opacity=".5" offset="1pt,26939emu"/>
              <v:textbox>
                <w:txbxContent>
                  <w:p w14:paraId="542100F9" w14:textId="77777777" w:rsidR="00E077FF" w:rsidRPr="003179FE" w:rsidRDefault="00E077FF" w:rsidP="00B064A3">
                    <w:pPr>
                      <w:jc w:val="center"/>
                      <w:rPr>
                        <w:sz w:val="24"/>
                      </w:rPr>
                    </w:pPr>
                    <w:r>
                      <w:rPr>
                        <w:sz w:val="24"/>
                      </w:rPr>
                      <w:t>Romain GUYARD</w:t>
                    </w:r>
                  </w:p>
                </w:txbxContent>
              </v:textbox>
            </v:roundrect>
            <v:roundrect id="AutoShape 38" o:spid="_x0000_s1045" style="position:absolute;left:2521;top:770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KNNsMA&#10;AADcAAAADwAAAGRycy9kb3ducmV2LnhtbERPS2sCMRC+F/ofwgi91aytrctqFLG02JP1AV6HZNws&#10;bibLJl3Xf28KBW/z8T1ntuhdLTpqQ+VZwWiYgSDW3lRcKjjsP59zECEiG6w9k4IrBVjMHx9mWBh/&#10;4S11u1iKFMKhQAU2xqaQMmhLDsPQN8SJO/nWYUywLaVp8ZLCXS1fsuxdOqw4NVhsaGVJn3e/TsFm&#10;+XW2q3x00D/fb12+0cfXD31U6mnQL6cgIvXxLv53r02aP57A3zPpAj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KNNsMAAADcAAAADwAAAAAAAAAAAAAAAACYAgAAZHJzL2Rv&#10;d25yZXYueG1sUEsFBgAAAAAEAAQA9QAAAIgDAAAAAA==&#10;" fillcolor="#92cddc" strokecolor="#92cddc" strokeweight="1pt">
              <v:fill color2="#daeef3" angle="135" focus="50%" type="gradient"/>
              <v:shadow on="t" color="#205867" opacity=".5" offset="1pt,26939emu"/>
              <v:textbox>
                <w:txbxContent>
                  <w:p w14:paraId="5B59618E" w14:textId="77777777" w:rsidR="00E077FF" w:rsidRPr="003179FE" w:rsidRDefault="00E077FF" w:rsidP="00B064A3">
                    <w:pPr>
                      <w:jc w:val="center"/>
                      <w:rPr>
                        <w:sz w:val="24"/>
                      </w:rPr>
                    </w:pPr>
                    <w:r>
                      <w:rPr>
                        <w:sz w:val="24"/>
                      </w:rPr>
                      <w:t>Stephan DONIN</w:t>
                    </w:r>
                  </w:p>
                </w:txbxContent>
              </v:textbox>
            </v:roundrect>
            <v:roundrect id="AutoShape 39" o:spid="_x0000_s1046" style="position:absolute;left:9569;top:899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0ZRMYA&#10;AADcAAAADwAAAGRycy9kb3ducmV2LnhtbESPT0/DMAzF70j7DpGRuLF0A6aqLJumIRCc9odJu1qJ&#10;aao1TtWErnx7fEDiZus9v/fzcj2GVg3Upyaygdm0AEVso2u4NnD6fL0vQaWM7LCNTAZ+KMF6NblZ&#10;YuXilQ80HHOtJIRThQZ8zl2ldbKeAqZp7IhF+4p9wCxrX2vX41XCQ6vnRbHQARuWBo8dbT3Zy/E7&#10;GNht3i5+W85Odv/xNJQ7e354sWdj7m7HzTOoTGP+N/9dvzvBfxR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0ZRMYAAADcAAAADwAAAAAAAAAAAAAAAACYAgAAZHJz&#10;L2Rvd25yZXYueG1sUEsFBgAAAAAEAAQA9QAAAIsDAAAAAA==&#10;" fillcolor="#92cddc" strokecolor="#92cddc" strokeweight="1pt">
              <v:fill color2="#daeef3" angle="135" focus="50%" type="gradient"/>
              <v:shadow on="t" color="#205867" opacity=".5" offset="1pt,26939emu"/>
              <v:textbox>
                <w:txbxContent>
                  <w:p w14:paraId="1BDD1127" w14:textId="77777777" w:rsidR="00E077FF" w:rsidRPr="003179FE" w:rsidRDefault="00E077FF" w:rsidP="00B064A3">
                    <w:pPr>
                      <w:jc w:val="center"/>
                      <w:rPr>
                        <w:sz w:val="24"/>
                      </w:rPr>
                    </w:pPr>
                    <w:r>
                      <w:rPr>
                        <w:sz w:val="24"/>
                      </w:rPr>
                      <w:t>Caroline ZAWADA</w:t>
                    </w:r>
                  </w:p>
                </w:txbxContent>
              </v:textbox>
            </v:roundrect>
            <v:roundrect id="AutoShape 40" o:spid="_x0000_s1047" style="position:absolute;left:4894;top:899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838MA&#10;AADcAAAADwAAAGRycy9kb3ducmV2LnhtbERPS2sCMRC+F/ofwgi91aytLetqFLG02JP1AV6HZNws&#10;bibLJl3Xf28KBW/z8T1ntuhdLTpqQ+VZwWiYgSDW3lRcKjjsP59zECEiG6w9k4IrBVjMHx9mWBh/&#10;4S11u1iKFMKhQAU2xqaQMmhLDsPQN8SJO/nWYUywLaVp8ZLCXS1fsuxdOqw4NVhsaGVJn3e/TsFm&#10;+XW2q3x00D/fb12+0cfXD31U6mnQL6cgIvXxLv53r02aP57A3zPpAj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G838MAAADcAAAADwAAAAAAAAAAAAAAAACYAgAAZHJzL2Rv&#10;d25yZXYueG1sUEsFBgAAAAAEAAQA9QAAAIgDAAAAAA==&#10;" fillcolor="#92cddc" strokecolor="#92cddc" strokeweight="1pt">
              <v:fill color2="#daeef3" angle="135" focus="50%" type="gradient"/>
              <v:shadow on="t" color="#205867" opacity=".5" offset="1pt,26939emu"/>
              <v:textbox>
                <w:txbxContent>
                  <w:p w14:paraId="77D9D5A5" w14:textId="77777777" w:rsidR="00E077FF" w:rsidRPr="003179FE" w:rsidRDefault="00E077FF" w:rsidP="00B064A3">
                    <w:pPr>
                      <w:jc w:val="center"/>
                      <w:rPr>
                        <w:sz w:val="24"/>
                      </w:rPr>
                    </w:pPr>
                    <w:r>
                      <w:rPr>
                        <w:sz w:val="24"/>
                      </w:rPr>
                      <w:t>Marc ROSSI</w:t>
                    </w:r>
                  </w:p>
                </w:txbxContent>
              </v:textbox>
            </v:roundrect>
            <v:roundrect id="AutoShape 41" o:spid="_x0000_s1048" style="position:absolute;left:7267;top:899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Dn8UA&#10;AADcAAAADwAAAGRycy9kb3ducmV2LnhtbESPQWvDMAyF74P+B6PBbqvTjY6Q1S2lZWU7de0KvQpb&#10;i0NjOcRumv376TDYTeI9vfdpsRpDqwbqUxPZwGxagCK20TVcGzh9vT2WoFJGdthGJgM/lGC1nNwt&#10;sHLxxgcajrlWEsKpQgM+567SOllPAdM0dsSifcc+YJa1r7Xr8SbhodVPRfGiAzYsDR472niyl+M1&#10;GNivdxe/KWcn+/kxH8q9PT9v7dmYh/tx/Qoq05j/zX/X707w5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EoOfxQAAANwAAAAPAAAAAAAAAAAAAAAAAJgCAABkcnMv&#10;ZG93bnJldi54bWxQSwUGAAAAAAQABAD1AAAAigMAAAAA&#10;" fillcolor="#92cddc" strokecolor="#92cddc" strokeweight="1pt">
              <v:fill color2="#daeef3" angle="135" focus="50%" type="gradient"/>
              <v:shadow on="t" color="#205867" opacity=".5" offset="1pt,26939emu"/>
              <v:textbox>
                <w:txbxContent>
                  <w:p w14:paraId="652594CB" w14:textId="77777777" w:rsidR="00E077FF" w:rsidRPr="003179FE" w:rsidRDefault="00E077FF" w:rsidP="00B064A3">
                    <w:pPr>
                      <w:jc w:val="center"/>
                      <w:rPr>
                        <w:sz w:val="24"/>
                      </w:rPr>
                    </w:pPr>
                    <w:r>
                      <w:rPr>
                        <w:sz w:val="24"/>
                      </w:rPr>
                      <w:t>Guilhem PAOLI</w:t>
                    </w:r>
                  </w:p>
                </w:txbxContent>
              </v:textbox>
            </v:roundrect>
            <v:roundrect id="AutoShape 42" o:spid="_x0000_s1049" style="position:absolute;left:2521;top:899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4mBMIA&#10;AADcAAAADwAAAGRycy9kb3ducmV2LnhtbERPS2sCMRC+F/wPYQRvNbstlmVrFLG06Mn6AK9DMt0s&#10;bibLJl3Xf2+EQm/z8T1nvhxcI3rqQu1ZQT7NQBBrb2quFJyOn88FiBCRDTaeScGNAiwXo6c5lsZf&#10;eU/9IVYihXAoUYGNsS2lDNqSwzD1LXHifnznMCbYVdJ0eE3hrpEvWfYmHdacGiy2tLakL4dfp2C3&#10;+rrYdZGf9Pd21hc7fX790GelJuNh9Q4i0hD/xX/ujUnzZzk8nk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iYEwgAAANwAAAAPAAAAAAAAAAAAAAAAAJgCAABkcnMvZG93&#10;bnJldi54bWxQSwUGAAAAAAQABAD1AAAAhwMAAAAA&#10;" fillcolor="#92cddc" strokecolor="#92cddc" strokeweight="1pt">
              <v:fill color2="#daeef3" angle="135" focus="50%" type="gradient"/>
              <v:shadow on="t" color="#205867" opacity=".5" offset="1pt,26939emu"/>
              <v:textbox>
                <w:txbxContent>
                  <w:p w14:paraId="000E956B" w14:textId="77777777" w:rsidR="00E077FF" w:rsidRPr="003179FE" w:rsidRDefault="00E077FF" w:rsidP="00B064A3">
                    <w:pPr>
                      <w:jc w:val="center"/>
                      <w:rPr>
                        <w:sz w:val="24"/>
                      </w:rPr>
                    </w:pPr>
                    <w:r>
                      <w:rPr>
                        <w:sz w:val="24"/>
                      </w:rPr>
                      <w:t>Louis PONTOISE</w:t>
                    </w:r>
                  </w:p>
                </w:txbxContent>
              </v:textbox>
            </v:roundrect>
            <v:roundrect id="AutoShape 43" o:spid="_x0000_s1050" style="position:absolute;left:4887;top:10153;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y4c8IA&#10;AADcAAAADwAAAGRycy9kb3ducmV2LnhtbERPS2sCMRC+F/wPYQRvNatiWVajiFKxJ+sDvA7JuFnc&#10;TJZNum7/fVMo9DYf33OW697VoqM2VJ4VTMYZCGLtTcWlguvl/TUHESKywdozKfimAOvV4GWJhfFP&#10;PlF3jqVIIRwKVGBjbAopg7bkMIx9Q5y4u28dxgTbUpoWnync1XKaZW/SYcWpwWJDW0v6cf5yCo6b&#10;/cNu88lVf37Mu/yob7Odvik1GvabBYhIffwX/7kPJs2fT+H3mXS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LhzwgAAANwAAAAPAAAAAAAAAAAAAAAAAJgCAABkcnMvZG93&#10;bnJldi54bWxQSwUGAAAAAAQABAD1AAAAhwMAAAAA&#10;" fillcolor="#92cddc" strokecolor="#92cddc" strokeweight="1pt">
              <v:fill color2="#daeef3" angle="135" focus="50%" type="gradient"/>
              <v:shadow on="t" color="#205867" opacity=".5" offset="1pt,26939emu"/>
              <v:textbox>
                <w:txbxContent>
                  <w:p w14:paraId="34F75936" w14:textId="77777777" w:rsidR="00E077FF" w:rsidRPr="003179FE" w:rsidRDefault="00E077FF" w:rsidP="00B064A3">
                    <w:pPr>
                      <w:jc w:val="center"/>
                      <w:rPr>
                        <w:sz w:val="24"/>
                      </w:rPr>
                    </w:pPr>
                    <w:r>
                      <w:rPr>
                        <w:sz w:val="24"/>
                      </w:rPr>
                      <w:t>Rémi CLERMONT</w:t>
                    </w:r>
                  </w:p>
                </w:txbxContent>
              </v:textbox>
            </v:roundrect>
            <v:roundrect id="AutoShape 44" o:spid="_x0000_s1051" style="position:absolute;left:7260;top:10153;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d6MIA&#10;AADcAAAADwAAAGRycy9kb3ducmV2LnhtbERPS2sCMRC+F/ofwgjealZFWbZGEYtFTz4qeB2ScbO4&#10;mSybdN3++0Yo9DYf33MWq97VoqM2VJ4VjEcZCGLtTcWlgsvX9i0HESKywdozKfihAKvl68sCC+Mf&#10;fKLuHEuRQjgUqMDG2BRSBm3JYRj5hjhxN986jAm2pTQtPlK4q+Uky+bSYcWpwWJDG0v6fv52Cg7r&#10;z7vd5OOLPu5nXX7Q1+mHvio1HPTrdxCR+vgv/nPvTJo/m8Lz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B3owgAAANwAAAAPAAAAAAAAAAAAAAAAAJgCAABkcnMvZG93&#10;bnJldi54bWxQSwUGAAAAAAQABAD1AAAAhwMAAAAA&#10;" fillcolor="#92cddc" strokecolor="#92cddc" strokeweight="1pt">
              <v:fill color2="#daeef3" angle="135" focus="50%" type="gradient"/>
              <v:shadow on="t" color="#205867" opacity=".5" offset="1pt,26939emu"/>
              <v:textbox>
                <w:txbxContent>
                  <w:p w14:paraId="24FCE41D" w14:textId="77777777" w:rsidR="00E077FF" w:rsidRPr="003179FE" w:rsidRDefault="00E077FF" w:rsidP="00B064A3">
                    <w:pPr>
                      <w:jc w:val="center"/>
                      <w:rPr>
                        <w:sz w:val="24"/>
                      </w:rPr>
                    </w:pPr>
                    <w:r>
                      <w:rPr>
                        <w:sz w:val="24"/>
                      </w:rPr>
                      <w:t>Laura BRIZARD</w:t>
                    </w:r>
                  </w:p>
                </w:txbxContent>
              </v:textbox>
            </v:roundrect>
            <v:roundrect id="AutoShape 45" o:spid="_x0000_s1052" style="position:absolute;left:2514;top:10153;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FnMIA&#10;AADcAAAADwAAAGRycy9kb3ducmV2LnhtbERPTWsCMRC9C/0PYYTeNGurZdkaRSwt9aS1gtchGTeL&#10;m8mySdftvzeC4G0e73Pmy97VoqM2VJ4VTMYZCGLtTcWlgsPv5ygHESKywdozKfinAMvF02COhfEX&#10;/qFuH0uRQjgUqMDG2BRSBm3JYRj7hjhxJ986jAm2pTQtXlK4q+VLlr1JhxWnBosNrS3p8/7PKdiu&#10;vs52nU8OereZdflWH18/9FGp52G/egcRqY8P8d39bdL82RRuz6QL5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KYWcwgAAANwAAAAPAAAAAAAAAAAAAAAAAJgCAABkcnMvZG93&#10;bnJldi54bWxQSwUGAAAAAAQABAD1AAAAhwMAAAAA&#10;" fillcolor="#92cddc" strokecolor="#92cddc" strokeweight="1pt">
              <v:fill color2="#daeef3" angle="135" focus="50%" type="gradient"/>
              <v:shadow on="t" color="#205867" opacity=".5" offset="1pt,26939emu"/>
              <v:textbox>
                <w:txbxContent>
                  <w:p w14:paraId="54035816" w14:textId="77777777" w:rsidR="00E077FF" w:rsidRPr="003179FE" w:rsidRDefault="00E077FF" w:rsidP="00B064A3">
                    <w:pPr>
                      <w:jc w:val="center"/>
                      <w:rPr>
                        <w:sz w:val="24"/>
                      </w:rPr>
                    </w:pPr>
                    <w:r>
                      <w:rPr>
                        <w:sz w:val="24"/>
                      </w:rPr>
                      <w:t>Karim HAMIDOU</w:t>
                    </w:r>
                  </w:p>
                </w:txbxContent>
              </v:textbox>
            </v:roundrect>
            <v:roundrect id="AutoShape 46" o:spid="_x0000_s1053" style="position:absolute;left:102;top:3909;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OURsMA&#10;AADcAAAADwAAAGRycy9kb3ducmV2LnhtbERPTWvCQBC9F/wPyxS81U2LVomuIhZBBIs1ingbsmMS&#10;kp0N2VXjv3cFobd5vM+ZzFpTiSs1rrCs4LMXgSBOrS44U7BPlh8jEM4ja6wsk4I7OZhNO28TjLW9&#10;8R9ddz4TIYRdjApy7+tYSpfmZND1bE0cuLNtDPoAm0zqBm8h3FTyK4q+pcGCQ0OONS1ySsvdxSgY&#10;9kfJdnv4aQ/J5tcvknV5dKdSqe57Ox+D8NT6f/HLvdJh/mAAz2fCB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OURsMAAADcAAAADwAAAAAAAAAAAAAAAACYAgAAZHJzL2Rv&#10;d25yZXYueG1sUEsFBgAAAAAEAAQA9QAAAIgDAAAAAA==&#10;" fillcolor="#666" strokecolor="#666" strokeweight="1pt">
              <v:fill color2="#ccc" angle="135" focus="50%" type="gradient"/>
              <v:shadow on="t" color="#7f7f7f" opacity=".5" offset="1pt,26939emu"/>
              <v:textbox>
                <w:txbxContent>
                  <w:p w14:paraId="6EC6A787" w14:textId="77777777" w:rsidR="00E077FF" w:rsidRPr="00AD5DCE" w:rsidRDefault="00E077FF" w:rsidP="00B064A3">
                    <w:pPr>
                      <w:jc w:val="center"/>
                      <w:rPr>
                        <w:b/>
                        <w:sz w:val="24"/>
                      </w:rPr>
                    </w:pPr>
                    <w:r w:rsidRPr="00AD5DCE">
                      <w:rPr>
                        <w:b/>
                        <w:sz w:val="24"/>
                      </w:rPr>
                      <w:t>Directeurs :</w:t>
                    </w:r>
                  </w:p>
                </w:txbxContent>
              </v:textbox>
            </v:roundrect>
            <v:roundrect id="AutoShape 47" o:spid="_x0000_s1054" style="position:absolute;left:102;top:510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KMcQA&#10;AADcAAAADwAAAGRycy9kb3ducmV2LnhtbERP22rCQBB9L/QflhF8qxtLvRCzkWIplILFGkV8G7Jj&#10;EpKdDdlV4993BaFvczjXSZa9acSFOldZVjAeRSCIc6srLhTsss+XOQjnkTU2lknBjRws0+enBGNt&#10;r/xLl60vRAhhF6OC0vs2ltLlJRl0I9sSB+5kO4M+wK6QusNrCDeNfI2iqTRYcWgosaVVSXm9PRsF&#10;s7d5ttnsP/p9tv7xq+y7PrhjrdRw0L8vQHjq/b/44f7SYf5kCvdnwgU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RCjHEAAAA3AAAAA8AAAAAAAAAAAAAAAAAmAIAAGRycy9k&#10;b3ducmV2LnhtbFBLBQYAAAAABAAEAPUAAACJAwAAAAA=&#10;" fillcolor="#666" strokecolor="#666" strokeweight="1pt">
              <v:fill color2="#ccc" angle="135" focus="50%" type="gradient"/>
              <v:shadow on="t" color="#7f7f7f" opacity=".5" offset="1pt,26939emu"/>
              <v:textbox>
                <w:txbxContent>
                  <w:p w14:paraId="1F1828B1" w14:textId="77777777" w:rsidR="00E077FF" w:rsidRPr="00AD5DCE" w:rsidRDefault="00E077FF" w:rsidP="00B064A3">
                    <w:pPr>
                      <w:jc w:val="center"/>
                      <w:rPr>
                        <w:b/>
                        <w:sz w:val="24"/>
                      </w:rPr>
                    </w:pPr>
                    <w:r w:rsidRPr="00AD5DCE">
                      <w:rPr>
                        <w:b/>
                        <w:sz w:val="24"/>
                      </w:rPr>
                      <w:t>Managers :</w:t>
                    </w:r>
                  </w:p>
                </w:txbxContent>
              </v:textbox>
            </v:roundrect>
            <v:roundrect id="AutoShape 48" o:spid="_x0000_s1055" style="position:absolute;left:102;top:6415;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2vqsMA&#10;AADcAAAADwAAAGRycy9kb3ducmV2LnhtbERPTWvCQBC9F/wPywje6qaiVaKriCIUwaKmUrwN2WkS&#10;kp0N2a3Gf+8Kgrd5vM+ZLVpTiQs1rrCs4KMfgSBOrS44U/CTbN4nIJxH1lhZJgU3crCYd95mGGt7&#10;5QNdjj4TIYRdjApy7+tYSpfmZND1bU0cuD/bGPQBNpnUDV5DuKnkIIo+pcGCQ0OONa1ySsvjv1Ew&#10;Hk6S/f60bk/J7tuvkm35686lUr1uu5yC8NT6l/jp/tJh/mgMj2fC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2vqsMAAADcAAAADwAAAAAAAAAAAAAAAACYAgAAZHJzL2Rv&#10;d25yZXYueG1sUEsFBgAAAAAEAAQA9QAAAIgDAAAAAA==&#10;" fillcolor="#666" strokecolor="#666" strokeweight="1pt">
              <v:fill color2="#ccc" angle="135" focus="50%" type="gradient"/>
              <v:shadow on="t" color="#7f7f7f" opacity=".5" offset="1pt,26939emu"/>
              <v:textbox>
                <w:txbxContent>
                  <w:p w14:paraId="633D1701" w14:textId="77777777" w:rsidR="00E077FF" w:rsidRPr="00AD5DCE" w:rsidRDefault="00E077FF" w:rsidP="00B064A3">
                    <w:pPr>
                      <w:jc w:val="center"/>
                      <w:rPr>
                        <w:b/>
                        <w:sz w:val="24"/>
                      </w:rPr>
                    </w:pPr>
                    <w:r w:rsidRPr="00AD5DCE">
                      <w:rPr>
                        <w:b/>
                        <w:sz w:val="24"/>
                      </w:rPr>
                      <w:t>Conception :</w:t>
                    </w:r>
                  </w:p>
                </w:txbxContent>
              </v:textbox>
            </v:roundrect>
            <v:roundrect id="AutoShape 49" o:spid="_x0000_s1056" style="position:absolute;left:102;top:770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I72McA&#10;AADcAAAADwAAAGRycy9kb3ducmV2LnhtbESPQWvCQBCF7wX/wzJCb3WjtFVSVxFLoRQUNZXS25Ad&#10;k5DsbMhuNf5751DwNsN7894382XvGnWmLlSeDYxHCSji3NuKCwPf2cfTDFSIyBYbz2TgSgGWi8HD&#10;HFPrL7yn8yEWSkI4pGigjLFNtQ55SQ7DyLfEop185zDK2hXadniRcNfoSZK8aocVS0OJLa1LyuvD&#10;nzMwfZ5lu93xvT9mm21cZ1/1T/itjXkc9qs3UJH6eDf/X39awX8RWnlGJt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CO9jHAAAA3AAAAA8AAAAAAAAAAAAAAAAAmAIAAGRy&#10;cy9kb3ducmV2LnhtbFBLBQYAAAAABAAEAPUAAACMAwAAAAA=&#10;" fillcolor="#666" strokecolor="#666" strokeweight="1pt">
              <v:fill color2="#ccc" angle="135" focus="50%" type="gradient"/>
              <v:shadow on="t" color="#7f7f7f" opacity=".5" offset="1pt,26939emu"/>
              <v:textbox>
                <w:txbxContent>
                  <w:p w14:paraId="0EE17BF9" w14:textId="77777777" w:rsidR="00E077FF" w:rsidRPr="00AD5DCE" w:rsidRDefault="00E077FF" w:rsidP="00B064A3">
                    <w:pPr>
                      <w:jc w:val="center"/>
                      <w:rPr>
                        <w:b/>
                        <w:sz w:val="24"/>
                      </w:rPr>
                    </w:pPr>
                    <w:r w:rsidRPr="00AD5DCE">
                      <w:rPr>
                        <w:b/>
                        <w:sz w:val="24"/>
                      </w:rPr>
                      <w:t>Développement :</w:t>
                    </w:r>
                  </w:p>
                </w:txbxContent>
              </v:textbox>
            </v:roundrect>
            <v:roundrect id="AutoShape 50" o:spid="_x0000_s1057" style="position:absolute;left:102;top:8996;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6eQ8QA&#10;AADcAAAADwAAAGRycy9kb3ducmV2LnhtbERP22rCQBB9L/Qflin0rW6UXjRmI2IplIKiRhHfhuyY&#10;hGRnQ3ar8e9dodC3OZzrJLPeNOJMnassKxgOIhDEudUVFwp22dfLGITzyBoby6TgSg5m6eNDgrG2&#10;F97QeesLEULYxaig9L6NpXR5SQbdwLbEgTvZzqAPsCuk7vASwk0jR1H0Lg1WHBpKbGlRUl5vf42C&#10;j9dxtl7vP/t9tlz5RfZTH9yxVur5qZ9PQXjq/b/4z/2tw/y3CdyfCRf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OnkPEAAAA3AAAAA8AAAAAAAAAAAAAAAAAmAIAAGRycy9k&#10;b3ducmV2LnhtbFBLBQYAAAAABAAEAPUAAACJAwAAAAA=&#10;" fillcolor="#666" strokecolor="#666" strokeweight="1pt">
              <v:fill color2="#ccc" angle="135" focus="50%" type="gradient"/>
              <v:shadow on="t" color="#7f7f7f" opacity=".5" offset="1pt,26939emu"/>
              <v:textbox>
                <w:txbxContent>
                  <w:p w14:paraId="5746EE3C" w14:textId="77777777" w:rsidR="00E077FF" w:rsidRPr="00AD5DCE" w:rsidRDefault="00E077FF" w:rsidP="00B064A3">
                    <w:pPr>
                      <w:jc w:val="center"/>
                      <w:rPr>
                        <w:b/>
                        <w:sz w:val="24"/>
                      </w:rPr>
                    </w:pPr>
                    <w:r w:rsidRPr="00AD5DCE">
                      <w:rPr>
                        <w:b/>
                        <w:sz w:val="24"/>
                      </w:rPr>
                      <w:t>Qualité :</w:t>
                    </w:r>
                  </w:p>
                </w:txbxContent>
              </v:textbox>
            </v:roundrect>
            <v:roundrect id="AutoShape 51" o:spid="_x0000_s1058" style="position:absolute;left:95;top:10153;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j9Y8YA&#10;AADcAAAADwAAAGRycy9kb3ducmV2LnhtbESPQWvCQBCF70L/wzKF3nRTKSqpqxSlUASLGqX0NmSn&#10;SUh2NmRXjf++cxC8zfDevPfNfNm7Rl2oC5VnA6+jBBRx7m3FhYFj9jmcgQoR2WLjmQzcKMBy8TSY&#10;Y2r9lfd0OcRCSQiHFA2UMbap1iEvyWEY+ZZYtD/fOYyydoW2HV4l3DV6nCQT7bBiaSixpVVJeX04&#10;OwPTt1m2253W/SnbfsdVtql/wm9tzMtz//EOKlIfH+b79ZcV/IngyzMygV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j9Y8YAAADcAAAADwAAAAAAAAAAAAAAAACYAgAAZHJz&#10;L2Rvd25yZXYueG1sUEsFBgAAAAAEAAQA9QAAAIsDAAAAAA==&#10;" fillcolor="#666" strokecolor="#666" strokeweight="1pt">
              <v:fill color2="#ccc" angle="135" focus="50%" type="gradient"/>
              <v:shadow on="t" color="#7f7f7f" opacity=".5" offset="1pt,26939emu"/>
              <v:textbox>
                <w:txbxContent>
                  <w:p w14:paraId="258AC1B8" w14:textId="77777777" w:rsidR="00E077FF" w:rsidRPr="00AD5DCE" w:rsidRDefault="00E077FF" w:rsidP="00B064A3">
                    <w:pPr>
                      <w:jc w:val="center"/>
                      <w:rPr>
                        <w:b/>
                        <w:sz w:val="24"/>
                      </w:rPr>
                    </w:pPr>
                    <w:r w:rsidRPr="00AD5DCE">
                      <w:rPr>
                        <w:b/>
                        <w:sz w:val="24"/>
                      </w:rPr>
                      <w:t>Etudes :</w:t>
                    </w:r>
                  </w:p>
                </w:txbxContent>
              </v:textbox>
            </v:roundrect>
            <v:roundrect id="_x0000_s1059" style="position:absolute;left:7260;top:11109;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Y+MQA&#10;AADcAAAADwAAAGRycy9kb3ducmV2LnhtbERPTWvCQBC9F/wPywi9NZuUYiW6ikQKpVCxSUW8Ddkx&#10;CcnOhuxW03/fFQre5vE+Z7keTScuNLjGsoIkikEQl1Y3XCn4Lt6e5iCcR9bYWSYFv+RgvZo8LDHV&#10;9spfdMl9JUIIuxQV1N73qZSurMmgi2xPHLizHQz6AIdK6gGvIdx08jmOZ9Jgw6Ghxp6ymso2/zEK&#10;Xl/mxX5/2I6H4nPns+KjPbpTq9TjdNwsQHga/V38737XYf4sgd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UWPjEAAAA3AAAAA8AAAAAAAAAAAAAAAAAmAIAAGRycy9k&#10;b3ducmV2LnhtbFBLBQYAAAAABAAEAPUAAACJAwAAAAA=&#10;" fillcolor="#666" strokecolor="#666" strokeweight="1pt">
              <v:fill color2="#ccc" angle="135" focus="50%" type="gradient"/>
              <v:shadow on="t" color="#7f7f7f" opacity=".5" offset="1pt,26939emu"/>
              <v:textbox>
                <w:txbxContent>
                  <w:p w14:paraId="5D6D485F" w14:textId="77777777" w:rsidR="00E077FF" w:rsidRPr="00AD5DCE" w:rsidRDefault="00E077FF" w:rsidP="00B064A3">
                    <w:pPr>
                      <w:jc w:val="center"/>
                      <w:rPr>
                        <w:b/>
                        <w:sz w:val="24"/>
                      </w:rPr>
                    </w:pPr>
                    <w:r w:rsidRPr="00AD5DCE">
                      <w:rPr>
                        <w:b/>
                        <w:sz w:val="24"/>
                      </w:rPr>
                      <w:t>IHM Grille</w:t>
                    </w:r>
                  </w:p>
                </w:txbxContent>
              </v:textbox>
            </v:roundrect>
            <v:roundrect id="_x0000_s1060" style="position:absolute;left:4879;top:11109;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bGj8MA&#10;AADcAAAADwAAAGRycy9kb3ducmV2LnhtbERPTYvCMBC9C/6HMMLeNFXElWoUUQRZWFGriLehGdvS&#10;ZlKarHb//UZY8DaP9znzZWsq8aDGFZYVDAcRCOLU6oIzBedk25+CcB5ZY2WZFPySg+Wi25ljrO2T&#10;j/Q4+UyEEHYxKsi9r2MpXZqTQTewNXHg7rYx6ANsMqkbfIZwU8lRFE2kwYJDQ441rXNKy9OPUfA5&#10;niaHw2XTXpLvvV8nX+XV3UqlPnrtagbCU+vf4n/3Tof5kxG8ng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bGj8MAAADcAAAADwAAAAAAAAAAAAAAAACYAgAAZHJzL2Rv&#10;d25yZXYueG1sUEsFBgAAAAAEAAQA9QAAAIgDAAAAAA==&#10;" fillcolor="#666" strokecolor="#666" strokeweight="1pt">
              <v:fill color2="#ccc" angle="135" focus="50%" type="gradient"/>
              <v:shadow on="t" color="#7f7f7f" opacity=".5" offset="1pt,26939emu"/>
              <v:textbox>
                <w:txbxContent>
                  <w:p w14:paraId="3DABAC05" w14:textId="77777777" w:rsidR="00E077FF" w:rsidRPr="00AD5DCE" w:rsidRDefault="00E077FF" w:rsidP="00B064A3">
                    <w:pPr>
                      <w:jc w:val="center"/>
                      <w:rPr>
                        <w:b/>
                        <w:sz w:val="24"/>
                      </w:rPr>
                    </w:pPr>
                    <w:r w:rsidRPr="00AD5DCE">
                      <w:rPr>
                        <w:b/>
                        <w:sz w:val="24"/>
                      </w:rPr>
                      <w:t>IHM Connexion</w:t>
                    </w:r>
                  </w:p>
                </w:txbxContent>
              </v:textbox>
            </v:roundrect>
            <v:roundrect id="_x0000_s1061" style="position:absolute;left:2496;top:11090;width:2151;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jFMQA&#10;AADcAAAADwAAAGRycy9kb3ducmV2LnhtbERPTWvCQBC9F/oflhG81Y2tqMRspFgKpWCxRhFvQ3ZM&#10;QrKzIbtq/PddQehtHu9zkmVvGnGhzlWWFYxHEQji3OqKCwW77PNlDsJ5ZI2NZVJwIwfL9PkpwVjb&#10;K//SZesLEULYxaig9L6NpXR5SQbdyLbEgTvZzqAPsCuk7vAawk0jX6NoKg1WHBpKbGlVUl5vz0bB&#10;bDLPNpv9R7/P1j9+lX3XB3eslRoO+vcFCE+9/xc/3F86zJ++wf2ZcIF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KYxTEAAAA3AAAAA8AAAAAAAAAAAAAAAAAmAIAAGRycy9k&#10;b3ducmV2LnhtbFBLBQYAAAAABAAEAPUAAACJAwAAAAA=&#10;" fillcolor="#666" strokecolor="#666" strokeweight="1pt">
              <v:fill color2="#ccc" angle="135" focus="50%" type="gradient"/>
              <v:shadow on="t" color="#7f7f7f" opacity=".5" offset="1pt,26939emu"/>
              <v:textbox>
                <w:txbxContent>
                  <w:p w14:paraId="6E8A829E" w14:textId="77777777" w:rsidR="00E077FF" w:rsidRPr="00AD5DCE" w:rsidRDefault="00E077FF" w:rsidP="00B064A3">
                    <w:pPr>
                      <w:jc w:val="center"/>
                      <w:rPr>
                        <w:b/>
                        <w:sz w:val="24"/>
                      </w:rPr>
                    </w:pPr>
                    <w:r w:rsidRPr="00AD5DCE">
                      <w:rPr>
                        <w:b/>
                        <w:sz w:val="24"/>
                      </w:rPr>
                      <w:t>Gestion Données</w:t>
                    </w:r>
                  </w:p>
                </w:txbxContent>
              </v:textbox>
            </v:roundrect>
            <v:roundrect id="_x0000_s1062" style="position:absolute;left:9626;top:11109;width:2133;height:54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P7YMQA&#10;AADcAAAADwAAAGRycy9kb3ducmV2LnhtbERPTWvCQBC9C/0PyxR6002LqKRZpVgEKbRY01C8Ddkx&#10;CcnOhuw2if/eLQje5vE+J9mMphE9da6yrOB5FoEgzq2uuFDwk+6mKxDOI2tsLJOCCznYrB8mCcba&#10;DvxN/dEXIoSwi1FB6X0bS+nykgy6mW2JA3e2nUEfYFdI3eEQwk0jX6JoIQ1WHBpKbGlbUl4f/4yC&#10;5XyVHg7Z+5iln19+m37Uv+5UK/X0OL69gvA0+rv45t7rMH8xh/9nw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j+2DEAAAA3AAAAA8AAAAAAAAAAAAAAAAAmAIAAGRycy9k&#10;b3ducmV2LnhtbFBLBQYAAAAABAAEAPUAAACJAwAAAAA=&#10;" fillcolor="#666" strokecolor="#666" strokeweight="1pt">
              <v:fill color2="#ccc" angle="135" focus="50%" type="gradient"/>
              <v:shadow on="t" color="#7f7f7f" opacity=".5" offset="1pt,26939emu"/>
              <v:textbox>
                <w:txbxContent>
                  <w:p w14:paraId="73D35135" w14:textId="77777777" w:rsidR="00E077FF" w:rsidRPr="00AD5DCE" w:rsidRDefault="00E077FF" w:rsidP="00B064A3">
                    <w:pPr>
                      <w:jc w:val="center"/>
                      <w:rPr>
                        <w:b/>
                        <w:sz w:val="24"/>
                      </w:rPr>
                    </w:pPr>
                    <w:r w:rsidRPr="00AD5DCE">
                      <w:rPr>
                        <w:b/>
                        <w:sz w:val="24"/>
                      </w:rPr>
                      <w:t>Communication</w:t>
                    </w:r>
                  </w:p>
                </w:txbxContent>
              </v:textbox>
            </v:roundrect>
            <v:shape id="AutoShape 56" o:spid="_x0000_s1063" type="#_x0000_t32" style="position:absolute;left:3516;top:3028;width:19;height:63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AJb8QAAADcAAAADwAAAGRycy9kb3ducmV2LnhtbERPTWvCQBC9F/oflil4Kc2mglJiNiFY&#10;CkUQa1rIdciOSWp2NmS3Gv+9KxS8zeN9TppPphcnGl1nWcFrFIMgrq3uuFHw8/3x8gbCeWSNvWVS&#10;cCEHefb4kGKi7Zn3dCp9I0IIuwQVtN4PiZSubsmgi+xAHLiDHQ36AMdG6hHPIdz0ch7HS2mw49DQ&#10;4kDrlupj+WcU+O3zZvG73+2Kkvm9+NpUx2JdKTV7mooVCE+Tv4v/3Z86zF8u4PZMuE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AlvxAAAANwAAAAPAAAAAAAAAAAA&#10;AAAAAKECAABkcnMvZG93bnJldi54bWxQSwUGAAAAAAQABAD5AAAAkgMAAAAA&#10;"/>
            <v:shape id="_x0000_s1064" type="#_x0000_t32" style="position:absolute;left:5910;top:3011;width:0;height:63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58IAAADcAAAADwAAAGRycy9kb3ducmV2LnhtbERPTYvCMBC9L/gfwgheFk3roUg1yrIg&#10;iAdhtQePQzK2ZZtJN4m1/nuzsLC3ebzP2exG24mBfGgdK8gXGQhi7UzLtYLqsp+vQISIbLBzTAqe&#10;FGC3nbxtsDTuwV80nGMtUgiHEhU0MfallEE3ZDEsXE+cuJvzFmOCvpbG4yOF204us6yQFltODQ32&#10;9NmQ/j7frYL2WJ2q4f0ner065lefh8u100rNpuPHGkSkMf6L/9wHk+YXBfw+ky6Q2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a58IAAADcAAAADwAAAAAAAAAAAAAA&#10;AAChAgAAZHJzL2Rvd25yZXYueG1sUEsFBgAAAAAEAAQA+QAAAJADAAAAAA==&#10;"/>
            <v:shape id="_x0000_s1065" type="#_x0000_t32" style="position:absolute;left:8264;top:3011;width:19;height:63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4yg8QAAADcAAAADwAAAGRycy9kb3ducmV2LnhtbERPTWvCQBC9F/wPywi9lLqxUC3RTQhK&#10;oQiiiUKuQ3aapGZnQ3ar6b/vCoXe5vE+Z52OphNXGlxrWcF8FoEgrqxuuVZwPr0/v4FwHlljZ5kU&#10;/JCDNJk8rDHW9sY5XQtfixDCLkYFjfd9LKWrGjLoZrYnDtynHQz6AIda6gFvIdx08iWKFtJgy6Gh&#10;wZ42DVWX4tso8Pun3etXfjhkBfM2O+7KS7YplXqcjtkKhKfR/4v/3B86zF8s4f5MuEA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jjKDxAAAANwAAAAPAAAAAAAAAAAA&#10;AAAAAKECAABkcnMvZG93bnJldi54bWxQSwUGAAAAAAQABAD5AAAAkgMAAAAA&#10;"/>
            <v:shape id="_x0000_s1066" type="#_x0000_t32" style="position:absolute;left:10548;top:3011;width:19;height:63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Gm8cUAAADcAAAADwAAAGRycy9kb3ducmV2LnhtbESPQWvCQBCF74L/YRmhF6kbCxVJXSUo&#10;hSIUNQpeh+w0Sc3OhuxW03/vHARvM7w3732zWPWuUVfqQu3ZwHSSgCIuvK25NHA6fr7OQYWIbLHx&#10;TAb+KcBqORwsMLX+xge65rFUEsIhRQNVjG2qdSgqchgmviUW7cd3DqOsXalthzcJd41+S5KZdliz&#10;NFTY0rqi4pL/OQPxe7x9/z3sdlnOvMn22/MlW5+NeRn12QeoSH18mh/XX1bwZ0Irz8gEe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Gm8cUAAADcAAAADwAAAAAAAAAA&#10;AAAAAAChAgAAZHJzL2Rvd25yZXYueG1sUEsFBgAAAAAEAAQA+QAAAJMDAAAAAA==&#10;"/>
            <v:roundrect id="_x0000_s1067" style="position:absolute;left:2406;top:3649;width:2305;height:837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sEA&#10;AADcAAAADwAAAGRycy9kb3ducmV2LnhtbERPTYvCMBC9C/sfwgjeNNWDrNUoIizuacHqdj2OzdgW&#10;m0lpoq37640geJvH+5zFqjOVuFHjSssKxqMIBHFmdcm5gsP+a/gJwnlkjZVlUnAnB6vlR2+BsbYt&#10;7+iW+FyEEHYxKii8r2MpXVaQQTeyNXHgzrYx6ANscqkbbEO4qeQkiqbSYMmhocCaNgVll+RqFDBt&#10;69N/mxzTH5P+yutfVp3vTqlBv1vPQXjq/Fv8cn/rMH86g+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L//rBAAAA3AAAAA8AAAAAAAAAAAAAAAAAmAIAAGRycy9kb3du&#10;cmV2LnhtbFBLBQYAAAAABAAEAPUAAACGAwAAAAA=&#10;" filled="f" strokeweight=".5pt">
              <v:stroke dashstyle="1 1"/>
            </v:roundrect>
            <v:roundrect id="_x0000_s1068" style="position:absolute;left:4774;top:3661;width:2305;height:837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AusUA&#10;AADcAAAADwAAAGRycy9kb3ducmV2LnhtbESPT2vCQBDF70K/wzKF3nRjD1qiq4gg9iQ0rX+OY3ZM&#10;gtnZkF1N9NN3DoXeZnhv3vvNfNm7Wt2pDZVnA+NRAoo497biwsDP92b4ASpEZIu1ZzLwoADLxctg&#10;jqn1HX/RPYuFkhAOKRooY2xSrUNeksMw8g2xaBffOoyytoW2LXYS7mr9niQT7bBiaSixoXVJ+TW7&#10;OQNM2+b87LLTYecOe3075vXlEYx5e+1XM1CR+vhv/rv+tII/FXx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MC6xQAAANwAAAAPAAAAAAAAAAAAAAAAAJgCAABkcnMv&#10;ZG93bnJldi54bWxQSwUGAAAAAAQABAD1AAAAigMAAAAA&#10;" filled="f" strokeweight=".5pt">
              <v:stroke dashstyle="1 1"/>
            </v:roundrect>
            <v:roundrect id="_x0000_s1069" style="position:absolute;left:7161;top:3654;width:2305;height:837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RlIcMA&#10;AADcAAAADwAAAGRycy9kb3ducmV2LnhtbERPS2vCQBC+C/0PyxR6Mxs9tCVmFRFKPRWatqnHMTsm&#10;wexsyG4e9td3BcHbfHzPSTeTacRAnastK1hEMQjiwuqaSwXfX2/zVxDOI2tsLJOCCznYrB9mKSba&#10;jvxJQ+ZLEULYJaig8r5NpHRFRQZdZFviwJ1sZ9AH2JVSdziGcNPIZRw/S4M1h4YKW9pVVJyz3ihg&#10;em+Pf2N2yD9M/iP736I5XZxST4/TdgXC0+Tv4pt7r8P8lwVcnw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RlIcMAAADcAAAADwAAAAAAAAAAAAAAAACYAgAAZHJzL2Rv&#10;d25yZXYueG1sUEsFBgAAAAAEAAQA9QAAAIgDAAAAAA==&#10;" filled="f" strokeweight=".5pt">
              <v:stroke dashstyle="1 1"/>
            </v:roundrect>
            <v:roundrect id="_x0000_s1070" style="position:absolute;left:9510;top:3647;width:2305;height:837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7VsEA&#10;AADcAAAADwAAAGRycy9kb3ducmV2LnhtbERPS4vCMBC+L/gfwgje1lQPulSjiCC7J8G6Po5jM7bF&#10;ZlKaaKu/3giCt/n4njOdt6YUN6pdYVnBoB+BIE6tLjhT8L9dff+AcB5ZY2mZFNzJwXzW+ZpirG3D&#10;G7olPhMhhF2MCnLvq1hKl+Zk0PVtRRy4s60N+gDrTOoamxBuSjmMopE0WHBoyLGiZU7pJbkaBUy/&#10;1enRJMf92ux38npIy/PdKdXrtosJCE+t/4jf7j8d5o+H8HomXC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2+1bBAAAA3AAAAA8AAAAAAAAAAAAAAAAAmAIAAGRycy9kb3du&#10;cmV2LnhtbFBLBQYAAAAABAAEAPUAAACGAwAAAAA=&#10;" filled="f" strokeweight=".5pt">
              <v:stroke dashstyle="1 1"/>
            </v:roundrect>
          </v:group>
        </w:pict>
      </w:r>
      <w:r w:rsidR="00FE4BC0">
        <w:br w:type="page"/>
      </w:r>
    </w:p>
    <w:p w14:paraId="37F771C2" w14:textId="77777777" w:rsidR="00F637E0" w:rsidRDefault="00FE4BC0" w:rsidP="00F637E0">
      <w:pPr>
        <w:pStyle w:val="Titre2"/>
      </w:pPr>
      <w:bookmarkStart w:id="4" w:name="_Toc219225460"/>
      <w:r>
        <w:lastRenderedPageBreak/>
        <w:t>Actions qualités</w:t>
      </w:r>
      <w:bookmarkEnd w:id="4"/>
      <w:r w:rsidR="00F637E0" w:rsidRPr="00F637E0">
        <w:t xml:space="preserve"> </w:t>
      </w:r>
    </w:p>
    <w:p w14:paraId="2AD3EFA7" w14:textId="77777777" w:rsidR="00F637E0" w:rsidRDefault="00F637E0" w:rsidP="00F637E0">
      <w:pPr>
        <w:ind w:firstLine="708"/>
        <w:jc w:val="both"/>
      </w:pPr>
      <w:r>
        <w:t xml:space="preserve">Afin de garantir une homogénéité dans le fonctionnement de chaque groupe et de préparer le terrain dans l’optique de l’intégration finale, les responsables qualité de chaque module se sont réunis régulièrement pour mettre en place des actions qualité et définir de bonnes pratiques de développement à un niveau global. Nous avons donc peu à peu mis en place certaines règles, le plus possible en accord avec les préférences de chacun, ainsi que des astuces pour aider au développement. </w:t>
      </w:r>
    </w:p>
    <w:p w14:paraId="1F9D9AC8" w14:textId="77777777" w:rsidR="00F637E0" w:rsidRDefault="00F637E0" w:rsidP="00F637E0">
      <w:pPr>
        <w:pStyle w:val="Titre3"/>
      </w:pPr>
      <w:bookmarkStart w:id="5" w:name="_Toc219225461"/>
      <w:r>
        <w:t>Choix des outils</w:t>
      </w:r>
      <w:bookmarkEnd w:id="5"/>
    </w:p>
    <w:p w14:paraId="7C47BE93" w14:textId="77777777" w:rsidR="00F637E0" w:rsidRDefault="00F637E0" w:rsidP="00F637E0">
      <w:pPr>
        <w:ind w:firstLine="708"/>
        <w:jc w:val="both"/>
      </w:pPr>
      <w:r>
        <w:t>Dans un premier temps, il a fallu définir avec l’ensemble du groupe les outils qui seront utilisés par la suite pour éviter les incompatibilités.</w:t>
      </w:r>
    </w:p>
    <w:p w14:paraId="6766F806" w14:textId="77777777" w:rsidR="00F637E0" w:rsidRDefault="00F637E0" w:rsidP="00F637E0">
      <w:pPr>
        <w:ind w:firstLine="708"/>
        <w:jc w:val="both"/>
      </w:pPr>
      <w:r>
        <w:t xml:space="preserve">De manière générale, le projet sera codé en langage </w:t>
      </w:r>
      <w:r w:rsidRPr="001C2B0E">
        <w:rPr>
          <w:i/>
        </w:rPr>
        <w:t>Java</w:t>
      </w:r>
      <w:r>
        <w:t xml:space="preserve">. L’intérêt est sa portabilité et les nombreux outils dont le langage dispose pour faciliter le développement et la validation d’applications. Afin de garantir l’accès au code pour tous, il a été décidé de stocker l’ensemble du projet sur </w:t>
      </w:r>
      <w:r w:rsidRPr="001C2B0E">
        <w:rPr>
          <w:i/>
        </w:rPr>
        <w:t>Google</w:t>
      </w:r>
      <w:r w:rsidRPr="00626D63">
        <w:t xml:space="preserve"> </w:t>
      </w:r>
      <w:r w:rsidRPr="001C2B0E">
        <w:rPr>
          <w:i/>
        </w:rPr>
        <w:t>code</w:t>
      </w:r>
      <w:r>
        <w:t xml:space="preserve"> et d’utiliser le </w:t>
      </w:r>
      <w:r w:rsidRPr="001C2B0E">
        <w:rPr>
          <w:i/>
        </w:rPr>
        <w:t>SVN</w:t>
      </w:r>
      <w:r>
        <w:t xml:space="preserve">. </w:t>
      </w:r>
    </w:p>
    <w:p w14:paraId="7445EA4C" w14:textId="77777777" w:rsidR="00F637E0" w:rsidRDefault="00F637E0" w:rsidP="00F637E0">
      <w:pPr>
        <w:ind w:firstLine="708"/>
        <w:jc w:val="both"/>
      </w:pPr>
      <w:r>
        <w:t xml:space="preserve">L’outil pour le développement est </w:t>
      </w:r>
      <w:r w:rsidRPr="001C2B0E">
        <w:rPr>
          <w:i/>
        </w:rPr>
        <w:t>Netbeans</w:t>
      </w:r>
      <w:r>
        <w:t xml:space="preserve"> qui propose d’intéressantes fonctionnalités pour le formatage du code. Afin de générer la documentation du code, nous utiliserons l’outil </w:t>
      </w:r>
      <w:r w:rsidRPr="001C2B0E">
        <w:rPr>
          <w:i/>
        </w:rPr>
        <w:t>Javadoc</w:t>
      </w:r>
      <w:r>
        <w:t xml:space="preserve">. Concernant les tests, nous utiliserons </w:t>
      </w:r>
      <w:r w:rsidRPr="001C2B0E">
        <w:rPr>
          <w:i/>
        </w:rPr>
        <w:t>JUnit</w:t>
      </w:r>
      <w:r>
        <w:t>.</w:t>
      </w:r>
    </w:p>
    <w:p w14:paraId="393A69EF" w14:textId="77777777" w:rsidR="00F637E0" w:rsidRDefault="00F637E0" w:rsidP="00F637E0">
      <w:pPr>
        <w:ind w:firstLine="708"/>
        <w:jc w:val="both"/>
      </w:pPr>
      <w:r>
        <w:t xml:space="preserve">Nous avons également décidé de tous utiliser le logiciel </w:t>
      </w:r>
      <w:r w:rsidRPr="001C2B0E">
        <w:rPr>
          <w:i/>
        </w:rPr>
        <w:t>Microsoft Word 2007</w:t>
      </w:r>
      <w:r>
        <w:t xml:space="preserve"> pour la documentation. L’intérêt de n’utiliser qu’un logiciel pour la documentation est de garder une homogénéité dans le format des documents ce qui permet plus de clarté et une rapidité de formatage. </w:t>
      </w:r>
    </w:p>
    <w:p w14:paraId="10FEC746" w14:textId="77777777" w:rsidR="00F637E0" w:rsidRDefault="00F637E0" w:rsidP="00F637E0">
      <w:pPr>
        <w:ind w:firstLine="708"/>
        <w:jc w:val="both"/>
      </w:pPr>
      <w:r>
        <w:t>Il est à noter que l’ensemble de ces outils a été choisi selon des critères précis qui sont, notamment, l’accessibilité à tous et la facilité d’utilisation.</w:t>
      </w:r>
    </w:p>
    <w:p w14:paraId="192F8CEB" w14:textId="77777777" w:rsidR="00F637E0" w:rsidRDefault="00F637E0" w:rsidP="00F637E0">
      <w:pPr>
        <w:pStyle w:val="Titre3"/>
      </w:pPr>
      <w:bookmarkStart w:id="6" w:name="_Toc219225462"/>
      <w:r w:rsidRPr="00F637E0">
        <w:t>Utilisation</w:t>
      </w:r>
      <w:r>
        <w:t xml:space="preserve"> du SVN</w:t>
      </w:r>
      <w:bookmarkEnd w:id="6"/>
    </w:p>
    <w:p w14:paraId="503DC798" w14:textId="77777777" w:rsidR="00F637E0" w:rsidRDefault="00F637E0" w:rsidP="00F637E0">
      <w:pPr>
        <w:ind w:firstLine="708"/>
        <w:jc w:val="both"/>
      </w:pPr>
      <w:r>
        <w:t xml:space="preserve">Concernant le SVN, l’action de l’équipe qualité s’est exercée essentiellement sur deux plans. Nous avons ainsi en premier lieu défini l’arborescence générale. Tout les livrables sont regroupés au sein d’un même dossier disponible sur le </w:t>
      </w:r>
      <w:r w:rsidRPr="002B7BEB">
        <w:t>Google code</w:t>
      </w:r>
      <w:r>
        <w:t xml:space="preserve"> et différentes catégories ont été créées afin de tout organiser et de ne pas polluer le code avec de la documentation, par exemple.</w:t>
      </w:r>
    </w:p>
    <w:p w14:paraId="6D1F0335" w14:textId="77777777" w:rsidR="00F637E0" w:rsidRPr="002B7BEB" w:rsidRDefault="00F637E0" w:rsidP="00F637E0">
      <w:pPr>
        <w:ind w:firstLine="708"/>
        <w:jc w:val="both"/>
      </w:pPr>
      <w:r>
        <w:t xml:space="preserve">De plus, certains étudiants n’étant pas familiers avec l’utilisation du </w:t>
      </w:r>
      <w:r w:rsidRPr="002B7BEB">
        <w:t xml:space="preserve">SVN </w:t>
      </w:r>
      <w:r>
        <w:t xml:space="preserve">et/ou l’utilisation de </w:t>
      </w:r>
      <w:r w:rsidRPr="002B7BEB">
        <w:t>Netbeans</w:t>
      </w:r>
      <w:r>
        <w:t>, nous avons mis en place des tutoriaux sous format vidéo.</w:t>
      </w:r>
    </w:p>
    <w:p w14:paraId="59CB0528" w14:textId="77777777" w:rsidR="00F637E0" w:rsidRDefault="00F637E0" w:rsidP="00F637E0">
      <w:pPr>
        <w:pStyle w:val="Titre3"/>
      </w:pPr>
      <w:bookmarkStart w:id="7" w:name="_Toc219225463"/>
      <w:r w:rsidRPr="00F637E0">
        <w:t>Documentation</w:t>
      </w:r>
      <w:bookmarkEnd w:id="7"/>
    </w:p>
    <w:p w14:paraId="5C91C7F1" w14:textId="77777777" w:rsidR="00F637E0" w:rsidRDefault="00F637E0" w:rsidP="00F637E0">
      <w:pPr>
        <w:ind w:firstLine="708"/>
        <w:jc w:val="both"/>
      </w:pPr>
      <w:r>
        <w:t>Afin de permettre à chacun d’accéder aisément à la documentation mise en place au fur et à mesure du projet, nous avons créé un espace documentaire dans le SVN. On peut y trouver les différents rapports à rendre au cours du semestre, ainsi qu’un document modèle pour la forme des rapports.</w:t>
      </w:r>
    </w:p>
    <w:p w14:paraId="5FB03E6B" w14:textId="77777777" w:rsidR="00F637E0" w:rsidRDefault="00F637E0" w:rsidP="00F637E0">
      <w:pPr>
        <w:ind w:firstLine="708"/>
        <w:jc w:val="both"/>
      </w:pPr>
      <w:r>
        <w:t>Nous y avons également intégré un document récapitulatif des démarches qualité qui sert de référent à la bonne conduite du projet.</w:t>
      </w:r>
    </w:p>
    <w:p w14:paraId="07576EDC" w14:textId="77777777" w:rsidR="00F637E0" w:rsidRPr="008936E3" w:rsidRDefault="00F637E0" w:rsidP="00F637E0">
      <w:pPr>
        <w:ind w:firstLine="708"/>
        <w:jc w:val="both"/>
      </w:pPr>
      <w:r>
        <w:lastRenderedPageBreak/>
        <w:t xml:space="preserve">Au fur et à mesure du développement, nous utiliserons l’outil </w:t>
      </w:r>
      <w:r w:rsidRPr="00DE3CFE">
        <w:t>Javadoc</w:t>
      </w:r>
      <w:r>
        <w:t xml:space="preserve"> afin de générer facilement la documentation du code.</w:t>
      </w:r>
    </w:p>
    <w:p w14:paraId="4044952F" w14:textId="77777777" w:rsidR="007C4719" w:rsidRPr="007C4719" w:rsidRDefault="00F637E0" w:rsidP="007C4719">
      <w:pPr>
        <w:pStyle w:val="Titre3"/>
      </w:pPr>
      <w:bookmarkStart w:id="8" w:name="_Toc219225464"/>
      <w:r>
        <w:t>Bonnes pratiques de codage</w:t>
      </w:r>
      <w:bookmarkEnd w:id="8"/>
    </w:p>
    <w:p w14:paraId="221C0CCF" w14:textId="77777777" w:rsidR="00F637E0" w:rsidRDefault="00F637E0" w:rsidP="00F637E0">
      <w:pPr>
        <w:ind w:firstLine="708"/>
        <w:jc w:val="both"/>
      </w:pPr>
      <w:r>
        <w:t xml:space="preserve">Afin de faciliter le travail de chacun et la reprise du code, des règles de bonnes pratiques de codage ont été définies, que l’on peut retrouver dans le document de référence de qualité évoqué précédemment. </w:t>
      </w:r>
    </w:p>
    <w:p w14:paraId="292427C9" w14:textId="77777777" w:rsidR="00F637E0" w:rsidRDefault="00F637E0" w:rsidP="00F637E0">
      <w:pPr>
        <w:ind w:firstLine="708"/>
        <w:jc w:val="both"/>
      </w:pPr>
      <w:r>
        <w:t xml:space="preserve">Dans un premier temps, nous avons défini la syntaxe à utiliser dans le code. Il est en effet plus aisé de comprendre un code où la syntaxe est similaire d’un fichier à l’autre. Pour cela, nous avons choisi d’utiliser l’anglais en langue d’écriture pour plus d’accessibilité. Nous avons également mis en place un tableau récapitulatif de la casse à utiliser pour les différents mots-clés </w:t>
      </w:r>
      <w:r w:rsidRPr="00B42633">
        <w:t>Java</w:t>
      </w:r>
      <w:r>
        <w:t>.</w:t>
      </w:r>
    </w:p>
    <w:tbl>
      <w:tblPr>
        <w:tblStyle w:val="Grille"/>
        <w:tblW w:w="0" w:type="auto"/>
        <w:tblBorders>
          <w:top w:val="single" w:sz="18" w:space="0" w:color="548DD4" w:themeColor="text2" w:themeTint="99"/>
          <w:left w:val="none" w:sz="0" w:space="0" w:color="auto"/>
          <w:bottom w:val="none" w:sz="0" w:space="0" w:color="auto"/>
          <w:right w:val="none" w:sz="0" w:space="0" w:color="auto"/>
          <w:insideH w:val="single" w:sz="8" w:space="0" w:color="548DD4" w:themeColor="text2" w:themeTint="99"/>
          <w:insideV w:val="single" w:sz="8" w:space="0" w:color="548DD4" w:themeColor="text2" w:themeTint="99"/>
        </w:tblBorders>
        <w:tblLook w:val="04A0" w:firstRow="1" w:lastRow="0" w:firstColumn="1" w:lastColumn="0" w:noHBand="0" w:noVBand="1"/>
      </w:tblPr>
      <w:tblGrid>
        <w:gridCol w:w="1526"/>
        <w:gridCol w:w="4177"/>
        <w:gridCol w:w="3509"/>
      </w:tblGrid>
      <w:tr w:rsidR="00F637E0" w:rsidRPr="00E5775C" w14:paraId="7971521A" w14:textId="77777777" w:rsidTr="007C4719">
        <w:trPr>
          <w:trHeight w:val="567"/>
        </w:trPr>
        <w:tc>
          <w:tcPr>
            <w:tcW w:w="1526" w:type="dxa"/>
            <w:tcBorders>
              <w:top w:val="nil"/>
              <w:bottom w:val="single" w:sz="18" w:space="0" w:color="548DD4" w:themeColor="text2" w:themeTint="99"/>
            </w:tcBorders>
            <w:vAlign w:val="center"/>
          </w:tcPr>
          <w:p w14:paraId="6B17018A" w14:textId="77777777" w:rsidR="00F637E0" w:rsidRPr="00E5775C" w:rsidRDefault="00F637E0" w:rsidP="007C4719">
            <w:pPr>
              <w:pStyle w:val="NormalWeb"/>
              <w:rPr>
                <w:rFonts w:asciiTheme="minorHAnsi" w:hAnsiTheme="minorHAnsi"/>
                <w:b/>
                <w:color w:val="548DD4" w:themeColor="text2" w:themeTint="99"/>
                <w:sz w:val="26"/>
                <w:szCs w:val="26"/>
              </w:rPr>
            </w:pPr>
          </w:p>
        </w:tc>
        <w:tc>
          <w:tcPr>
            <w:tcW w:w="4177" w:type="dxa"/>
            <w:tcBorders>
              <w:top w:val="nil"/>
              <w:bottom w:val="single" w:sz="18" w:space="0" w:color="548DD4" w:themeColor="text2" w:themeTint="99"/>
            </w:tcBorders>
            <w:vAlign w:val="center"/>
          </w:tcPr>
          <w:p w14:paraId="6CA2FBD3" w14:textId="77777777" w:rsidR="00F637E0" w:rsidRPr="00E5775C" w:rsidRDefault="00F637E0" w:rsidP="007C4719">
            <w:pPr>
              <w:pStyle w:val="NormalWeb"/>
              <w:rPr>
                <w:rFonts w:asciiTheme="minorHAnsi" w:hAnsiTheme="minorHAnsi"/>
                <w:b/>
                <w:color w:val="548DD4" w:themeColor="text2" w:themeTint="99"/>
                <w:sz w:val="26"/>
                <w:szCs w:val="26"/>
              </w:rPr>
            </w:pPr>
            <w:r>
              <w:rPr>
                <w:rFonts w:asciiTheme="minorHAnsi" w:hAnsiTheme="minorHAnsi"/>
                <w:b/>
                <w:color w:val="548DD4" w:themeColor="text2" w:themeTint="99"/>
                <w:sz w:val="26"/>
                <w:szCs w:val="26"/>
              </w:rPr>
              <w:t>Syntaxe</w:t>
            </w:r>
          </w:p>
        </w:tc>
        <w:tc>
          <w:tcPr>
            <w:tcW w:w="3509" w:type="dxa"/>
            <w:tcBorders>
              <w:top w:val="nil"/>
              <w:bottom w:val="single" w:sz="18" w:space="0" w:color="548DD4" w:themeColor="text2" w:themeTint="99"/>
            </w:tcBorders>
            <w:vAlign w:val="center"/>
          </w:tcPr>
          <w:p w14:paraId="43A3AEAF" w14:textId="77777777" w:rsidR="00F637E0" w:rsidRPr="00E5775C" w:rsidRDefault="00F637E0" w:rsidP="007C4719">
            <w:pPr>
              <w:pStyle w:val="NormalWeb"/>
              <w:rPr>
                <w:rFonts w:asciiTheme="minorHAnsi" w:hAnsiTheme="minorHAnsi"/>
                <w:b/>
                <w:color w:val="548DD4" w:themeColor="text2" w:themeTint="99"/>
                <w:sz w:val="26"/>
                <w:szCs w:val="26"/>
              </w:rPr>
            </w:pPr>
            <w:r>
              <w:rPr>
                <w:rFonts w:asciiTheme="minorHAnsi" w:hAnsiTheme="minorHAnsi"/>
                <w:b/>
                <w:color w:val="548DD4" w:themeColor="text2" w:themeTint="99"/>
                <w:sz w:val="26"/>
                <w:szCs w:val="26"/>
              </w:rPr>
              <w:t>Example</w:t>
            </w:r>
          </w:p>
        </w:tc>
      </w:tr>
      <w:tr w:rsidR="00F637E0" w:rsidRPr="00804A7C" w14:paraId="0A094ED3" w14:textId="77777777" w:rsidTr="007C4719">
        <w:trPr>
          <w:trHeight w:val="567"/>
        </w:trPr>
        <w:tc>
          <w:tcPr>
            <w:tcW w:w="1526" w:type="dxa"/>
            <w:tcBorders>
              <w:top w:val="single" w:sz="18" w:space="0" w:color="548DD4" w:themeColor="text2" w:themeTint="99"/>
            </w:tcBorders>
            <w:vAlign w:val="center"/>
          </w:tcPr>
          <w:p w14:paraId="0B67AA2E" w14:textId="77777777" w:rsidR="00F637E0" w:rsidRPr="009A6429" w:rsidRDefault="00F637E0" w:rsidP="007C4719">
            <w:pPr>
              <w:pStyle w:val="NormalWeb"/>
              <w:tabs>
                <w:tab w:val="left" w:pos="2020"/>
              </w:tabs>
              <w:rPr>
                <w:rFonts w:asciiTheme="minorHAnsi" w:hAnsiTheme="minorHAnsi"/>
                <w:b/>
              </w:rPr>
            </w:pPr>
            <w:r w:rsidRPr="009A6429">
              <w:rPr>
                <w:rFonts w:asciiTheme="minorHAnsi" w:hAnsiTheme="minorHAnsi"/>
                <w:b/>
              </w:rPr>
              <w:t>Classes</w:t>
            </w:r>
            <w:r w:rsidRPr="009A6429">
              <w:rPr>
                <w:rFonts w:asciiTheme="minorHAnsi" w:hAnsiTheme="minorHAnsi"/>
                <w:b/>
              </w:rPr>
              <w:tab/>
            </w:r>
          </w:p>
        </w:tc>
        <w:tc>
          <w:tcPr>
            <w:tcW w:w="4177" w:type="dxa"/>
            <w:tcBorders>
              <w:top w:val="single" w:sz="18" w:space="0" w:color="548DD4" w:themeColor="text2" w:themeTint="99"/>
            </w:tcBorders>
            <w:vAlign w:val="center"/>
          </w:tcPr>
          <w:p w14:paraId="22F86E92" w14:textId="77777777" w:rsidR="00F637E0" w:rsidRPr="00804A7C" w:rsidRDefault="00F637E0" w:rsidP="007C4719">
            <w:pPr>
              <w:pStyle w:val="NormalWeb"/>
              <w:rPr>
                <w:rFonts w:asciiTheme="minorHAnsi" w:hAnsiTheme="minorHAnsi"/>
              </w:rPr>
            </w:pPr>
            <w:r>
              <w:rPr>
                <w:rFonts w:asciiTheme="minorHAnsi" w:hAnsiTheme="minorHAnsi"/>
              </w:rPr>
              <w:t>CamelCase</w:t>
            </w:r>
          </w:p>
        </w:tc>
        <w:tc>
          <w:tcPr>
            <w:tcW w:w="3509" w:type="dxa"/>
            <w:tcBorders>
              <w:top w:val="single" w:sz="18" w:space="0" w:color="548DD4" w:themeColor="text2" w:themeTint="99"/>
            </w:tcBorders>
            <w:vAlign w:val="center"/>
          </w:tcPr>
          <w:p w14:paraId="2FB691EF" w14:textId="77777777" w:rsidR="00F637E0" w:rsidRPr="00804A7C" w:rsidRDefault="00F637E0" w:rsidP="007C4719">
            <w:pPr>
              <w:pStyle w:val="NormalWeb"/>
              <w:rPr>
                <w:rFonts w:asciiTheme="minorHAnsi" w:hAnsiTheme="minorHAnsi"/>
              </w:rPr>
            </w:pPr>
            <w:r>
              <w:t>class DiscountManager</w:t>
            </w:r>
          </w:p>
        </w:tc>
      </w:tr>
      <w:tr w:rsidR="00F637E0" w:rsidRPr="00804A7C" w14:paraId="405700F3" w14:textId="77777777" w:rsidTr="007C4719">
        <w:trPr>
          <w:trHeight w:val="567"/>
        </w:trPr>
        <w:tc>
          <w:tcPr>
            <w:tcW w:w="1526" w:type="dxa"/>
            <w:vAlign w:val="center"/>
          </w:tcPr>
          <w:p w14:paraId="2221B5B1" w14:textId="77777777" w:rsidR="00F637E0" w:rsidRPr="009A6429" w:rsidRDefault="00F637E0" w:rsidP="007C4719">
            <w:pPr>
              <w:pStyle w:val="NormalWeb"/>
              <w:rPr>
                <w:rFonts w:asciiTheme="minorHAnsi" w:hAnsiTheme="minorHAnsi"/>
                <w:b/>
              </w:rPr>
            </w:pPr>
            <w:r w:rsidRPr="009A6429">
              <w:rPr>
                <w:rFonts w:asciiTheme="minorHAnsi" w:hAnsiTheme="minorHAnsi"/>
                <w:b/>
              </w:rPr>
              <w:t>Interfaces</w:t>
            </w:r>
          </w:p>
        </w:tc>
        <w:tc>
          <w:tcPr>
            <w:tcW w:w="4177" w:type="dxa"/>
            <w:vAlign w:val="center"/>
          </w:tcPr>
          <w:p w14:paraId="02441442" w14:textId="77777777" w:rsidR="00F637E0" w:rsidRPr="00804A7C" w:rsidRDefault="00F637E0" w:rsidP="007C4719">
            <w:pPr>
              <w:pStyle w:val="NormalWeb"/>
              <w:rPr>
                <w:rFonts w:asciiTheme="minorHAnsi" w:hAnsiTheme="minorHAnsi"/>
              </w:rPr>
            </w:pPr>
            <w:r>
              <w:rPr>
                <w:rFonts w:asciiTheme="minorHAnsi" w:hAnsiTheme="minorHAnsi"/>
              </w:rPr>
              <w:t>CamelCase</w:t>
            </w:r>
          </w:p>
        </w:tc>
        <w:tc>
          <w:tcPr>
            <w:tcW w:w="3509" w:type="dxa"/>
            <w:vAlign w:val="center"/>
          </w:tcPr>
          <w:p w14:paraId="08C9C9FF" w14:textId="77777777" w:rsidR="00F637E0" w:rsidRPr="00804A7C" w:rsidRDefault="00F637E0" w:rsidP="007C4719">
            <w:pPr>
              <w:pStyle w:val="NormalWeb"/>
              <w:rPr>
                <w:rFonts w:asciiTheme="minorHAnsi" w:hAnsiTheme="minorHAnsi"/>
              </w:rPr>
            </w:pPr>
            <w:r>
              <w:t>interface Serializable</w:t>
            </w:r>
          </w:p>
        </w:tc>
      </w:tr>
      <w:tr w:rsidR="00F637E0" w:rsidRPr="00804A7C" w14:paraId="6FEAA6B5" w14:textId="77777777" w:rsidTr="007C4719">
        <w:trPr>
          <w:trHeight w:val="567"/>
        </w:trPr>
        <w:tc>
          <w:tcPr>
            <w:tcW w:w="1526" w:type="dxa"/>
            <w:vAlign w:val="center"/>
          </w:tcPr>
          <w:p w14:paraId="64CC356B" w14:textId="77777777" w:rsidR="00F637E0" w:rsidRPr="009A6429" w:rsidRDefault="00F637E0" w:rsidP="007C4719">
            <w:pPr>
              <w:pStyle w:val="NormalWeb"/>
              <w:rPr>
                <w:rFonts w:asciiTheme="minorHAnsi" w:hAnsiTheme="minorHAnsi"/>
                <w:b/>
              </w:rPr>
            </w:pPr>
            <w:r>
              <w:rPr>
                <w:rFonts w:asciiTheme="minorHAnsi" w:hAnsiTheme="minorHAnsi"/>
                <w:b/>
              </w:rPr>
              <w:t>Mé</w:t>
            </w:r>
            <w:r w:rsidRPr="009A6429">
              <w:rPr>
                <w:rFonts w:asciiTheme="minorHAnsi" w:hAnsiTheme="minorHAnsi"/>
                <w:b/>
              </w:rPr>
              <w:t>thodes</w:t>
            </w:r>
          </w:p>
        </w:tc>
        <w:tc>
          <w:tcPr>
            <w:tcW w:w="4177" w:type="dxa"/>
            <w:vAlign w:val="center"/>
          </w:tcPr>
          <w:p w14:paraId="092A41E9" w14:textId="77777777" w:rsidR="00F637E0" w:rsidRPr="00804A7C" w:rsidRDefault="00F637E0" w:rsidP="007C4719">
            <w:pPr>
              <w:pStyle w:val="NormalWeb"/>
              <w:rPr>
                <w:rFonts w:asciiTheme="minorHAnsi" w:hAnsiTheme="minorHAnsi"/>
              </w:rPr>
            </w:pPr>
            <w:r>
              <w:rPr>
                <w:rFonts w:asciiTheme="minorHAnsi" w:hAnsiTheme="minorHAnsi"/>
              </w:rPr>
              <w:t>mixedCase</w:t>
            </w:r>
          </w:p>
        </w:tc>
        <w:tc>
          <w:tcPr>
            <w:tcW w:w="3509" w:type="dxa"/>
            <w:vAlign w:val="center"/>
          </w:tcPr>
          <w:p w14:paraId="352F3AAC" w14:textId="77777777" w:rsidR="00F637E0" w:rsidRPr="00804A7C" w:rsidRDefault="00F637E0" w:rsidP="007C4719">
            <w:pPr>
              <w:pStyle w:val="NormalWeb"/>
              <w:keepNext/>
              <w:rPr>
                <w:rFonts w:asciiTheme="minorHAnsi" w:hAnsiTheme="minorHAnsi"/>
              </w:rPr>
            </w:pPr>
            <w:r>
              <w:t>string calculateDiscount</w:t>
            </w:r>
          </w:p>
        </w:tc>
      </w:tr>
      <w:tr w:rsidR="00F637E0" w:rsidRPr="00804A7C" w14:paraId="13734D29" w14:textId="77777777" w:rsidTr="007C4719">
        <w:trPr>
          <w:trHeight w:val="567"/>
        </w:trPr>
        <w:tc>
          <w:tcPr>
            <w:tcW w:w="1526" w:type="dxa"/>
            <w:vAlign w:val="center"/>
          </w:tcPr>
          <w:p w14:paraId="180A5FDF" w14:textId="77777777" w:rsidR="00F637E0" w:rsidRPr="009A6429" w:rsidRDefault="00F637E0" w:rsidP="007C4719">
            <w:pPr>
              <w:pStyle w:val="NormalWeb"/>
              <w:rPr>
                <w:rFonts w:asciiTheme="minorHAnsi" w:hAnsiTheme="minorHAnsi"/>
                <w:b/>
              </w:rPr>
            </w:pPr>
            <w:r>
              <w:rPr>
                <w:rFonts w:asciiTheme="minorHAnsi" w:hAnsiTheme="minorHAnsi"/>
                <w:b/>
              </w:rPr>
              <w:t>Variables</w:t>
            </w:r>
          </w:p>
        </w:tc>
        <w:tc>
          <w:tcPr>
            <w:tcW w:w="4177" w:type="dxa"/>
            <w:vAlign w:val="center"/>
          </w:tcPr>
          <w:p w14:paraId="610CBA10" w14:textId="77777777" w:rsidR="00F637E0" w:rsidRPr="00804A7C" w:rsidRDefault="00F637E0" w:rsidP="007C4719">
            <w:pPr>
              <w:pStyle w:val="NormalWeb"/>
              <w:rPr>
                <w:rFonts w:asciiTheme="minorHAnsi" w:hAnsiTheme="minorHAnsi"/>
              </w:rPr>
            </w:pPr>
            <w:r>
              <w:rPr>
                <w:rFonts w:asciiTheme="minorHAnsi" w:hAnsiTheme="minorHAnsi"/>
              </w:rPr>
              <w:t>mixedCase</w:t>
            </w:r>
          </w:p>
        </w:tc>
        <w:tc>
          <w:tcPr>
            <w:tcW w:w="3509" w:type="dxa"/>
            <w:vAlign w:val="center"/>
          </w:tcPr>
          <w:p w14:paraId="404ADFAA" w14:textId="77777777" w:rsidR="00F637E0" w:rsidRPr="00804A7C" w:rsidRDefault="00F637E0" w:rsidP="007C4719">
            <w:pPr>
              <w:pStyle w:val="NormalWeb"/>
              <w:keepNext/>
              <w:rPr>
                <w:rFonts w:asciiTheme="minorHAnsi" w:hAnsiTheme="minorHAnsi"/>
              </w:rPr>
            </w:pPr>
            <w:r>
              <w:t>int totalDiscount</w:t>
            </w:r>
          </w:p>
        </w:tc>
      </w:tr>
      <w:tr w:rsidR="00F637E0" w:rsidRPr="00430858" w14:paraId="1DCB901E" w14:textId="77777777" w:rsidTr="007C4719">
        <w:trPr>
          <w:trHeight w:val="567"/>
        </w:trPr>
        <w:tc>
          <w:tcPr>
            <w:tcW w:w="1526" w:type="dxa"/>
            <w:vAlign w:val="center"/>
          </w:tcPr>
          <w:p w14:paraId="4963CD8C" w14:textId="77777777" w:rsidR="00F637E0" w:rsidRPr="009A6429" w:rsidRDefault="00F637E0" w:rsidP="007C4719">
            <w:pPr>
              <w:pStyle w:val="NormalWeb"/>
              <w:rPr>
                <w:rFonts w:asciiTheme="minorHAnsi" w:hAnsiTheme="minorHAnsi"/>
                <w:b/>
              </w:rPr>
            </w:pPr>
            <w:r>
              <w:rPr>
                <w:rFonts w:asciiTheme="minorHAnsi" w:hAnsiTheme="minorHAnsi"/>
                <w:b/>
              </w:rPr>
              <w:t>Constantes</w:t>
            </w:r>
          </w:p>
        </w:tc>
        <w:tc>
          <w:tcPr>
            <w:tcW w:w="4177" w:type="dxa"/>
            <w:vAlign w:val="center"/>
          </w:tcPr>
          <w:p w14:paraId="14D161C8" w14:textId="77777777" w:rsidR="00F637E0" w:rsidRPr="00804A7C" w:rsidRDefault="00F637E0" w:rsidP="007C4719">
            <w:pPr>
              <w:pStyle w:val="NormalWeb"/>
              <w:rPr>
                <w:rFonts w:asciiTheme="minorHAnsi" w:hAnsiTheme="minorHAnsi"/>
              </w:rPr>
            </w:pPr>
            <w:r>
              <w:t>UPPERCASE_WITH_UNDERSCORES</w:t>
            </w:r>
          </w:p>
        </w:tc>
        <w:tc>
          <w:tcPr>
            <w:tcW w:w="3509" w:type="dxa"/>
            <w:vAlign w:val="center"/>
          </w:tcPr>
          <w:p w14:paraId="3FA0FB0A" w14:textId="77777777" w:rsidR="00F637E0" w:rsidRPr="00A44EBF" w:rsidRDefault="00F637E0" w:rsidP="007C4719">
            <w:pPr>
              <w:pStyle w:val="NormalWeb"/>
              <w:keepNext/>
              <w:rPr>
                <w:lang w:val="en-US"/>
              </w:rPr>
            </w:pPr>
            <w:r w:rsidRPr="00A44EBF">
              <w:rPr>
                <w:lang w:val="en-US"/>
              </w:rPr>
              <w:t>static final int DAYS_IN_A_YEAR = 365</w:t>
            </w:r>
          </w:p>
        </w:tc>
      </w:tr>
    </w:tbl>
    <w:p w14:paraId="25648E71" w14:textId="77777777" w:rsidR="00F637E0" w:rsidRPr="00A44EBF" w:rsidRDefault="00F637E0" w:rsidP="00F637E0">
      <w:pPr>
        <w:pStyle w:val="Lgende"/>
        <w:jc w:val="center"/>
        <w:rPr>
          <w:lang w:val="en-US"/>
        </w:rPr>
      </w:pPr>
    </w:p>
    <w:p w14:paraId="1DB939BA" w14:textId="321927F8" w:rsidR="00F637E0" w:rsidRDefault="00F637E0" w:rsidP="00F637E0">
      <w:pPr>
        <w:pStyle w:val="Lgende"/>
        <w:jc w:val="center"/>
      </w:pPr>
      <w:bookmarkStart w:id="9" w:name="_Toc219225450"/>
      <w:r>
        <w:t xml:space="preserve">Tableau </w:t>
      </w:r>
      <w:fldSimple w:instr=" SEQ Tableau \* ARABIC ">
        <w:r w:rsidR="00E077FF">
          <w:rPr>
            <w:noProof/>
          </w:rPr>
          <w:t>1</w:t>
        </w:r>
      </w:fldSimple>
      <w:r w:rsidR="007C15D1">
        <w:t xml:space="preserve"> : S</w:t>
      </w:r>
      <w:r>
        <w:t>yntaxe des mots-clés dans le code</w:t>
      </w:r>
      <w:bookmarkEnd w:id="9"/>
    </w:p>
    <w:p w14:paraId="65E862A5" w14:textId="77777777" w:rsidR="000A2485" w:rsidRDefault="007C4719" w:rsidP="000A2485">
      <w:pPr>
        <w:pStyle w:val="Titre2"/>
      </w:pPr>
      <w:r>
        <w:br w:type="page"/>
      </w:r>
      <w:bookmarkStart w:id="10" w:name="_Toc219225465"/>
      <w:r w:rsidR="000A2485">
        <w:lastRenderedPageBreak/>
        <w:t>Analyse des risques</w:t>
      </w:r>
      <w:bookmarkEnd w:id="10"/>
    </w:p>
    <w:p w14:paraId="1F1D381F" w14:textId="77777777" w:rsidR="00190D7D" w:rsidRDefault="00190D7D" w:rsidP="00190D7D">
      <w:pPr>
        <w:pStyle w:val="Titre3"/>
      </w:pPr>
      <w:bookmarkStart w:id="11" w:name="_Toc219225466"/>
      <w:r>
        <w:t>Objectifs</w:t>
      </w:r>
      <w:bookmarkEnd w:id="11"/>
    </w:p>
    <w:p w14:paraId="3EFED17B" w14:textId="77777777" w:rsidR="00190D7D" w:rsidRDefault="00190D7D" w:rsidP="00190D7D">
      <w:pPr>
        <w:ind w:firstLine="708"/>
        <w:jc w:val="both"/>
      </w:pPr>
      <w:r w:rsidRPr="00190D7D">
        <w:t>L’analyse des risques permet de quantifier les probabilités et les impacts des dangers qui menacent le projet. L’objectif de cette analyse est de prévenir l’apparition de ces problèmes, et de prévoir un scénario dans le cas où il</w:t>
      </w:r>
      <w:r>
        <w:t>s</w:t>
      </w:r>
      <w:r w:rsidRPr="00190D7D">
        <w:t xml:space="preserve"> se produiraient malgré les mesures prises.</w:t>
      </w:r>
    </w:p>
    <w:p w14:paraId="50B73BD1" w14:textId="77777777" w:rsidR="00190D7D" w:rsidRDefault="00190D7D" w:rsidP="00190D7D">
      <w:pPr>
        <w:ind w:firstLine="708"/>
        <w:jc w:val="both"/>
      </w:pPr>
      <w:r w:rsidRPr="00190D7D">
        <w:t>Nous avons distingué l’analyse des risques à l’échelle globale du projet, et l’analyse des risques spécifiques de chaque module.</w:t>
      </w:r>
    </w:p>
    <w:p w14:paraId="207E9C7E" w14:textId="77777777" w:rsidR="00190D7D" w:rsidRDefault="00190D7D" w:rsidP="00190D7D">
      <w:pPr>
        <w:ind w:firstLine="708"/>
        <w:jc w:val="both"/>
      </w:pPr>
    </w:p>
    <w:p w14:paraId="34463FE7" w14:textId="77777777" w:rsidR="00190D7D" w:rsidRDefault="00190D7D" w:rsidP="00190D7D">
      <w:pPr>
        <w:pStyle w:val="Titre3"/>
      </w:pPr>
      <w:bookmarkStart w:id="12" w:name="_Toc219225467"/>
      <w:r>
        <w:t>Méthodologie</w:t>
      </w:r>
      <w:bookmarkEnd w:id="12"/>
    </w:p>
    <w:p w14:paraId="060E4841" w14:textId="77777777" w:rsidR="00190D7D" w:rsidRDefault="00190D7D" w:rsidP="00190D7D">
      <w:pPr>
        <w:ind w:firstLine="708"/>
        <w:jc w:val="both"/>
      </w:pPr>
      <w:r w:rsidRPr="00190D7D">
        <w:t>Nous avons distingué 4 classes de risques en fonction de leur probabilité de se produire et de leur impact. Ces classes A, B, C, et D indiquent ainsi l’importance à accorder à chaque risque.</w:t>
      </w:r>
    </w:p>
    <w:tbl>
      <w:tblPr>
        <w:tblW w:w="0" w:type="auto"/>
        <w:jc w:val="center"/>
        <w:tblCellMar>
          <w:top w:w="15" w:type="dxa"/>
          <w:left w:w="15" w:type="dxa"/>
          <w:bottom w:w="15" w:type="dxa"/>
          <w:right w:w="15" w:type="dxa"/>
        </w:tblCellMar>
        <w:tblLook w:val="04A0" w:firstRow="1" w:lastRow="0" w:firstColumn="1" w:lastColumn="0" w:noHBand="0" w:noVBand="1"/>
      </w:tblPr>
      <w:tblGrid>
        <w:gridCol w:w="1626"/>
        <w:gridCol w:w="1995"/>
        <w:gridCol w:w="2069"/>
      </w:tblGrid>
      <w:tr w:rsidR="00190D7D" w14:paraId="5CA668AE" w14:textId="77777777" w:rsidTr="00190D7D">
        <w:trPr>
          <w:jc w:val="center"/>
        </w:trPr>
        <w:tc>
          <w:tcPr>
            <w:tcW w:w="0" w:type="auto"/>
            <w:tcBorders>
              <w:bottom w:val="single" w:sz="18" w:space="0" w:color="4F81BD" w:themeColor="accent1"/>
              <w:right w:val="single" w:sz="18" w:space="0" w:color="4F81BD" w:themeColor="accent1"/>
            </w:tcBorders>
            <w:shd w:val="clear" w:color="auto" w:fill="auto"/>
            <w:tcMar>
              <w:top w:w="105" w:type="dxa"/>
              <w:left w:w="105" w:type="dxa"/>
              <w:bottom w:w="105" w:type="dxa"/>
              <w:right w:w="105" w:type="dxa"/>
            </w:tcMar>
            <w:hideMark/>
          </w:tcPr>
          <w:p w14:paraId="6CF69617" w14:textId="77777777" w:rsidR="00190D7D" w:rsidRDefault="00190D7D">
            <w:pPr>
              <w:rPr>
                <w:sz w:val="1"/>
                <w:szCs w:val="24"/>
              </w:rPr>
            </w:pPr>
          </w:p>
        </w:tc>
        <w:tc>
          <w:tcPr>
            <w:tcW w:w="0" w:type="auto"/>
            <w:tcBorders>
              <w:left w:val="single" w:sz="1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4AE8DE33" w14:textId="77777777" w:rsidR="00190D7D" w:rsidRDefault="00190D7D" w:rsidP="00190D7D">
            <w:pPr>
              <w:pStyle w:val="NormalWeb"/>
            </w:pPr>
            <w:r w:rsidRPr="00190D7D">
              <w:rPr>
                <w:rFonts w:asciiTheme="minorHAnsi" w:hAnsiTheme="minorHAnsi"/>
                <w:b/>
                <w:color w:val="548DD4" w:themeColor="text2" w:themeTint="99"/>
                <w:sz w:val="26"/>
                <w:szCs w:val="26"/>
              </w:rPr>
              <w:t>Probabilité forte</w:t>
            </w:r>
          </w:p>
        </w:tc>
        <w:tc>
          <w:tcPr>
            <w:tcW w:w="0" w:type="auto"/>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62A12F74" w14:textId="77777777" w:rsidR="00190D7D" w:rsidRDefault="00190D7D" w:rsidP="00190D7D">
            <w:pPr>
              <w:pStyle w:val="NormalWeb"/>
            </w:pPr>
            <w:r w:rsidRPr="00190D7D">
              <w:rPr>
                <w:rFonts w:asciiTheme="minorHAnsi" w:hAnsiTheme="minorHAnsi"/>
                <w:b/>
                <w:color w:val="548DD4" w:themeColor="text2" w:themeTint="99"/>
                <w:sz w:val="26"/>
                <w:szCs w:val="26"/>
              </w:rPr>
              <w:t>Probabilité faible</w:t>
            </w:r>
          </w:p>
        </w:tc>
      </w:tr>
      <w:tr w:rsidR="00190D7D" w14:paraId="74425641" w14:textId="77777777" w:rsidTr="00190D7D">
        <w:trPr>
          <w:jc w:val="center"/>
        </w:trPr>
        <w:tc>
          <w:tcPr>
            <w:tcW w:w="0" w:type="auto"/>
            <w:tcBorders>
              <w:top w:val="single" w:sz="18" w:space="0" w:color="4F81BD" w:themeColor="accent1"/>
              <w:bottom w:val="single" w:sz="6" w:space="0" w:color="4F81BD" w:themeColor="accent1"/>
              <w:right w:val="single" w:sz="18" w:space="0" w:color="4F81BD" w:themeColor="accent1"/>
            </w:tcBorders>
            <w:shd w:val="clear" w:color="auto" w:fill="auto"/>
            <w:tcMar>
              <w:top w:w="105" w:type="dxa"/>
              <w:left w:w="105" w:type="dxa"/>
              <w:bottom w:w="105" w:type="dxa"/>
              <w:right w:w="105" w:type="dxa"/>
            </w:tcMar>
            <w:hideMark/>
          </w:tcPr>
          <w:p w14:paraId="770AB87E" w14:textId="77777777" w:rsidR="00190D7D" w:rsidRDefault="00190D7D" w:rsidP="00190D7D">
            <w:pPr>
              <w:pStyle w:val="NormalWeb"/>
            </w:pPr>
            <w:r w:rsidRPr="00190D7D">
              <w:rPr>
                <w:rFonts w:asciiTheme="minorHAnsi" w:hAnsiTheme="minorHAnsi"/>
                <w:b/>
                <w:color w:val="548DD4" w:themeColor="text2" w:themeTint="99"/>
                <w:sz w:val="26"/>
                <w:szCs w:val="26"/>
              </w:rPr>
              <w:t>Impact fort</w:t>
            </w:r>
          </w:p>
        </w:tc>
        <w:tc>
          <w:tcPr>
            <w:tcW w:w="0" w:type="auto"/>
            <w:tcBorders>
              <w:top w:val="single" w:sz="18" w:space="0" w:color="4F81BD" w:themeColor="accent1"/>
              <w:left w:val="single" w:sz="18" w:space="0" w:color="4F81BD" w:themeColor="accent1"/>
              <w:bottom w:val="single" w:sz="6" w:space="0" w:color="4F81BD" w:themeColor="accent1"/>
              <w:right w:val="single" w:sz="6" w:space="0" w:color="4F81BD" w:themeColor="accent1"/>
            </w:tcBorders>
            <w:shd w:val="clear" w:color="auto" w:fill="auto"/>
            <w:tcMar>
              <w:top w:w="105" w:type="dxa"/>
              <w:left w:w="105" w:type="dxa"/>
              <w:bottom w:w="105" w:type="dxa"/>
              <w:right w:w="105" w:type="dxa"/>
            </w:tcMar>
            <w:hideMark/>
          </w:tcPr>
          <w:p w14:paraId="7154BF71" w14:textId="77777777" w:rsidR="00190D7D" w:rsidRDefault="00190D7D" w:rsidP="00190D7D">
            <w:pPr>
              <w:spacing w:after="0" w:line="0" w:lineRule="atLeast"/>
              <w:jc w:val="center"/>
            </w:pPr>
            <w:r>
              <w:rPr>
                <w:rFonts w:ascii="Arial" w:hAnsi="Arial" w:cs="Arial"/>
                <w:color w:val="000000"/>
                <w:sz w:val="23"/>
                <w:szCs w:val="23"/>
              </w:rPr>
              <w:t>A</w:t>
            </w:r>
          </w:p>
        </w:tc>
        <w:tc>
          <w:tcPr>
            <w:tcW w:w="0" w:type="auto"/>
            <w:tcBorders>
              <w:top w:val="single" w:sz="18" w:space="0" w:color="4F81BD" w:themeColor="accent1"/>
              <w:left w:val="single" w:sz="6" w:space="0" w:color="4F81BD" w:themeColor="accent1"/>
              <w:bottom w:val="single" w:sz="6" w:space="0" w:color="4F81BD" w:themeColor="accent1"/>
            </w:tcBorders>
            <w:shd w:val="clear" w:color="auto" w:fill="auto"/>
            <w:tcMar>
              <w:top w:w="105" w:type="dxa"/>
              <w:left w:w="105" w:type="dxa"/>
              <w:bottom w:w="105" w:type="dxa"/>
              <w:right w:w="105" w:type="dxa"/>
            </w:tcMar>
            <w:hideMark/>
          </w:tcPr>
          <w:p w14:paraId="5B41540D" w14:textId="77777777" w:rsidR="00190D7D" w:rsidRDefault="00190D7D" w:rsidP="00190D7D">
            <w:pPr>
              <w:spacing w:after="0" w:line="0" w:lineRule="atLeast"/>
              <w:jc w:val="center"/>
            </w:pPr>
            <w:r>
              <w:rPr>
                <w:rFonts w:ascii="Arial" w:hAnsi="Arial" w:cs="Arial"/>
                <w:color w:val="000000"/>
                <w:sz w:val="23"/>
                <w:szCs w:val="23"/>
              </w:rPr>
              <w:t>B</w:t>
            </w:r>
          </w:p>
        </w:tc>
      </w:tr>
      <w:tr w:rsidR="00190D7D" w14:paraId="672EC815" w14:textId="77777777" w:rsidTr="00190D7D">
        <w:trPr>
          <w:jc w:val="center"/>
        </w:trPr>
        <w:tc>
          <w:tcPr>
            <w:tcW w:w="0" w:type="auto"/>
            <w:tcBorders>
              <w:top w:val="single" w:sz="6" w:space="0" w:color="4F81BD" w:themeColor="accent1"/>
              <w:right w:val="single" w:sz="18" w:space="0" w:color="4F81BD" w:themeColor="accent1"/>
            </w:tcBorders>
            <w:shd w:val="clear" w:color="auto" w:fill="auto"/>
            <w:tcMar>
              <w:top w:w="105" w:type="dxa"/>
              <w:left w:w="105" w:type="dxa"/>
              <w:bottom w:w="105" w:type="dxa"/>
              <w:right w:w="105" w:type="dxa"/>
            </w:tcMar>
            <w:hideMark/>
          </w:tcPr>
          <w:p w14:paraId="2FF3EC28" w14:textId="77777777" w:rsidR="00190D7D" w:rsidRDefault="00190D7D" w:rsidP="00190D7D">
            <w:pPr>
              <w:pStyle w:val="NormalWeb"/>
            </w:pPr>
            <w:r w:rsidRPr="00190D7D">
              <w:rPr>
                <w:rFonts w:asciiTheme="minorHAnsi" w:hAnsiTheme="minorHAnsi"/>
                <w:b/>
                <w:color w:val="548DD4" w:themeColor="text2" w:themeTint="99"/>
                <w:sz w:val="26"/>
                <w:szCs w:val="26"/>
              </w:rPr>
              <w:t>Impact faible</w:t>
            </w:r>
          </w:p>
        </w:tc>
        <w:tc>
          <w:tcPr>
            <w:tcW w:w="0" w:type="auto"/>
            <w:tcBorders>
              <w:top w:val="single" w:sz="6" w:space="0" w:color="4F81BD" w:themeColor="accent1"/>
              <w:left w:val="single" w:sz="18" w:space="0" w:color="4F81BD" w:themeColor="accent1"/>
              <w:right w:val="single" w:sz="6" w:space="0" w:color="4F81BD" w:themeColor="accent1"/>
            </w:tcBorders>
            <w:shd w:val="clear" w:color="auto" w:fill="auto"/>
            <w:tcMar>
              <w:top w:w="105" w:type="dxa"/>
              <w:left w:w="105" w:type="dxa"/>
              <w:bottom w:w="105" w:type="dxa"/>
              <w:right w:w="105" w:type="dxa"/>
            </w:tcMar>
            <w:hideMark/>
          </w:tcPr>
          <w:p w14:paraId="3BB78DC7" w14:textId="77777777" w:rsidR="00190D7D" w:rsidRDefault="00190D7D" w:rsidP="00190D7D">
            <w:pPr>
              <w:spacing w:after="0" w:line="0" w:lineRule="atLeast"/>
              <w:jc w:val="center"/>
            </w:pPr>
            <w:r>
              <w:rPr>
                <w:rFonts w:ascii="Arial" w:hAnsi="Arial" w:cs="Arial"/>
                <w:color w:val="000000"/>
                <w:sz w:val="23"/>
                <w:szCs w:val="23"/>
              </w:rPr>
              <w:t>C</w:t>
            </w:r>
          </w:p>
        </w:tc>
        <w:tc>
          <w:tcPr>
            <w:tcW w:w="0" w:type="auto"/>
            <w:tcBorders>
              <w:top w:val="single" w:sz="6" w:space="0" w:color="4F81BD" w:themeColor="accent1"/>
              <w:left w:val="single" w:sz="6" w:space="0" w:color="4F81BD" w:themeColor="accent1"/>
            </w:tcBorders>
            <w:shd w:val="clear" w:color="auto" w:fill="auto"/>
            <w:tcMar>
              <w:top w:w="105" w:type="dxa"/>
              <w:left w:w="105" w:type="dxa"/>
              <w:bottom w:w="105" w:type="dxa"/>
              <w:right w:w="105" w:type="dxa"/>
            </w:tcMar>
            <w:hideMark/>
          </w:tcPr>
          <w:p w14:paraId="0BC6DD91" w14:textId="77777777" w:rsidR="00190D7D" w:rsidRDefault="00190D7D" w:rsidP="00190D7D">
            <w:pPr>
              <w:spacing w:after="0" w:line="0" w:lineRule="atLeast"/>
              <w:jc w:val="center"/>
            </w:pPr>
            <w:r>
              <w:rPr>
                <w:rFonts w:ascii="Arial" w:hAnsi="Arial" w:cs="Arial"/>
                <w:color w:val="000000"/>
                <w:sz w:val="23"/>
                <w:szCs w:val="23"/>
              </w:rPr>
              <w:t>D</w:t>
            </w:r>
          </w:p>
        </w:tc>
      </w:tr>
    </w:tbl>
    <w:p w14:paraId="08BEC79E" w14:textId="049137DB" w:rsidR="00190D7D" w:rsidRDefault="00190D7D" w:rsidP="00190D7D">
      <w:pPr>
        <w:pStyle w:val="Lgende"/>
        <w:jc w:val="center"/>
      </w:pPr>
      <w:bookmarkStart w:id="13" w:name="_Toc219225451"/>
      <w:r>
        <w:t xml:space="preserve">Tableau </w:t>
      </w:r>
      <w:fldSimple w:instr=" SEQ Tableau \* ARABIC ">
        <w:r w:rsidR="00E077FF">
          <w:rPr>
            <w:noProof/>
          </w:rPr>
          <w:t>2</w:t>
        </w:r>
      </w:fldSimple>
      <w:r w:rsidR="007C15D1">
        <w:t>: M</w:t>
      </w:r>
      <w:r w:rsidRPr="008743A1">
        <w:t>atrice des classes de risques</w:t>
      </w:r>
      <w:bookmarkEnd w:id="13"/>
    </w:p>
    <w:p w14:paraId="19FCA0CA" w14:textId="77777777" w:rsidR="00190D7D" w:rsidRPr="00190D7D" w:rsidRDefault="00190D7D" w:rsidP="00190D7D"/>
    <w:p w14:paraId="0BB11531" w14:textId="77777777" w:rsidR="000A2485" w:rsidRPr="000A2485" w:rsidRDefault="00190D7D" w:rsidP="000A2485">
      <w:pPr>
        <w:pStyle w:val="Titre3"/>
      </w:pPr>
      <w:bookmarkStart w:id="14" w:name="_Toc219225468"/>
      <w:r>
        <w:t>Analyse globale des risques</w:t>
      </w:r>
      <w:bookmarkEnd w:id="14"/>
    </w:p>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0A2485" w:rsidRPr="00692131" w14:paraId="24899A22" w14:textId="77777777" w:rsidTr="000A2485">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2386A7EF" w14:textId="77777777" w:rsidR="000A2485" w:rsidRPr="00692131" w:rsidRDefault="000A2485" w:rsidP="000A2485">
            <w:pPr>
              <w:pStyle w:val="NormalWeb"/>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7FE538F6" w14:textId="77777777" w:rsidR="000A2485" w:rsidRPr="00692131" w:rsidRDefault="000A2485" w:rsidP="000A2485">
            <w:pPr>
              <w:pStyle w:val="NormalWeb"/>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17C73DF7" w14:textId="77777777" w:rsidR="000A2485" w:rsidRPr="00692131" w:rsidRDefault="000A2485"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51A0E54D" w14:textId="77777777" w:rsidR="000A2485" w:rsidRPr="00692131" w:rsidRDefault="000A2485"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0A2485" w:rsidRPr="00692131" w14:paraId="43C007ED" w14:textId="77777777" w:rsidTr="000A2485">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DEAD80D"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56F526C"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Code défectueux</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AB9E20F"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Tests unitaires</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282237B6" w14:textId="77777777" w:rsidR="000A2485" w:rsidRPr="000A2485" w:rsidRDefault="000A2485" w:rsidP="000A2485">
            <w:pPr>
              <w:spacing w:after="0" w:line="240" w:lineRule="auto"/>
              <w:rPr>
                <w:rFonts w:ascii="Times New Roman" w:eastAsia="Times New Roman" w:hAnsi="Times New Roman" w:cs="Times New Roman"/>
                <w:sz w:val="1"/>
                <w:szCs w:val="24"/>
                <w:lang w:eastAsia="fr-FR"/>
              </w:rPr>
            </w:pPr>
          </w:p>
        </w:tc>
      </w:tr>
      <w:tr w:rsidR="000A2485" w:rsidRPr="00692131" w14:paraId="5C107395"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8FCDB86"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A</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77E8802"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Intégration ratée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C3496E2"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Tests d’intégration</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788D33FD" w14:textId="77777777" w:rsidR="000A2485" w:rsidRPr="000A2485" w:rsidRDefault="000A2485" w:rsidP="000A2485">
            <w:pPr>
              <w:spacing w:after="0" w:line="240" w:lineRule="auto"/>
              <w:rPr>
                <w:rFonts w:ascii="Times New Roman" w:eastAsia="Times New Roman" w:hAnsi="Times New Roman" w:cs="Times New Roman"/>
                <w:sz w:val="1"/>
                <w:szCs w:val="24"/>
                <w:lang w:eastAsia="fr-FR"/>
              </w:rPr>
            </w:pPr>
          </w:p>
        </w:tc>
      </w:tr>
      <w:tr w:rsidR="000A2485" w:rsidRPr="00692131" w14:paraId="1C1A4C7F"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E2F12F0"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EF66C08"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Absence d’interopérabilité des logiciels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E9B7001"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Imposition d’un seul logiciel par besoin</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2C24D55E"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w:t>
            </w:r>
          </w:p>
        </w:tc>
      </w:tr>
      <w:tr w:rsidR="000A2485" w:rsidRPr="00692131" w14:paraId="06310CD8"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7F55358"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98B1B14"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Prise en main du SVN difficile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89AAC60"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Réalisation de tutoriaux vidéo</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70D3BE1B"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Formation par les étudiants connaisseurs</w:t>
            </w:r>
          </w:p>
        </w:tc>
      </w:tr>
      <w:tr w:rsidR="000A2485" w:rsidRPr="00692131" w14:paraId="2CBF7BFA"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2C677D6"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2F01D84"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Maintenance/évolution du code difficile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0A92373"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Conventions de syntaxe/format</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3C1CC18"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Revue du code</w:t>
            </w:r>
          </w:p>
        </w:tc>
      </w:tr>
      <w:tr w:rsidR="000A2485" w:rsidRPr="00692131" w14:paraId="08852299"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903F5B2"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7F57944"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Délivrables hétérogènes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F3A0A1B"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Création d’un modèle Word</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50A296EF" w14:textId="77777777" w:rsidR="000A2485" w:rsidRPr="000A2485" w:rsidRDefault="000A2485" w:rsidP="000A2485">
            <w:pPr>
              <w:spacing w:after="0" w:line="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w:t>
            </w:r>
          </w:p>
        </w:tc>
      </w:tr>
      <w:tr w:rsidR="000A2485" w:rsidRPr="00692131" w14:paraId="6FB0471D" w14:textId="77777777" w:rsidTr="000A2485">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768CFDE7" w14:textId="77777777" w:rsidR="000A2485" w:rsidRPr="000A2485" w:rsidRDefault="000A2485" w:rsidP="000A2485">
            <w:pPr>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A</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19F57B36" w14:textId="77777777" w:rsidR="000A2485" w:rsidRPr="000A2485" w:rsidRDefault="000A2485" w:rsidP="000A2485">
            <w:pPr>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Documentation éparpillée</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7984767E" w14:textId="77777777" w:rsidR="000A2485" w:rsidRPr="000A2485" w:rsidRDefault="000A2485" w:rsidP="000A2485">
            <w:pPr>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Espace documentaire unique sur le SVN</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69C2C299" w14:textId="77777777" w:rsidR="000A2485" w:rsidRPr="000A2485" w:rsidRDefault="000A2485" w:rsidP="00190D7D">
            <w:pPr>
              <w:keepNext/>
              <w:spacing w:after="0" w:line="120" w:lineRule="atLeast"/>
              <w:rPr>
                <w:rFonts w:ascii="Times New Roman" w:eastAsia="Times New Roman" w:hAnsi="Times New Roman" w:cs="Times New Roman"/>
                <w:sz w:val="24"/>
                <w:szCs w:val="24"/>
                <w:lang w:eastAsia="fr-FR"/>
              </w:rPr>
            </w:pPr>
            <w:r w:rsidRPr="000A2485">
              <w:rPr>
                <w:rFonts w:ascii="Arial" w:eastAsia="Times New Roman" w:hAnsi="Arial" w:cs="Arial"/>
                <w:color w:val="000000"/>
                <w:sz w:val="23"/>
                <w:szCs w:val="23"/>
                <w:lang w:eastAsia="fr-FR"/>
              </w:rPr>
              <w:t>Rapatrier les documents sur le SVN</w:t>
            </w:r>
          </w:p>
        </w:tc>
      </w:tr>
    </w:tbl>
    <w:p w14:paraId="58A51414" w14:textId="067A256F" w:rsidR="000A2485" w:rsidRPr="000A2485" w:rsidRDefault="00190D7D" w:rsidP="00190D7D">
      <w:pPr>
        <w:pStyle w:val="Lgende"/>
        <w:jc w:val="center"/>
        <w:rPr>
          <w:rFonts w:ascii="Times New Roman" w:eastAsia="Times New Roman" w:hAnsi="Times New Roman" w:cs="Times New Roman"/>
          <w:sz w:val="24"/>
          <w:szCs w:val="24"/>
          <w:lang w:eastAsia="fr-FR"/>
        </w:rPr>
      </w:pPr>
      <w:bookmarkStart w:id="15" w:name="_Toc219225452"/>
      <w:r>
        <w:t xml:space="preserve">Tableau </w:t>
      </w:r>
      <w:fldSimple w:instr=" SEQ Tableau \* ARABIC ">
        <w:r w:rsidR="00E077FF">
          <w:rPr>
            <w:noProof/>
          </w:rPr>
          <w:t>3</w:t>
        </w:r>
      </w:fldSimple>
      <w:r w:rsidR="007C15D1">
        <w:t xml:space="preserve"> : Analyse de risque Globale</w:t>
      </w:r>
      <w:bookmarkEnd w:id="15"/>
    </w:p>
    <w:p w14:paraId="50001683" w14:textId="77777777" w:rsidR="00FE4BC0" w:rsidRDefault="00FE4BC0">
      <w:r>
        <w:br w:type="page"/>
      </w:r>
    </w:p>
    <w:p w14:paraId="2E6C71DD" w14:textId="77777777" w:rsidR="00396610" w:rsidRPr="008C4DE1" w:rsidRDefault="00396610" w:rsidP="00396610">
      <w:pPr>
        <w:pStyle w:val="Titre1"/>
      </w:pPr>
      <w:bookmarkStart w:id="16" w:name="_Toc219225469"/>
      <w:r>
        <w:lastRenderedPageBreak/>
        <w:t>Management du module IHM Grille</w:t>
      </w:r>
      <w:bookmarkEnd w:id="16"/>
    </w:p>
    <w:p w14:paraId="1158EFB3" w14:textId="77777777" w:rsidR="00E5775C" w:rsidRDefault="00E5775C" w:rsidP="00AB78C1"/>
    <w:p w14:paraId="1BF05349" w14:textId="77777777" w:rsidR="00396610" w:rsidRDefault="00396610" w:rsidP="00396610">
      <w:pPr>
        <w:pStyle w:val="Titre2"/>
      </w:pPr>
      <w:bookmarkStart w:id="17" w:name="_Toc219225470"/>
      <w:r>
        <w:t>Introduction</w:t>
      </w:r>
      <w:bookmarkEnd w:id="17"/>
    </w:p>
    <w:p w14:paraId="6DB7E644" w14:textId="77777777" w:rsidR="00CD1CE1" w:rsidRDefault="00CD1CE1" w:rsidP="00CD1CE1">
      <w:r>
        <w:t>Le rôle de l’IHM Grille est de gérer les interactions avec l’utilisateur. Elle représente l’interface avec laquelle celui-ci utilisera le jeu, et donc interagira avec toutes les fonctionnalités (jouer une partie, jouer un coup, discuter avec l’adversaire, revoir une partie). Il est donc nécessaire qu’elle soit ergonomique, efficace, facile à utiliser et agréable visuellement.</w:t>
      </w:r>
    </w:p>
    <w:p w14:paraId="4309BB3C" w14:textId="77777777" w:rsidR="00CD1CE1" w:rsidRDefault="00CD1CE1" w:rsidP="00CD1CE1">
      <w:r>
        <w:t>L’objectif de notre module est donc de créer un environnement graphique plaisant pour l’utilisateur lui permettant de jouer à ce jeu d’échec dans les meilleures conditions possibles.</w:t>
      </w:r>
    </w:p>
    <w:p w14:paraId="6760C270" w14:textId="77777777" w:rsidR="00CD1CE1" w:rsidRPr="00CD1CE1" w:rsidRDefault="00CD1CE1" w:rsidP="00CD1CE1"/>
    <w:p w14:paraId="06103422" w14:textId="77777777" w:rsidR="00396610" w:rsidRDefault="00396610" w:rsidP="00396610">
      <w:pPr>
        <w:pStyle w:val="Titre2"/>
      </w:pPr>
      <w:bookmarkStart w:id="18" w:name="_Toc219225471"/>
      <w:r>
        <w:t>Découpage du projet</w:t>
      </w:r>
      <w:bookmarkEnd w:id="18"/>
    </w:p>
    <w:p w14:paraId="36ACAFFA" w14:textId="77777777" w:rsidR="00CD1CE1" w:rsidRPr="00CD1CE1" w:rsidRDefault="00CD1CE1" w:rsidP="00CD1CE1">
      <w:r>
        <w:t>Voici un découpage structurel de notre module qui m’a ensuite permis de découper le projet en plus petites tâches.</w:t>
      </w:r>
    </w:p>
    <w:p w14:paraId="19E7E96E" w14:textId="77777777" w:rsidR="00CD1CE1" w:rsidRDefault="00CD1CE1" w:rsidP="00CD1CE1">
      <w:r w:rsidRPr="00CD1CE1">
        <w:rPr>
          <w:noProof/>
          <w:lang w:eastAsia="fr-FR"/>
        </w:rPr>
        <w:drawing>
          <wp:anchor distT="0" distB="0" distL="114300" distR="114300" simplePos="0" relativeHeight="251744256" behindDoc="0" locked="0" layoutInCell="1" allowOverlap="1" wp14:anchorId="474AC9CC" wp14:editId="18933EBF">
            <wp:simplePos x="0" y="0"/>
            <wp:positionH relativeFrom="column">
              <wp:posOffset>27305</wp:posOffset>
            </wp:positionH>
            <wp:positionV relativeFrom="paragraph">
              <wp:posOffset>6350</wp:posOffset>
            </wp:positionV>
            <wp:extent cx="5759450" cy="2256155"/>
            <wp:effectExtent l="0" t="0" r="0" b="0"/>
            <wp:wrapTopAndBottom/>
            <wp:docPr id="7" name="Image 1" descr="C:\Users\PEP\Desktop\GI05\LO23\Plan de management\Découpage srtuctu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P\Desktop\GI05\LO23\Plan de management\Découpage srtuctur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2561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0F2F21B" w14:textId="77777777" w:rsidR="002721FE" w:rsidRDefault="002721FE" w:rsidP="00CD1CE1"/>
    <w:p w14:paraId="333EEB26" w14:textId="77777777" w:rsidR="002721FE" w:rsidRDefault="002721FE" w:rsidP="00CD1CE1"/>
    <w:p w14:paraId="0FCFD5AB" w14:textId="77777777" w:rsidR="002721FE" w:rsidRDefault="002721FE" w:rsidP="00CD1CE1"/>
    <w:p w14:paraId="3344B1D3" w14:textId="77777777" w:rsidR="002721FE" w:rsidRDefault="002721FE" w:rsidP="00CD1CE1"/>
    <w:p w14:paraId="6D66C809" w14:textId="77777777" w:rsidR="002721FE" w:rsidRDefault="002721FE" w:rsidP="00CD1CE1"/>
    <w:p w14:paraId="1B15000D" w14:textId="77777777" w:rsidR="002721FE" w:rsidRDefault="002721FE" w:rsidP="00CD1CE1"/>
    <w:p w14:paraId="0FAFB317" w14:textId="77777777" w:rsidR="002721FE" w:rsidRPr="00CD1CE1" w:rsidRDefault="002721FE" w:rsidP="00CD1CE1"/>
    <w:p w14:paraId="62762DF4" w14:textId="77777777" w:rsidR="002E6258" w:rsidRPr="002E6258" w:rsidRDefault="00FE4BC0" w:rsidP="002E6258">
      <w:pPr>
        <w:pStyle w:val="Titre2"/>
      </w:pPr>
      <w:bookmarkStart w:id="19" w:name="_Toc219225472"/>
      <w:r>
        <w:lastRenderedPageBreak/>
        <w:t>Estimation des charges</w:t>
      </w:r>
      <w:bookmarkEnd w:id="19"/>
    </w:p>
    <w:tbl>
      <w:tblPr>
        <w:tblW w:w="5000" w:type="pct"/>
        <w:tblLayout w:type="fixed"/>
        <w:tblCellMar>
          <w:left w:w="70" w:type="dxa"/>
          <w:right w:w="70" w:type="dxa"/>
        </w:tblCellMar>
        <w:tblLook w:val="04A0" w:firstRow="1" w:lastRow="0" w:firstColumn="1" w:lastColumn="0" w:noHBand="0" w:noVBand="1"/>
      </w:tblPr>
      <w:tblGrid>
        <w:gridCol w:w="5457"/>
        <w:gridCol w:w="2183"/>
        <w:gridCol w:w="1572"/>
      </w:tblGrid>
      <w:tr w:rsidR="003D6C53" w:rsidRPr="00F652F0" w14:paraId="6F653A33" w14:textId="77777777" w:rsidTr="003D6C53">
        <w:trPr>
          <w:trHeight w:val="465"/>
        </w:trPr>
        <w:tc>
          <w:tcPr>
            <w:tcW w:w="2962" w:type="pct"/>
            <w:tcBorders>
              <w:top w:val="nil"/>
              <w:left w:val="nil"/>
              <w:bottom w:val="nil"/>
              <w:right w:val="nil"/>
            </w:tcBorders>
            <w:shd w:val="clear" w:color="auto" w:fill="auto"/>
            <w:noWrap/>
            <w:vAlign w:val="bottom"/>
            <w:hideMark/>
          </w:tcPr>
          <w:p w14:paraId="6ACDD71C" w14:textId="77777777" w:rsidR="00CD1CE1" w:rsidRPr="006D1891" w:rsidRDefault="00CD1CE1" w:rsidP="00CD1CE1">
            <w:pPr>
              <w:spacing w:after="0" w:line="240" w:lineRule="auto"/>
              <w:rPr>
                <w:rFonts w:ascii="Calibri" w:eastAsia="Times New Roman" w:hAnsi="Calibri" w:cs="Calibri"/>
                <w:b/>
                <w:bCs/>
                <w:color w:val="000000"/>
                <w:sz w:val="28"/>
                <w:szCs w:val="28"/>
                <w:lang w:eastAsia="fr-FR"/>
              </w:rPr>
            </w:pPr>
            <w:r w:rsidRPr="006D1891">
              <w:rPr>
                <w:rFonts w:ascii="Calibri" w:eastAsia="Times New Roman" w:hAnsi="Calibri" w:cs="Calibri"/>
                <w:b/>
                <w:bCs/>
                <w:color w:val="000000"/>
                <w:sz w:val="28"/>
                <w:szCs w:val="28"/>
                <w:lang w:eastAsia="fr-FR"/>
              </w:rPr>
              <w:t>Nom</w:t>
            </w:r>
            <w:r w:rsidR="002E6258" w:rsidRPr="006D1891">
              <w:rPr>
                <w:rFonts w:ascii="Calibri" w:eastAsia="Times New Roman" w:hAnsi="Calibri" w:cs="Calibri"/>
                <w:b/>
                <w:bCs/>
                <w:color w:val="000000"/>
                <w:sz w:val="28"/>
                <w:szCs w:val="28"/>
                <w:lang w:eastAsia="fr-FR"/>
              </w:rPr>
              <w:t xml:space="preserve"> de la tâche</w:t>
            </w:r>
          </w:p>
        </w:tc>
        <w:tc>
          <w:tcPr>
            <w:tcW w:w="1185" w:type="pct"/>
            <w:tcBorders>
              <w:top w:val="nil"/>
              <w:left w:val="nil"/>
              <w:bottom w:val="nil"/>
              <w:right w:val="nil"/>
            </w:tcBorders>
            <w:shd w:val="clear" w:color="auto" w:fill="auto"/>
            <w:noWrap/>
            <w:vAlign w:val="bottom"/>
            <w:hideMark/>
          </w:tcPr>
          <w:p w14:paraId="75C23578" w14:textId="77777777" w:rsidR="00CD1CE1" w:rsidRPr="006D1891" w:rsidRDefault="00CD1CE1" w:rsidP="00CD1CE1">
            <w:pPr>
              <w:spacing w:after="0" w:line="240" w:lineRule="auto"/>
              <w:rPr>
                <w:rFonts w:ascii="Calibri" w:eastAsia="Times New Roman" w:hAnsi="Calibri" w:cs="Calibri"/>
                <w:b/>
                <w:bCs/>
                <w:color w:val="000000"/>
                <w:sz w:val="28"/>
                <w:szCs w:val="28"/>
                <w:lang w:eastAsia="fr-FR"/>
              </w:rPr>
            </w:pPr>
            <w:r w:rsidRPr="006D1891">
              <w:rPr>
                <w:rFonts w:ascii="Calibri" w:eastAsia="Times New Roman" w:hAnsi="Calibri" w:cs="Calibri"/>
                <w:b/>
                <w:bCs/>
                <w:color w:val="000000"/>
                <w:sz w:val="28"/>
                <w:szCs w:val="28"/>
                <w:lang w:eastAsia="fr-FR"/>
              </w:rPr>
              <w:t>Charges</w:t>
            </w:r>
          </w:p>
        </w:tc>
        <w:tc>
          <w:tcPr>
            <w:tcW w:w="853" w:type="pct"/>
            <w:tcBorders>
              <w:top w:val="nil"/>
              <w:left w:val="nil"/>
              <w:bottom w:val="nil"/>
              <w:right w:val="nil"/>
            </w:tcBorders>
            <w:shd w:val="clear" w:color="auto" w:fill="auto"/>
            <w:noWrap/>
            <w:vAlign w:val="bottom"/>
            <w:hideMark/>
          </w:tcPr>
          <w:p w14:paraId="368A36CD" w14:textId="77777777" w:rsidR="00CD1CE1" w:rsidRPr="006D1891" w:rsidRDefault="00CD1CE1" w:rsidP="00CD1CE1">
            <w:pPr>
              <w:spacing w:after="0" w:line="240" w:lineRule="auto"/>
              <w:rPr>
                <w:rFonts w:ascii="Calibri" w:eastAsia="Times New Roman" w:hAnsi="Calibri" w:cs="Calibri"/>
                <w:b/>
                <w:bCs/>
                <w:color w:val="000000"/>
                <w:sz w:val="28"/>
                <w:szCs w:val="28"/>
                <w:lang w:eastAsia="fr-FR"/>
              </w:rPr>
            </w:pPr>
            <w:r w:rsidRPr="006D1891">
              <w:rPr>
                <w:rFonts w:ascii="Calibri" w:eastAsia="Times New Roman" w:hAnsi="Calibri" w:cs="Calibri"/>
                <w:b/>
                <w:bCs/>
                <w:color w:val="000000"/>
                <w:sz w:val="28"/>
                <w:szCs w:val="28"/>
                <w:lang w:eastAsia="fr-FR"/>
              </w:rPr>
              <w:t>Ressources</w:t>
            </w:r>
          </w:p>
        </w:tc>
      </w:tr>
      <w:tr w:rsidR="003D6C53" w:rsidRPr="00F652F0" w14:paraId="41DCD0A6" w14:textId="77777777" w:rsidTr="003D6C53">
        <w:trPr>
          <w:trHeight w:val="300"/>
        </w:trPr>
        <w:tc>
          <w:tcPr>
            <w:tcW w:w="2962" w:type="pct"/>
            <w:tcBorders>
              <w:top w:val="nil"/>
              <w:left w:val="nil"/>
              <w:bottom w:val="nil"/>
              <w:right w:val="nil"/>
            </w:tcBorders>
            <w:shd w:val="clear" w:color="auto" w:fill="auto"/>
            <w:noWrap/>
            <w:vAlign w:val="bottom"/>
            <w:hideMark/>
          </w:tcPr>
          <w:p w14:paraId="1976ADAB"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nil"/>
            </w:tcBorders>
            <w:shd w:val="clear" w:color="auto" w:fill="auto"/>
            <w:noWrap/>
            <w:vAlign w:val="bottom"/>
            <w:hideMark/>
          </w:tcPr>
          <w:p w14:paraId="78F12567"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853" w:type="pct"/>
            <w:tcBorders>
              <w:top w:val="nil"/>
              <w:left w:val="nil"/>
              <w:bottom w:val="nil"/>
              <w:right w:val="nil"/>
            </w:tcBorders>
            <w:shd w:val="clear" w:color="auto" w:fill="auto"/>
            <w:noWrap/>
            <w:vAlign w:val="bottom"/>
            <w:hideMark/>
          </w:tcPr>
          <w:p w14:paraId="5634C7AB"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6C935318" w14:textId="77777777" w:rsidTr="003D6C53">
        <w:trPr>
          <w:trHeight w:val="300"/>
        </w:trPr>
        <w:tc>
          <w:tcPr>
            <w:tcW w:w="2962" w:type="pct"/>
            <w:tcBorders>
              <w:top w:val="nil"/>
              <w:left w:val="nil"/>
              <w:bottom w:val="nil"/>
              <w:right w:val="nil"/>
            </w:tcBorders>
            <w:shd w:val="clear" w:color="000000" w:fill="FFFF00"/>
            <w:noWrap/>
            <w:vAlign w:val="bottom"/>
            <w:hideMark/>
          </w:tcPr>
          <w:p w14:paraId="4F3D4EDD"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Etude</w:t>
            </w:r>
          </w:p>
        </w:tc>
        <w:tc>
          <w:tcPr>
            <w:tcW w:w="1185" w:type="pct"/>
            <w:tcBorders>
              <w:top w:val="nil"/>
              <w:left w:val="nil"/>
              <w:bottom w:val="nil"/>
              <w:right w:val="nil"/>
            </w:tcBorders>
            <w:shd w:val="clear" w:color="000000" w:fill="FFFF00"/>
            <w:noWrap/>
            <w:vAlign w:val="bottom"/>
            <w:hideMark/>
          </w:tcPr>
          <w:p w14:paraId="7E0756F6"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7</w:t>
            </w:r>
          </w:p>
        </w:tc>
        <w:tc>
          <w:tcPr>
            <w:tcW w:w="853" w:type="pct"/>
            <w:tcBorders>
              <w:top w:val="nil"/>
              <w:left w:val="nil"/>
              <w:bottom w:val="nil"/>
              <w:right w:val="nil"/>
            </w:tcBorders>
            <w:shd w:val="clear" w:color="000000" w:fill="FFFF00"/>
            <w:noWrap/>
            <w:vAlign w:val="bottom"/>
            <w:hideMark/>
          </w:tcPr>
          <w:p w14:paraId="7AA02408"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Laura</w:t>
            </w:r>
          </w:p>
        </w:tc>
      </w:tr>
      <w:tr w:rsidR="003D6C53" w:rsidRPr="00F652F0" w14:paraId="2DC9D590" w14:textId="77777777" w:rsidTr="003D6C53">
        <w:trPr>
          <w:trHeight w:val="300"/>
        </w:trPr>
        <w:tc>
          <w:tcPr>
            <w:tcW w:w="2962" w:type="pct"/>
            <w:tcBorders>
              <w:top w:val="nil"/>
              <w:left w:val="nil"/>
              <w:bottom w:val="nil"/>
              <w:right w:val="nil"/>
            </w:tcBorders>
            <w:shd w:val="clear" w:color="auto" w:fill="auto"/>
            <w:noWrap/>
            <w:vAlign w:val="bottom"/>
            <w:hideMark/>
          </w:tcPr>
          <w:p w14:paraId="6AE7BA39"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nil"/>
            </w:tcBorders>
            <w:shd w:val="clear" w:color="auto" w:fill="auto"/>
            <w:noWrap/>
            <w:vAlign w:val="bottom"/>
            <w:hideMark/>
          </w:tcPr>
          <w:p w14:paraId="56E01C4F"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853" w:type="pct"/>
            <w:tcBorders>
              <w:top w:val="nil"/>
              <w:left w:val="nil"/>
              <w:bottom w:val="nil"/>
              <w:right w:val="nil"/>
            </w:tcBorders>
            <w:shd w:val="clear" w:color="auto" w:fill="auto"/>
            <w:noWrap/>
            <w:vAlign w:val="bottom"/>
            <w:hideMark/>
          </w:tcPr>
          <w:p w14:paraId="6EAAE96C"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66990D26" w14:textId="77777777" w:rsidTr="003D6C53">
        <w:trPr>
          <w:trHeight w:val="300"/>
        </w:trPr>
        <w:tc>
          <w:tcPr>
            <w:tcW w:w="2962" w:type="pct"/>
            <w:tcBorders>
              <w:top w:val="nil"/>
              <w:left w:val="single" w:sz="4" w:space="0" w:color="FFFFFF"/>
              <w:bottom w:val="single" w:sz="12" w:space="0" w:color="FFFFFF"/>
              <w:right w:val="single" w:sz="4" w:space="0" w:color="FFFFFF"/>
            </w:tcBorders>
            <w:shd w:val="clear" w:color="C0504D" w:fill="C0504D"/>
            <w:noWrap/>
            <w:vAlign w:val="bottom"/>
            <w:hideMark/>
          </w:tcPr>
          <w:p w14:paraId="3312BC92"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 xml:space="preserve">  Conception</w:t>
            </w:r>
          </w:p>
        </w:tc>
        <w:tc>
          <w:tcPr>
            <w:tcW w:w="1185" w:type="pct"/>
            <w:tcBorders>
              <w:top w:val="nil"/>
              <w:left w:val="nil"/>
              <w:bottom w:val="single" w:sz="12" w:space="0" w:color="FFFFFF"/>
              <w:right w:val="single" w:sz="4" w:space="0" w:color="FFFFFF"/>
            </w:tcBorders>
            <w:shd w:val="clear" w:color="C0504D" w:fill="C0504D"/>
            <w:noWrap/>
            <w:vAlign w:val="bottom"/>
            <w:hideMark/>
          </w:tcPr>
          <w:p w14:paraId="70D8FCE9" w14:textId="77777777" w:rsidR="00CD1CE1" w:rsidRPr="00F652F0" w:rsidRDefault="00CD1CE1" w:rsidP="00CD1CE1">
            <w:pPr>
              <w:spacing w:after="0" w:line="240" w:lineRule="auto"/>
              <w:rPr>
                <w:rFonts w:ascii="Calibri" w:eastAsia="Times New Roman" w:hAnsi="Calibri" w:cs="Calibri"/>
                <w:b/>
                <w:bCs/>
                <w:color w:val="FFFFFF"/>
                <w:lang w:eastAsia="fr-FR"/>
              </w:rPr>
            </w:pPr>
            <w:r>
              <w:rPr>
                <w:rFonts w:ascii="Calibri" w:eastAsia="Times New Roman" w:hAnsi="Calibri" w:cs="Calibri"/>
                <w:b/>
                <w:bCs/>
                <w:color w:val="FFFFFF"/>
                <w:lang w:eastAsia="fr-FR"/>
              </w:rPr>
              <w:t>5</w:t>
            </w:r>
            <w:r w:rsidR="0004140C">
              <w:rPr>
                <w:rFonts w:ascii="Calibri" w:eastAsia="Times New Roman" w:hAnsi="Calibri" w:cs="Calibri"/>
                <w:b/>
                <w:bCs/>
                <w:color w:val="FFFFFF"/>
                <w:lang w:eastAsia="fr-FR"/>
              </w:rPr>
              <w:t>3</w:t>
            </w:r>
          </w:p>
        </w:tc>
        <w:tc>
          <w:tcPr>
            <w:tcW w:w="853" w:type="pct"/>
            <w:tcBorders>
              <w:top w:val="nil"/>
              <w:left w:val="nil"/>
              <w:bottom w:val="single" w:sz="12" w:space="0" w:color="FFFFFF"/>
              <w:right w:val="nil"/>
            </w:tcBorders>
            <w:shd w:val="clear" w:color="C0504D" w:fill="C0504D"/>
            <w:noWrap/>
            <w:vAlign w:val="bottom"/>
            <w:hideMark/>
          </w:tcPr>
          <w:p w14:paraId="4F6B689C"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Resp : Karim</w:t>
            </w:r>
          </w:p>
        </w:tc>
      </w:tr>
      <w:tr w:rsidR="003D6C53" w:rsidRPr="00F652F0" w14:paraId="7A598731"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6B9B8" w:fill="E6B9B8"/>
            <w:noWrap/>
            <w:vAlign w:val="bottom"/>
            <w:hideMark/>
          </w:tcPr>
          <w:p w14:paraId="189A5AE6"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Cas d'utilisations</w:t>
            </w:r>
          </w:p>
        </w:tc>
        <w:tc>
          <w:tcPr>
            <w:tcW w:w="1185" w:type="pct"/>
            <w:tcBorders>
              <w:top w:val="nil"/>
              <w:left w:val="nil"/>
              <w:bottom w:val="single" w:sz="4" w:space="0" w:color="FFFFFF"/>
              <w:right w:val="single" w:sz="4" w:space="0" w:color="FFFFFF"/>
            </w:tcBorders>
            <w:shd w:val="clear" w:color="E6B9B8" w:fill="E6B9B8"/>
            <w:noWrap/>
            <w:vAlign w:val="bottom"/>
            <w:hideMark/>
          </w:tcPr>
          <w:p w14:paraId="749DF933"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10</w:t>
            </w:r>
          </w:p>
        </w:tc>
        <w:tc>
          <w:tcPr>
            <w:tcW w:w="853" w:type="pct"/>
            <w:tcBorders>
              <w:top w:val="nil"/>
              <w:left w:val="nil"/>
              <w:bottom w:val="single" w:sz="4" w:space="0" w:color="FFFFFF"/>
              <w:right w:val="nil"/>
            </w:tcBorders>
            <w:shd w:val="clear" w:color="E6B9B8" w:fill="E6B9B8"/>
            <w:noWrap/>
            <w:vAlign w:val="bottom"/>
            <w:hideMark/>
          </w:tcPr>
          <w:p w14:paraId="6B6E1CF3"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4D4AC0EF"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F2DDDC" w:fill="F2DDDC"/>
            <w:noWrap/>
            <w:vAlign w:val="bottom"/>
            <w:hideMark/>
          </w:tcPr>
          <w:p w14:paraId="57A458D0"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Diagrammes de séquences</w:t>
            </w:r>
          </w:p>
        </w:tc>
        <w:tc>
          <w:tcPr>
            <w:tcW w:w="1185" w:type="pct"/>
            <w:tcBorders>
              <w:top w:val="nil"/>
              <w:left w:val="nil"/>
              <w:bottom w:val="single" w:sz="4" w:space="0" w:color="FFFFFF"/>
              <w:right w:val="single" w:sz="4" w:space="0" w:color="FFFFFF"/>
            </w:tcBorders>
            <w:shd w:val="clear" w:color="F2DDDC" w:fill="F2DDDC"/>
            <w:noWrap/>
            <w:vAlign w:val="bottom"/>
            <w:hideMark/>
          </w:tcPr>
          <w:p w14:paraId="56F000B3"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8</w:t>
            </w:r>
          </w:p>
        </w:tc>
        <w:tc>
          <w:tcPr>
            <w:tcW w:w="853" w:type="pct"/>
            <w:tcBorders>
              <w:top w:val="nil"/>
              <w:left w:val="nil"/>
              <w:bottom w:val="single" w:sz="4" w:space="0" w:color="FFFFFF"/>
              <w:right w:val="nil"/>
            </w:tcBorders>
            <w:shd w:val="clear" w:color="F2DDDC" w:fill="F2DDDC"/>
            <w:noWrap/>
            <w:vAlign w:val="bottom"/>
            <w:hideMark/>
          </w:tcPr>
          <w:p w14:paraId="5057A466"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093A7E1B" w14:textId="77777777" w:rsidTr="003D6C53">
        <w:trPr>
          <w:trHeight w:val="300"/>
        </w:trPr>
        <w:tc>
          <w:tcPr>
            <w:tcW w:w="2962" w:type="pct"/>
            <w:tcBorders>
              <w:top w:val="nil"/>
              <w:left w:val="single" w:sz="4" w:space="0" w:color="FFFFFF"/>
              <w:bottom w:val="nil"/>
              <w:right w:val="single" w:sz="4" w:space="0" w:color="FFFFFF"/>
            </w:tcBorders>
            <w:shd w:val="clear" w:color="E6B9B8" w:fill="E6B9B8"/>
            <w:noWrap/>
            <w:vAlign w:val="bottom"/>
            <w:hideMark/>
          </w:tcPr>
          <w:p w14:paraId="47D86F89"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Diagramme de classe</w:t>
            </w:r>
          </w:p>
        </w:tc>
        <w:tc>
          <w:tcPr>
            <w:tcW w:w="1185" w:type="pct"/>
            <w:tcBorders>
              <w:top w:val="nil"/>
              <w:left w:val="nil"/>
              <w:bottom w:val="nil"/>
              <w:right w:val="single" w:sz="4" w:space="0" w:color="FFFFFF"/>
            </w:tcBorders>
            <w:shd w:val="clear" w:color="E6B9B8" w:fill="E6B9B8"/>
            <w:noWrap/>
            <w:vAlign w:val="bottom"/>
            <w:hideMark/>
          </w:tcPr>
          <w:p w14:paraId="553BA506"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5</w:t>
            </w:r>
          </w:p>
        </w:tc>
        <w:tc>
          <w:tcPr>
            <w:tcW w:w="853" w:type="pct"/>
            <w:tcBorders>
              <w:top w:val="nil"/>
              <w:left w:val="nil"/>
              <w:bottom w:val="nil"/>
              <w:right w:val="nil"/>
            </w:tcBorders>
            <w:shd w:val="clear" w:color="E6B9B8" w:fill="E6B9B8"/>
            <w:noWrap/>
            <w:vAlign w:val="bottom"/>
            <w:hideMark/>
          </w:tcPr>
          <w:p w14:paraId="6C36B13E"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Karim/Romain</w:t>
            </w:r>
          </w:p>
        </w:tc>
      </w:tr>
      <w:tr w:rsidR="003D6C53" w:rsidRPr="00F652F0" w14:paraId="28E29B8F" w14:textId="77777777" w:rsidTr="003D6C53">
        <w:trPr>
          <w:trHeight w:val="300"/>
        </w:trPr>
        <w:tc>
          <w:tcPr>
            <w:tcW w:w="2962" w:type="pct"/>
            <w:tcBorders>
              <w:top w:val="nil"/>
              <w:left w:val="single" w:sz="4" w:space="0" w:color="FFFFFF"/>
              <w:bottom w:val="nil"/>
              <w:right w:val="single" w:sz="4" w:space="0" w:color="FFFFFF"/>
            </w:tcBorders>
            <w:shd w:val="clear" w:color="auto" w:fill="F2DBDB" w:themeFill="accent2" w:themeFillTint="33"/>
            <w:noWrap/>
            <w:vAlign w:val="bottom"/>
            <w:hideMark/>
          </w:tcPr>
          <w:p w14:paraId="2404788C"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Maquettage</w:t>
            </w:r>
          </w:p>
        </w:tc>
        <w:tc>
          <w:tcPr>
            <w:tcW w:w="1185" w:type="pct"/>
            <w:tcBorders>
              <w:top w:val="nil"/>
              <w:left w:val="nil"/>
              <w:bottom w:val="nil"/>
              <w:right w:val="single" w:sz="4" w:space="0" w:color="FFFFFF"/>
            </w:tcBorders>
            <w:shd w:val="clear" w:color="auto" w:fill="F2DBDB" w:themeFill="accent2" w:themeFillTint="33"/>
            <w:noWrap/>
            <w:vAlign w:val="bottom"/>
            <w:hideMark/>
          </w:tcPr>
          <w:p w14:paraId="5A91692D" w14:textId="77777777" w:rsidR="0004140C"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7</w:t>
            </w:r>
          </w:p>
        </w:tc>
        <w:tc>
          <w:tcPr>
            <w:tcW w:w="853" w:type="pct"/>
            <w:tcBorders>
              <w:top w:val="nil"/>
              <w:left w:val="nil"/>
              <w:bottom w:val="nil"/>
              <w:right w:val="nil"/>
            </w:tcBorders>
            <w:shd w:val="clear" w:color="auto" w:fill="F2DBDB" w:themeFill="accent2" w:themeFillTint="33"/>
            <w:noWrap/>
            <w:vAlign w:val="bottom"/>
            <w:hideMark/>
          </w:tcPr>
          <w:p w14:paraId="177CC6C8"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Laura</w:t>
            </w:r>
          </w:p>
        </w:tc>
      </w:tr>
      <w:tr w:rsidR="003D6C53" w:rsidRPr="00F652F0" w14:paraId="3087CE78" w14:textId="77777777" w:rsidTr="003D6C53">
        <w:trPr>
          <w:trHeight w:val="300"/>
        </w:trPr>
        <w:tc>
          <w:tcPr>
            <w:tcW w:w="2962" w:type="pct"/>
            <w:tcBorders>
              <w:top w:val="nil"/>
              <w:left w:val="single" w:sz="4" w:space="0" w:color="FFFFFF"/>
              <w:bottom w:val="nil"/>
              <w:right w:val="single" w:sz="4" w:space="0" w:color="FFFFFF"/>
            </w:tcBorders>
            <w:shd w:val="clear" w:color="E6B9B8" w:fill="E6B9B8"/>
            <w:noWrap/>
            <w:vAlign w:val="bottom"/>
            <w:hideMark/>
          </w:tcPr>
          <w:p w14:paraId="18767992"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Rédaction du dossier de conception</w:t>
            </w:r>
          </w:p>
        </w:tc>
        <w:tc>
          <w:tcPr>
            <w:tcW w:w="1185" w:type="pct"/>
            <w:tcBorders>
              <w:top w:val="nil"/>
              <w:left w:val="nil"/>
              <w:bottom w:val="nil"/>
              <w:right w:val="single" w:sz="4" w:space="0" w:color="FFFFFF"/>
            </w:tcBorders>
            <w:shd w:val="clear" w:color="E6B9B8" w:fill="E6B9B8"/>
            <w:noWrap/>
            <w:vAlign w:val="bottom"/>
            <w:hideMark/>
          </w:tcPr>
          <w:p w14:paraId="1422877F" w14:textId="77777777" w:rsidR="0004140C"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10</w:t>
            </w:r>
          </w:p>
        </w:tc>
        <w:tc>
          <w:tcPr>
            <w:tcW w:w="853" w:type="pct"/>
            <w:tcBorders>
              <w:top w:val="nil"/>
              <w:left w:val="nil"/>
              <w:bottom w:val="nil"/>
              <w:right w:val="nil"/>
            </w:tcBorders>
            <w:shd w:val="clear" w:color="E6B9B8" w:fill="E6B9B8"/>
            <w:noWrap/>
            <w:vAlign w:val="bottom"/>
            <w:hideMark/>
          </w:tcPr>
          <w:p w14:paraId="0BB4C21F"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Karim/Guilhem/Laura</w:t>
            </w:r>
          </w:p>
        </w:tc>
      </w:tr>
      <w:tr w:rsidR="003D6C53" w:rsidRPr="00F652F0" w14:paraId="595171F7" w14:textId="77777777" w:rsidTr="003D6C53">
        <w:trPr>
          <w:trHeight w:val="300"/>
        </w:trPr>
        <w:tc>
          <w:tcPr>
            <w:tcW w:w="2962" w:type="pct"/>
            <w:tcBorders>
              <w:top w:val="nil"/>
              <w:left w:val="single" w:sz="4" w:space="0" w:color="FFFFFF"/>
              <w:bottom w:val="nil"/>
              <w:right w:val="single" w:sz="4" w:space="0" w:color="FFFFFF"/>
            </w:tcBorders>
            <w:shd w:val="clear" w:color="auto" w:fill="F2DBDB" w:themeFill="accent2" w:themeFillTint="33"/>
            <w:noWrap/>
            <w:vAlign w:val="bottom"/>
            <w:hideMark/>
          </w:tcPr>
          <w:p w14:paraId="650895B4"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Rédaction du plan de management</w:t>
            </w:r>
          </w:p>
        </w:tc>
        <w:tc>
          <w:tcPr>
            <w:tcW w:w="1185" w:type="pct"/>
            <w:tcBorders>
              <w:top w:val="nil"/>
              <w:left w:val="nil"/>
              <w:bottom w:val="nil"/>
              <w:right w:val="single" w:sz="4" w:space="0" w:color="FFFFFF"/>
            </w:tcBorders>
            <w:shd w:val="clear" w:color="auto" w:fill="F2DBDB" w:themeFill="accent2" w:themeFillTint="33"/>
            <w:noWrap/>
            <w:vAlign w:val="bottom"/>
            <w:hideMark/>
          </w:tcPr>
          <w:p w14:paraId="1563F881" w14:textId="77777777" w:rsidR="0004140C"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8</w:t>
            </w:r>
          </w:p>
        </w:tc>
        <w:tc>
          <w:tcPr>
            <w:tcW w:w="853" w:type="pct"/>
            <w:tcBorders>
              <w:top w:val="nil"/>
              <w:left w:val="nil"/>
              <w:bottom w:val="nil"/>
              <w:right w:val="nil"/>
            </w:tcBorders>
            <w:shd w:val="clear" w:color="auto" w:fill="F2DBDB" w:themeFill="accent2" w:themeFillTint="33"/>
            <w:noWrap/>
            <w:vAlign w:val="bottom"/>
            <w:hideMark/>
          </w:tcPr>
          <w:p w14:paraId="374125BC" w14:textId="77777777" w:rsidR="0004140C"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Loic</w:t>
            </w:r>
          </w:p>
        </w:tc>
      </w:tr>
      <w:tr w:rsidR="003D6C53" w:rsidRPr="00F652F0" w14:paraId="474B9AE3" w14:textId="77777777" w:rsidTr="003D6C53">
        <w:trPr>
          <w:trHeight w:val="300"/>
        </w:trPr>
        <w:tc>
          <w:tcPr>
            <w:tcW w:w="2962" w:type="pct"/>
            <w:tcBorders>
              <w:top w:val="nil"/>
              <w:left w:val="nil"/>
              <w:bottom w:val="nil"/>
              <w:right w:val="nil"/>
            </w:tcBorders>
            <w:shd w:val="clear" w:color="auto" w:fill="E5B8B7" w:themeFill="accent2" w:themeFillTint="66"/>
            <w:noWrap/>
            <w:vAlign w:val="bottom"/>
            <w:hideMark/>
          </w:tcPr>
          <w:p w14:paraId="248DF450" w14:textId="77777777" w:rsidR="00CD1CE1"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Réunions avec les autres groupes</w:t>
            </w:r>
          </w:p>
        </w:tc>
        <w:tc>
          <w:tcPr>
            <w:tcW w:w="1185" w:type="pct"/>
            <w:tcBorders>
              <w:top w:val="nil"/>
              <w:left w:val="nil"/>
              <w:bottom w:val="nil"/>
              <w:right w:val="nil"/>
            </w:tcBorders>
            <w:shd w:val="clear" w:color="auto" w:fill="E5B8B7" w:themeFill="accent2" w:themeFillTint="66"/>
            <w:noWrap/>
            <w:vAlign w:val="bottom"/>
            <w:hideMark/>
          </w:tcPr>
          <w:p w14:paraId="74E263E5" w14:textId="77777777" w:rsidR="00CD1CE1" w:rsidRPr="00F652F0" w:rsidRDefault="0004140C"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5</w:t>
            </w:r>
          </w:p>
        </w:tc>
        <w:tc>
          <w:tcPr>
            <w:tcW w:w="853" w:type="pct"/>
            <w:tcBorders>
              <w:top w:val="nil"/>
              <w:left w:val="nil"/>
              <w:bottom w:val="nil"/>
              <w:right w:val="nil"/>
            </w:tcBorders>
            <w:shd w:val="clear" w:color="auto" w:fill="E5B8B7" w:themeFill="accent2" w:themeFillTint="66"/>
            <w:noWrap/>
            <w:vAlign w:val="bottom"/>
            <w:hideMark/>
          </w:tcPr>
          <w:p w14:paraId="2C1F494B" w14:textId="77777777" w:rsidR="00CD1CE1" w:rsidRPr="00F652F0" w:rsidRDefault="0004140C" w:rsidP="00CD1CE1">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Tous</w:t>
            </w:r>
          </w:p>
        </w:tc>
      </w:tr>
      <w:tr w:rsidR="003D6C53" w:rsidRPr="00F652F0" w14:paraId="748E20C0" w14:textId="77777777" w:rsidTr="003D6C53">
        <w:trPr>
          <w:trHeight w:val="300"/>
        </w:trPr>
        <w:tc>
          <w:tcPr>
            <w:tcW w:w="2962" w:type="pct"/>
            <w:tcBorders>
              <w:top w:val="nil"/>
              <w:left w:val="single" w:sz="4" w:space="0" w:color="FFFFFF"/>
              <w:bottom w:val="single" w:sz="12" w:space="0" w:color="FFFFFF"/>
              <w:right w:val="single" w:sz="4" w:space="0" w:color="FFFFFF"/>
            </w:tcBorders>
            <w:shd w:val="clear" w:color="9BBB59" w:fill="9BBB59"/>
            <w:noWrap/>
            <w:vAlign w:val="bottom"/>
            <w:hideMark/>
          </w:tcPr>
          <w:p w14:paraId="3A81CBBC"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 xml:space="preserve">  Développement</w:t>
            </w:r>
          </w:p>
        </w:tc>
        <w:tc>
          <w:tcPr>
            <w:tcW w:w="1185" w:type="pct"/>
            <w:tcBorders>
              <w:top w:val="nil"/>
              <w:left w:val="nil"/>
              <w:bottom w:val="single" w:sz="12" w:space="0" w:color="FFFFFF"/>
              <w:right w:val="single" w:sz="4" w:space="0" w:color="FFFFFF"/>
            </w:tcBorders>
            <w:shd w:val="clear" w:color="9BBB59" w:fill="9BBB59"/>
            <w:noWrap/>
            <w:vAlign w:val="bottom"/>
            <w:hideMark/>
          </w:tcPr>
          <w:p w14:paraId="2071B9E6"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1</w:t>
            </w:r>
            <w:r>
              <w:rPr>
                <w:rFonts w:ascii="Calibri" w:eastAsia="Times New Roman" w:hAnsi="Calibri" w:cs="Calibri"/>
                <w:b/>
                <w:bCs/>
                <w:color w:val="FFFFFF"/>
                <w:lang w:eastAsia="fr-FR"/>
              </w:rPr>
              <w:t>46</w:t>
            </w:r>
          </w:p>
        </w:tc>
        <w:tc>
          <w:tcPr>
            <w:tcW w:w="853" w:type="pct"/>
            <w:tcBorders>
              <w:top w:val="nil"/>
              <w:left w:val="nil"/>
              <w:bottom w:val="single" w:sz="12" w:space="0" w:color="FFFFFF"/>
              <w:right w:val="nil"/>
            </w:tcBorders>
            <w:shd w:val="clear" w:color="9BBB59" w:fill="9BBB59"/>
            <w:noWrap/>
            <w:vAlign w:val="bottom"/>
            <w:hideMark/>
          </w:tcPr>
          <w:p w14:paraId="45F574C9"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Resp : Romain</w:t>
            </w:r>
          </w:p>
        </w:tc>
      </w:tr>
      <w:tr w:rsidR="003D6C53" w:rsidRPr="00F652F0" w14:paraId="54AEF56D"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0B8B6EDF"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 liste des coups possibles pour une pièce donnée</w:t>
            </w:r>
          </w:p>
        </w:tc>
        <w:tc>
          <w:tcPr>
            <w:tcW w:w="1185" w:type="pct"/>
            <w:tcBorders>
              <w:top w:val="nil"/>
              <w:left w:val="nil"/>
              <w:bottom w:val="single" w:sz="4" w:space="0" w:color="FFFFFF"/>
              <w:right w:val="single" w:sz="4" w:space="0" w:color="FFFFFF"/>
            </w:tcBorders>
            <w:shd w:val="clear" w:color="D7E4BC" w:fill="D7E4BC"/>
            <w:noWrap/>
            <w:vAlign w:val="bottom"/>
            <w:hideMark/>
          </w:tcPr>
          <w:p w14:paraId="7F292412"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21</w:t>
            </w:r>
          </w:p>
        </w:tc>
        <w:tc>
          <w:tcPr>
            <w:tcW w:w="853" w:type="pct"/>
            <w:tcBorders>
              <w:top w:val="nil"/>
              <w:left w:val="nil"/>
              <w:bottom w:val="single" w:sz="4" w:space="0" w:color="FFFFFF"/>
              <w:right w:val="nil"/>
            </w:tcBorders>
            <w:shd w:val="clear" w:color="D7E4BC" w:fill="D7E4BC"/>
            <w:noWrap/>
            <w:vAlign w:val="bottom"/>
            <w:hideMark/>
          </w:tcPr>
          <w:p w14:paraId="6859B62E"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Laura/Romain/Guilhem</w:t>
            </w:r>
          </w:p>
        </w:tc>
      </w:tr>
      <w:tr w:rsidR="003D6C53" w:rsidRPr="00F652F0" w14:paraId="468A6751"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AF1DD" w:fill="EAF1DD"/>
            <w:noWrap/>
            <w:vAlign w:val="bottom"/>
            <w:hideMark/>
          </w:tcPr>
          <w:p w14:paraId="570A33F5"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l'affichage de la grille, des pions, de leur déplacement (afficher les cases possibles, sons,  animations)</w:t>
            </w:r>
          </w:p>
        </w:tc>
        <w:tc>
          <w:tcPr>
            <w:tcW w:w="1185" w:type="pct"/>
            <w:tcBorders>
              <w:top w:val="nil"/>
              <w:left w:val="nil"/>
              <w:bottom w:val="single" w:sz="4" w:space="0" w:color="FFFFFF"/>
              <w:right w:val="single" w:sz="4" w:space="0" w:color="FFFFFF"/>
            </w:tcBorders>
            <w:shd w:val="clear" w:color="EAF1DD" w:fill="EAF1DD"/>
            <w:noWrap/>
            <w:vAlign w:val="bottom"/>
            <w:hideMark/>
          </w:tcPr>
          <w:p w14:paraId="3D782448"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50</w:t>
            </w:r>
          </w:p>
        </w:tc>
        <w:tc>
          <w:tcPr>
            <w:tcW w:w="853" w:type="pct"/>
            <w:tcBorders>
              <w:top w:val="nil"/>
              <w:left w:val="nil"/>
              <w:bottom w:val="single" w:sz="4" w:space="0" w:color="FFFFFF"/>
              <w:right w:val="nil"/>
            </w:tcBorders>
            <w:shd w:val="clear" w:color="EAF1DD" w:fill="EAF1DD"/>
            <w:noWrap/>
            <w:vAlign w:val="bottom"/>
            <w:hideMark/>
          </w:tcPr>
          <w:p w14:paraId="4514B5AC"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Loic/Karim/Morgan</w:t>
            </w:r>
          </w:p>
        </w:tc>
      </w:tr>
      <w:tr w:rsidR="003D6C53" w:rsidRPr="00F652F0" w14:paraId="129975FB"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46AA747A"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l'affichage des pièces mangées</w:t>
            </w:r>
          </w:p>
        </w:tc>
        <w:tc>
          <w:tcPr>
            <w:tcW w:w="1185" w:type="pct"/>
            <w:tcBorders>
              <w:top w:val="nil"/>
              <w:left w:val="nil"/>
              <w:bottom w:val="single" w:sz="4" w:space="0" w:color="FFFFFF"/>
              <w:right w:val="single" w:sz="4" w:space="0" w:color="FFFFFF"/>
            </w:tcBorders>
            <w:shd w:val="clear" w:color="D7E4BC" w:fill="D7E4BC"/>
            <w:noWrap/>
            <w:vAlign w:val="bottom"/>
            <w:hideMark/>
          </w:tcPr>
          <w:p w14:paraId="1443554C"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D7E4BC" w:fill="D7E4BC"/>
            <w:noWrap/>
            <w:vAlign w:val="bottom"/>
            <w:hideMark/>
          </w:tcPr>
          <w:p w14:paraId="762C0A71"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Laura</w:t>
            </w:r>
          </w:p>
        </w:tc>
      </w:tr>
      <w:tr w:rsidR="003D6C53" w:rsidRPr="00F652F0" w14:paraId="105F21A8"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AF1DD" w:fill="EAF1DD"/>
            <w:noWrap/>
            <w:vAlign w:val="bottom"/>
            <w:hideMark/>
          </w:tcPr>
          <w:p w14:paraId="244FEB70"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 gestion du temps</w:t>
            </w:r>
          </w:p>
        </w:tc>
        <w:tc>
          <w:tcPr>
            <w:tcW w:w="1185" w:type="pct"/>
            <w:tcBorders>
              <w:top w:val="nil"/>
              <w:left w:val="nil"/>
              <w:bottom w:val="single" w:sz="4" w:space="0" w:color="FFFFFF"/>
              <w:right w:val="single" w:sz="4" w:space="0" w:color="FFFFFF"/>
            </w:tcBorders>
            <w:shd w:val="clear" w:color="EAF1DD" w:fill="EAF1DD"/>
            <w:noWrap/>
            <w:vAlign w:val="bottom"/>
            <w:hideMark/>
          </w:tcPr>
          <w:p w14:paraId="2907E594"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EAF1DD" w:fill="EAF1DD"/>
            <w:noWrap/>
            <w:vAlign w:val="bottom"/>
            <w:hideMark/>
          </w:tcPr>
          <w:p w14:paraId="2EFF39F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Morgan</w:t>
            </w:r>
          </w:p>
        </w:tc>
      </w:tr>
      <w:tr w:rsidR="003D6C53" w:rsidRPr="00F652F0" w14:paraId="38BFE4D1"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2C9ADF9B"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de l'affichage des profils de chaque joueur</w:t>
            </w:r>
          </w:p>
        </w:tc>
        <w:tc>
          <w:tcPr>
            <w:tcW w:w="1185" w:type="pct"/>
            <w:tcBorders>
              <w:top w:val="nil"/>
              <w:left w:val="nil"/>
              <w:bottom w:val="single" w:sz="4" w:space="0" w:color="FFFFFF"/>
              <w:right w:val="single" w:sz="4" w:space="0" w:color="FFFFFF"/>
            </w:tcBorders>
            <w:shd w:val="clear" w:color="D7E4BC" w:fill="D7E4BC"/>
            <w:noWrap/>
            <w:vAlign w:val="bottom"/>
            <w:hideMark/>
          </w:tcPr>
          <w:p w14:paraId="4C811247"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D7E4BC" w:fill="D7E4BC"/>
            <w:noWrap/>
            <w:vAlign w:val="bottom"/>
            <w:hideMark/>
          </w:tcPr>
          <w:p w14:paraId="0EA706E3"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Guilhem</w:t>
            </w:r>
          </w:p>
        </w:tc>
      </w:tr>
      <w:tr w:rsidR="003D6C53" w:rsidRPr="00F652F0" w14:paraId="15B660EB"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EAF1DD" w:fill="EAF1DD"/>
            <w:noWrap/>
            <w:vAlign w:val="bottom"/>
            <w:hideMark/>
          </w:tcPr>
          <w:p w14:paraId="34BA022A"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du module de chat</w:t>
            </w:r>
          </w:p>
        </w:tc>
        <w:tc>
          <w:tcPr>
            <w:tcW w:w="1185" w:type="pct"/>
            <w:tcBorders>
              <w:top w:val="nil"/>
              <w:left w:val="nil"/>
              <w:bottom w:val="single" w:sz="4" w:space="0" w:color="FFFFFF"/>
              <w:right w:val="single" w:sz="4" w:space="0" w:color="FFFFFF"/>
            </w:tcBorders>
            <w:shd w:val="clear" w:color="EAF1DD" w:fill="EAF1DD"/>
            <w:noWrap/>
            <w:vAlign w:val="bottom"/>
            <w:hideMark/>
          </w:tcPr>
          <w:p w14:paraId="5EF1CFBC"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12</w:t>
            </w:r>
          </w:p>
        </w:tc>
        <w:tc>
          <w:tcPr>
            <w:tcW w:w="853" w:type="pct"/>
            <w:tcBorders>
              <w:top w:val="nil"/>
              <w:left w:val="nil"/>
              <w:bottom w:val="single" w:sz="4" w:space="0" w:color="FFFFFF"/>
              <w:right w:val="nil"/>
            </w:tcBorders>
            <w:shd w:val="clear" w:color="EAF1DD" w:fill="EAF1DD"/>
            <w:noWrap/>
            <w:vAlign w:val="bottom"/>
            <w:hideMark/>
          </w:tcPr>
          <w:p w14:paraId="7DBB4E43"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Loic</w:t>
            </w:r>
          </w:p>
        </w:tc>
      </w:tr>
      <w:tr w:rsidR="003D6C53" w:rsidRPr="00F652F0" w14:paraId="3B154219" w14:textId="77777777" w:rsidTr="003D6C53">
        <w:trPr>
          <w:trHeight w:val="300"/>
        </w:trPr>
        <w:tc>
          <w:tcPr>
            <w:tcW w:w="2962" w:type="pct"/>
            <w:tcBorders>
              <w:top w:val="nil"/>
              <w:left w:val="single" w:sz="4" w:space="0" w:color="FFFFFF"/>
              <w:bottom w:val="single" w:sz="4" w:space="0" w:color="FFFFFF"/>
              <w:right w:val="single" w:sz="4" w:space="0" w:color="FFFFFF"/>
            </w:tcBorders>
            <w:shd w:val="clear" w:color="D7E4BC" w:fill="D7E4BC"/>
            <w:noWrap/>
            <w:vAlign w:val="bottom"/>
            <w:hideMark/>
          </w:tcPr>
          <w:p w14:paraId="10B0E586"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Dév du module de revisionnage</w:t>
            </w:r>
          </w:p>
        </w:tc>
        <w:tc>
          <w:tcPr>
            <w:tcW w:w="1185" w:type="pct"/>
            <w:tcBorders>
              <w:top w:val="nil"/>
              <w:left w:val="nil"/>
              <w:bottom w:val="single" w:sz="4" w:space="0" w:color="FFFFFF"/>
              <w:right w:val="single" w:sz="4" w:space="0" w:color="FFFFFF"/>
            </w:tcBorders>
            <w:shd w:val="clear" w:color="D7E4BC" w:fill="D7E4BC"/>
            <w:noWrap/>
            <w:vAlign w:val="bottom"/>
            <w:hideMark/>
          </w:tcPr>
          <w:p w14:paraId="6D620A76" w14:textId="77777777" w:rsidR="00CD1CE1" w:rsidRPr="00F652F0" w:rsidRDefault="00CD1CE1" w:rsidP="00CD1CE1">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20</w:t>
            </w:r>
          </w:p>
        </w:tc>
        <w:tc>
          <w:tcPr>
            <w:tcW w:w="853" w:type="pct"/>
            <w:tcBorders>
              <w:top w:val="nil"/>
              <w:left w:val="nil"/>
              <w:bottom w:val="single" w:sz="4" w:space="0" w:color="FFFFFF"/>
              <w:right w:val="nil"/>
            </w:tcBorders>
            <w:shd w:val="clear" w:color="D7E4BC" w:fill="D7E4BC"/>
            <w:noWrap/>
            <w:vAlign w:val="bottom"/>
            <w:hideMark/>
          </w:tcPr>
          <w:p w14:paraId="65384754"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Karim/Romain</w:t>
            </w:r>
          </w:p>
        </w:tc>
      </w:tr>
      <w:tr w:rsidR="003D6C53" w:rsidRPr="00F652F0" w14:paraId="5CF71833" w14:textId="77777777" w:rsidTr="003D6C53">
        <w:trPr>
          <w:trHeight w:val="300"/>
        </w:trPr>
        <w:tc>
          <w:tcPr>
            <w:tcW w:w="2962" w:type="pct"/>
            <w:tcBorders>
              <w:top w:val="nil"/>
              <w:left w:val="single" w:sz="4" w:space="0" w:color="FFFFFF"/>
              <w:bottom w:val="nil"/>
              <w:right w:val="single" w:sz="4" w:space="0" w:color="FFFFFF"/>
            </w:tcBorders>
            <w:shd w:val="clear" w:color="EAF1DD" w:fill="EAF1DD"/>
            <w:noWrap/>
            <w:vAlign w:val="bottom"/>
            <w:hideMark/>
          </w:tcPr>
          <w:p w14:paraId="39959818"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single" w:sz="4" w:space="0" w:color="FFFFFF"/>
            </w:tcBorders>
            <w:shd w:val="clear" w:color="EAF1DD" w:fill="EAF1DD"/>
            <w:noWrap/>
            <w:vAlign w:val="bottom"/>
            <w:hideMark/>
          </w:tcPr>
          <w:p w14:paraId="3AF8907C" w14:textId="77777777" w:rsidR="00CD1CE1" w:rsidRPr="00F652F0" w:rsidRDefault="00CD1CE1" w:rsidP="00CD1CE1">
            <w:pPr>
              <w:spacing w:after="0" w:line="240" w:lineRule="auto"/>
              <w:jc w:val="right"/>
              <w:rPr>
                <w:rFonts w:ascii="Calibri" w:eastAsia="Times New Roman" w:hAnsi="Calibri" w:cs="Calibri"/>
                <w:color w:val="000000"/>
                <w:lang w:eastAsia="fr-FR"/>
              </w:rPr>
            </w:pPr>
          </w:p>
        </w:tc>
        <w:tc>
          <w:tcPr>
            <w:tcW w:w="853" w:type="pct"/>
            <w:tcBorders>
              <w:top w:val="nil"/>
              <w:left w:val="nil"/>
              <w:bottom w:val="nil"/>
              <w:right w:val="nil"/>
            </w:tcBorders>
            <w:shd w:val="clear" w:color="EAF1DD" w:fill="EAF1DD"/>
            <w:noWrap/>
            <w:vAlign w:val="bottom"/>
            <w:hideMark/>
          </w:tcPr>
          <w:p w14:paraId="6CCBAEA0"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3C11FAAA" w14:textId="77777777" w:rsidTr="003D6C53">
        <w:trPr>
          <w:trHeight w:val="300"/>
        </w:trPr>
        <w:tc>
          <w:tcPr>
            <w:tcW w:w="2962" w:type="pct"/>
            <w:tcBorders>
              <w:top w:val="nil"/>
              <w:left w:val="nil"/>
              <w:bottom w:val="nil"/>
              <w:right w:val="nil"/>
            </w:tcBorders>
            <w:shd w:val="clear" w:color="auto" w:fill="auto"/>
            <w:noWrap/>
            <w:vAlign w:val="bottom"/>
            <w:hideMark/>
          </w:tcPr>
          <w:p w14:paraId="0E6841E9"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1185" w:type="pct"/>
            <w:tcBorders>
              <w:top w:val="nil"/>
              <w:left w:val="nil"/>
              <w:bottom w:val="nil"/>
              <w:right w:val="nil"/>
            </w:tcBorders>
            <w:shd w:val="clear" w:color="auto" w:fill="auto"/>
            <w:noWrap/>
            <w:vAlign w:val="bottom"/>
            <w:hideMark/>
          </w:tcPr>
          <w:p w14:paraId="50B531E7" w14:textId="77777777" w:rsidR="00CD1CE1" w:rsidRPr="00F652F0" w:rsidRDefault="00CD1CE1" w:rsidP="00CD1CE1">
            <w:pPr>
              <w:spacing w:after="0" w:line="240" w:lineRule="auto"/>
              <w:rPr>
                <w:rFonts w:ascii="Calibri" w:eastAsia="Times New Roman" w:hAnsi="Calibri" w:cs="Calibri"/>
                <w:color w:val="000000"/>
                <w:lang w:eastAsia="fr-FR"/>
              </w:rPr>
            </w:pPr>
          </w:p>
        </w:tc>
        <w:tc>
          <w:tcPr>
            <w:tcW w:w="853" w:type="pct"/>
            <w:tcBorders>
              <w:top w:val="nil"/>
              <w:left w:val="nil"/>
              <w:bottom w:val="nil"/>
              <w:right w:val="nil"/>
            </w:tcBorders>
            <w:shd w:val="clear" w:color="auto" w:fill="auto"/>
            <w:noWrap/>
            <w:vAlign w:val="bottom"/>
            <w:hideMark/>
          </w:tcPr>
          <w:p w14:paraId="524855D7" w14:textId="77777777" w:rsidR="00CD1CE1" w:rsidRPr="00F652F0" w:rsidRDefault="00CD1CE1" w:rsidP="00CD1CE1">
            <w:pPr>
              <w:spacing w:after="0" w:line="240" w:lineRule="auto"/>
              <w:rPr>
                <w:rFonts w:ascii="Calibri" w:eastAsia="Times New Roman" w:hAnsi="Calibri" w:cs="Calibri"/>
                <w:color w:val="000000"/>
                <w:lang w:eastAsia="fr-FR"/>
              </w:rPr>
            </w:pPr>
          </w:p>
        </w:tc>
      </w:tr>
      <w:tr w:rsidR="003D6C53" w:rsidRPr="00F652F0" w14:paraId="15B1AB47" w14:textId="77777777" w:rsidTr="003D6C53">
        <w:trPr>
          <w:trHeight w:val="300"/>
        </w:trPr>
        <w:tc>
          <w:tcPr>
            <w:tcW w:w="2962" w:type="pct"/>
            <w:tcBorders>
              <w:top w:val="nil"/>
              <w:left w:val="nil"/>
              <w:bottom w:val="single" w:sz="12" w:space="0" w:color="FFFFFF"/>
              <w:right w:val="single" w:sz="4" w:space="0" w:color="FFFFFF"/>
            </w:tcBorders>
            <w:shd w:val="clear" w:color="4F81BD" w:fill="4F81BD"/>
            <w:noWrap/>
            <w:vAlign w:val="bottom"/>
            <w:hideMark/>
          </w:tcPr>
          <w:p w14:paraId="18CA1245"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 xml:space="preserve">  Tests</w:t>
            </w:r>
          </w:p>
        </w:tc>
        <w:tc>
          <w:tcPr>
            <w:tcW w:w="1185" w:type="pct"/>
            <w:tcBorders>
              <w:top w:val="nil"/>
              <w:left w:val="nil"/>
              <w:bottom w:val="single" w:sz="12" w:space="0" w:color="FFFFFF"/>
              <w:right w:val="single" w:sz="4" w:space="0" w:color="FFFFFF"/>
            </w:tcBorders>
            <w:shd w:val="clear" w:color="4F81BD" w:fill="4F81BD"/>
            <w:noWrap/>
            <w:vAlign w:val="bottom"/>
            <w:hideMark/>
          </w:tcPr>
          <w:p w14:paraId="1B2B919F"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47</w:t>
            </w:r>
          </w:p>
        </w:tc>
        <w:tc>
          <w:tcPr>
            <w:tcW w:w="853" w:type="pct"/>
            <w:tcBorders>
              <w:top w:val="nil"/>
              <w:left w:val="nil"/>
              <w:bottom w:val="single" w:sz="12" w:space="0" w:color="FFFFFF"/>
              <w:right w:val="nil"/>
            </w:tcBorders>
            <w:shd w:val="clear" w:color="4F81BD" w:fill="4F81BD"/>
            <w:noWrap/>
            <w:vAlign w:val="bottom"/>
            <w:hideMark/>
          </w:tcPr>
          <w:p w14:paraId="717E4F35" w14:textId="77777777" w:rsidR="00CD1CE1" w:rsidRPr="00F652F0" w:rsidRDefault="00CD1CE1" w:rsidP="00CD1CE1">
            <w:pPr>
              <w:spacing w:after="0" w:line="240" w:lineRule="auto"/>
              <w:rPr>
                <w:rFonts w:ascii="Calibri" w:eastAsia="Times New Roman" w:hAnsi="Calibri" w:cs="Calibri"/>
                <w:b/>
                <w:bCs/>
                <w:color w:val="FFFFFF"/>
                <w:lang w:eastAsia="fr-FR"/>
              </w:rPr>
            </w:pPr>
            <w:r w:rsidRPr="00F652F0">
              <w:rPr>
                <w:rFonts w:ascii="Calibri" w:eastAsia="Times New Roman" w:hAnsi="Calibri" w:cs="Calibri"/>
                <w:b/>
                <w:bCs/>
                <w:color w:val="FFFFFF"/>
                <w:lang w:eastAsia="fr-FR"/>
              </w:rPr>
              <w:t>Tous</w:t>
            </w:r>
          </w:p>
        </w:tc>
      </w:tr>
      <w:tr w:rsidR="003D6C53" w:rsidRPr="00F652F0" w14:paraId="726BD433" w14:textId="77777777" w:rsidTr="003D6C53">
        <w:trPr>
          <w:trHeight w:val="300"/>
        </w:trPr>
        <w:tc>
          <w:tcPr>
            <w:tcW w:w="2962" w:type="pct"/>
            <w:tcBorders>
              <w:top w:val="nil"/>
              <w:left w:val="nil"/>
              <w:bottom w:val="single" w:sz="4" w:space="0" w:color="FFFFFF"/>
              <w:right w:val="single" w:sz="4" w:space="0" w:color="FFFFFF"/>
            </w:tcBorders>
            <w:shd w:val="clear" w:color="B8CCE4" w:fill="B8CCE4"/>
            <w:noWrap/>
            <w:vAlign w:val="bottom"/>
            <w:hideMark/>
          </w:tcPr>
          <w:p w14:paraId="5C04828E"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Intégration interne (charger une partie)</w:t>
            </w:r>
          </w:p>
        </w:tc>
        <w:tc>
          <w:tcPr>
            <w:tcW w:w="1185" w:type="pct"/>
            <w:tcBorders>
              <w:top w:val="nil"/>
              <w:left w:val="nil"/>
              <w:bottom w:val="single" w:sz="4" w:space="0" w:color="FFFFFF"/>
              <w:right w:val="single" w:sz="4" w:space="0" w:color="FFFFFF"/>
            </w:tcBorders>
            <w:shd w:val="clear" w:color="B8CCE4" w:fill="B8CCE4"/>
            <w:noWrap/>
            <w:vAlign w:val="bottom"/>
            <w:hideMark/>
          </w:tcPr>
          <w:p w14:paraId="34117188"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15</w:t>
            </w:r>
          </w:p>
        </w:tc>
        <w:tc>
          <w:tcPr>
            <w:tcW w:w="853" w:type="pct"/>
            <w:tcBorders>
              <w:top w:val="nil"/>
              <w:left w:val="nil"/>
              <w:bottom w:val="single" w:sz="4" w:space="0" w:color="FFFFFF"/>
              <w:right w:val="nil"/>
            </w:tcBorders>
            <w:shd w:val="clear" w:color="B8CCE4" w:fill="B8CCE4"/>
            <w:noWrap/>
            <w:vAlign w:val="bottom"/>
            <w:hideMark/>
          </w:tcPr>
          <w:p w14:paraId="1C3D301F"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7A9E5D58" w14:textId="77777777" w:rsidTr="003D6C53">
        <w:trPr>
          <w:trHeight w:val="300"/>
        </w:trPr>
        <w:tc>
          <w:tcPr>
            <w:tcW w:w="2962" w:type="pct"/>
            <w:tcBorders>
              <w:top w:val="nil"/>
              <w:left w:val="nil"/>
              <w:bottom w:val="single" w:sz="4" w:space="0" w:color="FFFFFF"/>
              <w:right w:val="single" w:sz="4" w:space="0" w:color="FFFFFF"/>
            </w:tcBorders>
            <w:shd w:val="clear" w:color="DBE5F1" w:fill="DBE5F1"/>
            <w:noWrap/>
            <w:vAlign w:val="bottom"/>
            <w:hideMark/>
          </w:tcPr>
          <w:p w14:paraId="2DB8988C"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Intégration avec les autres modules</w:t>
            </w:r>
          </w:p>
        </w:tc>
        <w:tc>
          <w:tcPr>
            <w:tcW w:w="1185" w:type="pct"/>
            <w:tcBorders>
              <w:top w:val="nil"/>
              <w:left w:val="nil"/>
              <w:bottom w:val="single" w:sz="4" w:space="0" w:color="FFFFFF"/>
              <w:right w:val="single" w:sz="4" w:space="0" w:color="FFFFFF"/>
            </w:tcBorders>
            <w:shd w:val="clear" w:color="DBE5F1" w:fill="DBE5F1"/>
            <w:noWrap/>
            <w:vAlign w:val="bottom"/>
            <w:hideMark/>
          </w:tcPr>
          <w:p w14:paraId="1DC0FB9E"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25</w:t>
            </w:r>
          </w:p>
        </w:tc>
        <w:tc>
          <w:tcPr>
            <w:tcW w:w="853" w:type="pct"/>
            <w:tcBorders>
              <w:top w:val="nil"/>
              <w:left w:val="nil"/>
              <w:bottom w:val="single" w:sz="4" w:space="0" w:color="FFFFFF"/>
              <w:right w:val="nil"/>
            </w:tcBorders>
            <w:shd w:val="clear" w:color="DBE5F1" w:fill="DBE5F1"/>
            <w:noWrap/>
            <w:vAlign w:val="bottom"/>
            <w:hideMark/>
          </w:tcPr>
          <w:p w14:paraId="0F819E30"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r w:rsidR="003D6C53" w:rsidRPr="00F652F0" w14:paraId="0C829283" w14:textId="77777777" w:rsidTr="003D6C53">
        <w:trPr>
          <w:trHeight w:val="300"/>
        </w:trPr>
        <w:tc>
          <w:tcPr>
            <w:tcW w:w="2962" w:type="pct"/>
            <w:tcBorders>
              <w:top w:val="nil"/>
              <w:left w:val="nil"/>
              <w:bottom w:val="nil"/>
              <w:right w:val="single" w:sz="4" w:space="0" w:color="FFFFFF"/>
            </w:tcBorders>
            <w:shd w:val="clear" w:color="B8CCE4" w:fill="B8CCE4"/>
            <w:noWrap/>
            <w:vAlign w:val="bottom"/>
            <w:hideMark/>
          </w:tcPr>
          <w:p w14:paraId="286FE4DE"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 xml:space="preserve">  Documentations</w:t>
            </w:r>
          </w:p>
        </w:tc>
        <w:tc>
          <w:tcPr>
            <w:tcW w:w="1185" w:type="pct"/>
            <w:tcBorders>
              <w:top w:val="nil"/>
              <w:left w:val="nil"/>
              <w:bottom w:val="nil"/>
              <w:right w:val="single" w:sz="4" w:space="0" w:color="FFFFFF"/>
            </w:tcBorders>
            <w:shd w:val="clear" w:color="B8CCE4" w:fill="B8CCE4"/>
            <w:noWrap/>
            <w:vAlign w:val="bottom"/>
            <w:hideMark/>
          </w:tcPr>
          <w:p w14:paraId="67ABE1B4" w14:textId="77777777" w:rsidR="00CD1CE1" w:rsidRPr="00F652F0" w:rsidRDefault="00CD1CE1" w:rsidP="00CD1CE1">
            <w:pPr>
              <w:spacing w:after="0" w:line="240" w:lineRule="auto"/>
              <w:jc w:val="right"/>
              <w:rPr>
                <w:rFonts w:ascii="Calibri" w:eastAsia="Times New Roman" w:hAnsi="Calibri" w:cs="Calibri"/>
                <w:color w:val="000000"/>
                <w:lang w:eastAsia="fr-FR"/>
              </w:rPr>
            </w:pPr>
            <w:r w:rsidRPr="00F652F0">
              <w:rPr>
                <w:rFonts w:ascii="Calibri" w:eastAsia="Times New Roman" w:hAnsi="Calibri" w:cs="Calibri"/>
                <w:color w:val="000000"/>
                <w:lang w:eastAsia="fr-FR"/>
              </w:rPr>
              <w:t>7</w:t>
            </w:r>
          </w:p>
        </w:tc>
        <w:tc>
          <w:tcPr>
            <w:tcW w:w="853" w:type="pct"/>
            <w:tcBorders>
              <w:top w:val="nil"/>
              <w:left w:val="nil"/>
              <w:bottom w:val="nil"/>
              <w:right w:val="nil"/>
            </w:tcBorders>
            <w:shd w:val="clear" w:color="B8CCE4" w:fill="B8CCE4"/>
            <w:noWrap/>
            <w:vAlign w:val="bottom"/>
            <w:hideMark/>
          </w:tcPr>
          <w:p w14:paraId="47FE940D" w14:textId="77777777" w:rsidR="00CD1CE1" w:rsidRPr="00F652F0" w:rsidRDefault="00CD1CE1" w:rsidP="00CD1CE1">
            <w:pPr>
              <w:spacing w:after="0" w:line="240" w:lineRule="auto"/>
              <w:rPr>
                <w:rFonts w:ascii="Calibri" w:eastAsia="Times New Roman" w:hAnsi="Calibri" w:cs="Calibri"/>
                <w:color w:val="000000"/>
                <w:lang w:eastAsia="fr-FR"/>
              </w:rPr>
            </w:pPr>
            <w:r w:rsidRPr="00F652F0">
              <w:rPr>
                <w:rFonts w:ascii="Calibri" w:eastAsia="Times New Roman" w:hAnsi="Calibri" w:cs="Calibri"/>
                <w:color w:val="000000"/>
                <w:lang w:eastAsia="fr-FR"/>
              </w:rPr>
              <w:t>Tous</w:t>
            </w:r>
          </w:p>
        </w:tc>
      </w:tr>
    </w:tbl>
    <w:p w14:paraId="083B72A0" w14:textId="77777777" w:rsidR="00CD1CE1" w:rsidRDefault="00CD1CE1" w:rsidP="00CD1CE1"/>
    <w:p w14:paraId="6BA91F17" w14:textId="77777777" w:rsidR="00270605" w:rsidRDefault="00EB7A96" w:rsidP="00CD1CE1">
      <w:r>
        <w:t xml:space="preserve">J’ai pu mesurer la difficulté dans la décomposition en tâches de notre module. Avec l’aide de l’équipe nous sommes </w:t>
      </w:r>
      <w:r w:rsidR="008B4811">
        <w:t>arrivés</w:t>
      </w:r>
      <w:r>
        <w:t xml:space="preserve"> à un découpage en tâche fine couvrant toutes les fonctionnalités à développer.</w:t>
      </w:r>
    </w:p>
    <w:p w14:paraId="521AB3AF" w14:textId="77777777" w:rsidR="00270605" w:rsidRDefault="008B4811" w:rsidP="00CD1CE1">
      <w:r>
        <w:t>Cependant, ce n’est qu’une estimation et nous sommes conscients que cela ne collera pas exactement à la réalité mais nous avons tenté de faire au plus juste.</w:t>
      </w:r>
    </w:p>
    <w:p w14:paraId="656C2401" w14:textId="77777777" w:rsidR="00270605" w:rsidRDefault="00270605" w:rsidP="00CD1CE1"/>
    <w:p w14:paraId="00AE15A1" w14:textId="77777777" w:rsidR="00270605" w:rsidRDefault="00270605" w:rsidP="00CD1CE1"/>
    <w:p w14:paraId="31807E1B" w14:textId="77777777" w:rsidR="00270605" w:rsidRDefault="00270605" w:rsidP="00CD1CE1"/>
    <w:p w14:paraId="2972A9A1" w14:textId="77777777" w:rsidR="00270605" w:rsidRDefault="00270605" w:rsidP="00CD1CE1"/>
    <w:p w14:paraId="2EE23FF9" w14:textId="77777777" w:rsidR="00270605" w:rsidRDefault="00270605" w:rsidP="00CD1CE1"/>
    <w:p w14:paraId="38BCF150" w14:textId="77777777" w:rsidR="00270605" w:rsidRDefault="00270605" w:rsidP="00CD1CE1"/>
    <w:p w14:paraId="43824E96" w14:textId="77777777" w:rsidR="00396610" w:rsidRDefault="00FE4BC0" w:rsidP="00396610">
      <w:pPr>
        <w:pStyle w:val="Titre2"/>
      </w:pPr>
      <w:bookmarkStart w:id="20" w:name="_Toc219225473"/>
      <w:r>
        <w:t>Planification</w:t>
      </w:r>
      <w:bookmarkEnd w:id="20"/>
    </w:p>
    <w:p w14:paraId="790D9B6B" w14:textId="77777777" w:rsidR="00533098" w:rsidRDefault="00533098" w:rsidP="00533098">
      <w:pPr>
        <w:pStyle w:val="Titre3"/>
      </w:pPr>
      <w:bookmarkStart w:id="21" w:name="_Toc219225474"/>
      <w:r>
        <w:t>Diagramme d’ordonnancement</w:t>
      </w:r>
      <w:bookmarkEnd w:id="21"/>
    </w:p>
    <w:p w14:paraId="1A104A4A" w14:textId="77777777" w:rsidR="004C7510" w:rsidRDefault="003D6C53" w:rsidP="00533098">
      <w:r>
        <w:rPr>
          <w:noProof/>
          <w:lang w:eastAsia="fr-FR"/>
        </w:rPr>
        <w:pict w14:anchorId="448B2EFD">
          <v:roundrect id="AutoShape 52" o:spid="_x0000_s1071" style="position:absolute;margin-left:171.4pt;margin-top:7.65pt;width:80.25pt;height:21.75pt;z-index:2517176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" fillcolor="yellow" strokecolor="#f2f2f2 [3041]" strokeweight="3pt">
            <v:shadow on="t" color="#4e6128 [1606]" opacity=".5" offset="1pt,26939emu"/>
            <v:textbox style="mso-next-textbox:#AutoShape 52">
              <w:txbxContent>
                <w:p w14:paraId="6DEA3AD6" w14:textId="77777777" w:rsidR="00E077FF" w:rsidRDefault="00E077FF" w:rsidP="004C7510">
                  <w:pPr>
                    <w:jc w:val="center"/>
                  </w:pPr>
                  <w:r>
                    <w:t>Etude</w:t>
                  </w:r>
                </w:p>
              </w:txbxContent>
            </v:textbox>
          </v:roundrect>
        </w:pict>
      </w:r>
    </w:p>
    <w:p w14:paraId="7DFEBA71" w14:textId="77777777" w:rsidR="004C7510" w:rsidRDefault="003D6C53" w:rsidP="00533098">
      <w:r>
        <w:rPr>
          <w:noProof/>
          <w:lang w:eastAsia="fr-FR"/>
        </w:rPr>
        <w:pict w14:anchorId="2A966AFD">
          <v:shape id="AutoShape 59" o:spid="_x0000_s1186" type="#_x0000_t32" style="position:absolute;margin-left:211.9pt;margin-top:3.95pt;width:0;height:34.5pt;z-index:251724800;visibility:visible;mso-wrap-distance-left:114298emu;mso-wrap-distance-right:114298emu"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">
            <v:stroke endarrow="block"/>
          </v:shape>
        </w:pict>
      </w:r>
    </w:p>
    <w:p w14:paraId="30437EC8" w14:textId="77777777" w:rsidR="00533098" w:rsidRDefault="003D6C53" w:rsidP="00533098">
      <w:r>
        <w:rPr>
          <w:noProof/>
          <w:lang w:eastAsia="fr-FR"/>
        </w:rPr>
        <w:pict w14:anchorId="679345E6">
          <v:roundrect id="AutoShape 53" o:spid="_x0000_s1072" style="position:absolute;margin-left:151.15pt;margin-top:13pt;width:126.75pt;height:41.25pt;z-index:2517186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" fillcolor="#c0504d [3205]" strokecolor="#f2f2f2 [3041]" strokeweight="3pt">
            <v:shadow on="t" color="#622423 [1605]" opacity=".5" offset="1pt,26939emu"/>
            <v:textbox style="mso-next-textbox:#AutoShape 53">
              <w:txbxContent>
                <w:p w14:paraId="27351640" w14:textId="77777777" w:rsidR="00E077FF" w:rsidRDefault="00E077FF" w:rsidP="004C7510">
                  <w:pPr>
                    <w:jc w:val="center"/>
                  </w:pPr>
                  <w:r>
                    <w:t>Conception</w:t>
                  </w:r>
                </w:p>
              </w:txbxContent>
            </v:textbox>
          </v:roundrect>
        </w:pict>
      </w:r>
    </w:p>
    <w:p w14:paraId="286390B4" w14:textId="77777777" w:rsidR="004C7510" w:rsidRDefault="004C7510" w:rsidP="00533098"/>
    <w:p w14:paraId="0EB31F43" w14:textId="77777777" w:rsidR="004C7510" w:rsidRDefault="003D6C53" w:rsidP="00533098">
      <w:r>
        <w:rPr>
          <w:noProof/>
          <w:lang w:eastAsia="fr-FR"/>
        </w:rPr>
        <w:pict w14:anchorId="17ED682A">
          <v:shape id="AutoShape 61" o:spid="_x0000_s1185" type="#_x0000_t32" style="position:absolute;margin-left:251.65pt;margin-top:3.4pt;width:0;height:34.5pt;z-index:251726848;visibility:visible;mso-wrap-distance-left:114298emu;mso-wrap-distance-right:114298emu"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">
            <v:stroke endarrow="block"/>
          </v:shape>
        </w:pict>
      </w:r>
      <w:r>
        <w:rPr>
          <w:noProof/>
          <w:lang w:eastAsia="fr-FR"/>
        </w:rPr>
        <w:pict w14:anchorId="09C1E469">
          <v:shape id="AutoShape 60" o:spid="_x0000_s1184" type="#_x0000_t32" style="position:absolute;margin-left:175.15pt;margin-top:3.4pt;width:0;height:34.5pt;z-index:251725824;visibility:visible;mso-wrap-distance-left:114298emu;mso-wrap-distance-right:114298emu"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">
            <v:stroke endarrow="block"/>
          </v:shape>
        </w:pict>
      </w:r>
    </w:p>
    <w:p w14:paraId="08C306F7" w14:textId="77777777" w:rsidR="004C7510" w:rsidRDefault="003D6C53" w:rsidP="00533098">
      <w:r>
        <w:rPr>
          <w:noProof/>
          <w:lang w:eastAsia="fr-FR"/>
        </w:rPr>
        <w:pict w14:anchorId="6E6438C1">
          <v:roundrect id="AutoShape 55" o:spid="_x0000_s1073" style="position:absolute;margin-left:234.4pt;margin-top:11.7pt;width:2in;height:34.5pt;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" fillcolor="#9bbb59 [3206]" strokecolor="#f2f2f2 [3041]" strokeweight="3pt">
            <v:shadow on="t" color="#4e6128 [1606]" opacity=".5" offset="1pt,26939emu"/>
            <v:textbox style="mso-next-textbox:#AutoShape 55">
              <w:txbxContent>
                <w:p w14:paraId="29F54206" w14:textId="77777777" w:rsidR="00E077FF" w:rsidRDefault="00E077FF" w:rsidP="004C7510">
                  <w:pPr>
                    <w:jc w:val="center"/>
                  </w:pPr>
                  <w:r>
                    <w:t>Dév de la fenêtre globale</w:t>
                  </w:r>
                </w:p>
              </w:txbxContent>
            </v:textbox>
          </v:roundrect>
        </w:pict>
      </w:r>
      <w:r>
        <w:rPr>
          <w:noProof/>
          <w:lang w:eastAsia="fr-FR"/>
        </w:rPr>
        <w:pict w14:anchorId="15E22F30">
          <v:roundrect id="AutoShape 54" o:spid="_x0000_s1074" style="position:absolute;margin-left:58.9pt;margin-top:11.7pt;width:2in;height:34.5pt;z-index:2517196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" fillcolor="#9bbb59 [3206]" strokecolor="#f2f2f2 [3041]" strokeweight="3pt">
            <v:shadow on="t" color="#4e6128 [1606]" opacity=".5" offset="1pt,26939emu"/>
            <v:textbox style="mso-next-textbox:#AutoShape 54">
              <w:txbxContent>
                <w:p w14:paraId="35C6BDD1" w14:textId="77777777" w:rsidR="00E077FF" w:rsidRDefault="00E077FF" w:rsidP="004C7510">
                  <w:pPr>
                    <w:jc w:val="center"/>
                  </w:pPr>
                  <w:r>
                    <w:t>Dév des coups possibles</w:t>
                  </w:r>
                </w:p>
              </w:txbxContent>
            </v:textbox>
          </v:roundrect>
        </w:pict>
      </w:r>
    </w:p>
    <w:p w14:paraId="3CEED8FE" w14:textId="77777777" w:rsidR="004C7510" w:rsidRDefault="003D6C53" w:rsidP="00533098">
      <w:r>
        <w:rPr>
          <w:noProof/>
          <w:lang w:eastAsia="fr-FR"/>
        </w:rPr>
        <w:pict w14:anchorId="21390DA5">
          <v:shape id="AutoShape 68" o:spid="_x0000_s1183" type="#_x0000_t32" style="position:absolute;margin-left:224.65pt;margin-top:20.75pt;width:34.5pt;height:42.75pt;flip:x;z-index:2517329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"/>
        </w:pict>
      </w:r>
      <w:r>
        <w:rPr>
          <w:noProof/>
          <w:lang w:eastAsia="fr-FR"/>
        </w:rPr>
        <w:pict w14:anchorId="24CD382D">
          <v:shape id="AutoShape 67" o:spid="_x0000_s1182" type="#_x0000_t32" style="position:absolute;margin-left:188.65pt;margin-top:20.75pt;width:32.25pt;height:42.75pt;z-index:25173196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"/>
        </w:pict>
      </w:r>
    </w:p>
    <w:p w14:paraId="32076902" w14:textId="77777777" w:rsidR="004C7510" w:rsidRDefault="004C7510" w:rsidP="00533098"/>
    <w:p w14:paraId="6154384F" w14:textId="77777777" w:rsidR="004C7510" w:rsidRDefault="003D6C53" w:rsidP="00533098">
      <w:r>
        <w:rPr>
          <w:noProof/>
          <w:lang w:eastAsia="fr-FR"/>
        </w:rPr>
        <w:pict w14:anchorId="6FF0E9E4">
          <v:shape id="AutoShape 65" o:spid="_x0000_s1181" type="#_x0000_t32" style="position:absolute;margin-left:188.65pt;margin-top:12.6pt;width:70.5pt;height:0;z-index:251729920;visibility:visible;mso-wrap-distance-top:-1emu;mso-wrap-distance-bottom:-1emu"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"/>
        </w:pict>
      </w:r>
      <w:r>
        <w:rPr>
          <w:noProof/>
          <w:lang w:eastAsia="fr-FR"/>
        </w:rPr>
        <w:pict w14:anchorId="0849BDFA">
          <v:shape id="AutoShape 62" o:spid="_x0000_s1180" type="#_x0000_t32" style="position:absolute;margin-left:188.65pt;margin-top:12.6pt;width:0;height:34.5pt;z-index:251727872;visibility:visible;mso-wrap-distance-left:114298emu;mso-wrap-distance-right:114298emu"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">
            <v:stroke endarrow="block"/>
          </v:shape>
        </w:pict>
      </w:r>
      <w:r>
        <w:rPr>
          <w:noProof/>
          <w:lang w:eastAsia="fr-FR"/>
        </w:rPr>
        <w:pict w14:anchorId="1009D3E6">
          <v:shape id="AutoShape 63" o:spid="_x0000_s1179" type="#_x0000_t32" style="position:absolute;margin-left:259.15pt;margin-top:12.6pt;width:0;height:34.5pt;z-index:251728896;visibility:visible;mso-wrap-distance-left:114298emu;mso-wrap-distance-right:114298emu"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">
            <v:stroke endarrow="block"/>
          </v:shape>
        </w:pict>
      </w:r>
    </w:p>
    <w:p w14:paraId="77010C95" w14:textId="77777777" w:rsidR="004C7510" w:rsidRDefault="003D6C53" w:rsidP="00533098">
      <w:r>
        <w:rPr>
          <w:noProof/>
          <w:lang w:eastAsia="fr-FR"/>
        </w:rPr>
        <w:pict w14:anchorId="6412DB3F">
          <v:roundrect id="AutoShape 57" o:spid="_x0000_s1075" style="position:absolute;margin-left:238.9pt;margin-top:21.65pt;width:147.75pt;height:88.5pt;z-index:2517227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" fillcolor="#9bbb59 [3206]" strokecolor="#f2f2f2 [3041]" strokeweight="3pt">
            <v:shadow on="t" color="#4e6128 [1606]" opacity=".5" offset="1pt,26939emu"/>
            <v:textbox style="mso-next-textbox:#AutoShape 57">
              <w:txbxContent>
                <w:p w14:paraId="7AEC7A3F" w14:textId="77777777" w:rsidR="00E077FF" w:rsidRPr="004C7510" w:rsidRDefault="00E077FF" w:rsidP="004C7510">
                  <w:pPr>
                    <w:jc w:val="center"/>
                  </w:pPr>
                  <w:r w:rsidRPr="00F652F0">
                    <w:rPr>
                      <w:rFonts w:ascii="Calibri" w:eastAsia="Times New Roman" w:hAnsi="Calibri" w:cs="Calibri"/>
                      <w:color w:val="000000"/>
                      <w:lang w:eastAsia="fr-FR"/>
                    </w:rPr>
                    <w:t>Dév de l'affichage de la grille, des pions, de leur déplacement</w:t>
                  </w:r>
                </w:p>
              </w:txbxContent>
            </v:textbox>
          </v:roundrect>
        </w:pict>
      </w:r>
      <w:r>
        <w:rPr>
          <w:noProof/>
          <w:lang w:eastAsia="fr-FR"/>
        </w:rPr>
        <w:pict w14:anchorId="4271DEAC">
          <v:roundrect id="AutoShape 58" o:spid="_x0000_s1076" style="position:absolute;margin-left:63.4pt;margin-top:21.65pt;width:2in;height:88.5pt;z-index:2517237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" fillcolor="#9bbb59 [3206]" strokecolor="#f2f2f2 [3041]" strokeweight="3pt">
            <v:shadow on="t" color="#4e6128 [1606]" opacity=".5" offset="1pt,26939emu"/>
            <v:textbox style="mso-next-textbox:#AutoShape 58">
              <w:txbxContent>
                <w:p w14:paraId="66EBF8D4" w14:textId="77777777" w:rsidR="00E077FF" w:rsidRDefault="00E077FF" w:rsidP="004C7510">
                  <w:pPr>
                    <w:jc w:val="center"/>
                  </w:pPr>
                  <w:r>
                    <w:t>Dév du module de chat, de l’affichage des profils,  de la gestion du temps et des pièces mangées</w:t>
                  </w:r>
                </w:p>
              </w:txbxContent>
            </v:textbox>
          </v:roundrect>
        </w:pict>
      </w:r>
    </w:p>
    <w:p w14:paraId="7E4CA0D1" w14:textId="77777777" w:rsidR="004C7510" w:rsidRDefault="004C7510" w:rsidP="00533098"/>
    <w:p w14:paraId="5CC27952" w14:textId="77777777" w:rsidR="004C7510" w:rsidRDefault="004C7510" w:rsidP="00533098"/>
    <w:p w14:paraId="2BB52152" w14:textId="77777777" w:rsidR="004C7510" w:rsidRDefault="004C7510" w:rsidP="00533098"/>
    <w:p w14:paraId="5ECC1B28" w14:textId="77777777" w:rsidR="004C7510" w:rsidRDefault="003D6C53" w:rsidP="00533098">
      <w:r>
        <w:rPr>
          <w:noProof/>
          <w:lang w:eastAsia="fr-FR"/>
        </w:rPr>
        <w:pict w14:anchorId="25783DB5">
          <v:shape id="AutoShape 69" o:spid="_x0000_s1178" type="#_x0000_t32" style="position:absolute;margin-left:193.15pt;margin-top:14.4pt;width:32.25pt;height:42.75pt;z-index:2517340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"/>
        </w:pict>
      </w:r>
      <w:r>
        <w:rPr>
          <w:noProof/>
          <w:lang w:eastAsia="fr-FR"/>
        </w:rPr>
        <w:pict w14:anchorId="10E41EB3">
          <v:shape id="AutoShape 70" o:spid="_x0000_s1177" type="#_x0000_t32" style="position:absolute;margin-left:229.15pt;margin-top:14.4pt;width:34.5pt;height:42.75pt;flip:x;z-index:2517350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"/>
        </w:pict>
      </w:r>
    </w:p>
    <w:p w14:paraId="573ABB9A" w14:textId="77777777" w:rsidR="004C7510" w:rsidRDefault="004C7510" w:rsidP="00533098"/>
    <w:p w14:paraId="033BD645" w14:textId="77777777" w:rsidR="00270605" w:rsidRDefault="003D6C53" w:rsidP="00533098">
      <w:r>
        <w:rPr>
          <w:noProof/>
          <w:lang w:eastAsia="fr-FR"/>
        </w:rPr>
        <w:pict w14:anchorId="1A7A799E">
          <v:roundrect id="AutoShape 71" o:spid="_x0000_s1077" style="position:absolute;margin-left:167.65pt;margin-top:6.25pt;width:126.75pt;height:41.25pt;z-index:2517360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" fillcolor="#4f81bd [3204]" strokecolor="#f2f2f2 [3041]" strokeweight="3pt">
            <v:shadow on="t" color="#243f60 [1604]" opacity=".5" offset="1pt,26939emu"/>
            <v:textbox style="mso-next-textbox:#AutoShape 71">
              <w:txbxContent>
                <w:p w14:paraId="28235680" w14:textId="77777777" w:rsidR="00E077FF" w:rsidRDefault="00E077FF" w:rsidP="00270605">
                  <w:pPr>
                    <w:jc w:val="center"/>
                  </w:pPr>
                  <w:r>
                    <w:t>Intégration</w:t>
                  </w:r>
                </w:p>
              </w:txbxContent>
            </v:textbox>
          </v:roundrect>
        </w:pict>
      </w:r>
    </w:p>
    <w:p w14:paraId="2997C7F2" w14:textId="77777777" w:rsidR="00270605" w:rsidRDefault="003D6C53" w:rsidP="00533098">
      <w:r>
        <w:rPr>
          <w:noProof/>
          <w:lang w:eastAsia="fr-FR"/>
        </w:rPr>
        <w:pict w14:anchorId="67986BE7">
          <v:shape id="AutoShape 73" o:spid="_x0000_s1176" type="#_x0000_t32" style="position:absolute;margin-left:229.15pt;margin-top:22.05pt;width:0;height:34.5pt;z-index:251738112;visibility:visible;mso-wrap-distance-left:114298emu;mso-wrap-distance-right:114298emu"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">
            <v:stroke endarrow="block"/>
          </v:shape>
        </w:pict>
      </w:r>
    </w:p>
    <w:p w14:paraId="3EDE4F35" w14:textId="77777777" w:rsidR="00270605" w:rsidRDefault="00270605" w:rsidP="00533098"/>
    <w:p w14:paraId="719168E3" w14:textId="77777777" w:rsidR="00270605" w:rsidRDefault="003D6C53" w:rsidP="00533098">
      <w:r>
        <w:rPr>
          <w:noProof/>
          <w:lang w:eastAsia="fr-FR"/>
        </w:rPr>
        <w:pict w14:anchorId="5D705E06">
          <v:roundrect id="AutoShape 72" o:spid="_x0000_s1078" style="position:absolute;margin-left:167.65pt;margin-top:5.7pt;width:126.75pt;height:41.25pt;z-index:2517370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" fillcolor="#4f81bd [3204]" strokecolor="#f2f2f2 [3041]" strokeweight="3pt">
            <v:shadow on="t" color="#243f60 [1604]" opacity=".5" offset="1pt,26939emu"/>
            <v:textbox style="mso-next-textbox:#AutoShape 72">
              <w:txbxContent>
                <w:p w14:paraId="75D3E6B4" w14:textId="77777777" w:rsidR="00E077FF" w:rsidRDefault="00E077FF" w:rsidP="00270605">
                  <w:pPr>
                    <w:jc w:val="center"/>
                  </w:pPr>
                  <w:r>
                    <w:t>Tests finaux</w:t>
                  </w:r>
                </w:p>
              </w:txbxContent>
            </v:textbox>
          </v:roundrect>
        </w:pict>
      </w:r>
    </w:p>
    <w:p w14:paraId="7271B4FD" w14:textId="77777777" w:rsidR="00270605" w:rsidRDefault="00270605" w:rsidP="00533098"/>
    <w:p w14:paraId="0F3936BD" w14:textId="77777777" w:rsidR="00270605" w:rsidRDefault="00270605" w:rsidP="00533098"/>
    <w:p w14:paraId="20F5A8A2" w14:textId="77777777" w:rsidR="00270605" w:rsidRDefault="00270605" w:rsidP="00533098"/>
    <w:p w14:paraId="0B531CA1" w14:textId="77777777" w:rsidR="00270605" w:rsidRDefault="00270605" w:rsidP="00533098"/>
    <w:p w14:paraId="0E7E14CC" w14:textId="77777777" w:rsidR="00533098" w:rsidRPr="00533098" w:rsidRDefault="00533098" w:rsidP="00533098">
      <w:pPr>
        <w:pStyle w:val="Titre3"/>
      </w:pPr>
      <w:bookmarkStart w:id="22" w:name="_Toc219225475"/>
      <w:r>
        <w:lastRenderedPageBreak/>
        <w:t>Diagramme de Gantt</w:t>
      </w:r>
      <w:r w:rsidR="0004140C" w:rsidRPr="0004140C">
        <w:rPr>
          <w:noProof/>
          <w:lang w:eastAsia="fr-FR"/>
        </w:rPr>
        <w:drawing>
          <wp:anchor distT="0" distB="0" distL="114300" distR="114300" simplePos="0" relativeHeight="251716608" behindDoc="0" locked="0" layoutInCell="1" allowOverlap="1" wp14:anchorId="3AD3F59B" wp14:editId="425162DF">
            <wp:simplePos x="0" y="0"/>
            <wp:positionH relativeFrom="margin">
              <wp:posOffset>-1469390</wp:posOffset>
            </wp:positionH>
            <wp:positionV relativeFrom="margin">
              <wp:posOffset>3115945</wp:posOffset>
            </wp:positionV>
            <wp:extent cx="8157845" cy="2586355"/>
            <wp:effectExtent l="0" t="2794000" r="0" b="2773045"/>
            <wp:wrapTopAndBottom/>
            <wp:docPr id="9" name="Image 2" descr="C:\Users\PEP\Downloads\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P\Downloads\Gant(2).png"/>
                    <pic:cNvPicPr>
                      <a:picLocks noChangeAspect="1" noChangeArrowheads="1"/>
                    </pic:cNvPicPr>
                  </pic:nvPicPr>
                  <pic:blipFill>
                    <a:blip r:embed="rId11"/>
                    <a:srcRect/>
                    <a:stretch>
                      <a:fillRect/>
                    </a:stretch>
                  </pic:blipFill>
                  <pic:spPr bwMode="auto">
                    <a:xfrm rot="5400000">
                      <a:off x="0" y="0"/>
                      <a:ext cx="8157845" cy="2586355"/>
                    </a:xfrm>
                    <a:prstGeom prst="rect">
                      <a:avLst/>
                    </a:prstGeom>
                    <a:noFill/>
                    <a:ln w="9525">
                      <a:noFill/>
                      <a:miter lim="800000"/>
                      <a:headEnd/>
                      <a:tailEnd/>
                    </a:ln>
                  </pic:spPr>
                </pic:pic>
              </a:graphicData>
            </a:graphic>
          </wp:anchor>
        </w:drawing>
      </w:r>
      <w:bookmarkEnd w:id="22"/>
    </w:p>
    <w:p w14:paraId="15F09474" w14:textId="77777777" w:rsidR="008B4811" w:rsidRDefault="008B4811" w:rsidP="008B4811">
      <w:pPr>
        <w:pStyle w:val="Titre2"/>
        <w:numPr>
          <w:ilvl w:val="0"/>
          <w:numId w:val="0"/>
        </w:numPr>
        <w:ind w:left="1284"/>
      </w:pPr>
    </w:p>
    <w:p w14:paraId="497BDE69" w14:textId="77777777" w:rsidR="00396610" w:rsidRDefault="00FE4BC0" w:rsidP="00396610">
      <w:pPr>
        <w:pStyle w:val="Titre2"/>
      </w:pPr>
      <w:bookmarkStart w:id="23" w:name="_Toc219225476"/>
      <w:r>
        <w:t>Déroulement du projet</w:t>
      </w:r>
      <w:bookmarkEnd w:id="23"/>
    </w:p>
    <w:p w14:paraId="30104BCB" w14:textId="77777777" w:rsidR="00154BE2" w:rsidRDefault="00154BE2" w:rsidP="00154BE2">
      <w:pPr>
        <w:pStyle w:val="NormalWeb"/>
        <w:ind w:firstLine="708"/>
      </w:pPr>
      <w:r>
        <w:t>Suite à la conception nous avons commencé le développement en travaillant de manière réparti sur les différentes tâches que nous avions précédemment préparé.</w:t>
      </w:r>
    </w:p>
    <w:p w14:paraId="7C3888ED" w14:textId="77777777" w:rsidR="00154BE2" w:rsidRDefault="00154BE2" w:rsidP="00154BE2">
      <w:pPr>
        <w:pStyle w:val="NormalWeb"/>
      </w:pPr>
      <w:r>
        <w:t> Les premières semaines se sont déroulées plutôt bien, en travaillant chacun de notre coté et en aidant les autres lorsqu’il y avait des problèmes. Les choses se sont compliquées lorsque nous avons mis nos fonctions en commun dans le module. Il a fallu s’adapter pour que tout fonctionne correctement. On a notamment remarqué des problèmes que nous n’avions pas prévus auparavant. Par exemple il était difficile au début de vraiment tester la liste des coups possibles, mais une fois l’interface fini, nous avons bien remarqué ce qui marchait ou pas.</w:t>
      </w:r>
    </w:p>
    <w:p w14:paraId="1FE9F8AA" w14:textId="77777777" w:rsidR="00154BE2" w:rsidRDefault="00154BE2" w:rsidP="00154BE2">
      <w:pPr>
        <w:pStyle w:val="NormalWeb"/>
      </w:pPr>
      <w:r>
        <w:t>                La phase suivante, et de loin la plus difficile, a été l’intégration avec les autres modules. C’est à ce moment que nous avons vraiment rencontré les problèmes, beaucoup de fonctions ont du être modifié pour que le jeu fonctionne correctement. La difficulté étant que certaines fonctions étaient bloquantes et empêchées alors le jeu de fonctionner. En étant le module « au bout de la chaîne », il était très difficile pour nous de modifier nos problèmes car on était dépendant des autres. Il nous fallait parfois attendre et résoudre nos problèmes un peu « à l’aveugle » pour les corriger. La difficulté dans la communication a aussi été un nouveau facteur lors de l’intégration, nous étions tous en même temps, parfois sur un même problème, il fallait s’adresser à tout le monde et savoir qui avait fait quoi pour pouvoir avancer et corriger ces derniers.</w:t>
      </w:r>
    </w:p>
    <w:p w14:paraId="6DF5624E" w14:textId="77777777" w:rsidR="00154BE2" w:rsidRDefault="00154BE2" w:rsidP="004D4376">
      <w:pPr>
        <w:pStyle w:val="NormalWeb"/>
      </w:pPr>
      <w:r>
        <w:t>                Pour finir la phase de développement nous a permis de bien comprendre l’utilité de la phase de conception pour faciliter notre travail et savoir comment avancer pour mener à terme le projet. Cependant il a fallu s’adapter aux nouvelles conditions, à des événements que nous n’avions pas prévu et certains que nous ne pouvions pas prévoir. Il a fallu être très pragmatique et organisé pour revoir notre vision originale du projet et ainsi aboutir à un résultat satisfaisant.</w:t>
      </w:r>
    </w:p>
    <w:p w14:paraId="79C92E49" w14:textId="77777777" w:rsidR="003D6C53" w:rsidRPr="00154BE2" w:rsidRDefault="003D6C53" w:rsidP="004D4376">
      <w:pPr>
        <w:pStyle w:val="NormalWeb"/>
      </w:pPr>
    </w:p>
    <w:p w14:paraId="3601B2B6" w14:textId="77777777" w:rsidR="00396610" w:rsidRDefault="00FE4BC0" w:rsidP="00396610">
      <w:pPr>
        <w:pStyle w:val="Titre2"/>
      </w:pPr>
      <w:bookmarkStart w:id="24" w:name="_Toc219225477"/>
      <w:r>
        <w:t>Analyse de risque</w:t>
      </w:r>
      <w:bookmarkEnd w:id="24"/>
    </w:p>
    <w:p w14:paraId="7A31C442" w14:textId="77777777" w:rsidR="00A23A34" w:rsidRPr="00A23A34" w:rsidRDefault="00A23A34" w:rsidP="00A23A34"/>
    <w:p w14:paraId="521233BE" w14:textId="57392C36" w:rsidR="007C15D1" w:rsidRDefault="007C15D1" w:rsidP="007C15D1">
      <w:pPr>
        <w:pStyle w:val="Lgende"/>
        <w:keepNext/>
      </w:pPr>
    </w:p>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A23A34" w:rsidRPr="00692131" w14:paraId="0F869C57" w14:textId="77777777" w:rsidTr="000A2485">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62431781" w14:textId="77777777" w:rsidR="00A23A34" w:rsidRPr="00692131" w:rsidRDefault="00A23A34" w:rsidP="000A2485">
            <w:pPr>
              <w:pStyle w:val="NormalWeb"/>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42E98FB2" w14:textId="77777777" w:rsidR="00A23A34" w:rsidRPr="00692131" w:rsidRDefault="00A23A34" w:rsidP="000A2485">
            <w:pPr>
              <w:pStyle w:val="NormalWeb"/>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153A85B8" w14:textId="77777777" w:rsidR="00A23A34" w:rsidRPr="00692131" w:rsidRDefault="00A23A34"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0128A676" w14:textId="77777777" w:rsidR="00A23A34" w:rsidRPr="00692131" w:rsidRDefault="00A23A34" w:rsidP="000A2485">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A23A34" w:rsidRPr="00692131" w14:paraId="5AD4F0A2" w14:textId="77777777" w:rsidTr="000A2485">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A28742C"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br w:type="page"/>
            </w:r>
            <w:r w:rsidRPr="00A23A34">
              <w:rPr>
                <w:rFonts w:ascii="Arial" w:eastAsia="Times New Roman" w:hAnsi="Arial" w:cs="Arial"/>
                <w:color w:val="000000"/>
                <w:sz w:val="23"/>
                <w:szCs w:val="23"/>
                <w:lang w:eastAsia="fr-FR"/>
              </w:rPr>
              <w:t>A</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CFD94AA"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Problèmes réception/envoi des données</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73D034A"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unitaires</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2AB41D4E"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Renvoyer les informations</w:t>
            </w:r>
          </w:p>
        </w:tc>
      </w:tr>
      <w:tr w:rsidR="00A23A34" w:rsidRPr="00692131" w14:paraId="042345CD"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62052A4"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10F249D"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Problèmes utilisation des données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CFC5602"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unitaires et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477C3C54"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p>
        </w:tc>
      </w:tr>
      <w:tr w:rsidR="00A23A34" w:rsidRPr="00692131" w14:paraId="557C9776"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839706F"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B</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E9B3D8C"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 xml:space="preserve">Code défectueux </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494FAEE"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unitaires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26B327C"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r w:rsidR="00A23A34" w:rsidRPr="00692131" w14:paraId="2FAF3BF0"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7CB7098"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lastRenderedPageBreak/>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2AB522F"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Interface non ergonomique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17C9C2E"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64807902"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r w:rsidR="00A23A34" w:rsidRPr="00692131" w14:paraId="431C47B7"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09B237A"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AACEF7E"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Interface non intuitive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76C651B"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tests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046F765C"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r w:rsidR="00A23A34" w:rsidRPr="00692131" w14:paraId="196E1BE3" w14:textId="77777777" w:rsidTr="000A2485">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2EF81C56"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A</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7F63D572"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Problème d’actualisation après modification (déplacem</w:t>
            </w:r>
            <w:r>
              <w:rPr>
                <w:rFonts w:ascii="Arial" w:eastAsia="Times New Roman" w:hAnsi="Arial" w:cs="Arial"/>
                <w:color w:val="000000"/>
                <w:sz w:val="23"/>
                <w:szCs w:val="23"/>
                <w:lang w:eastAsia="fr-FR"/>
              </w:rPr>
              <w:t xml:space="preserve">ent d’un pion, envoi message dans </w:t>
            </w:r>
            <w:r w:rsidRPr="00A23A34">
              <w:rPr>
                <w:rFonts w:ascii="Arial" w:eastAsia="Times New Roman" w:hAnsi="Arial" w:cs="Arial"/>
                <w:color w:val="000000"/>
                <w:sz w:val="23"/>
                <w:szCs w:val="23"/>
                <w:lang w:eastAsia="fr-FR"/>
              </w:rPr>
              <w:t>chat, etc</w:t>
            </w:r>
            <w:r>
              <w:rPr>
                <w:rFonts w:ascii="Arial" w:eastAsia="Times New Roman" w:hAnsi="Arial" w:cs="Arial"/>
                <w:color w:val="000000"/>
                <w:sz w:val="23"/>
                <w:szCs w:val="23"/>
                <w:lang w:eastAsia="fr-FR"/>
              </w:rPr>
              <w:t>…</w:t>
            </w:r>
            <w:r w:rsidRPr="00A23A34">
              <w:rPr>
                <w:rFonts w:ascii="Arial" w:eastAsia="Times New Roman" w:hAnsi="Arial" w:cs="Arial"/>
                <w:color w:val="000000"/>
                <w:sz w:val="23"/>
                <w:szCs w:val="23"/>
                <w:lang w:eastAsia="fr-FR"/>
              </w:rPr>
              <w:t>)</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34007E2F" w14:textId="77777777" w:rsidR="00A23A34" w:rsidRPr="00A23A34" w:rsidRDefault="00A23A34" w:rsidP="000A2485">
            <w:pPr>
              <w:spacing w:after="0" w:line="0" w:lineRule="atLeast"/>
              <w:rPr>
                <w:rFonts w:ascii="Times New Roman" w:eastAsia="Times New Roman" w:hAnsi="Times New Roman" w:cs="Times New Roman"/>
                <w:sz w:val="24"/>
                <w:szCs w:val="24"/>
                <w:lang w:eastAsia="fr-FR"/>
              </w:rPr>
            </w:pPr>
            <w:r w:rsidRPr="00A23A34">
              <w:rPr>
                <w:rFonts w:ascii="Arial" w:eastAsia="Times New Roman" w:hAnsi="Arial" w:cs="Arial"/>
                <w:color w:val="000000"/>
                <w:sz w:val="23"/>
                <w:szCs w:val="23"/>
                <w:lang w:eastAsia="fr-FR"/>
              </w:rPr>
              <w:t>test unitaires et humains</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11F5B003" w14:textId="77777777" w:rsidR="00A23A34" w:rsidRPr="00A23A34" w:rsidRDefault="00A23A34" w:rsidP="000A2485">
            <w:pPr>
              <w:spacing w:after="0" w:line="240" w:lineRule="auto"/>
              <w:rPr>
                <w:rFonts w:ascii="Times New Roman" w:eastAsia="Times New Roman" w:hAnsi="Times New Roman" w:cs="Times New Roman"/>
                <w:sz w:val="1"/>
                <w:szCs w:val="24"/>
                <w:lang w:eastAsia="fr-FR"/>
              </w:rPr>
            </w:pPr>
          </w:p>
        </w:tc>
      </w:tr>
    </w:tbl>
    <w:p w14:paraId="3030A12B" w14:textId="6EB652E4" w:rsidR="00A23A34" w:rsidRDefault="007C15D1" w:rsidP="007C15D1">
      <w:pPr>
        <w:jc w:val="center"/>
      </w:pPr>
      <w:bookmarkStart w:id="25" w:name="_Toc219225453"/>
      <w:r>
        <w:t xml:space="preserve">Tableau </w:t>
      </w:r>
      <w:fldSimple w:instr=" SEQ Tableau \* ARABIC ">
        <w:r w:rsidR="00E077FF">
          <w:rPr>
            <w:noProof/>
          </w:rPr>
          <w:t>4</w:t>
        </w:r>
      </w:fldSimple>
      <w:r>
        <w:t xml:space="preserve"> : Analyse de risque IHM Grille</w:t>
      </w:r>
      <w:bookmarkEnd w:id="25"/>
    </w:p>
    <w:p w14:paraId="54A3AFF5" w14:textId="77777777" w:rsidR="00A23A34" w:rsidRDefault="00A23A34">
      <w:r>
        <w:br w:type="page"/>
      </w:r>
    </w:p>
    <w:p w14:paraId="26A232D5" w14:textId="77777777" w:rsidR="00A23A34" w:rsidRDefault="00A23A34"/>
    <w:p w14:paraId="3784CD47" w14:textId="77777777" w:rsidR="00A23A34" w:rsidRPr="00A23A34" w:rsidRDefault="00A23A34" w:rsidP="00A23A34"/>
    <w:p w14:paraId="7CC3E399" w14:textId="77777777" w:rsidR="00FE4BC0" w:rsidRDefault="00FE4BC0" w:rsidP="00FE4BC0">
      <w:pPr>
        <w:pStyle w:val="Titre2"/>
      </w:pPr>
      <w:bookmarkStart w:id="26" w:name="_Toc219225478"/>
      <w:r>
        <w:t>Fiches de travail</w:t>
      </w:r>
      <w:bookmarkEnd w:id="26"/>
    </w:p>
    <w:p w14:paraId="01FF5760" w14:textId="77777777" w:rsidR="00FE4BC0" w:rsidRDefault="00FE4BC0" w:rsidP="00FE4BC0"/>
    <w:p w14:paraId="3BC7BBD7" w14:textId="77777777" w:rsidR="00932D63" w:rsidRDefault="0004140C" w:rsidP="00430858">
      <w:pPr>
        <w:pStyle w:val="Titre3"/>
      </w:pPr>
      <w:bookmarkStart w:id="27" w:name="_Toc337561397"/>
      <w:bookmarkStart w:id="28" w:name="_Toc219225479"/>
      <w:r w:rsidRPr="00200E83">
        <w:t>Morgan A</w:t>
      </w:r>
      <w:r>
        <w:t>NTONELLI: Directeur de projet</w:t>
      </w:r>
      <w:bookmarkEnd w:id="27"/>
      <w:bookmarkEnd w:id="28"/>
    </w:p>
    <w:tbl>
      <w:tblPr>
        <w:tblStyle w:val="Grilleclaire-Accent3"/>
        <w:tblpPr w:leftFromText="141" w:rightFromText="141" w:vertAnchor="text" w:horzAnchor="margin" w:tblpXSpec="center" w:tblpY="359"/>
        <w:tblW w:w="4942" w:type="pct"/>
        <w:tblLook w:val="04A0" w:firstRow="1" w:lastRow="0" w:firstColumn="1" w:lastColumn="0" w:noHBand="0" w:noVBand="1"/>
      </w:tblPr>
      <w:tblGrid>
        <w:gridCol w:w="1440"/>
        <w:gridCol w:w="1851"/>
        <w:gridCol w:w="1419"/>
        <w:gridCol w:w="2080"/>
        <w:gridCol w:w="2390"/>
      </w:tblGrid>
      <w:tr w:rsidR="00430858" w14:paraId="6069D603" w14:textId="77777777" w:rsidTr="00033F88">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784" w:type="pct"/>
          </w:tcPr>
          <w:p w14:paraId="787E0943" w14:textId="77777777" w:rsidR="00430858" w:rsidRDefault="00430858" w:rsidP="003D6C53">
            <w:r>
              <w:t>Semaine</w:t>
            </w:r>
          </w:p>
        </w:tc>
        <w:tc>
          <w:tcPr>
            <w:tcW w:w="1008" w:type="pct"/>
          </w:tcPr>
          <w:p w14:paraId="16363E3D"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Tâche</w:t>
            </w:r>
          </w:p>
        </w:tc>
        <w:tc>
          <w:tcPr>
            <w:tcW w:w="773" w:type="pct"/>
          </w:tcPr>
          <w:p w14:paraId="39FE570B"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Durée estimée</w:t>
            </w:r>
          </w:p>
        </w:tc>
        <w:tc>
          <w:tcPr>
            <w:tcW w:w="1133" w:type="pct"/>
          </w:tcPr>
          <w:p w14:paraId="6D5E1344"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Temps passé</w:t>
            </w:r>
          </w:p>
        </w:tc>
        <w:tc>
          <w:tcPr>
            <w:tcW w:w="1302" w:type="pct"/>
          </w:tcPr>
          <w:p w14:paraId="4D16027A" w14:textId="77777777" w:rsidR="00430858" w:rsidRDefault="00430858" w:rsidP="003D6C53">
            <w:pPr>
              <w:cnfStyle w:val="100000000000" w:firstRow="1" w:lastRow="0" w:firstColumn="0" w:lastColumn="0" w:oddVBand="0" w:evenVBand="0" w:oddHBand="0" w:evenHBand="0" w:firstRowFirstColumn="0" w:firstRowLastColumn="0" w:lastRowFirstColumn="0" w:lastRowLastColumn="0"/>
            </w:pPr>
            <w:r>
              <w:t>Reste à faire</w:t>
            </w:r>
          </w:p>
        </w:tc>
      </w:tr>
      <w:tr w:rsidR="003D6C53" w14:paraId="56DD2743" w14:textId="77777777" w:rsidTr="00033F88">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784" w:type="pct"/>
          </w:tcPr>
          <w:p w14:paraId="57442D2C" w14:textId="77777777" w:rsidR="00430858" w:rsidRDefault="00430858" w:rsidP="003D6C53">
            <w:r>
              <w:t>18/09</w:t>
            </w:r>
          </w:p>
        </w:tc>
        <w:tc>
          <w:tcPr>
            <w:tcW w:w="1008" w:type="pct"/>
          </w:tcPr>
          <w:p w14:paraId="6D85C307" w14:textId="77777777" w:rsidR="00430858" w:rsidRPr="00C66BCF" w:rsidRDefault="00430858" w:rsidP="003D6C53">
            <w:pPr>
              <w:cnfStyle w:val="000000100000" w:firstRow="0" w:lastRow="0" w:firstColumn="0" w:lastColumn="0" w:oddVBand="0" w:evenVBand="0" w:oddHBand="1" w:evenHBand="0" w:firstRowFirstColumn="0" w:firstRowLastColumn="0" w:lastRowFirstColumn="0" w:lastRowLastColumn="0"/>
            </w:pPr>
            <w:r w:rsidRPr="00C66BCF">
              <w:t xml:space="preserve">Découverte du cahier des charges. </w:t>
            </w:r>
          </w:p>
          <w:p w14:paraId="3F97DFC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0708F10" w14:textId="77777777" w:rsidR="00430858" w:rsidRPr="00C66BCF" w:rsidRDefault="00430858" w:rsidP="003D6C53">
            <w:pPr>
              <w:cnfStyle w:val="000000100000" w:firstRow="0" w:lastRow="0" w:firstColumn="0" w:lastColumn="0" w:oddVBand="0" w:evenVBand="0" w:oddHBand="1" w:evenHBand="0" w:firstRowFirstColumn="0" w:firstRowLastColumn="0" w:lastRowFirstColumn="0" w:lastRowLastColumn="0"/>
            </w:pPr>
            <w:r w:rsidRPr="00C66BCF">
              <w:t xml:space="preserve">Découpage global </w:t>
            </w:r>
            <w:r>
              <w:t xml:space="preserve"> et  choix des équipes</w:t>
            </w:r>
          </w:p>
          <w:p w14:paraId="392D346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63F1F5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rsidRPr="00C66BCF">
              <w:t>Découverte SVN</w:t>
            </w:r>
            <w:r>
              <w:t xml:space="preserve"> </w:t>
            </w:r>
          </w:p>
        </w:tc>
        <w:tc>
          <w:tcPr>
            <w:tcW w:w="773" w:type="pct"/>
          </w:tcPr>
          <w:p w14:paraId="0EA3207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2321E58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66F338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318807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6E04EE1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E2F675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B9C2CE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0172770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1F4CFF5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7ED78F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C475DF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78EC72A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1F6FA5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AEE795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49B24FC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58AC711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A7A943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B9498D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0EB80C9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5C7648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D67816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430858" w14:paraId="4BC68B83" w14:textId="77777777" w:rsidTr="00033F88">
        <w:trPr>
          <w:cnfStyle w:val="000000010000" w:firstRow="0" w:lastRow="0" w:firstColumn="0" w:lastColumn="0" w:oddVBand="0" w:evenVBand="0" w:oddHBand="0" w:evenHBand="1"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784" w:type="pct"/>
          </w:tcPr>
          <w:p w14:paraId="7D38080F" w14:textId="77777777" w:rsidR="00430858" w:rsidRDefault="00430858" w:rsidP="003D6C53">
            <w:r>
              <w:t>25/09</w:t>
            </w:r>
          </w:p>
        </w:tc>
        <w:tc>
          <w:tcPr>
            <w:tcW w:w="1008" w:type="pct"/>
          </w:tcPr>
          <w:p w14:paraId="699A15AB"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 xml:space="preserve">Usecase </w:t>
            </w:r>
          </w:p>
          <w:p w14:paraId="573E227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05BC941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Réunions directeurs</w:t>
            </w:r>
          </w:p>
          <w:p w14:paraId="2E8AB31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1A0546A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 xml:space="preserve">Découpage structurel </w:t>
            </w:r>
          </w:p>
        </w:tc>
        <w:tc>
          <w:tcPr>
            <w:tcW w:w="773" w:type="pct"/>
          </w:tcPr>
          <w:p w14:paraId="57756C6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4ECDB56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4B499B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1,5h</w:t>
            </w:r>
          </w:p>
          <w:p w14:paraId="5F79D9E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0A90CEB"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0,5h</w:t>
            </w:r>
          </w:p>
        </w:tc>
        <w:tc>
          <w:tcPr>
            <w:tcW w:w="1133" w:type="pct"/>
          </w:tcPr>
          <w:p w14:paraId="50616E5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44D2A059"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F5E5EA1"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1,5h</w:t>
            </w:r>
          </w:p>
          <w:p w14:paraId="426140B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7FBD05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0,5h</w:t>
            </w:r>
          </w:p>
        </w:tc>
        <w:tc>
          <w:tcPr>
            <w:tcW w:w="1302" w:type="pct"/>
          </w:tcPr>
          <w:p w14:paraId="0273A399"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2957D4D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98CEEB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1EAD915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03AE2B7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5C638C63" w14:textId="77777777" w:rsidTr="00033F88">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784" w:type="pct"/>
          </w:tcPr>
          <w:p w14:paraId="1AE2F02B" w14:textId="77777777" w:rsidR="00430858" w:rsidRDefault="00430858" w:rsidP="003D6C53">
            <w:r>
              <w:t>02/10</w:t>
            </w:r>
          </w:p>
        </w:tc>
        <w:tc>
          <w:tcPr>
            <w:tcW w:w="1008" w:type="pct"/>
          </w:tcPr>
          <w:p w14:paraId="0F24515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Diagramme de séquence</w:t>
            </w:r>
          </w:p>
          <w:p w14:paraId="7F51B83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D1523F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 xml:space="preserve">Réunions directeurs </w:t>
            </w:r>
          </w:p>
        </w:tc>
        <w:tc>
          <w:tcPr>
            <w:tcW w:w="773" w:type="pct"/>
          </w:tcPr>
          <w:p w14:paraId="2F11C30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5773A69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ACB519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3505DA0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3C8B40E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544998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73C2CD2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1345F7D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E429BE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430858" w14:paraId="6350F0A9"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720D96E4" w14:textId="77777777" w:rsidR="00430858" w:rsidRDefault="00430858" w:rsidP="003D6C53">
            <w:r>
              <w:t>09/10</w:t>
            </w:r>
          </w:p>
        </w:tc>
        <w:tc>
          <w:tcPr>
            <w:tcW w:w="1008" w:type="pct"/>
          </w:tcPr>
          <w:p w14:paraId="0E629C5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 xml:space="preserve">Révision diagramme de séquence </w:t>
            </w:r>
          </w:p>
          <w:p w14:paraId="78159F9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098045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Réflexion sur la maquette, choix visuels</w:t>
            </w:r>
          </w:p>
          <w:p w14:paraId="12ECAA6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1C52B918"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Réunions directeurs</w:t>
            </w:r>
          </w:p>
        </w:tc>
        <w:tc>
          <w:tcPr>
            <w:tcW w:w="773" w:type="pct"/>
          </w:tcPr>
          <w:p w14:paraId="2C93889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32ECC009"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F8FDA4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0CB6D5A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5D2F300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653280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F33956B"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tc>
        <w:tc>
          <w:tcPr>
            <w:tcW w:w="1133" w:type="pct"/>
          </w:tcPr>
          <w:p w14:paraId="28F813E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502012E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9830D0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39793D8"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p w14:paraId="590F984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651378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4CC132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1h</w:t>
            </w:r>
          </w:p>
        </w:tc>
        <w:tc>
          <w:tcPr>
            <w:tcW w:w="1302" w:type="pct"/>
          </w:tcPr>
          <w:p w14:paraId="14089D1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297F128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0AF5E3F1"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1636387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3920211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0A33C1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3145F19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0723767A"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332D6AF2" w14:textId="77777777" w:rsidR="00430858" w:rsidRDefault="00430858" w:rsidP="003D6C53">
            <w:r>
              <w:t>16/10</w:t>
            </w:r>
          </w:p>
        </w:tc>
        <w:tc>
          <w:tcPr>
            <w:tcW w:w="1008" w:type="pct"/>
          </w:tcPr>
          <w:p w14:paraId="706CA0C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Finalisation rapport</w:t>
            </w:r>
          </w:p>
          <w:p w14:paraId="1261BEF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AE842E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Préparation au codage</w:t>
            </w:r>
          </w:p>
        </w:tc>
        <w:tc>
          <w:tcPr>
            <w:tcW w:w="773" w:type="pct"/>
          </w:tcPr>
          <w:p w14:paraId="4B5A853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6AB5296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3033F5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6EA2F44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7C814C2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753A62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2F18DC6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67CB95B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83C29F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3D6C53" w14:paraId="6E5F7BC2"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7684D632" w14:textId="77777777" w:rsidR="00430858" w:rsidRPr="00FE3572" w:rsidRDefault="00430858" w:rsidP="003D6C53">
            <w:r w:rsidRPr="00FE3572">
              <w:t>23/10</w:t>
            </w:r>
          </w:p>
        </w:tc>
        <w:tc>
          <w:tcPr>
            <w:tcW w:w="1008" w:type="pct"/>
          </w:tcPr>
          <w:p w14:paraId="611A3EFD" w14:textId="77777777" w:rsidR="00430858" w:rsidRPr="00215D1A" w:rsidRDefault="00430858" w:rsidP="003D6C53">
            <w:pPr>
              <w:pStyle w:val="Paragraphedeliste"/>
              <w:ind w:left="0"/>
              <w:cnfStyle w:val="000000010000" w:firstRow="0" w:lastRow="0" w:firstColumn="0" w:lastColumn="0" w:oddVBand="0" w:evenVBand="0" w:oddHBand="0" w:evenHBand="1" w:firstRowFirstColumn="0" w:firstRowLastColumn="0" w:lastRowFirstColumn="0" w:lastRowLastColumn="0"/>
              <w:rPr>
                <w:b/>
              </w:rPr>
            </w:pPr>
            <w:r w:rsidRPr="00215D1A">
              <w:t xml:space="preserve">Création </w:t>
            </w:r>
            <w:r>
              <w:t xml:space="preserve">d’une fenêtre, </w:t>
            </w:r>
            <w:r w:rsidRPr="00215D1A">
              <w:t xml:space="preserve">du timer et de toutes ses </w:t>
            </w:r>
            <w:r w:rsidRPr="00215D1A">
              <w:lastRenderedPageBreak/>
              <w:t>méthodes</w:t>
            </w:r>
          </w:p>
        </w:tc>
        <w:tc>
          <w:tcPr>
            <w:tcW w:w="773" w:type="pct"/>
          </w:tcPr>
          <w:p w14:paraId="46EF4F72" w14:textId="77777777" w:rsidR="00430858" w:rsidRPr="00215D1A" w:rsidRDefault="00430858" w:rsidP="003D6C53">
            <w:pPr>
              <w:cnfStyle w:val="000000010000" w:firstRow="0" w:lastRow="0" w:firstColumn="0" w:lastColumn="0" w:oddVBand="0" w:evenVBand="0" w:oddHBand="0" w:evenHBand="1" w:firstRowFirstColumn="0" w:firstRowLastColumn="0" w:lastRowFirstColumn="0" w:lastRowLastColumn="0"/>
              <w:rPr>
                <w:b/>
              </w:rPr>
            </w:pPr>
            <w:r w:rsidRPr="00215D1A">
              <w:lastRenderedPageBreak/>
              <w:t>3h</w:t>
            </w:r>
          </w:p>
        </w:tc>
        <w:tc>
          <w:tcPr>
            <w:tcW w:w="1133" w:type="pct"/>
          </w:tcPr>
          <w:p w14:paraId="65C79297" w14:textId="77777777" w:rsidR="00430858" w:rsidRPr="00215D1A" w:rsidRDefault="00430858" w:rsidP="003D6C53">
            <w:pPr>
              <w:cnfStyle w:val="000000010000" w:firstRow="0" w:lastRow="0" w:firstColumn="0" w:lastColumn="0" w:oddVBand="0" w:evenVBand="0" w:oddHBand="0" w:evenHBand="1" w:firstRowFirstColumn="0" w:firstRowLastColumn="0" w:lastRowFirstColumn="0" w:lastRowLastColumn="0"/>
              <w:rPr>
                <w:b/>
              </w:rPr>
            </w:pPr>
            <w:r w:rsidRPr="00215D1A">
              <w:t>3h</w:t>
            </w:r>
          </w:p>
        </w:tc>
        <w:tc>
          <w:tcPr>
            <w:tcW w:w="1302" w:type="pct"/>
          </w:tcPr>
          <w:p w14:paraId="344FA451" w14:textId="77777777" w:rsidR="00430858" w:rsidRPr="00215D1A" w:rsidRDefault="00430858" w:rsidP="003D6C53">
            <w:pPr>
              <w:cnfStyle w:val="000000010000" w:firstRow="0" w:lastRow="0" w:firstColumn="0" w:lastColumn="0" w:oddVBand="0" w:evenVBand="0" w:oddHBand="0" w:evenHBand="1" w:firstRowFirstColumn="0" w:firstRowLastColumn="0" w:lastRowFirstColumn="0" w:lastRowLastColumn="0"/>
              <w:rPr>
                <w:b/>
              </w:rPr>
            </w:pPr>
            <w:r w:rsidRPr="00215D1A">
              <w:t>0h</w:t>
            </w:r>
          </w:p>
        </w:tc>
      </w:tr>
      <w:tr w:rsidR="003D6C53" w14:paraId="73CBA531"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601BB47D" w14:textId="77777777" w:rsidR="00430858" w:rsidRPr="00FE3572" w:rsidRDefault="00430858" w:rsidP="003D6C53">
            <w:r w:rsidRPr="00FE3572">
              <w:lastRenderedPageBreak/>
              <w:t>06/11</w:t>
            </w:r>
          </w:p>
        </w:tc>
        <w:tc>
          <w:tcPr>
            <w:tcW w:w="1008" w:type="pct"/>
          </w:tcPr>
          <w:p w14:paraId="21E818B9"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r>
              <w:t>Assemblage des différentes parties de la fenêtre avec un premier layout</w:t>
            </w:r>
          </w:p>
          <w:p w14:paraId="6009279A"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 </w:t>
            </w:r>
          </w:p>
          <w:p w14:paraId="5A413A33"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r>
              <w:t>Gestion du mouvement des pions, des coordonnées  entre les données, le joueur blanc et le joueur noir</w:t>
            </w:r>
          </w:p>
        </w:tc>
        <w:tc>
          <w:tcPr>
            <w:tcW w:w="773" w:type="pct"/>
          </w:tcPr>
          <w:p w14:paraId="1362AF0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4BE0E2E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D6E79F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249A05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D9A135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133" w:type="pct"/>
          </w:tcPr>
          <w:p w14:paraId="5AE588C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32BC809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49E4CA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7F002D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DAA510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302" w:type="pct"/>
          </w:tcPr>
          <w:p w14:paraId="69F2EEE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27C3F5B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3B5AF7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C184C9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B3FA5E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3D6C53" w14:paraId="1CF70891"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668D3DB0" w14:textId="77777777" w:rsidR="00430858" w:rsidRPr="00FE3572" w:rsidRDefault="00430858" w:rsidP="003D6C53">
            <w:r w:rsidRPr="00FE3572">
              <w:t>13/11</w:t>
            </w:r>
          </w:p>
        </w:tc>
        <w:tc>
          <w:tcPr>
            <w:tcW w:w="1008" w:type="pct"/>
          </w:tcPr>
          <w:p w14:paraId="53847090" w14:textId="77777777" w:rsidR="00430858" w:rsidRDefault="00430858" w:rsidP="003D6C53">
            <w:pPr>
              <w:pStyle w:val="Paragraphedeliste"/>
              <w:ind w:left="0"/>
              <w:cnfStyle w:val="000000010000" w:firstRow="0" w:lastRow="0" w:firstColumn="0" w:lastColumn="0" w:oddVBand="0" w:evenVBand="0" w:oddHBand="0" w:evenHBand="1" w:firstRowFirstColumn="0" w:firstRowLastColumn="0" w:lastRowFirstColumn="0" w:lastRowLastColumn="0"/>
            </w:pPr>
            <w:r>
              <w:t>Affichage de la grille et des pions et premiers déplacements</w:t>
            </w:r>
          </w:p>
          <w:p w14:paraId="1ADF262C" w14:textId="77777777" w:rsidR="00430858" w:rsidRDefault="00430858" w:rsidP="003D6C53">
            <w:pPr>
              <w:pStyle w:val="Paragraphedeliste"/>
              <w:ind w:left="0"/>
              <w:cnfStyle w:val="000000010000" w:firstRow="0" w:lastRow="0" w:firstColumn="0" w:lastColumn="0" w:oddVBand="0" w:evenVBand="0" w:oddHBand="0" w:evenHBand="1" w:firstRowFirstColumn="0" w:firstRowLastColumn="0" w:lastRowFirstColumn="0" w:lastRowLastColumn="0"/>
            </w:pPr>
          </w:p>
          <w:p w14:paraId="7DC82200" w14:textId="77777777" w:rsidR="00430858" w:rsidRDefault="00430858" w:rsidP="003D6C53">
            <w:pPr>
              <w:pStyle w:val="Paragraphedeliste"/>
              <w:ind w:left="0"/>
              <w:cnfStyle w:val="000000010000" w:firstRow="0" w:lastRow="0" w:firstColumn="0" w:lastColumn="0" w:oddVBand="0" w:evenVBand="0" w:oddHBand="0" w:evenHBand="1" w:firstRowFirstColumn="0" w:firstRowLastColumn="0" w:lastRowFirstColumn="0" w:lastRowLastColumn="0"/>
            </w:pPr>
            <w:r>
              <w:t>Affichage du carré vert qui englobe la pièce sélectionné et ses coups possibles</w:t>
            </w:r>
          </w:p>
        </w:tc>
        <w:tc>
          <w:tcPr>
            <w:tcW w:w="773" w:type="pct"/>
          </w:tcPr>
          <w:p w14:paraId="01CD46C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3B21D00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1B37A206"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04F911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77E72E1"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133" w:type="pct"/>
          </w:tcPr>
          <w:p w14:paraId="5909F2C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6DB4DD91"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EA4F2DE"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9061DC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AB0D05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302" w:type="pct"/>
          </w:tcPr>
          <w:p w14:paraId="1C35F8F8"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5D9D07A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C3A748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1995D629"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4459878"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5AB6D9B5"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4C105567" w14:textId="77777777" w:rsidR="00430858" w:rsidRPr="00FE3572" w:rsidRDefault="00430858" w:rsidP="003D6C53">
            <w:r w:rsidRPr="00FE3572">
              <w:t>20/11</w:t>
            </w:r>
          </w:p>
        </w:tc>
        <w:tc>
          <w:tcPr>
            <w:tcW w:w="1008" w:type="pct"/>
          </w:tcPr>
          <w:p w14:paraId="29A92922"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r>
              <w:t>Affichage du carré noir de présélection sur les pions jouables</w:t>
            </w:r>
          </w:p>
          <w:p w14:paraId="599BD996"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p>
          <w:p w14:paraId="4AF74055"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Gestion des coordonnées, des coups joués et des pions pris </w:t>
            </w:r>
          </w:p>
        </w:tc>
        <w:tc>
          <w:tcPr>
            <w:tcW w:w="773" w:type="pct"/>
          </w:tcPr>
          <w:p w14:paraId="0A6BEBD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6943BE0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6DEA08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5C0866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5EFE0F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133" w:type="pct"/>
          </w:tcPr>
          <w:p w14:paraId="1E9690F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11442BC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F500ED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D55312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84AAAA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tc>
        <w:tc>
          <w:tcPr>
            <w:tcW w:w="1302" w:type="pct"/>
          </w:tcPr>
          <w:p w14:paraId="3381EFE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1ADD814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EB6680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6C0999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5D1550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r w:rsidR="003D6C53" w14:paraId="16E486C9"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33CAE67F" w14:textId="77777777" w:rsidR="00430858" w:rsidRPr="00FE3572" w:rsidRDefault="00430858" w:rsidP="003D6C53">
            <w:r w:rsidRPr="00FE3572">
              <w:t>27/11</w:t>
            </w:r>
          </w:p>
        </w:tc>
        <w:tc>
          <w:tcPr>
            <w:tcW w:w="1008" w:type="pct"/>
          </w:tcPr>
          <w:p w14:paraId="09F965A4" w14:textId="77777777" w:rsidR="00430858" w:rsidRDefault="00430858" w:rsidP="003D6C53">
            <w:pPr>
              <w:pStyle w:val="Paragraphedeliste"/>
              <w:ind w:left="0"/>
              <w:cnfStyle w:val="000000010000" w:firstRow="0" w:lastRow="0" w:firstColumn="0" w:lastColumn="0" w:oddVBand="0" w:evenVBand="0" w:oddHBand="0" w:evenHBand="1" w:firstRowFirstColumn="0" w:firstRowLastColumn="0" w:lastRowFirstColumn="0" w:lastRowLastColumn="0"/>
            </w:pPr>
            <w:r>
              <w:t>Réglages de l’affichage des carrés vert de noir</w:t>
            </w:r>
          </w:p>
          <w:p w14:paraId="3FBCED57" w14:textId="77777777" w:rsidR="00430858" w:rsidRDefault="00430858" w:rsidP="003D6C53">
            <w:pPr>
              <w:pStyle w:val="Paragraphedeliste"/>
              <w:ind w:left="0"/>
              <w:cnfStyle w:val="000000010000" w:firstRow="0" w:lastRow="0" w:firstColumn="0" w:lastColumn="0" w:oddVBand="0" w:evenVBand="0" w:oddHBand="0" w:evenHBand="1" w:firstRowFirstColumn="0" w:firstRowLastColumn="0" w:lastRowFirstColumn="0" w:lastRowLastColumn="0"/>
            </w:pPr>
          </w:p>
          <w:p w14:paraId="4DE9F540" w14:textId="77777777" w:rsidR="00430858" w:rsidRDefault="00430858" w:rsidP="003D6C53">
            <w:pPr>
              <w:pStyle w:val="Paragraphedeliste"/>
              <w:ind w:left="0"/>
              <w:cnfStyle w:val="000000010000" w:firstRow="0" w:lastRow="0" w:firstColumn="0" w:lastColumn="0" w:oddVBand="0" w:evenVBand="0" w:oddHBand="0" w:evenHBand="1" w:firstRowFirstColumn="0" w:firstRowLastColumn="0" w:lastRowFirstColumn="0" w:lastRowLastColumn="0"/>
            </w:pPr>
            <w:r>
              <w:t>Création d’une méthode pour créer une grille (IHM) en fonction d’une grille quelconque de Data</w:t>
            </w:r>
          </w:p>
        </w:tc>
        <w:tc>
          <w:tcPr>
            <w:tcW w:w="773" w:type="pct"/>
          </w:tcPr>
          <w:p w14:paraId="23727F81"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7A9236E0"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650265C"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5BDC8258"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4h</w:t>
            </w:r>
          </w:p>
        </w:tc>
        <w:tc>
          <w:tcPr>
            <w:tcW w:w="1133" w:type="pct"/>
          </w:tcPr>
          <w:p w14:paraId="35814B8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2h</w:t>
            </w:r>
          </w:p>
          <w:p w14:paraId="3C3B408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828382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9FE8B8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4h</w:t>
            </w:r>
          </w:p>
        </w:tc>
        <w:tc>
          <w:tcPr>
            <w:tcW w:w="1302" w:type="pct"/>
          </w:tcPr>
          <w:p w14:paraId="453B9AB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1AAAAB0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206F275F"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6346317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2CF403F5"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58139DB7" w14:textId="77777777" w:rsidR="00430858" w:rsidRPr="00FE3572" w:rsidRDefault="00430858" w:rsidP="003D6C53">
            <w:r w:rsidRPr="00FE3572">
              <w:t>04/12</w:t>
            </w:r>
          </w:p>
        </w:tc>
        <w:tc>
          <w:tcPr>
            <w:tcW w:w="1008" w:type="pct"/>
          </w:tcPr>
          <w:p w14:paraId="03966760"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Changement de repère du layout et amélioration </w:t>
            </w:r>
            <w:r>
              <w:lastRenderedPageBreak/>
              <w:t>de la gestion des coordonnées entre les données, le joueur blanc et le joueur noir</w:t>
            </w:r>
          </w:p>
          <w:p w14:paraId="3C0884F3"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p>
          <w:p w14:paraId="2DE12529"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r>
              <w:t>Intégration de la grille Data</w:t>
            </w:r>
          </w:p>
        </w:tc>
        <w:tc>
          <w:tcPr>
            <w:tcW w:w="773" w:type="pct"/>
          </w:tcPr>
          <w:p w14:paraId="315B694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lastRenderedPageBreak/>
              <w:t>4h</w:t>
            </w:r>
          </w:p>
          <w:p w14:paraId="1AE31C1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5B980E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89258D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166D17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07DFC1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C3D245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tc>
        <w:tc>
          <w:tcPr>
            <w:tcW w:w="1133" w:type="pct"/>
          </w:tcPr>
          <w:p w14:paraId="60A7447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lastRenderedPageBreak/>
              <w:t>4h</w:t>
            </w:r>
          </w:p>
          <w:p w14:paraId="0BF9770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C58D29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693AC6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A4A5C5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31C4420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124EB2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105DA88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tc>
        <w:tc>
          <w:tcPr>
            <w:tcW w:w="1302" w:type="pct"/>
          </w:tcPr>
          <w:p w14:paraId="74183FA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lastRenderedPageBreak/>
              <w:t>0h</w:t>
            </w:r>
          </w:p>
          <w:p w14:paraId="614FC5DC"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C66660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F661ED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BB9422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D2C4A54"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72C692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5DCA177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tc>
      </w:tr>
      <w:tr w:rsidR="003D6C53" w14:paraId="7C664B03" w14:textId="77777777" w:rsidTr="00033F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284896E9" w14:textId="77777777" w:rsidR="00430858" w:rsidRPr="00FE3572" w:rsidRDefault="00430858" w:rsidP="003D6C53">
            <w:r w:rsidRPr="00FE3572">
              <w:lastRenderedPageBreak/>
              <w:t>11/12</w:t>
            </w:r>
          </w:p>
        </w:tc>
        <w:tc>
          <w:tcPr>
            <w:tcW w:w="1008" w:type="pct"/>
          </w:tcPr>
          <w:p w14:paraId="03D2385F" w14:textId="77777777" w:rsidR="00430858" w:rsidRDefault="00430858" w:rsidP="003D6C53">
            <w:pPr>
              <w:pStyle w:val="Paragraphedeliste"/>
              <w:ind w:left="0"/>
              <w:cnfStyle w:val="000000010000" w:firstRow="0" w:lastRow="0" w:firstColumn="0" w:lastColumn="0" w:oddVBand="0" w:evenVBand="0" w:oddHBand="0" w:evenHBand="1" w:firstRowFirstColumn="0" w:firstRowLastColumn="0" w:lastRowFirstColumn="0" w:lastRowLastColumn="0"/>
            </w:pPr>
            <w:r>
              <w:t>Intégration Data</w:t>
            </w:r>
          </w:p>
          <w:p w14:paraId="32C9522E" w14:textId="77777777" w:rsidR="00430858" w:rsidRDefault="00430858" w:rsidP="003D6C53">
            <w:pPr>
              <w:pStyle w:val="Paragraphedeliste"/>
              <w:ind w:left="0"/>
              <w:cnfStyle w:val="000000010000" w:firstRow="0" w:lastRow="0" w:firstColumn="0" w:lastColumn="0" w:oddVBand="0" w:evenVBand="0" w:oddHBand="0" w:evenHBand="1" w:firstRowFirstColumn="0" w:firstRowLastColumn="0" w:lastRowFirstColumn="0" w:lastRowLastColumn="0"/>
            </w:pPr>
          </w:p>
          <w:p w14:paraId="706274FE" w14:textId="77777777" w:rsidR="00430858" w:rsidRDefault="00430858" w:rsidP="003D6C53">
            <w:pPr>
              <w:pStyle w:val="Paragraphedeliste"/>
              <w:ind w:left="0"/>
              <w:cnfStyle w:val="000000010000" w:firstRow="0" w:lastRow="0" w:firstColumn="0" w:lastColumn="0" w:oddVBand="0" w:evenVBand="0" w:oddHBand="0" w:evenHBand="1" w:firstRowFirstColumn="0" w:firstRowLastColumn="0" w:lastRowFirstColumn="0" w:lastRowLastColumn="0"/>
            </w:pPr>
            <w:r>
              <w:t>Problème de coordonnées, donc avec le mouvement et la prise des pions.</w:t>
            </w:r>
          </w:p>
        </w:tc>
        <w:tc>
          <w:tcPr>
            <w:tcW w:w="773" w:type="pct"/>
          </w:tcPr>
          <w:p w14:paraId="0C2F1CA7"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p w14:paraId="066AE732"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4E34294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133" w:type="pct"/>
          </w:tcPr>
          <w:p w14:paraId="42215B6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p w14:paraId="14BC052A"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0C1EDD13"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3h</w:t>
            </w:r>
          </w:p>
        </w:tc>
        <w:tc>
          <w:tcPr>
            <w:tcW w:w="1302" w:type="pct"/>
          </w:tcPr>
          <w:p w14:paraId="1713D9F4"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p w14:paraId="6F9D1405"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p>
          <w:p w14:paraId="7815EE5D" w14:textId="77777777" w:rsidR="00430858" w:rsidRDefault="00430858" w:rsidP="003D6C53">
            <w:pPr>
              <w:cnfStyle w:val="000000010000" w:firstRow="0" w:lastRow="0" w:firstColumn="0" w:lastColumn="0" w:oddVBand="0" w:evenVBand="0" w:oddHBand="0" w:evenHBand="1" w:firstRowFirstColumn="0" w:firstRowLastColumn="0" w:lastRowFirstColumn="0" w:lastRowLastColumn="0"/>
            </w:pPr>
            <w:r>
              <w:t>0h</w:t>
            </w:r>
          </w:p>
        </w:tc>
      </w:tr>
      <w:tr w:rsidR="003D6C53" w14:paraId="6120B262" w14:textId="77777777" w:rsidTr="00033F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784" w:type="pct"/>
          </w:tcPr>
          <w:p w14:paraId="7B589B36" w14:textId="77777777" w:rsidR="00430858" w:rsidRPr="00FE3572" w:rsidRDefault="00430858" w:rsidP="003D6C53">
            <w:r w:rsidRPr="00FE3572">
              <w:t>18/12</w:t>
            </w:r>
          </w:p>
        </w:tc>
        <w:tc>
          <w:tcPr>
            <w:tcW w:w="1008" w:type="pct"/>
          </w:tcPr>
          <w:p w14:paraId="114760D4"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r>
              <w:t>Débogage de la prise des pions</w:t>
            </w:r>
          </w:p>
          <w:p w14:paraId="7A5A6261"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p>
          <w:p w14:paraId="787D1A5F"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r>
              <w:t>Débogage de la promotion du pion</w:t>
            </w:r>
          </w:p>
          <w:p w14:paraId="7269A785"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p>
          <w:p w14:paraId="5A4C80A4"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Intégration de la grille (avec Data) </w:t>
            </w:r>
          </w:p>
          <w:p w14:paraId="43F00000"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p>
          <w:p w14:paraId="693CD378" w14:textId="77777777" w:rsidR="00430858" w:rsidRDefault="00430858" w:rsidP="003D6C53">
            <w:pPr>
              <w:pStyle w:val="Paragraphedeliste"/>
              <w:ind w:left="0"/>
              <w:cnfStyle w:val="000000100000" w:firstRow="0" w:lastRow="0" w:firstColumn="0" w:lastColumn="0" w:oddVBand="0" w:evenVBand="0" w:oddHBand="1" w:evenHBand="0" w:firstRowFirstColumn="0" w:firstRowLastColumn="0" w:lastRowFirstColumn="0" w:lastRowLastColumn="0"/>
            </w:pPr>
            <w:r>
              <w:t>Réglages des problèmes du timer</w:t>
            </w:r>
          </w:p>
        </w:tc>
        <w:tc>
          <w:tcPr>
            <w:tcW w:w="773" w:type="pct"/>
          </w:tcPr>
          <w:p w14:paraId="5D8989C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007728F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66BD39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1A025D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17D9598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84CDD33"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07CEADB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1EEC1F0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370051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5B7F6B1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133" w:type="pct"/>
          </w:tcPr>
          <w:p w14:paraId="423C2C3E"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p w14:paraId="197A2D0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F1E2B9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37B866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74E077D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26212B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7753638"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3h</w:t>
            </w:r>
          </w:p>
          <w:p w14:paraId="16ADFB9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B99328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F3570F7"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1h</w:t>
            </w:r>
          </w:p>
        </w:tc>
        <w:tc>
          <w:tcPr>
            <w:tcW w:w="1302" w:type="pct"/>
          </w:tcPr>
          <w:p w14:paraId="303B857B"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767C79A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2054D251"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711539A0"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2h</w:t>
            </w:r>
          </w:p>
          <w:p w14:paraId="5650A4E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ED36D29"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400FBB06"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p w14:paraId="3686BC35"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69EF0DBA"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p w14:paraId="12EE758F"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0h</w:t>
            </w:r>
          </w:p>
        </w:tc>
      </w:tr>
    </w:tbl>
    <w:p w14:paraId="3E6845B9" w14:textId="77777777" w:rsidR="00430858" w:rsidRPr="00430858" w:rsidRDefault="00430858" w:rsidP="00430858"/>
    <w:p w14:paraId="4147A82B" w14:textId="77777777" w:rsidR="00932D63" w:rsidRDefault="0004140C" w:rsidP="00932D63">
      <w:pPr>
        <w:pStyle w:val="Titre3"/>
      </w:pPr>
      <w:bookmarkStart w:id="29" w:name="_Toc337561398"/>
      <w:bookmarkStart w:id="30" w:name="_Toc219225480"/>
      <w:r>
        <w:t>Loic PICAVET : Manager</w:t>
      </w:r>
      <w:bookmarkEnd w:id="29"/>
      <w:bookmarkEnd w:id="30"/>
    </w:p>
    <w:p w14:paraId="750B4AEA" w14:textId="77777777" w:rsidR="008852C0" w:rsidRPr="008852C0" w:rsidRDefault="008852C0" w:rsidP="008852C0">
      <w:pPr>
        <w:spacing w:after="0" w:line="240" w:lineRule="auto"/>
        <w:rPr>
          <w:rFonts w:ascii="Times New Roman" w:eastAsia="Times New Roman" w:hAnsi="Times New Roman" w:cs="Times New Roman"/>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02"/>
        <w:gridCol w:w="2392"/>
        <w:gridCol w:w="1124"/>
        <w:gridCol w:w="1006"/>
        <w:gridCol w:w="891"/>
        <w:gridCol w:w="2797"/>
      </w:tblGrid>
      <w:tr w:rsidR="008852C0" w:rsidRPr="008852C0" w14:paraId="26A485DB" w14:textId="77777777" w:rsidTr="008852C0">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D45F648"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0060AF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2E055C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34803F9"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CCD15E9"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2CE7D29"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Remarques</w:t>
            </w:r>
          </w:p>
        </w:tc>
      </w:tr>
      <w:tr w:rsidR="008852C0" w:rsidRPr="008852C0" w14:paraId="23341AC7" w14:textId="77777777" w:rsidTr="008852C0">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0AFF4FC"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956138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xml:space="preserve">- Découverte du cahier des charges. </w:t>
            </w:r>
            <w:r w:rsidRPr="00033F88">
              <w:rPr>
                <w:rFonts w:ascii="Arial" w:eastAsia="Times New Roman" w:hAnsi="Arial" w:cs="Arial"/>
                <w:lang w:eastAsia="fr-FR"/>
              </w:rPr>
              <w:br/>
            </w:r>
            <w:r w:rsidRPr="00033F88">
              <w:rPr>
                <w:rFonts w:ascii="Calibri" w:eastAsia="Times New Roman" w:hAnsi="Calibri" w:cs="Arial"/>
                <w:lang w:eastAsia="fr-FR"/>
              </w:rPr>
              <w:t xml:space="preserve">- Découpage global </w:t>
            </w:r>
            <w:r w:rsidRPr="00033F88">
              <w:rPr>
                <w:rFonts w:ascii="Arial" w:eastAsia="Times New Roman" w:hAnsi="Arial" w:cs="Arial"/>
                <w:lang w:eastAsia="fr-FR"/>
              </w:rPr>
              <w:br/>
            </w:r>
            <w:r w:rsidRPr="00033F88">
              <w:rPr>
                <w:rFonts w:ascii="Calibri" w:eastAsia="Times New Roman" w:hAnsi="Calibri" w:cs="Arial"/>
                <w:lang w:eastAsia="fr-FR"/>
              </w:rPr>
              <w:t xml:space="preserve">&amp; Choix des équipes. </w:t>
            </w:r>
            <w:r w:rsidRPr="00033F88">
              <w:rPr>
                <w:rFonts w:ascii="Arial" w:eastAsia="Times New Roman" w:hAnsi="Arial" w:cs="Arial"/>
                <w:lang w:eastAsia="fr-FR"/>
              </w:rPr>
              <w:br/>
            </w:r>
            <w:r w:rsidRPr="00033F88">
              <w:rPr>
                <w:rFonts w:ascii="Calibri" w:eastAsia="Times New Roman" w:hAnsi="Calibri" w:cs="Arial"/>
                <w:lang w:eastAsia="fr-FR"/>
              </w:rPr>
              <w:t>- Découverte SVN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63813C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305BD585" w14:textId="77777777" w:rsidR="008852C0" w:rsidRPr="00033F88" w:rsidRDefault="008852C0" w:rsidP="008852C0">
            <w:pPr>
              <w:spacing w:after="0" w:line="240" w:lineRule="auto"/>
              <w:rPr>
                <w:rFonts w:ascii="Arial" w:eastAsia="Times New Roman" w:hAnsi="Arial" w:cs="Arial"/>
                <w:lang w:eastAsia="fr-FR"/>
              </w:rPr>
            </w:pPr>
          </w:p>
          <w:p w14:paraId="4E1B1E7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016BA7B3" w14:textId="77777777" w:rsidR="008852C0" w:rsidRPr="00033F88" w:rsidRDefault="008852C0" w:rsidP="008852C0">
            <w:pPr>
              <w:spacing w:after="0" w:line="240" w:lineRule="auto"/>
              <w:rPr>
                <w:rFonts w:ascii="Arial" w:eastAsia="Times New Roman" w:hAnsi="Arial" w:cs="Arial"/>
                <w:lang w:eastAsia="fr-FR"/>
              </w:rPr>
            </w:pPr>
          </w:p>
          <w:p w14:paraId="1A0D3EEB"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9337C64"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1737BE18" w14:textId="77777777" w:rsidR="008852C0" w:rsidRPr="00033F88" w:rsidRDefault="008852C0" w:rsidP="008852C0">
            <w:pPr>
              <w:spacing w:after="0" w:line="240" w:lineRule="auto"/>
              <w:rPr>
                <w:rFonts w:ascii="Arial" w:eastAsia="Times New Roman" w:hAnsi="Arial" w:cs="Arial"/>
                <w:lang w:eastAsia="fr-FR"/>
              </w:rPr>
            </w:pPr>
          </w:p>
          <w:p w14:paraId="50844B90"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7E53B547" w14:textId="77777777" w:rsidR="008852C0" w:rsidRPr="00033F88" w:rsidRDefault="008852C0" w:rsidP="008852C0">
            <w:pPr>
              <w:spacing w:after="0" w:line="240" w:lineRule="auto"/>
              <w:rPr>
                <w:rFonts w:ascii="Arial" w:eastAsia="Times New Roman" w:hAnsi="Arial" w:cs="Arial"/>
                <w:lang w:eastAsia="fr-FR"/>
              </w:rPr>
            </w:pPr>
          </w:p>
          <w:p w14:paraId="6C5E64C5"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C4CBCB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26EFDE7E" w14:textId="77777777" w:rsidR="008852C0" w:rsidRPr="00033F88" w:rsidRDefault="008852C0" w:rsidP="008852C0">
            <w:pPr>
              <w:spacing w:after="0" w:line="240" w:lineRule="auto"/>
              <w:rPr>
                <w:rFonts w:ascii="Arial" w:eastAsia="Times New Roman" w:hAnsi="Arial" w:cs="Arial"/>
                <w:lang w:eastAsia="fr-FR"/>
              </w:rPr>
            </w:pPr>
          </w:p>
          <w:p w14:paraId="5B375BEB"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75CE1F88" w14:textId="77777777" w:rsidR="008852C0" w:rsidRPr="00033F88" w:rsidRDefault="008852C0" w:rsidP="008852C0">
            <w:pPr>
              <w:spacing w:after="0" w:line="240" w:lineRule="auto"/>
              <w:rPr>
                <w:rFonts w:ascii="Arial" w:eastAsia="Times New Roman" w:hAnsi="Arial" w:cs="Arial"/>
                <w:lang w:eastAsia="fr-FR"/>
              </w:rPr>
            </w:pPr>
          </w:p>
          <w:p w14:paraId="7F9CAA7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843FC55"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33F755A8" w14:textId="77777777" w:rsidTr="008852C0">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0F40C3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D85CEEF"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Réunion manageur</w:t>
            </w:r>
            <w:r w:rsidRPr="00033F88">
              <w:rPr>
                <w:rFonts w:ascii="Arial" w:eastAsia="Times New Roman" w:hAnsi="Arial" w:cs="Arial"/>
                <w:lang w:eastAsia="fr-FR"/>
              </w:rPr>
              <w:br/>
            </w:r>
            <w:r w:rsidRPr="00033F88">
              <w:rPr>
                <w:rFonts w:ascii="Calibri" w:eastAsia="Times New Roman" w:hAnsi="Calibri" w:cs="Arial"/>
                <w:lang w:eastAsia="fr-FR"/>
              </w:rPr>
              <w:t>- Découpage structurel</w:t>
            </w:r>
            <w:r w:rsidRPr="00033F88">
              <w:rPr>
                <w:rFonts w:ascii="Arial" w:eastAsia="Times New Roman" w:hAnsi="Arial" w:cs="Arial"/>
                <w:lang w:eastAsia="fr-FR"/>
              </w:rPr>
              <w:br/>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16073B4"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0C4381CE"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4D78545"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2h</w:t>
            </w:r>
          </w:p>
          <w:p w14:paraId="2B205BD8"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37034A7"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52A0B39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A15DE1F" w14:textId="77777777" w:rsidR="008852C0" w:rsidRPr="00033F88" w:rsidRDefault="008852C0" w:rsidP="008852C0">
            <w:pPr>
              <w:spacing w:after="0" w:line="240" w:lineRule="auto"/>
              <w:rPr>
                <w:rFonts w:ascii="Arial" w:eastAsia="Times New Roman" w:hAnsi="Arial" w:cs="Arial"/>
                <w:lang w:eastAsia="fr-FR"/>
              </w:rPr>
            </w:pPr>
            <w:r w:rsidRPr="00033F88">
              <w:rPr>
                <w:rFonts w:ascii="Arial" w:eastAsia="Times New Roman" w:hAnsi="Arial" w:cs="Arial"/>
                <w:lang w:eastAsia="fr-FR"/>
              </w:rPr>
              <w:br/>
            </w:r>
          </w:p>
        </w:tc>
      </w:tr>
      <w:tr w:rsidR="008852C0" w:rsidRPr="008852C0" w14:paraId="5744B410" w14:textId="77777777" w:rsidTr="008852C0">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29DD464"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02/10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BE9C94E"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Réunion manageur</w:t>
            </w:r>
            <w:r w:rsidRPr="00033F88">
              <w:rPr>
                <w:rFonts w:ascii="Arial" w:eastAsia="Times New Roman" w:hAnsi="Arial" w:cs="Arial"/>
                <w:lang w:eastAsia="fr-FR"/>
              </w:rPr>
              <w:br/>
            </w:r>
            <w:r w:rsidRPr="00033F88">
              <w:rPr>
                <w:rFonts w:ascii="Calibri" w:eastAsia="Times New Roman" w:hAnsi="Calibri" w:cs="Arial"/>
                <w:lang w:eastAsia="fr-FR"/>
              </w:rPr>
              <w:t>- Estimation des charges</w:t>
            </w:r>
            <w:r w:rsidRPr="00033F88">
              <w:rPr>
                <w:rFonts w:ascii="Arial" w:eastAsia="Times New Roman" w:hAnsi="Arial" w:cs="Arial"/>
                <w:lang w:eastAsia="fr-FR"/>
              </w:rPr>
              <w:br/>
            </w:r>
            <w:r w:rsidRPr="00033F88">
              <w:rPr>
                <w:rFonts w:ascii="Calibri" w:eastAsia="Times New Roman" w:hAnsi="Calibri" w:cs="Arial"/>
                <w:lang w:eastAsia="fr-FR"/>
              </w:rPr>
              <w:t>Planification + Gantt</w:t>
            </w:r>
            <w:r w:rsidRPr="00033F88">
              <w:rPr>
                <w:rFonts w:ascii="Arial" w:eastAsia="Times New Roman" w:hAnsi="Arial" w:cs="Arial"/>
                <w:lang w:eastAsia="fr-FR"/>
              </w:rPr>
              <w:br/>
            </w:r>
            <w:r w:rsidRPr="00033F88">
              <w:rPr>
                <w:rFonts w:ascii="Calibri" w:eastAsia="Times New Roman" w:hAnsi="Calibri" w:cs="Arial"/>
                <w:lang w:eastAsia="fr-FR"/>
              </w:rPr>
              <w:t>-  Réunion avec le groupe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2DCB265"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67B4864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2h</w:t>
            </w:r>
          </w:p>
          <w:p w14:paraId="139178B2" w14:textId="77777777" w:rsidR="008852C0" w:rsidRPr="00033F88" w:rsidRDefault="008852C0" w:rsidP="008852C0">
            <w:pPr>
              <w:spacing w:after="0" w:line="240" w:lineRule="auto"/>
              <w:rPr>
                <w:rFonts w:ascii="Arial" w:eastAsia="Times New Roman" w:hAnsi="Arial" w:cs="Arial"/>
                <w:lang w:eastAsia="fr-FR"/>
              </w:rPr>
            </w:pPr>
          </w:p>
          <w:p w14:paraId="4ECFEFAC"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45min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A2A7D5E"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1h30h</w:t>
            </w:r>
          </w:p>
          <w:p w14:paraId="6B18377E"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4h</w:t>
            </w:r>
          </w:p>
          <w:p w14:paraId="1B15CD65" w14:textId="77777777" w:rsidR="008852C0" w:rsidRPr="00033F88" w:rsidRDefault="008852C0" w:rsidP="008852C0">
            <w:pPr>
              <w:spacing w:after="0" w:line="240" w:lineRule="auto"/>
              <w:rPr>
                <w:rFonts w:ascii="Arial" w:eastAsia="Times New Roman" w:hAnsi="Arial" w:cs="Arial"/>
                <w:lang w:eastAsia="fr-FR"/>
              </w:rPr>
            </w:pPr>
          </w:p>
          <w:p w14:paraId="2E754F78"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45min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57675C6"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0C911C34"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35F3A041" w14:textId="77777777" w:rsidR="008852C0" w:rsidRPr="00033F88" w:rsidRDefault="008852C0" w:rsidP="008852C0">
            <w:pPr>
              <w:spacing w:after="0" w:line="240" w:lineRule="auto"/>
              <w:rPr>
                <w:rFonts w:ascii="Arial" w:eastAsia="Times New Roman" w:hAnsi="Arial" w:cs="Arial"/>
                <w:lang w:eastAsia="fr-FR"/>
              </w:rPr>
            </w:pPr>
          </w:p>
          <w:p w14:paraId="5E579B47"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1ECDF70"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74145199" w14:textId="77777777" w:rsidTr="008852C0">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1BCA4A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t>09/10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D046DA9"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xml:space="preserve">- Réunion manageur </w:t>
            </w:r>
            <w:r w:rsidRPr="00033F88">
              <w:rPr>
                <w:rFonts w:ascii="Arial" w:eastAsia="Times New Roman" w:hAnsi="Arial" w:cs="Arial"/>
                <w:lang w:eastAsia="fr-FR"/>
              </w:rPr>
              <w:br/>
            </w:r>
            <w:r w:rsidRPr="00033F88">
              <w:rPr>
                <w:rFonts w:ascii="Calibri" w:eastAsia="Times New Roman" w:hAnsi="Calibri" w:cs="Arial"/>
                <w:lang w:eastAsia="fr-FR"/>
              </w:rPr>
              <w:t>- Ordonnancement</w:t>
            </w:r>
            <w:r w:rsidRPr="00033F88">
              <w:rPr>
                <w:rFonts w:ascii="Arial" w:eastAsia="Times New Roman" w:hAnsi="Arial" w:cs="Arial"/>
                <w:lang w:eastAsia="fr-FR"/>
              </w:rPr>
              <w:br/>
            </w:r>
            <w:r w:rsidRPr="00033F88">
              <w:rPr>
                <w:rFonts w:ascii="Calibri" w:eastAsia="Times New Roman" w:hAnsi="Calibri" w:cs="Arial"/>
                <w:lang w:eastAsia="fr-FR"/>
              </w:rPr>
              <w:lastRenderedPageBreak/>
              <w:t>- Réunion avec les membres du groupe</w:t>
            </w:r>
            <w:r w:rsidRPr="00033F88">
              <w:rPr>
                <w:rFonts w:ascii="Arial" w:eastAsia="Times New Roman" w:hAnsi="Arial" w:cs="Arial"/>
                <w:lang w:eastAsia="fr-FR"/>
              </w:rPr>
              <w:br/>
            </w:r>
            <w:r w:rsidRPr="00033F88">
              <w:rPr>
                <w:rFonts w:ascii="Calibri" w:eastAsia="Times New Roman" w:hAnsi="Calibri" w:cs="Arial"/>
                <w:lang w:eastAsia="fr-FR"/>
              </w:rPr>
              <w:t>- Répartition des tâches aux ressources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DEFB693"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1h</w:t>
            </w:r>
          </w:p>
          <w:p w14:paraId="203C0F8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3B2B832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1h</w:t>
            </w:r>
          </w:p>
          <w:p w14:paraId="0F527CD5" w14:textId="77777777" w:rsidR="008852C0" w:rsidRPr="00033F88" w:rsidRDefault="008852C0" w:rsidP="008852C0">
            <w:pPr>
              <w:spacing w:after="0" w:line="240" w:lineRule="auto"/>
              <w:rPr>
                <w:rFonts w:ascii="Arial" w:eastAsia="Times New Roman" w:hAnsi="Arial" w:cs="Arial"/>
                <w:lang w:eastAsia="fr-FR"/>
              </w:rPr>
            </w:pPr>
          </w:p>
          <w:p w14:paraId="6A8BA3C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A183164"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1h</w:t>
            </w:r>
          </w:p>
          <w:p w14:paraId="5D2B8019"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68DE36D1"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1h</w:t>
            </w:r>
          </w:p>
          <w:p w14:paraId="2FE9D3CE" w14:textId="77777777" w:rsidR="008852C0" w:rsidRPr="00033F88" w:rsidRDefault="008852C0" w:rsidP="008852C0">
            <w:pPr>
              <w:spacing w:after="0" w:line="240" w:lineRule="auto"/>
              <w:rPr>
                <w:rFonts w:ascii="Arial" w:eastAsia="Times New Roman" w:hAnsi="Arial" w:cs="Arial"/>
                <w:lang w:eastAsia="fr-FR"/>
              </w:rPr>
            </w:pPr>
          </w:p>
          <w:p w14:paraId="386F648C"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471191E"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0h</w:t>
            </w:r>
          </w:p>
          <w:p w14:paraId="21DD479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41109F29"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lastRenderedPageBreak/>
              <w:t>0h</w:t>
            </w:r>
          </w:p>
          <w:p w14:paraId="35B6B4EC" w14:textId="77777777" w:rsidR="008852C0" w:rsidRPr="00033F88" w:rsidRDefault="008852C0" w:rsidP="008852C0">
            <w:pPr>
              <w:spacing w:after="0" w:line="240" w:lineRule="auto"/>
              <w:rPr>
                <w:rFonts w:ascii="Arial" w:eastAsia="Times New Roman" w:hAnsi="Arial" w:cs="Arial"/>
                <w:lang w:eastAsia="fr-FR"/>
              </w:rPr>
            </w:pPr>
          </w:p>
          <w:p w14:paraId="3D479115"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D95BA2D"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3C84636F" w14:textId="77777777" w:rsidTr="008852C0">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A8B4129"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mbria" w:eastAsia="Times New Roman" w:hAnsi="Cambria" w:cs="Arial"/>
                <w:b/>
                <w:bCs/>
                <w:lang w:eastAsia="fr-FR"/>
              </w:rPr>
              <w:lastRenderedPageBreak/>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B4F8EFF"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-Rédaction du plan de management</w:t>
            </w:r>
            <w:r w:rsidRPr="00033F88">
              <w:rPr>
                <w:rFonts w:ascii="Arial" w:eastAsia="Times New Roman" w:hAnsi="Arial" w:cs="Arial"/>
                <w:lang w:eastAsia="fr-FR"/>
              </w:rPr>
              <w:br/>
            </w:r>
            <w:r w:rsidRPr="00033F88">
              <w:rPr>
                <w:rFonts w:ascii="Calibri" w:eastAsia="Times New Roman" w:hAnsi="Calibri" w:cs="Arial"/>
                <w:lang w:eastAsia="fr-FR"/>
              </w:rPr>
              <w:t>-Réunion manageur</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62DA2F5"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2h</w:t>
            </w:r>
          </w:p>
          <w:p w14:paraId="6FD14E11" w14:textId="77777777" w:rsidR="008852C0" w:rsidRPr="00033F88" w:rsidRDefault="008852C0" w:rsidP="008852C0">
            <w:pPr>
              <w:spacing w:after="0" w:line="240" w:lineRule="auto"/>
              <w:rPr>
                <w:rFonts w:ascii="Arial" w:eastAsia="Times New Roman" w:hAnsi="Arial" w:cs="Arial"/>
                <w:lang w:eastAsia="fr-FR"/>
              </w:rPr>
            </w:pPr>
          </w:p>
          <w:p w14:paraId="4BACE3CD"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2AC129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4h</w:t>
            </w:r>
          </w:p>
          <w:p w14:paraId="5E5283B2" w14:textId="77777777" w:rsidR="008852C0" w:rsidRPr="00033F88" w:rsidRDefault="008852C0" w:rsidP="008852C0">
            <w:pPr>
              <w:spacing w:after="0" w:line="240" w:lineRule="auto"/>
              <w:rPr>
                <w:rFonts w:ascii="Arial" w:eastAsia="Times New Roman" w:hAnsi="Arial" w:cs="Arial"/>
                <w:lang w:eastAsia="fr-FR"/>
              </w:rPr>
            </w:pPr>
          </w:p>
          <w:p w14:paraId="1E933722"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0B6C34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p w14:paraId="4E6F6AC4" w14:textId="77777777" w:rsidR="008852C0" w:rsidRPr="00033F88" w:rsidRDefault="008852C0" w:rsidP="008852C0">
            <w:pPr>
              <w:spacing w:after="0" w:line="240" w:lineRule="auto"/>
              <w:rPr>
                <w:rFonts w:ascii="Arial" w:eastAsia="Times New Roman" w:hAnsi="Arial" w:cs="Arial"/>
                <w:lang w:eastAsia="fr-FR"/>
              </w:rPr>
            </w:pPr>
          </w:p>
          <w:p w14:paraId="235FBC78"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ACE0436"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3C40AE48"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DE76EAB"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28D6BB0"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Rendu dossier de conception</w:t>
            </w:r>
            <w:r w:rsidRPr="00033F88">
              <w:rPr>
                <w:rFonts w:ascii="Arial" w:eastAsia="Times New Roman" w:hAnsi="Arial" w:cs="Arial"/>
                <w:lang w:eastAsia="fr-FR"/>
              </w:rPr>
              <w:br/>
            </w:r>
            <w:r w:rsidRPr="00033F88">
              <w:rPr>
                <w:rFonts w:ascii="Calibri" w:eastAsia="Times New Roman" w:hAnsi="Calibri" w:cs="Arial"/>
                <w:lang w:eastAsia="fr-FR"/>
              </w:rPr>
              <w:t>- Création du projet &amp; mise en place de l’environnement de déve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6692969"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B667F5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62F9FB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C0F2665"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4BADFA6C"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86AE5D6"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06/11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80008E0"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Développement de la fenetre de  chat &amp; des evenements associés</w:t>
            </w:r>
            <w:r w:rsidRPr="00033F88">
              <w:rPr>
                <w:rFonts w:ascii="Arial" w:eastAsia="Times New Roman" w:hAnsi="Arial" w:cs="Arial"/>
                <w:lang w:eastAsia="fr-FR"/>
              </w:rPr>
              <w:br/>
            </w:r>
            <w:r w:rsidRPr="00033F88">
              <w:rPr>
                <w:rFonts w:ascii="Calibri" w:eastAsia="Times New Roman" w:hAnsi="Calibri" w:cs="Arial"/>
                <w:lang w:eastAsia="fr-FR"/>
              </w:rPr>
              <w:t>- Réunion avec le groupe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46153D1"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12h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4D9359D"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BEACD2F"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8h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9CE5560"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68517E3E"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C6CE410"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8762A0F"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 sur le chat (envoi et réception via le réseau)</w:t>
            </w:r>
            <w:r w:rsidRPr="00033F88">
              <w:rPr>
                <w:rFonts w:ascii="Arial" w:eastAsia="Times New Roman" w:hAnsi="Arial" w:cs="Arial"/>
                <w:lang w:eastAsia="fr-FR"/>
              </w:rPr>
              <w:br/>
            </w:r>
            <w:r w:rsidRPr="00033F88">
              <w:rPr>
                <w:rFonts w:ascii="Calibri" w:eastAsia="Times New Roman" w:hAnsi="Calibri" w:cs="Arial"/>
                <w:lang w:eastAsia="fr-FR"/>
              </w:rPr>
              <w:t>- Amélioration par couleur et police de l’interface de chat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83838D2"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12h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FE8B30A"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D299646"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5h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F76B6D9"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1861AAE7"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9650171"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20/11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2F51BA0"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 sur le chat</w:t>
            </w:r>
            <w:r w:rsidRPr="00033F88">
              <w:rPr>
                <w:rFonts w:ascii="Arial" w:eastAsia="Times New Roman" w:hAnsi="Arial" w:cs="Arial"/>
                <w:lang w:eastAsia="fr-FR"/>
              </w:rPr>
              <w:br/>
            </w:r>
            <w:r w:rsidRPr="00033F88">
              <w:rPr>
                <w:rFonts w:ascii="Calibri" w:eastAsia="Times New Roman" w:hAnsi="Calibri" w:cs="Arial"/>
                <w:lang w:eastAsia="fr-FR"/>
              </w:rPr>
              <w:t>- Dév sur le revisionnage</w:t>
            </w:r>
            <w:r w:rsidRPr="00033F88">
              <w:rPr>
                <w:rFonts w:ascii="Arial" w:eastAsia="Times New Roman" w:hAnsi="Arial" w:cs="Arial"/>
                <w:lang w:eastAsia="fr-FR"/>
              </w:rPr>
              <w:br/>
            </w:r>
            <w:r w:rsidRPr="00033F88">
              <w:rPr>
                <w:rFonts w:ascii="Calibri" w:eastAsia="Times New Roman" w:hAnsi="Calibri" w:cs="Arial"/>
                <w:lang w:eastAsia="fr-FR"/>
              </w:rPr>
              <w:t>- Réunion avec le groupe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0319F3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12h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AB5F5D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1A62D47"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F23B848"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4D1CA457"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5E6266C"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95CFA84"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Absence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F036868"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0C91813"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DAD76E2"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2B677BF"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Semaine d’entretiens de stage</w:t>
            </w:r>
          </w:p>
        </w:tc>
      </w:tr>
      <w:tr w:rsidR="008852C0" w:rsidRPr="008852C0" w14:paraId="021D7037"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ED98228"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9632F97"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Réunion Manager</w:t>
            </w:r>
            <w:r w:rsidRPr="00033F88">
              <w:rPr>
                <w:rFonts w:ascii="Arial" w:eastAsia="Times New Roman" w:hAnsi="Arial" w:cs="Arial"/>
                <w:lang w:eastAsia="fr-FR"/>
              </w:rPr>
              <w:br/>
            </w:r>
            <w:r w:rsidRPr="00033F88">
              <w:rPr>
                <w:rFonts w:ascii="Calibri" w:eastAsia="Times New Roman" w:hAnsi="Calibri" w:cs="Arial"/>
                <w:lang w:eastAsia="fr-FR"/>
              </w:rPr>
              <w:t>- Dév revisionnage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D25A5BF"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38546DD3" w14:textId="77777777" w:rsidR="008852C0" w:rsidRPr="00033F88" w:rsidRDefault="008852C0" w:rsidP="008852C0">
            <w:pPr>
              <w:spacing w:after="0" w:line="240" w:lineRule="auto"/>
              <w:rPr>
                <w:rFonts w:ascii="Arial" w:eastAsia="Times New Roman" w:hAnsi="Arial" w:cs="Arial"/>
                <w:lang w:eastAsia="fr-FR"/>
              </w:rPr>
            </w:pPr>
            <w:r w:rsidRPr="00033F88">
              <w:rPr>
                <w:rFonts w:ascii="Arial" w:eastAsia="Times New Roman" w:hAnsi="Arial" w:cs="Arial"/>
                <w:lang w:eastAsia="fr-FR"/>
              </w:rPr>
              <w:br/>
            </w:r>
            <w:r w:rsidRPr="00033F88">
              <w:rPr>
                <w:rFonts w:ascii="Calibri" w:eastAsia="Times New Roman" w:hAnsi="Calibri" w:cs="Arial"/>
                <w:lang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A05FE8A" w14:textId="77777777" w:rsidR="008852C0" w:rsidRPr="00033F88" w:rsidRDefault="008852C0" w:rsidP="008852C0">
            <w:pPr>
              <w:spacing w:after="0" w:line="240" w:lineRule="auto"/>
              <w:jc w:val="center"/>
              <w:rPr>
                <w:rFonts w:ascii="Arial" w:eastAsia="Times New Roman" w:hAnsi="Arial" w:cs="Arial"/>
                <w:lang w:eastAsia="fr-FR"/>
              </w:rPr>
            </w:pPr>
            <w:r w:rsidRPr="00033F88">
              <w:rPr>
                <w:rFonts w:ascii="Calibri" w:eastAsia="Times New Roman" w:hAnsi="Calibri" w:cs="Arial"/>
                <w:lang w:eastAsia="fr-FR"/>
              </w:rPr>
              <w:t>1h</w:t>
            </w:r>
          </w:p>
          <w:p w14:paraId="7302A129" w14:textId="77777777" w:rsidR="008852C0" w:rsidRPr="00033F88" w:rsidRDefault="008852C0" w:rsidP="008852C0">
            <w:pPr>
              <w:spacing w:after="0" w:line="240" w:lineRule="auto"/>
              <w:rPr>
                <w:rFonts w:ascii="Arial" w:eastAsia="Times New Roman" w:hAnsi="Arial" w:cs="Arial"/>
                <w:lang w:eastAsia="fr-FR"/>
              </w:rPr>
            </w:pPr>
            <w:r w:rsidRPr="00033F88">
              <w:rPr>
                <w:rFonts w:ascii="Arial" w:eastAsia="Times New Roman" w:hAnsi="Arial" w:cs="Arial"/>
                <w:lang w:eastAsia="fr-FR"/>
              </w:rPr>
              <w:br/>
            </w:r>
            <w:r w:rsidRPr="00033F88">
              <w:rPr>
                <w:rFonts w:ascii="Calibri" w:eastAsia="Times New Roman" w:hAnsi="Calibri" w:cs="Arial"/>
                <w:lang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6EDA877"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664BFC3" w14:textId="77777777" w:rsidR="008852C0" w:rsidRPr="00033F88" w:rsidRDefault="008852C0" w:rsidP="008852C0">
            <w:pPr>
              <w:spacing w:after="0" w:line="240" w:lineRule="auto"/>
              <w:rPr>
                <w:rFonts w:ascii="Arial" w:eastAsia="Times New Roman" w:hAnsi="Arial" w:cs="Arial"/>
                <w:lang w:eastAsia="fr-FR"/>
              </w:rPr>
            </w:pPr>
          </w:p>
        </w:tc>
      </w:tr>
      <w:tr w:rsidR="008852C0" w:rsidRPr="008852C0" w14:paraId="64AE1DFA" w14:textId="77777777" w:rsidTr="003D6C53">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E668F53"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F953679"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Dév revisionnage</w:t>
            </w:r>
            <w:r w:rsidRPr="00033F88">
              <w:rPr>
                <w:rFonts w:ascii="Arial" w:eastAsia="Times New Roman" w:hAnsi="Arial" w:cs="Arial"/>
                <w:lang w:eastAsia="fr-FR"/>
              </w:rPr>
              <w:br/>
            </w:r>
            <w:r w:rsidRPr="00033F88">
              <w:rPr>
                <w:rFonts w:ascii="Calibri" w:eastAsia="Times New Roman" w:hAnsi="Calibri" w:cs="Arial"/>
                <w:lang w:eastAsia="fr-FR"/>
              </w:rPr>
              <w:t xml:space="preserve">- Intégration </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A57B034"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10F7244"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89F5719"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3DD1CFE"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Problèmes de conception au niveau du revisionnage : obligation de tout modifier avec data et de redévelopper ma partie.</w:t>
            </w:r>
          </w:p>
        </w:tc>
      </w:tr>
      <w:tr w:rsidR="008852C0" w:rsidRPr="008852C0" w14:paraId="51F8DDB6" w14:textId="77777777" w:rsidTr="003D6C53">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6C0FAA2"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b/>
                <w:bCs/>
                <w:lang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45BC12A"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 xml:space="preserve">- Intégration </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F0E3775"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F725D1F"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16B2B08" w14:textId="77777777" w:rsidR="008852C0" w:rsidRPr="00033F88" w:rsidRDefault="008852C0" w:rsidP="008852C0">
            <w:pPr>
              <w:spacing w:after="0" w:line="240" w:lineRule="auto"/>
              <w:rPr>
                <w:rFonts w:ascii="Arial" w:eastAsia="Times New Roman" w:hAnsi="Arial" w:cs="Arial"/>
                <w:lang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75E914D" w14:textId="77777777" w:rsidR="008852C0" w:rsidRPr="00033F88" w:rsidRDefault="008852C0" w:rsidP="008852C0">
            <w:pPr>
              <w:spacing w:after="0" w:line="240" w:lineRule="auto"/>
              <w:rPr>
                <w:rFonts w:ascii="Arial" w:eastAsia="Times New Roman" w:hAnsi="Arial" w:cs="Arial"/>
                <w:lang w:eastAsia="fr-FR"/>
              </w:rPr>
            </w:pPr>
            <w:r w:rsidRPr="00033F88">
              <w:rPr>
                <w:rFonts w:ascii="Calibri" w:eastAsia="Times New Roman" w:hAnsi="Calibri" w:cs="Arial"/>
                <w:lang w:eastAsia="fr-FR"/>
              </w:rPr>
              <w:t>Intégration problématique</w:t>
            </w:r>
          </w:p>
        </w:tc>
      </w:tr>
    </w:tbl>
    <w:p w14:paraId="26D8750A" w14:textId="77777777" w:rsidR="007C15D1" w:rsidRDefault="007C15D1" w:rsidP="007C15D1">
      <w:pPr>
        <w:pStyle w:val="Titre3"/>
        <w:numPr>
          <w:ilvl w:val="0"/>
          <w:numId w:val="0"/>
        </w:numPr>
        <w:ind w:left="720"/>
      </w:pPr>
    </w:p>
    <w:p w14:paraId="732DD2DC" w14:textId="61A0300F" w:rsidR="005E1A45" w:rsidRPr="005E1A45" w:rsidRDefault="0004140C" w:rsidP="005E1A45">
      <w:pPr>
        <w:pStyle w:val="Titre3"/>
      </w:pPr>
      <w:bookmarkStart w:id="31" w:name="_Toc219225481"/>
      <w:r>
        <w:t>Karim CHEBBOUR : Chef conception</w:t>
      </w:r>
      <w:bookmarkEnd w:id="31"/>
    </w:p>
    <w:tbl>
      <w:tblPr>
        <w:tblStyle w:val="Grilleclaire-Accent3"/>
        <w:tblpPr w:leftFromText="141" w:rightFromText="141" w:vertAnchor="text" w:horzAnchor="margin" w:tblpXSpec="center" w:tblpY="359"/>
        <w:tblW w:w="0" w:type="auto"/>
        <w:tblLook w:val="04A0" w:firstRow="1" w:lastRow="0" w:firstColumn="1" w:lastColumn="0" w:noHBand="0" w:noVBand="1"/>
      </w:tblPr>
      <w:tblGrid>
        <w:gridCol w:w="1605"/>
        <w:gridCol w:w="2863"/>
        <w:gridCol w:w="1569"/>
        <w:gridCol w:w="1509"/>
        <w:gridCol w:w="1742"/>
      </w:tblGrid>
      <w:tr w:rsidR="00430858" w14:paraId="588A272B" w14:textId="77777777" w:rsidTr="003D6C53">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222" w:type="dxa"/>
          </w:tcPr>
          <w:p w14:paraId="691F72DD" w14:textId="77777777" w:rsidR="00430858" w:rsidRDefault="00430858" w:rsidP="003D6C53">
            <w:pPr>
              <w:jc w:val="center"/>
            </w:pPr>
            <w:r>
              <w:t>Semaine</w:t>
            </w:r>
          </w:p>
        </w:tc>
        <w:tc>
          <w:tcPr>
            <w:tcW w:w="2922" w:type="dxa"/>
          </w:tcPr>
          <w:p w14:paraId="768673A8"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Tâche</w:t>
            </w:r>
          </w:p>
        </w:tc>
        <w:tc>
          <w:tcPr>
            <w:tcW w:w="2222" w:type="dxa"/>
          </w:tcPr>
          <w:p w14:paraId="1F0FD909"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2222" w:type="dxa"/>
          </w:tcPr>
          <w:p w14:paraId="3E06026A"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Temps passé</w:t>
            </w:r>
          </w:p>
        </w:tc>
        <w:tc>
          <w:tcPr>
            <w:tcW w:w="2222" w:type="dxa"/>
          </w:tcPr>
          <w:p w14:paraId="079775AD" w14:textId="77777777" w:rsidR="00430858" w:rsidRDefault="00430858" w:rsidP="003D6C53">
            <w:pPr>
              <w:jc w:val="center"/>
              <w:cnfStyle w:val="100000000000" w:firstRow="1" w:lastRow="0" w:firstColumn="0" w:lastColumn="0" w:oddVBand="0" w:evenVBand="0" w:oddHBand="0" w:evenHBand="0" w:firstRowFirstColumn="0" w:firstRowLastColumn="0" w:lastRowFirstColumn="0" w:lastRowLastColumn="0"/>
            </w:pPr>
            <w:r>
              <w:t>Reste à faire</w:t>
            </w:r>
          </w:p>
        </w:tc>
      </w:tr>
      <w:tr w:rsidR="00430858" w14:paraId="5D4A2E4E" w14:textId="77777777" w:rsidTr="003D6C53">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2222" w:type="dxa"/>
          </w:tcPr>
          <w:p w14:paraId="470D74BD" w14:textId="77777777" w:rsidR="00430858" w:rsidRDefault="00430858" w:rsidP="003D6C53">
            <w:pPr>
              <w:jc w:val="center"/>
            </w:pPr>
            <w:r>
              <w:t>18/09</w:t>
            </w:r>
          </w:p>
        </w:tc>
        <w:tc>
          <w:tcPr>
            <w:tcW w:w="2922" w:type="dxa"/>
          </w:tcPr>
          <w:p w14:paraId="6A444183"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Découverte du cahier des charges.</w:t>
            </w:r>
          </w:p>
          <w:p w14:paraId="57922A09"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Découpage global et choix des équipes</w:t>
            </w:r>
          </w:p>
          <w:p w14:paraId="1D63873E"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Etude</w:t>
            </w:r>
          </w:p>
          <w:p w14:paraId="0E48258D"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p>
        </w:tc>
        <w:tc>
          <w:tcPr>
            <w:tcW w:w="2222" w:type="dxa"/>
          </w:tcPr>
          <w:p w14:paraId="00D54567"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10D4363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3830C5D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42233AC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5C93197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1244F261"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7A13284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4BFD697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53C2BD5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70E6694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52629FB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2C96FDB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3790FA9A"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4FEAAF9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795F6F9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r w:rsidR="00430858" w14:paraId="076B236E" w14:textId="77777777" w:rsidTr="003D6C53">
        <w:trPr>
          <w:cnfStyle w:val="000000010000" w:firstRow="0" w:lastRow="0" w:firstColumn="0" w:lastColumn="0" w:oddVBand="0" w:evenVBand="0" w:oddHBand="0" w:evenHBand="1"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2222" w:type="dxa"/>
          </w:tcPr>
          <w:p w14:paraId="01DF56CF" w14:textId="77777777" w:rsidR="00430858" w:rsidRDefault="00430858" w:rsidP="003D6C53">
            <w:pPr>
              <w:jc w:val="center"/>
            </w:pPr>
            <w:r>
              <w:t>25/09</w:t>
            </w:r>
          </w:p>
        </w:tc>
        <w:tc>
          <w:tcPr>
            <w:tcW w:w="2922" w:type="dxa"/>
          </w:tcPr>
          <w:p w14:paraId="7011E8F6" w14:textId="77777777" w:rsidR="00430858" w:rsidRDefault="00430858" w:rsidP="00430858">
            <w:pPr>
              <w:pStyle w:val="Paragraphedeliste"/>
              <w:numPr>
                <w:ilvl w:val="0"/>
                <w:numId w:val="27"/>
              </w:numPr>
              <w:cnfStyle w:val="000000010000" w:firstRow="0" w:lastRow="0" w:firstColumn="0" w:lastColumn="0" w:oddVBand="0" w:evenVBand="0" w:oddHBand="0" w:evenHBand="1" w:firstRowFirstColumn="0" w:firstRowLastColumn="0" w:lastRowFirstColumn="0" w:lastRowLastColumn="0"/>
            </w:pPr>
            <w:r>
              <w:t>Diagramme de cas d’utilisation</w:t>
            </w:r>
          </w:p>
          <w:p w14:paraId="7A23142F" w14:textId="77777777" w:rsidR="00430858" w:rsidRDefault="00430858" w:rsidP="003D6C53">
            <w:pPr>
              <w:pStyle w:val="Paragraphedeliste"/>
              <w:cnfStyle w:val="000000010000" w:firstRow="0" w:lastRow="0" w:firstColumn="0" w:lastColumn="0" w:oddVBand="0" w:evenVBand="0" w:oddHBand="0" w:evenHBand="1" w:firstRowFirstColumn="0" w:firstRowLastColumn="0" w:lastRowFirstColumn="0" w:lastRowLastColumn="0"/>
            </w:pPr>
          </w:p>
        </w:tc>
        <w:tc>
          <w:tcPr>
            <w:tcW w:w="2222" w:type="dxa"/>
          </w:tcPr>
          <w:p w14:paraId="2ECA58B8"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23BA583F"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5h</w:t>
            </w:r>
          </w:p>
        </w:tc>
        <w:tc>
          <w:tcPr>
            <w:tcW w:w="2222" w:type="dxa"/>
          </w:tcPr>
          <w:p w14:paraId="3ED834B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5927CF48" w14:textId="77777777" w:rsidTr="003D6C53">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2222" w:type="dxa"/>
          </w:tcPr>
          <w:p w14:paraId="343AE95C" w14:textId="77777777" w:rsidR="00430858" w:rsidRDefault="00430858" w:rsidP="003D6C53">
            <w:pPr>
              <w:jc w:val="center"/>
            </w:pPr>
            <w:r>
              <w:t>02/10</w:t>
            </w:r>
          </w:p>
        </w:tc>
        <w:tc>
          <w:tcPr>
            <w:tcW w:w="2922" w:type="dxa"/>
          </w:tcPr>
          <w:p w14:paraId="53174351"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Diagrammes de séquence</w:t>
            </w:r>
          </w:p>
          <w:p w14:paraId="3E7E4C8C" w14:textId="77777777" w:rsidR="00430858" w:rsidRDefault="00430858" w:rsidP="003D6C53">
            <w:pPr>
              <w:pStyle w:val="Paragraphedeliste"/>
              <w:cnfStyle w:val="000000100000" w:firstRow="0" w:lastRow="0" w:firstColumn="0" w:lastColumn="0" w:oddVBand="0" w:evenVBand="0" w:oddHBand="1" w:evenHBand="0" w:firstRowFirstColumn="0" w:firstRowLastColumn="0" w:lastRowFirstColumn="0" w:lastRowLastColumn="0"/>
            </w:pPr>
          </w:p>
        </w:tc>
        <w:tc>
          <w:tcPr>
            <w:tcW w:w="2222" w:type="dxa"/>
          </w:tcPr>
          <w:p w14:paraId="0E4B73B3"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2222" w:type="dxa"/>
          </w:tcPr>
          <w:p w14:paraId="7FA24F8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5h</w:t>
            </w:r>
          </w:p>
        </w:tc>
        <w:tc>
          <w:tcPr>
            <w:tcW w:w="2222" w:type="dxa"/>
          </w:tcPr>
          <w:p w14:paraId="10D1BC0C"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r w:rsidR="00430858" w14:paraId="2ED34FE9"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6747DC77" w14:textId="77777777" w:rsidR="00430858" w:rsidRDefault="00430858" w:rsidP="003D6C53">
            <w:pPr>
              <w:jc w:val="center"/>
            </w:pPr>
            <w:r>
              <w:t>09/10</w:t>
            </w:r>
          </w:p>
        </w:tc>
        <w:tc>
          <w:tcPr>
            <w:tcW w:w="2922" w:type="dxa"/>
          </w:tcPr>
          <w:p w14:paraId="4AE19CDE" w14:textId="77777777" w:rsidR="00430858" w:rsidRDefault="00430858" w:rsidP="00430858">
            <w:pPr>
              <w:pStyle w:val="Paragraphedeliste"/>
              <w:numPr>
                <w:ilvl w:val="0"/>
                <w:numId w:val="27"/>
              </w:numPr>
              <w:cnfStyle w:val="000000010000" w:firstRow="0" w:lastRow="0" w:firstColumn="0" w:lastColumn="0" w:oddVBand="0" w:evenVBand="0" w:oddHBand="0" w:evenHBand="1" w:firstRowFirstColumn="0" w:firstRowLastColumn="0" w:lastRowFirstColumn="0" w:lastRowLastColumn="0"/>
            </w:pPr>
            <w:r>
              <w:t>Réunion conception</w:t>
            </w:r>
          </w:p>
          <w:p w14:paraId="4C4BD01B" w14:textId="77777777" w:rsidR="00430858" w:rsidRDefault="00430858" w:rsidP="00430858">
            <w:pPr>
              <w:pStyle w:val="Paragraphedeliste"/>
              <w:numPr>
                <w:ilvl w:val="0"/>
                <w:numId w:val="27"/>
              </w:numPr>
              <w:cnfStyle w:val="000000010000" w:firstRow="0" w:lastRow="0" w:firstColumn="0" w:lastColumn="0" w:oddVBand="0" w:evenVBand="0" w:oddHBand="0" w:evenHBand="1" w:firstRowFirstColumn="0" w:firstRowLastColumn="0" w:lastRowFirstColumn="0" w:lastRowLastColumn="0"/>
            </w:pPr>
            <w:r>
              <w:t>Réunion concepteur/développeur</w:t>
            </w:r>
          </w:p>
          <w:p w14:paraId="137B8563" w14:textId="77777777" w:rsidR="00430858" w:rsidRDefault="00430858" w:rsidP="00430858">
            <w:pPr>
              <w:pStyle w:val="Paragraphedeliste"/>
              <w:numPr>
                <w:ilvl w:val="0"/>
                <w:numId w:val="27"/>
              </w:numPr>
              <w:cnfStyle w:val="000000010000" w:firstRow="0" w:lastRow="0" w:firstColumn="0" w:lastColumn="0" w:oddVBand="0" w:evenVBand="0" w:oddHBand="0" w:evenHBand="1" w:firstRowFirstColumn="0" w:firstRowLastColumn="0" w:lastRowFirstColumn="0" w:lastRowLastColumn="0"/>
            </w:pPr>
            <w:r>
              <w:t>Correction diagrammes de séquences</w:t>
            </w:r>
          </w:p>
          <w:p w14:paraId="04B8D7D2" w14:textId="77777777" w:rsidR="00430858" w:rsidRDefault="00430858" w:rsidP="00430858">
            <w:pPr>
              <w:pStyle w:val="Paragraphedeliste"/>
              <w:numPr>
                <w:ilvl w:val="0"/>
                <w:numId w:val="27"/>
              </w:numPr>
              <w:cnfStyle w:val="000000010000" w:firstRow="0" w:lastRow="0" w:firstColumn="0" w:lastColumn="0" w:oddVBand="0" w:evenVBand="0" w:oddHBand="0" w:evenHBand="1" w:firstRowFirstColumn="0" w:firstRowLastColumn="0" w:lastRowFirstColumn="0" w:lastRowLastColumn="0"/>
            </w:pPr>
            <w:r>
              <w:t>Diagramme de classe</w:t>
            </w:r>
          </w:p>
        </w:tc>
        <w:tc>
          <w:tcPr>
            <w:tcW w:w="2222" w:type="dxa"/>
          </w:tcPr>
          <w:p w14:paraId="423C5740"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1FEC026D"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2h</w:t>
            </w:r>
          </w:p>
          <w:p w14:paraId="3C25D0B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11C4AA0A"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40BC05E5"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083AE7E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56DE535E"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2A31129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5h</w:t>
            </w:r>
          </w:p>
        </w:tc>
        <w:tc>
          <w:tcPr>
            <w:tcW w:w="2222" w:type="dxa"/>
          </w:tcPr>
          <w:p w14:paraId="37A2213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61E0FAF8"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0F08DA95"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61B63B7A"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27149DC0"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1h</w:t>
            </w:r>
          </w:p>
          <w:p w14:paraId="5CF48DD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2CF248B3"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65DBBB7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2222" w:type="dxa"/>
          </w:tcPr>
          <w:p w14:paraId="39B3A62A"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p w14:paraId="3BFA5C3F"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p w14:paraId="0EB19F34"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4F3537DA"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47AC753F"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p w14:paraId="3E1ABD9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22E728B0"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1910A695"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7B0DA03C"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7BAD76CE" w14:textId="77777777" w:rsidR="00430858" w:rsidRDefault="00430858" w:rsidP="003D6C53">
            <w:pPr>
              <w:jc w:val="center"/>
            </w:pPr>
            <w:r>
              <w:t>16/10</w:t>
            </w:r>
          </w:p>
        </w:tc>
        <w:tc>
          <w:tcPr>
            <w:tcW w:w="2922" w:type="dxa"/>
          </w:tcPr>
          <w:p w14:paraId="48B3C2E2"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Réunion conception</w:t>
            </w:r>
          </w:p>
          <w:p w14:paraId="3348304B"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Dossier de conception</w:t>
            </w:r>
          </w:p>
        </w:tc>
        <w:tc>
          <w:tcPr>
            <w:tcW w:w="2222" w:type="dxa"/>
          </w:tcPr>
          <w:p w14:paraId="73717F11"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6424968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2222" w:type="dxa"/>
          </w:tcPr>
          <w:p w14:paraId="6AAE98E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p w14:paraId="472D693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2222" w:type="dxa"/>
          </w:tcPr>
          <w:p w14:paraId="3429D711"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442C8596" w14:textId="77777777" w:rsidR="00430858" w:rsidRDefault="00430858" w:rsidP="003D6C53">
            <w:pPr>
              <w:tabs>
                <w:tab w:val="center" w:pos="1003"/>
                <w:tab w:val="right" w:pos="2006"/>
              </w:tabs>
              <w:cnfStyle w:val="000000100000" w:firstRow="0" w:lastRow="0" w:firstColumn="0" w:lastColumn="0" w:oddVBand="0" w:evenVBand="0" w:oddHBand="1" w:evenHBand="0" w:firstRowFirstColumn="0" w:firstRowLastColumn="0" w:lastRowFirstColumn="0" w:lastRowLastColumn="0"/>
            </w:pPr>
            <w:r>
              <w:tab/>
              <w:t>0h</w:t>
            </w:r>
            <w:r>
              <w:tab/>
            </w:r>
          </w:p>
        </w:tc>
      </w:tr>
      <w:tr w:rsidR="00430858" w14:paraId="4364E1C8"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54C90858" w14:textId="77777777" w:rsidR="00430858" w:rsidRPr="00D061D0" w:rsidRDefault="00430858" w:rsidP="003D6C53">
            <w:pPr>
              <w:jc w:val="center"/>
              <w:rPr>
                <w:b w:val="0"/>
              </w:rPr>
            </w:pPr>
            <w:r>
              <w:rPr>
                <w:b w:val="0"/>
              </w:rPr>
              <w:t>23/10</w:t>
            </w:r>
          </w:p>
        </w:tc>
        <w:tc>
          <w:tcPr>
            <w:tcW w:w="2922" w:type="dxa"/>
          </w:tcPr>
          <w:p w14:paraId="3F51FD32" w14:textId="77777777" w:rsidR="00430858" w:rsidRDefault="00430858" w:rsidP="00430858">
            <w:pPr>
              <w:pStyle w:val="Paragraphedeliste"/>
              <w:numPr>
                <w:ilvl w:val="0"/>
                <w:numId w:val="27"/>
              </w:numPr>
              <w:cnfStyle w:val="000000010000" w:firstRow="0" w:lastRow="0" w:firstColumn="0" w:lastColumn="0" w:oddVBand="0" w:evenVBand="0" w:oddHBand="0" w:evenHBand="1" w:firstRowFirstColumn="0" w:firstRowLastColumn="0" w:lastRowFirstColumn="0" w:lastRowLastColumn="0"/>
            </w:pPr>
            <w:r>
              <w:t>Gestion des coordonnées entre données, joueur blanc et joueur noir</w:t>
            </w:r>
          </w:p>
        </w:tc>
        <w:tc>
          <w:tcPr>
            <w:tcW w:w="2222" w:type="dxa"/>
          </w:tcPr>
          <w:p w14:paraId="476B503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7AF11AC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0E9D4B78"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44D945DF"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10368F6C" w14:textId="77777777" w:rsidR="00430858" w:rsidRDefault="00430858" w:rsidP="003D6C53">
            <w:pPr>
              <w:jc w:val="center"/>
              <w:rPr>
                <w:b w:val="0"/>
              </w:rPr>
            </w:pPr>
            <w:r>
              <w:rPr>
                <w:b w:val="0"/>
              </w:rPr>
              <w:t>06/11</w:t>
            </w:r>
          </w:p>
        </w:tc>
        <w:tc>
          <w:tcPr>
            <w:tcW w:w="2922" w:type="dxa"/>
          </w:tcPr>
          <w:p w14:paraId="1828ECF1"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Gestion de fin d’échecs, échec et mat</w:t>
            </w:r>
          </w:p>
          <w:p w14:paraId="751690B2"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Correction coordonnées</w:t>
            </w:r>
          </w:p>
        </w:tc>
        <w:tc>
          <w:tcPr>
            <w:tcW w:w="2222" w:type="dxa"/>
          </w:tcPr>
          <w:p w14:paraId="7DB9F0E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615AB71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702EAE9E"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49EDC541"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41B53125"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5F2B2CC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1662EF4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6C81FD62"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51E2983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7CF5E99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01102D5E"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64A9100A"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r w:rsidR="00430858" w14:paraId="4B70BC28"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5E5A5314" w14:textId="77777777" w:rsidR="00430858" w:rsidRDefault="00430858" w:rsidP="003D6C53">
            <w:pPr>
              <w:jc w:val="center"/>
              <w:rPr>
                <w:b w:val="0"/>
              </w:rPr>
            </w:pPr>
            <w:r>
              <w:rPr>
                <w:b w:val="0"/>
              </w:rPr>
              <w:t>13/11</w:t>
            </w:r>
          </w:p>
        </w:tc>
        <w:tc>
          <w:tcPr>
            <w:tcW w:w="2922" w:type="dxa"/>
          </w:tcPr>
          <w:p w14:paraId="4A3202A7" w14:textId="77777777" w:rsidR="00430858" w:rsidRDefault="00430858" w:rsidP="00430858">
            <w:pPr>
              <w:pStyle w:val="Paragraphedeliste"/>
              <w:numPr>
                <w:ilvl w:val="0"/>
                <w:numId w:val="27"/>
              </w:numPr>
              <w:cnfStyle w:val="000000010000" w:firstRow="0" w:lastRow="0" w:firstColumn="0" w:lastColumn="0" w:oddVBand="0" w:evenVBand="0" w:oddHBand="0" w:evenHBand="1" w:firstRowFirstColumn="0" w:firstRowLastColumn="0" w:lastRowFirstColumn="0" w:lastRowLastColumn="0"/>
            </w:pPr>
            <w:r>
              <w:t>Gestion de fin de partie</w:t>
            </w:r>
          </w:p>
        </w:tc>
        <w:tc>
          <w:tcPr>
            <w:tcW w:w="2222" w:type="dxa"/>
          </w:tcPr>
          <w:p w14:paraId="7B9C9914"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41A9A15B"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239FFB19"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0C6EDFF0"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3EEF2EB6" w14:textId="77777777" w:rsidR="00430858" w:rsidRDefault="00430858" w:rsidP="003D6C53">
            <w:pPr>
              <w:jc w:val="center"/>
              <w:rPr>
                <w:b w:val="0"/>
              </w:rPr>
            </w:pPr>
            <w:r>
              <w:rPr>
                <w:b w:val="0"/>
              </w:rPr>
              <w:t>20/11</w:t>
            </w:r>
          </w:p>
        </w:tc>
        <w:tc>
          <w:tcPr>
            <w:tcW w:w="2922" w:type="dxa"/>
          </w:tcPr>
          <w:p w14:paraId="78DFD055"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Gestion de la promotion de pions</w:t>
            </w:r>
          </w:p>
        </w:tc>
        <w:tc>
          <w:tcPr>
            <w:tcW w:w="2222" w:type="dxa"/>
          </w:tcPr>
          <w:p w14:paraId="3D48536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6h</w:t>
            </w:r>
          </w:p>
        </w:tc>
        <w:tc>
          <w:tcPr>
            <w:tcW w:w="2222" w:type="dxa"/>
          </w:tcPr>
          <w:p w14:paraId="1AB3658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tc>
        <w:tc>
          <w:tcPr>
            <w:tcW w:w="2222" w:type="dxa"/>
          </w:tcPr>
          <w:p w14:paraId="6F4A320C"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tc>
      </w:tr>
      <w:tr w:rsidR="00430858" w14:paraId="79B9B091"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1491AB1E" w14:textId="77777777" w:rsidR="00430858" w:rsidRDefault="00430858" w:rsidP="003D6C53">
            <w:pPr>
              <w:jc w:val="center"/>
              <w:rPr>
                <w:b w:val="0"/>
              </w:rPr>
            </w:pPr>
            <w:r>
              <w:rPr>
                <w:b w:val="0"/>
              </w:rPr>
              <w:t>27/11</w:t>
            </w:r>
          </w:p>
        </w:tc>
        <w:tc>
          <w:tcPr>
            <w:tcW w:w="2922" w:type="dxa"/>
          </w:tcPr>
          <w:p w14:paraId="335E68D4" w14:textId="77777777" w:rsidR="00430858" w:rsidRDefault="00430858" w:rsidP="00430858">
            <w:pPr>
              <w:pStyle w:val="Paragraphedeliste"/>
              <w:numPr>
                <w:ilvl w:val="0"/>
                <w:numId w:val="27"/>
              </w:numPr>
              <w:cnfStyle w:val="000000010000" w:firstRow="0" w:lastRow="0" w:firstColumn="0" w:lastColumn="0" w:oddVBand="0" w:evenVBand="0" w:oddHBand="0" w:evenHBand="1" w:firstRowFirstColumn="0" w:firstRowLastColumn="0" w:lastRowFirstColumn="0" w:lastRowLastColumn="0"/>
            </w:pPr>
            <w:r>
              <w:t>Gestion de promotion de pions</w:t>
            </w:r>
          </w:p>
        </w:tc>
        <w:tc>
          <w:tcPr>
            <w:tcW w:w="2222" w:type="dxa"/>
          </w:tcPr>
          <w:p w14:paraId="47E8591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2222" w:type="dxa"/>
          </w:tcPr>
          <w:p w14:paraId="37ADC90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2105E1F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0h</w:t>
            </w:r>
          </w:p>
        </w:tc>
      </w:tr>
      <w:tr w:rsidR="00430858" w14:paraId="060E1ADC"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63B79898" w14:textId="77777777" w:rsidR="00430858" w:rsidRDefault="00430858" w:rsidP="003D6C53">
            <w:pPr>
              <w:jc w:val="center"/>
              <w:rPr>
                <w:b w:val="0"/>
              </w:rPr>
            </w:pPr>
            <w:r>
              <w:rPr>
                <w:b w:val="0"/>
              </w:rPr>
              <w:t>04/12</w:t>
            </w:r>
          </w:p>
        </w:tc>
        <w:tc>
          <w:tcPr>
            <w:tcW w:w="2922" w:type="dxa"/>
          </w:tcPr>
          <w:p w14:paraId="1565EB0B"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Correction des coordonnées</w:t>
            </w:r>
          </w:p>
          <w:p w14:paraId="01F6C716"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 xml:space="preserve">Réglages des </w:t>
            </w:r>
            <w:r>
              <w:lastRenderedPageBreak/>
              <w:t>interfaces</w:t>
            </w:r>
          </w:p>
          <w:p w14:paraId="73405268"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Intégration Data</w:t>
            </w:r>
          </w:p>
        </w:tc>
        <w:tc>
          <w:tcPr>
            <w:tcW w:w="2222" w:type="dxa"/>
          </w:tcPr>
          <w:p w14:paraId="05A6619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lastRenderedPageBreak/>
              <w:t>1h</w:t>
            </w:r>
          </w:p>
          <w:p w14:paraId="5AF98C9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3292FD9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p w14:paraId="4C17F61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4E4938A2" w14:textId="77777777" w:rsidR="00430858" w:rsidRDefault="00430858" w:rsidP="003D6C53">
            <w:pPr>
              <w:cnfStyle w:val="000000100000" w:firstRow="0" w:lastRow="0" w:firstColumn="0" w:lastColumn="0" w:oddVBand="0" w:evenVBand="0" w:oddHBand="1" w:evenHBand="0" w:firstRowFirstColumn="0" w:firstRowLastColumn="0" w:lastRowFirstColumn="0" w:lastRowLastColumn="0"/>
            </w:pPr>
            <w:r>
              <w:t xml:space="preserve">                 6h</w:t>
            </w:r>
          </w:p>
        </w:tc>
        <w:tc>
          <w:tcPr>
            <w:tcW w:w="2222" w:type="dxa"/>
          </w:tcPr>
          <w:p w14:paraId="6A0E7BFC"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lastRenderedPageBreak/>
              <w:t>1h</w:t>
            </w:r>
          </w:p>
          <w:p w14:paraId="48B76A4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3F753009"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p w14:paraId="0DC0A7F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32F91270"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1h</w:t>
            </w:r>
          </w:p>
        </w:tc>
        <w:tc>
          <w:tcPr>
            <w:tcW w:w="2222" w:type="dxa"/>
          </w:tcPr>
          <w:p w14:paraId="18452CC1"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lastRenderedPageBreak/>
              <w:t>0h</w:t>
            </w:r>
          </w:p>
          <w:p w14:paraId="30D2A854"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1C906B8B"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6B7A82D8"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55FA8005"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5h</w:t>
            </w:r>
          </w:p>
        </w:tc>
      </w:tr>
      <w:tr w:rsidR="00430858" w14:paraId="13D390B8" w14:textId="77777777" w:rsidTr="003D6C53">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662911A2" w14:textId="77777777" w:rsidR="00430858" w:rsidRDefault="00430858" w:rsidP="003D6C53">
            <w:pPr>
              <w:jc w:val="center"/>
              <w:rPr>
                <w:b w:val="0"/>
              </w:rPr>
            </w:pPr>
            <w:r>
              <w:rPr>
                <w:b w:val="0"/>
              </w:rPr>
              <w:lastRenderedPageBreak/>
              <w:t>11/12</w:t>
            </w:r>
          </w:p>
        </w:tc>
        <w:tc>
          <w:tcPr>
            <w:tcW w:w="2922" w:type="dxa"/>
          </w:tcPr>
          <w:p w14:paraId="50965808" w14:textId="77777777" w:rsidR="00430858" w:rsidRDefault="00430858" w:rsidP="00430858">
            <w:pPr>
              <w:pStyle w:val="Paragraphedeliste"/>
              <w:numPr>
                <w:ilvl w:val="0"/>
                <w:numId w:val="27"/>
              </w:numPr>
              <w:cnfStyle w:val="000000010000" w:firstRow="0" w:lastRow="0" w:firstColumn="0" w:lastColumn="0" w:oddVBand="0" w:evenVBand="0" w:oddHBand="0" w:evenHBand="1" w:firstRowFirstColumn="0" w:firstRowLastColumn="0" w:lastRowFirstColumn="0" w:lastRowLastColumn="0"/>
            </w:pPr>
            <w:r>
              <w:t>Refonte de la promotion de pion</w:t>
            </w:r>
          </w:p>
          <w:p w14:paraId="32BBFF20" w14:textId="77777777" w:rsidR="00430858" w:rsidRDefault="00430858" w:rsidP="00430858">
            <w:pPr>
              <w:pStyle w:val="Paragraphedeliste"/>
              <w:numPr>
                <w:ilvl w:val="0"/>
                <w:numId w:val="27"/>
              </w:numPr>
              <w:cnfStyle w:val="000000010000" w:firstRow="0" w:lastRow="0" w:firstColumn="0" w:lastColumn="0" w:oddVBand="0" w:evenVBand="0" w:oddHBand="0" w:evenHBand="1" w:firstRowFirstColumn="0" w:firstRowLastColumn="0" w:lastRowFirstColumn="0" w:lastRowLastColumn="0"/>
            </w:pPr>
            <w:r>
              <w:t>Intégration Data</w:t>
            </w:r>
          </w:p>
        </w:tc>
        <w:tc>
          <w:tcPr>
            <w:tcW w:w="2222" w:type="dxa"/>
          </w:tcPr>
          <w:p w14:paraId="71374EC1"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6h</w:t>
            </w:r>
          </w:p>
          <w:p w14:paraId="71D54409"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1DA00C47"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5h</w:t>
            </w:r>
          </w:p>
        </w:tc>
        <w:tc>
          <w:tcPr>
            <w:tcW w:w="2222" w:type="dxa"/>
          </w:tcPr>
          <w:p w14:paraId="2003AEC6"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p w14:paraId="4854B77F"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75106D9B"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2222" w:type="dxa"/>
          </w:tcPr>
          <w:p w14:paraId="1249D7C9"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3h</w:t>
            </w:r>
          </w:p>
          <w:p w14:paraId="35E7F2E4"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p>
          <w:p w14:paraId="1E5DE980" w14:textId="77777777" w:rsidR="00430858" w:rsidRDefault="00430858" w:rsidP="003D6C53">
            <w:pPr>
              <w:jc w:val="center"/>
              <w:cnfStyle w:val="000000010000" w:firstRow="0" w:lastRow="0" w:firstColumn="0" w:lastColumn="0" w:oddVBand="0" w:evenVBand="0" w:oddHBand="0" w:evenHBand="1" w:firstRowFirstColumn="0" w:firstRowLastColumn="0" w:lastRowFirstColumn="0" w:lastRowLastColumn="0"/>
            </w:pPr>
            <w:r>
              <w:t>2h</w:t>
            </w:r>
          </w:p>
        </w:tc>
      </w:tr>
      <w:tr w:rsidR="00430858" w14:paraId="36B4E21D" w14:textId="77777777" w:rsidTr="003D6C53">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222" w:type="dxa"/>
          </w:tcPr>
          <w:p w14:paraId="3663A5AE" w14:textId="77777777" w:rsidR="00430858" w:rsidRDefault="00430858" w:rsidP="003D6C53">
            <w:pPr>
              <w:jc w:val="center"/>
              <w:rPr>
                <w:b w:val="0"/>
              </w:rPr>
            </w:pPr>
            <w:r>
              <w:rPr>
                <w:b w:val="0"/>
              </w:rPr>
              <w:t>18/12</w:t>
            </w:r>
          </w:p>
        </w:tc>
        <w:tc>
          <w:tcPr>
            <w:tcW w:w="2922" w:type="dxa"/>
          </w:tcPr>
          <w:p w14:paraId="27D7DEF3"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Refonte de la promotion de pion</w:t>
            </w:r>
          </w:p>
          <w:p w14:paraId="1F90E8D8" w14:textId="77777777" w:rsidR="00430858" w:rsidRDefault="00430858" w:rsidP="00430858">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pPr>
            <w:r>
              <w:t>Intégration Data</w:t>
            </w:r>
          </w:p>
        </w:tc>
        <w:tc>
          <w:tcPr>
            <w:tcW w:w="2222" w:type="dxa"/>
          </w:tcPr>
          <w:p w14:paraId="154174C6"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0B297C4A"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5191EAB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tc>
        <w:tc>
          <w:tcPr>
            <w:tcW w:w="2222" w:type="dxa"/>
          </w:tcPr>
          <w:p w14:paraId="65E735EA"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3h</w:t>
            </w:r>
          </w:p>
          <w:p w14:paraId="720C495E"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5C67828C"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2h</w:t>
            </w:r>
          </w:p>
        </w:tc>
        <w:tc>
          <w:tcPr>
            <w:tcW w:w="2222" w:type="dxa"/>
          </w:tcPr>
          <w:p w14:paraId="0A08282D"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p w14:paraId="75FA0EBA"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p>
          <w:p w14:paraId="1513E13F" w14:textId="77777777" w:rsidR="00430858" w:rsidRDefault="00430858" w:rsidP="003D6C53">
            <w:pPr>
              <w:jc w:val="center"/>
              <w:cnfStyle w:val="000000100000" w:firstRow="0" w:lastRow="0" w:firstColumn="0" w:lastColumn="0" w:oddVBand="0" w:evenVBand="0" w:oddHBand="1" w:evenHBand="0" w:firstRowFirstColumn="0" w:firstRowLastColumn="0" w:lastRowFirstColumn="0" w:lastRowLastColumn="0"/>
            </w:pPr>
            <w:r>
              <w:t>0h</w:t>
            </w:r>
          </w:p>
        </w:tc>
      </w:tr>
    </w:tbl>
    <w:p w14:paraId="54533D2A" w14:textId="77777777" w:rsidR="00430858" w:rsidRPr="00430858" w:rsidRDefault="00430858" w:rsidP="00430858"/>
    <w:p w14:paraId="185E4ACE" w14:textId="77777777" w:rsidR="00E265F7" w:rsidRDefault="0004140C" w:rsidP="00E46C20">
      <w:pPr>
        <w:pStyle w:val="Titre3"/>
      </w:pPr>
      <w:bookmarkStart w:id="32" w:name="_Toc337561400"/>
      <w:bookmarkStart w:id="33" w:name="_Toc219225482"/>
      <w:r w:rsidRPr="00200E83">
        <w:t>Romain GUYARD</w:t>
      </w:r>
      <w:r>
        <w:t>: Responsable développement</w:t>
      </w:r>
      <w:bookmarkEnd w:id="32"/>
      <w:bookmarkEnd w:id="33"/>
    </w:p>
    <w:tbl>
      <w:tblPr>
        <w:tblStyle w:val="Grilleclaire-Accent3"/>
        <w:tblpPr w:leftFromText="141" w:rightFromText="141" w:vertAnchor="text" w:horzAnchor="margin" w:tblpXSpec="center" w:tblpY="359"/>
        <w:tblW w:w="9322" w:type="dxa"/>
        <w:tblLook w:val="04A0" w:firstRow="1" w:lastRow="0" w:firstColumn="1" w:lastColumn="0" w:noHBand="0" w:noVBand="1"/>
      </w:tblPr>
      <w:tblGrid>
        <w:gridCol w:w="2120"/>
        <w:gridCol w:w="1768"/>
        <w:gridCol w:w="1768"/>
        <w:gridCol w:w="1768"/>
        <w:gridCol w:w="1898"/>
      </w:tblGrid>
      <w:tr w:rsidR="00E46C20" w14:paraId="0735422C" w14:textId="77777777" w:rsidTr="009E4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74686C71" w14:textId="77777777" w:rsidR="00E46C20" w:rsidRDefault="00E46C20" w:rsidP="003D6C53">
            <w:pPr>
              <w:jc w:val="center"/>
            </w:pPr>
            <w:r>
              <w:t>Semaine</w:t>
            </w:r>
          </w:p>
        </w:tc>
        <w:tc>
          <w:tcPr>
            <w:tcW w:w="1768" w:type="dxa"/>
          </w:tcPr>
          <w:p w14:paraId="65152050"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Tâche</w:t>
            </w:r>
          </w:p>
        </w:tc>
        <w:tc>
          <w:tcPr>
            <w:tcW w:w="1768" w:type="dxa"/>
          </w:tcPr>
          <w:p w14:paraId="7685813D"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768" w:type="dxa"/>
          </w:tcPr>
          <w:p w14:paraId="7ABBFBBD"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Temps passé</w:t>
            </w:r>
          </w:p>
        </w:tc>
        <w:tc>
          <w:tcPr>
            <w:tcW w:w="1898" w:type="dxa"/>
          </w:tcPr>
          <w:p w14:paraId="18B58829" w14:textId="77777777" w:rsidR="00E46C20" w:rsidRDefault="00E46C20" w:rsidP="003D6C53">
            <w:pPr>
              <w:jc w:val="center"/>
              <w:cnfStyle w:val="100000000000" w:firstRow="1" w:lastRow="0" w:firstColumn="0" w:lastColumn="0" w:oddVBand="0" w:evenVBand="0" w:oddHBand="0" w:evenHBand="0" w:firstRowFirstColumn="0" w:firstRowLastColumn="0" w:lastRowFirstColumn="0" w:lastRowLastColumn="0"/>
            </w:pPr>
            <w:r>
              <w:t>Commentaires</w:t>
            </w:r>
          </w:p>
        </w:tc>
      </w:tr>
      <w:tr w:rsidR="00E46C20" w14:paraId="53A0853B"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21384B15" w14:textId="77777777" w:rsidR="00E46C20" w:rsidRDefault="00E46C20" w:rsidP="003D6C53">
            <w:pPr>
              <w:jc w:val="center"/>
            </w:pPr>
            <w:r>
              <w:t>2</w:t>
            </w:r>
          </w:p>
        </w:tc>
        <w:tc>
          <w:tcPr>
            <w:tcW w:w="1768" w:type="dxa"/>
          </w:tcPr>
          <w:p w14:paraId="07A527D8"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création du diagramme de classe</w:t>
            </w:r>
          </w:p>
        </w:tc>
        <w:tc>
          <w:tcPr>
            <w:tcW w:w="1768" w:type="dxa"/>
          </w:tcPr>
          <w:p w14:paraId="65F63A52"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3h</w:t>
            </w:r>
          </w:p>
        </w:tc>
        <w:tc>
          <w:tcPr>
            <w:tcW w:w="1768" w:type="dxa"/>
          </w:tcPr>
          <w:p w14:paraId="3228461D"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3h</w:t>
            </w:r>
          </w:p>
        </w:tc>
        <w:tc>
          <w:tcPr>
            <w:tcW w:w="1898" w:type="dxa"/>
          </w:tcPr>
          <w:p w14:paraId="4E1696B5"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fait en avec Karim</w:t>
            </w:r>
          </w:p>
        </w:tc>
      </w:tr>
      <w:tr w:rsidR="00E46C20" w14:paraId="7A62D233"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5023FC5A" w14:textId="77777777" w:rsidR="00E46C20" w:rsidRDefault="00E46C20" w:rsidP="003D6C53">
            <w:pPr>
              <w:jc w:val="center"/>
            </w:pPr>
            <w:r>
              <w:t>3</w:t>
            </w:r>
          </w:p>
        </w:tc>
        <w:tc>
          <w:tcPr>
            <w:tcW w:w="1768" w:type="dxa"/>
          </w:tcPr>
          <w:p w14:paraId="0F94F352"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Mise en place de l'environement de travail</w:t>
            </w:r>
          </w:p>
        </w:tc>
        <w:tc>
          <w:tcPr>
            <w:tcW w:w="1768" w:type="dxa"/>
          </w:tcPr>
          <w:p w14:paraId="60475679"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768" w:type="dxa"/>
          </w:tcPr>
          <w:p w14:paraId="2BCD36F3"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898" w:type="dxa"/>
          </w:tcPr>
          <w:p w14:paraId="7AC1DDB1"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essuyer les plâtres pour netbeans, svn etc</w:t>
            </w:r>
          </w:p>
        </w:tc>
      </w:tr>
      <w:tr w:rsidR="00E46C20" w14:paraId="20093BAE"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3C26D4F4" w14:textId="77777777" w:rsidR="00E46C20" w:rsidRDefault="00E46C20" w:rsidP="003D6C53">
            <w:pPr>
              <w:jc w:val="center"/>
            </w:pPr>
            <w:r>
              <w:t>3</w:t>
            </w:r>
          </w:p>
        </w:tc>
        <w:tc>
          <w:tcPr>
            <w:tcW w:w="1768" w:type="dxa"/>
          </w:tcPr>
          <w:p w14:paraId="38C47A2B"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 xml:space="preserve">Recherche </w:t>
            </w:r>
            <w:r>
              <w:rPr>
                <w:rStyle w:val="il"/>
              </w:rPr>
              <w:t>d</w:t>
            </w:r>
            <w:r>
              <w:t>'une solution de "dock"</w:t>
            </w:r>
          </w:p>
        </w:tc>
        <w:tc>
          <w:tcPr>
            <w:tcW w:w="1768" w:type="dxa"/>
          </w:tcPr>
          <w:p w14:paraId="648FA22E"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10h</w:t>
            </w:r>
          </w:p>
        </w:tc>
        <w:tc>
          <w:tcPr>
            <w:tcW w:w="1768" w:type="dxa"/>
          </w:tcPr>
          <w:p w14:paraId="754DA163"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4h</w:t>
            </w:r>
          </w:p>
        </w:tc>
        <w:tc>
          <w:tcPr>
            <w:tcW w:w="1898" w:type="dxa"/>
          </w:tcPr>
          <w:p w14:paraId="3E355BA2"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Abandonné !</w:t>
            </w:r>
          </w:p>
        </w:tc>
      </w:tr>
      <w:tr w:rsidR="00E46C20" w14:paraId="0365993F"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1D435648" w14:textId="77777777" w:rsidR="00E46C20" w:rsidRDefault="00E46C20" w:rsidP="003D6C53">
            <w:pPr>
              <w:jc w:val="center"/>
            </w:pPr>
            <w:r>
              <w:t>4</w:t>
            </w:r>
          </w:p>
        </w:tc>
        <w:tc>
          <w:tcPr>
            <w:tcW w:w="1768" w:type="dxa"/>
          </w:tcPr>
          <w:p w14:paraId="3B51DA5A"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création des premières classes</w:t>
            </w:r>
          </w:p>
        </w:tc>
        <w:tc>
          <w:tcPr>
            <w:tcW w:w="1768" w:type="dxa"/>
          </w:tcPr>
          <w:p w14:paraId="4E329280"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1768" w:type="dxa"/>
          </w:tcPr>
          <w:p w14:paraId="052B103F"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3H</w:t>
            </w:r>
          </w:p>
        </w:tc>
        <w:tc>
          <w:tcPr>
            <w:tcW w:w="1898" w:type="dxa"/>
          </w:tcPr>
          <w:p w14:paraId="601AE8E6"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p>
        </w:tc>
      </w:tr>
      <w:tr w:rsidR="00E46C20" w14:paraId="47FCE301"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6BB4C99F" w14:textId="77777777" w:rsidR="00E46C20" w:rsidRDefault="00E46C20" w:rsidP="003D6C53">
            <w:pPr>
              <w:jc w:val="center"/>
            </w:pPr>
            <w:r>
              <w:t>5-9</w:t>
            </w:r>
          </w:p>
        </w:tc>
        <w:tc>
          <w:tcPr>
            <w:tcW w:w="1768" w:type="dxa"/>
          </w:tcPr>
          <w:p w14:paraId="11A7BA65"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Créations des coups possibles</w:t>
            </w:r>
          </w:p>
        </w:tc>
        <w:tc>
          <w:tcPr>
            <w:tcW w:w="1768" w:type="dxa"/>
          </w:tcPr>
          <w:p w14:paraId="6AA6823D"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12H</w:t>
            </w:r>
          </w:p>
        </w:tc>
        <w:tc>
          <w:tcPr>
            <w:tcW w:w="1768" w:type="dxa"/>
          </w:tcPr>
          <w:p w14:paraId="10DF5E4A"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15H</w:t>
            </w:r>
          </w:p>
        </w:tc>
        <w:tc>
          <w:tcPr>
            <w:tcW w:w="1898" w:type="dxa"/>
          </w:tcPr>
          <w:p w14:paraId="64310796"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p>
        </w:tc>
      </w:tr>
      <w:tr w:rsidR="00E46C20" w14:paraId="61AF6DA6"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4B9D6B37" w14:textId="77777777" w:rsidR="00E46C20" w:rsidRDefault="00E46C20" w:rsidP="003D6C53">
            <w:pPr>
              <w:jc w:val="center"/>
            </w:pPr>
            <w:r>
              <w:t>10-13</w:t>
            </w:r>
          </w:p>
        </w:tc>
        <w:tc>
          <w:tcPr>
            <w:tcW w:w="1768" w:type="dxa"/>
          </w:tcPr>
          <w:p w14:paraId="7126EC40"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Créations des coups spéciaux : rock et prise en passant</w:t>
            </w:r>
          </w:p>
          <w:p w14:paraId="7D425A31" w14:textId="77777777" w:rsidR="00E46C20" w:rsidRDefault="00E46C20" w:rsidP="003D6C53">
            <w:pPr>
              <w:pStyle w:val="Paragraphedeliste"/>
              <w:cnfStyle w:val="000000010000" w:firstRow="0" w:lastRow="0" w:firstColumn="0" w:lastColumn="0" w:oddVBand="0" w:evenVBand="0" w:oddHBand="0" w:evenHBand="1" w:firstRowFirstColumn="0" w:firstRowLastColumn="0" w:lastRowFirstColumn="0" w:lastRowLastColumn="0"/>
            </w:pPr>
          </w:p>
        </w:tc>
        <w:tc>
          <w:tcPr>
            <w:tcW w:w="1768" w:type="dxa"/>
          </w:tcPr>
          <w:p w14:paraId="758B0F3F"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1768" w:type="dxa"/>
          </w:tcPr>
          <w:p w14:paraId="72D4D10E"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6H</w:t>
            </w:r>
          </w:p>
        </w:tc>
        <w:tc>
          <w:tcPr>
            <w:tcW w:w="1898" w:type="dxa"/>
          </w:tcPr>
          <w:p w14:paraId="6964F8F3"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p>
        </w:tc>
      </w:tr>
      <w:tr w:rsidR="00E46C20" w14:paraId="75590B51"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220E5E4F" w14:textId="77777777" w:rsidR="00E46C20" w:rsidRDefault="00E46C20" w:rsidP="003D6C53">
            <w:pPr>
              <w:jc w:val="center"/>
            </w:pPr>
            <w:r>
              <w:t>11-14</w:t>
            </w:r>
          </w:p>
        </w:tc>
        <w:tc>
          <w:tcPr>
            <w:tcW w:w="1768" w:type="dxa"/>
          </w:tcPr>
          <w:p w14:paraId="1C44D0D9" w14:textId="77777777" w:rsidR="00E46C20" w:rsidRDefault="00E46C20" w:rsidP="003D6C53">
            <w:pPr>
              <w:cnfStyle w:val="000000100000" w:firstRow="0" w:lastRow="0" w:firstColumn="0" w:lastColumn="0" w:oddVBand="0" w:evenVBand="0" w:oddHBand="1" w:evenHBand="0" w:firstRowFirstColumn="0" w:firstRowLastColumn="0" w:lastRowFirstColumn="0" w:lastRowLastColumn="0"/>
            </w:pPr>
            <w:r>
              <w:t>Intégration et débogage</w:t>
            </w:r>
          </w:p>
        </w:tc>
        <w:tc>
          <w:tcPr>
            <w:tcW w:w="1768" w:type="dxa"/>
          </w:tcPr>
          <w:p w14:paraId="170CC7A3"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12H</w:t>
            </w:r>
          </w:p>
        </w:tc>
        <w:tc>
          <w:tcPr>
            <w:tcW w:w="1768" w:type="dxa"/>
          </w:tcPr>
          <w:p w14:paraId="60537189"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r>
              <w:t>21H</w:t>
            </w:r>
          </w:p>
        </w:tc>
        <w:tc>
          <w:tcPr>
            <w:tcW w:w="1898" w:type="dxa"/>
          </w:tcPr>
          <w:p w14:paraId="7C376CE2" w14:textId="77777777" w:rsidR="00E46C20" w:rsidRDefault="00E46C20" w:rsidP="003D6C53">
            <w:pPr>
              <w:jc w:val="center"/>
              <w:cnfStyle w:val="000000100000" w:firstRow="0" w:lastRow="0" w:firstColumn="0" w:lastColumn="0" w:oddVBand="0" w:evenVBand="0" w:oddHBand="1" w:evenHBand="0" w:firstRowFirstColumn="0" w:firstRowLastColumn="0" w:lastRowFirstColumn="0" w:lastRowLastColumn="0"/>
            </w:pPr>
          </w:p>
        </w:tc>
      </w:tr>
      <w:tr w:rsidR="00E46C20" w14:paraId="038F0532"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0" w:type="dxa"/>
          </w:tcPr>
          <w:p w14:paraId="74140DF2" w14:textId="77777777" w:rsidR="00E46C20" w:rsidRDefault="00E46C20" w:rsidP="003D6C53">
            <w:pPr>
              <w:jc w:val="center"/>
            </w:pPr>
            <w:r>
              <w:t>14</w:t>
            </w:r>
          </w:p>
        </w:tc>
        <w:tc>
          <w:tcPr>
            <w:tcW w:w="1768" w:type="dxa"/>
          </w:tcPr>
          <w:p w14:paraId="4067EFEE" w14:textId="77777777" w:rsidR="00E46C20" w:rsidRDefault="00E46C20" w:rsidP="003D6C53">
            <w:pPr>
              <w:cnfStyle w:val="000000010000" w:firstRow="0" w:lastRow="0" w:firstColumn="0" w:lastColumn="0" w:oddVBand="0" w:evenVBand="0" w:oddHBand="0" w:evenHBand="1" w:firstRowFirstColumn="0" w:firstRowLastColumn="0" w:lastRowFirstColumn="0" w:lastRowLastColumn="0"/>
            </w:pPr>
            <w:r>
              <w:t>Ecriture du rapport et des diapositives et documentation</w:t>
            </w:r>
          </w:p>
        </w:tc>
        <w:tc>
          <w:tcPr>
            <w:tcW w:w="1768" w:type="dxa"/>
          </w:tcPr>
          <w:p w14:paraId="6E6C5067"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768" w:type="dxa"/>
          </w:tcPr>
          <w:p w14:paraId="4C55828B"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r>
              <w:t>2H</w:t>
            </w:r>
          </w:p>
        </w:tc>
        <w:tc>
          <w:tcPr>
            <w:tcW w:w="1898" w:type="dxa"/>
          </w:tcPr>
          <w:p w14:paraId="077DE38B" w14:textId="77777777" w:rsidR="00E46C20" w:rsidRDefault="00E46C20" w:rsidP="003D6C53">
            <w:pPr>
              <w:jc w:val="center"/>
              <w:cnfStyle w:val="000000010000" w:firstRow="0" w:lastRow="0" w:firstColumn="0" w:lastColumn="0" w:oddVBand="0" w:evenVBand="0" w:oddHBand="0" w:evenHBand="1" w:firstRowFirstColumn="0" w:firstRowLastColumn="0" w:lastRowFirstColumn="0" w:lastRowLastColumn="0"/>
            </w:pPr>
          </w:p>
        </w:tc>
      </w:tr>
    </w:tbl>
    <w:p w14:paraId="20C6FD66" w14:textId="77777777" w:rsidR="00E46C20" w:rsidRDefault="00E46C20" w:rsidP="00E46C20"/>
    <w:p w14:paraId="590EBB4D" w14:textId="77777777" w:rsidR="007C15D1" w:rsidRDefault="007C15D1" w:rsidP="00E46C20"/>
    <w:p w14:paraId="25345B6E" w14:textId="77777777" w:rsidR="007C15D1" w:rsidRDefault="007C15D1" w:rsidP="00E46C20"/>
    <w:p w14:paraId="5960AA68" w14:textId="77777777" w:rsidR="007C15D1" w:rsidRPr="00E46C20" w:rsidRDefault="007C15D1" w:rsidP="00E46C20"/>
    <w:p w14:paraId="0CF3E84E" w14:textId="77777777" w:rsidR="006D78BC" w:rsidRDefault="0004140C" w:rsidP="005F68E4">
      <w:pPr>
        <w:pStyle w:val="Titre3"/>
      </w:pPr>
      <w:bookmarkStart w:id="34" w:name="_Toc337561401"/>
      <w:bookmarkStart w:id="35" w:name="_Toc219225483"/>
      <w:r w:rsidRPr="00200E83">
        <w:lastRenderedPageBreak/>
        <w:t>Guilhem B</w:t>
      </w:r>
      <w:r>
        <w:t>ERNA: Chef qualité</w:t>
      </w:r>
      <w:bookmarkEnd w:id="34"/>
      <w:bookmarkEnd w:id="35"/>
    </w:p>
    <w:tbl>
      <w:tblPr>
        <w:tblStyle w:val="Grilleclaire-Accent4"/>
        <w:tblpPr w:leftFromText="141" w:rightFromText="141" w:vertAnchor="text" w:horzAnchor="margin" w:tblpXSpec="center" w:tblpY="359"/>
        <w:tblW w:w="4960" w:type="pct"/>
        <w:tblLook w:val="04A0" w:firstRow="1" w:lastRow="0" w:firstColumn="1" w:lastColumn="0" w:noHBand="0" w:noVBand="1"/>
      </w:tblPr>
      <w:tblGrid>
        <w:gridCol w:w="1078"/>
        <w:gridCol w:w="3473"/>
        <w:gridCol w:w="1014"/>
        <w:gridCol w:w="918"/>
        <w:gridCol w:w="813"/>
        <w:gridCol w:w="1918"/>
      </w:tblGrid>
      <w:tr w:rsidR="009E4BC3" w:rsidRPr="00793661" w14:paraId="130DD7AA" w14:textId="77777777" w:rsidTr="009E4BC3">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423BF4C" w14:textId="77777777" w:rsidR="005F68E4" w:rsidRPr="00033F88" w:rsidRDefault="005F68E4" w:rsidP="003D6C53">
            <w:pPr>
              <w:jc w:val="center"/>
            </w:pPr>
            <w:r w:rsidRPr="00033F88">
              <w:t>Semaine</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A6E7A9B"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Tâche</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B628EC3"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Durée estimée</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F0B8B61"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Temps passé</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8EEFF72"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Reste à faire</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3CAB852" w14:textId="77777777" w:rsidR="005F68E4" w:rsidRPr="00033F88" w:rsidRDefault="005F68E4" w:rsidP="003D6C53">
            <w:pPr>
              <w:jc w:val="center"/>
              <w:cnfStyle w:val="100000000000" w:firstRow="1" w:lastRow="0" w:firstColumn="0" w:lastColumn="0" w:oddVBand="0" w:evenVBand="0" w:oddHBand="0" w:evenHBand="0" w:firstRowFirstColumn="0" w:firstRowLastColumn="0" w:lastRowFirstColumn="0" w:lastRowLastColumn="0"/>
            </w:pPr>
            <w:r w:rsidRPr="00033F88">
              <w:t>Remarques</w:t>
            </w:r>
          </w:p>
        </w:tc>
      </w:tr>
      <w:tr w:rsidR="009E4BC3" w:rsidRPr="00793661" w14:paraId="3DD632DB" w14:textId="77777777" w:rsidTr="009E4BC3">
        <w:trPr>
          <w:cnfStyle w:val="000000100000" w:firstRow="0" w:lastRow="0" w:firstColumn="0" w:lastColumn="0" w:oddVBand="0" w:evenVBand="0" w:oddHBand="1"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15175F3D" w14:textId="77777777" w:rsidR="005F68E4" w:rsidRPr="00033F88" w:rsidRDefault="005F68E4" w:rsidP="003D6C53">
            <w:pPr>
              <w:jc w:val="center"/>
            </w:pPr>
            <w:r w:rsidRPr="00033F88">
              <w:t>18/09</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CAD6FC4"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xml:space="preserve">- Découverte du cahier des charges. </w:t>
            </w:r>
          </w:p>
          <w:p w14:paraId="64A58C6A"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Découpage global  et  choix des équipes</w:t>
            </w:r>
          </w:p>
          <w:p w14:paraId="3E08B306"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Découverte SVN</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EC8B1F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246020D5"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16D8459A"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01F2DD9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D2BCFFB"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74D6C020"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6D958AB3"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1CF6F7A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986A60B"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4D9CC39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12078E23"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46E47CE0"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6978500"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7E6F8947" w14:textId="77777777" w:rsidTr="009E4BC3">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D69DDF0" w14:textId="77777777" w:rsidR="005F68E4" w:rsidRPr="00033F88" w:rsidRDefault="005F68E4" w:rsidP="003D6C53">
            <w:pPr>
              <w:jc w:val="center"/>
            </w:pPr>
            <w:r w:rsidRPr="00033F88">
              <w:t>25/09</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1742CFC"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Réunion qualité</w:t>
            </w:r>
          </w:p>
          <w:p w14:paraId="20EE8F7F"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Mise en place de normes de spécifications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B03CDB4"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p w14:paraId="5BF77909"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FEB37D8"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p w14:paraId="3DCA30B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0BA93E7"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60C8AEB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DE3FD0D"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6D6520B7" w14:textId="77777777" w:rsidTr="009E4BC3">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17F2536B" w14:textId="77777777" w:rsidR="005F68E4" w:rsidRPr="00033F88" w:rsidRDefault="005F68E4" w:rsidP="003D6C53">
            <w:pPr>
              <w:jc w:val="center"/>
            </w:pPr>
            <w:r w:rsidRPr="00033F88">
              <w:t>02/10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676F5A1"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Réunion qualité</w:t>
            </w:r>
          </w:p>
          <w:p w14:paraId="5CB9FF72"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Rédaction documents modèles</w:t>
            </w:r>
          </w:p>
          <w:p w14:paraId="6689B013"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-Diagrammes de séquences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B34A5D0"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3DC9FF65"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09578F93"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7F2BB19F"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4A4A1BF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181EDE1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733A132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p w14:paraId="15FCDAD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p w14:paraId="20643BB4"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40533AD0"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4040FE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3AE3290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37A99AAE"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009FD457"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EA1B9E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59832CC2" w14:textId="77777777" w:rsidTr="009E4BC3">
        <w:trPr>
          <w:cnfStyle w:val="000000010000" w:firstRow="0" w:lastRow="0" w:firstColumn="0" w:lastColumn="0" w:oddVBand="0" w:evenVBand="0" w:oddHBand="0" w:evenHBand="1"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BA4FD5C" w14:textId="77777777" w:rsidR="005F68E4" w:rsidRPr="00033F88" w:rsidRDefault="005F68E4" w:rsidP="003D6C53">
            <w:pPr>
              <w:jc w:val="center"/>
            </w:pPr>
            <w:r w:rsidRPr="00033F88">
              <w:t>09/10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39891CE"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Réunion qualité et directeur</w:t>
            </w:r>
          </w:p>
          <w:p w14:paraId="6F1E6E70"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-Réflexions sur maquettes</w:t>
            </w:r>
          </w:p>
          <w:p w14:paraId="7D7FC063"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-Rédaction dossier de conception</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9047FFD"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2CAEE7A6"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4CF9A3DF"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2010705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1B17FC9"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018009E1"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p>
          <w:p w14:paraId="2807B7A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4B1C92D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23A81BD"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398FE4DC"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p>
          <w:p w14:paraId="604BA469"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50EF3DD7"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52437F4"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18A777FF" w14:textId="77777777" w:rsidTr="009E4BC3">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1858F342" w14:textId="77777777" w:rsidR="005F68E4" w:rsidRPr="00033F88" w:rsidRDefault="005F68E4" w:rsidP="003D6C53">
            <w:pPr>
              <w:jc w:val="center"/>
            </w:pPr>
            <w:r w:rsidRPr="00033F88">
              <w:t>16/10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778EA38"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-Finalisation du dossier de conception</w:t>
            </w:r>
          </w:p>
          <w:p w14:paraId="64BE2582"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-Analyse des Risques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DB1CAC9"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p w14:paraId="58BD63B3"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p w14:paraId="74A6AC6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930FE9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p w14:paraId="27A343B7"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3D69960D"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16AE5102"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38667CDD"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4ED0FA8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22821DA"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19021E29" w14:textId="77777777" w:rsidTr="009E4BC3">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BB33645" w14:textId="77777777" w:rsidR="005F68E4" w:rsidRPr="00033F88" w:rsidRDefault="005F68E4" w:rsidP="003D6C53">
            <w:pPr>
              <w:jc w:val="center"/>
            </w:pPr>
            <w:r w:rsidRPr="00033F88">
              <w:t>23/10</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535DD97"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rPr>
                <w:b/>
              </w:rPr>
              <w:t>Début du développement :</w:t>
            </w:r>
          </w:p>
          <w:p w14:paraId="0E82D2AF"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-Développement des coups possibles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BD93B78"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67CB57C3"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EF2C6A0"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2BAF2D1"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214B08E6" w14:textId="77777777" w:rsidTr="009E4BC3">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14BC365" w14:textId="77777777" w:rsidR="005F68E4" w:rsidRPr="00033F88" w:rsidRDefault="005F68E4" w:rsidP="003D6C53">
            <w:pPr>
              <w:jc w:val="center"/>
            </w:pPr>
            <w:r w:rsidRPr="00033F88">
              <w:t>06/11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293AB85"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-Suite du développement des coups possibles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627DF25"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2A8348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9F31D3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1h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EB3C2F6"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58DB3946" w14:textId="77777777" w:rsidTr="009E4BC3">
        <w:trPr>
          <w:cnfStyle w:val="000000010000" w:firstRow="0" w:lastRow="0" w:firstColumn="0" w:lastColumn="0" w:oddVBand="0" w:evenVBand="0" w:oddHBand="0" w:evenHBand="1"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6A11581" w14:textId="77777777" w:rsidR="005F68E4" w:rsidRPr="00033F88" w:rsidRDefault="005F68E4" w:rsidP="003D6C53">
            <w:pPr>
              <w:jc w:val="center"/>
            </w:pPr>
            <w:r w:rsidRPr="00033F88">
              <w:t>13/11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CC2C74F"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-Amélioration des coups possibles</w:t>
            </w:r>
          </w:p>
          <w:p w14:paraId="57650C8C"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  correction du design de l’échiquier</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A9F3199"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p w14:paraId="283E9326"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039FE71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871C988"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2h30</w:t>
            </w:r>
          </w:p>
          <w:p w14:paraId="304D2E44"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1BF4A199"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1h30</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2E83B95"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7242842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p w14:paraId="7CD5329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A01F9D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2ADE699D" w14:textId="77777777" w:rsidTr="009E4BC3">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6D310FCA" w14:textId="77777777" w:rsidR="005F68E4" w:rsidRPr="00033F88" w:rsidRDefault="005F68E4" w:rsidP="003D6C53">
            <w:pPr>
              <w:jc w:val="center"/>
            </w:pPr>
            <w:r w:rsidRPr="00033F88">
              <w:t>20/11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E379EAA"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Intégration du son, des bruitages</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6CE90FD"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3D9CFA59"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5h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A3D0A43"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2BF95B1"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0F0357D8" w14:textId="77777777" w:rsidTr="009E4BC3">
        <w:trPr>
          <w:cnfStyle w:val="000000010000" w:firstRow="0" w:lastRow="0" w:firstColumn="0" w:lastColumn="0" w:oddVBand="0" w:evenVBand="0" w:oddHBand="0" w:evenHBand="1"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1867C5C" w14:textId="77777777" w:rsidR="005F68E4" w:rsidRPr="00033F88" w:rsidRDefault="005F68E4" w:rsidP="003D6C53">
            <w:pPr>
              <w:jc w:val="center"/>
            </w:pPr>
            <w:r w:rsidRPr="00033F88">
              <w:t>27/11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F5DA479"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-Développement du menu</w:t>
            </w:r>
          </w:p>
          <w:p w14:paraId="167B81A3"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-Amélioration des coups possibles (comme le pion en haut)</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B290F3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w:t>
            </w:r>
          </w:p>
          <w:p w14:paraId="1139E2B7"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2h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4BB344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1h30</w:t>
            </w:r>
          </w:p>
          <w:p w14:paraId="4CD0C781"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0827FB3"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p w14:paraId="2969B5B8"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76D1674"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170BA8BF" w14:textId="77777777" w:rsidTr="009E4BC3">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E4DA049" w14:textId="77777777" w:rsidR="005F68E4" w:rsidRPr="00033F88" w:rsidRDefault="005F68E4" w:rsidP="003D6C53">
            <w:pPr>
              <w:jc w:val="center"/>
            </w:pPr>
            <w:r w:rsidRPr="00033F88">
              <w:t>04/12</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30AC771"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rPr>
                <w:b/>
              </w:rPr>
              <w:t>Intégration avec les autres modules :</w:t>
            </w:r>
            <w:r w:rsidRPr="00033F88">
              <w:t xml:space="preserve"> </w:t>
            </w:r>
          </w:p>
          <w:p w14:paraId="5F92195C"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-correction de bugs et modification de certaines fonctions</w:t>
            </w:r>
          </w:p>
          <w:p w14:paraId="02E3BA10"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p w14:paraId="7565B0E8"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59409DDB"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1EF4C8C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4h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FC75B8D"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6h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0E100139"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372FE61E" w14:textId="77777777" w:rsidTr="009E4BC3">
        <w:trPr>
          <w:cnfStyle w:val="000000010000" w:firstRow="0" w:lastRow="0" w:firstColumn="0" w:lastColumn="0" w:oddVBand="0" w:evenVBand="0" w:oddHBand="0" w:evenHBand="1"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5557457" w14:textId="77777777" w:rsidR="005F68E4" w:rsidRPr="00033F88" w:rsidRDefault="005F68E4" w:rsidP="003D6C53">
            <w:pPr>
              <w:jc w:val="center"/>
            </w:pPr>
            <w:r w:rsidRPr="00033F88">
              <w:t>11/12</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A5CF5FD"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-Continue de l’intégration, corrections de bugs  - Correction du design en général</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4B55B038"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p w14:paraId="31562ED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52507195"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5h</w:t>
            </w:r>
          </w:p>
          <w:p w14:paraId="73223BC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035CAC59"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p w14:paraId="154C7E78"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329C748C"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r w:rsidR="009E4BC3" w:rsidRPr="00793661" w14:paraId="3F6B8195" w14:textId="77777777" w:rsidTr="009E4BC3">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39BDCC6" w14:textId="77777777" w:rsidR="005F68E4" w:rsidRPr="00033F88" w:rsidRDefault="005F68E4" w:rsidP="003D6C53">
            <w:pPr>
              <w:jc w:val="center"/>
            </w:pPr>
            <w:r w:rsidRPr="00033F88">
              <w:t>18/12</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D716388"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-Fin de l’intégration, corrections de bugs</w:t>
            </w:r>
          </w:p>
          <w:p w14:paraId="12043CD0" w14:textId="77777777" w:rsidR="005F68E4" w:rsidRPr="00033F88" w:rsidRDefault="005F68E4" w:rsidP="003D6C53">
            <w:pPr>
              <w:cnfStyle w:val="000000100000" w:firstRow="0" w:lastRow="0" w:firstColumn="0" w:lastColumn="0" w:oddVBand="0" w:evenVBand="0" w:oddHBand="1" w:evenHBand="0" w:firstRowFirstColumn="0" w:firstRowLastColumn="0" w:lastRowFirstColumn="0" w:lastRowLastColumn="0"/>
            </w:pPr>
            <w:r w:rsidRPr="00033F88">
              <w:t xml:space="preserve">- Ajouts de commentaires et de la </w:t>
            </w:r>
            <w:r w:rsidRPr="00033F88">
              <w:lastRenderedPageBreak/>
              <w:t>Javadoc</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479DBA53"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lastRenderedPageBreak/>
              <w:t>4h</w:t>
            </w:r>
          </w:p>
          <w:p w14:paraId="0901D5ED"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6789B6C"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5h</w:t>
            </w:r>
          </w:p>
          <w:p w14:paraId="7BEF4C28"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2h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6499724"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p w14:paraId="7037F640"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p w14:paraId="2DEEDB9A" w14:textId="77777777" w:rsidR="005F68E4" w:rsidRPr="00033F88" w:rsidRDefault="005F68E4" w:rsidP="003D6C53">
            <w:pPr>
              <w:jc w:val="center"/>
              <w:cnfStyle w:val="000000100000" w:firstRow="0" w:lastRow="0" w:firstColumn="0" w:lastColumn="0" w:oddVBand="0" w:evenVBand="0" w:oddHBand="1" w:evenHBand="0" w:firstRowFirstColumn="0" w:firstRowLastColumn="0" w:lastRowFirstColumn="0" w:lastRowLastColumn="0"/>
            </w:pPr>
          </w:p>
        </w:tc>
      </w:tr>
      <w:tr w:rsidR="009E4BC3" w:rsidRPr="00793661" w14:paraId="12AEAC0D" w14:textId="77777777" w:rsidTr="009E4BC3">
        <w:trPr>
          <w:cnfStyle w:val="000000010000" w:firstRow="0" w:lastRow="0" w:firstColumn="0" w:lastColumn="0" w:oddVBand="0" w:evenVBand="0" w:oddHBand="0" w:evenHBand="1"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5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A56F46B" w14:textId="77777777" w:rsidR="005F68E4" w:rsidRPr="00033F88" w:rsidRDefault="005F68E4" w:rsidP="003D6C53">
            <w:pPr>
              <w:jc w:val="center"/>
            </w:pPr>
            <w:r w:rsidRPr="00033F88">
              <w:lastRenderedPageBreak/>
              <w:t>08/01</w:t>
            </w:r>
          </w:p>
        </w:tc>
        <w:tc>
          <w:tcPr>
            <w:tcW w:w="1885"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14EB64B2" w14:textId="77777777" w:rsidR="005F68E4" w:rsidRPr="00033F88" w:rsidRDefault="005F68E4" w:rsidP="003D6C53">
            <w:pPr>
              <w:cnfStyle w:val="000000010000" w:firstRow="0" w:lastRow="0" w:firstColumn="0" w:lastColumn="0" w:oddVBand="0" w:evenVBand="0" w:oddHBand="0" w:evenHBand="1" w:firstRowFirstColumn="0" w:firstRowLastColumn="0" w:lastRowFirstColumn="0" w:lastRowLastColumn="0"/>
            </w:pPr>
            <w:r w:rsidRPr="00033F88">
              <w:t>-Démo du projet</w:t>
            </w:r>
          </w:p>
        </w:tc>
        <w:tc>
          <w:tcPr>
            <w:tcW w:w="550"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582C081"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98"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241FE56A"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3h</w:t>
            </w:r>
          </w:p>
        </w:tc>
        <w:tc>
          <w:tcPr>
            <w:tcW w:w="4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6B0D119"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r w:rsidRPr="00033F88">
              <w:t>0h</w:t>
            </w:r>
          </w:p>
        </w:tc>
        <w:tc>
          <w:tcPr>
            <w:tcW w:w="1041" w:type="pct"/>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p w14:paraId="785291C2" w14:textId="77777777" w:rsidR="005F68E4" w:rsidRPr="00033F88" w:rsidRDefault="005F68E4" w:rsidP="003D6C53">
            <w:pPr>
              <w:jc w:val="center"/>
              <w:cnfStyle w:val="000000010000" w:firstRow="0" w:lastRow="0" w:firstColumn="0" w:lastColumn="0" w:oddVBand="0" w:evenVBand="0" w:oddHBand="0" w:evenHBand="1" w:firstRowFirstColumn="0" w:firstRowLastColumn="0" w:lastRowFirstColumn="0" w:lastRowLastColumn="0"/>
            </w:pPr>
          </w:p>
        </w:tc>
      </w:tr>
    </w:tbl>
    <w:p w14:paraId="78783E68" w14:textId="77777777" w:rsidR="005E1A45" w:rsidRPr="005F68E4" w:rsidRDefault="005E1A45" w:rsidP="005F68E4"/>
    <w:p w14:paraId="11510303" w14:textId="77777777" w:rsidR="0004140C" w:rsidRDefault="0004140C" w:rsidP="0004140C">
      <w:pPr>
        <w:pStyle w:val="Titre3"/>
      </w:pPr>
      <w:bookmarkStart w:id="36" w:name="_Toc337561402"/>
      <w:bookmarkStart w:id="37" w:name="_Toc219225484"/>
      <w:r w:rsidRPr="00200E83">
        <w:t xml:space="preserve">Laura </w:t>
      </w:r>
      <w:r>
        <w:t>BRIZARD: Responsable d’études</w:t>
      </w:r>
      <w:bookmarkEnd w:id="36"/>
      <w:bookmarkEnd w:id="37"/>
    </w:p>
    <w:tbl>
      <w:tblPr>
        <w:tblStyle w:val="Grilleclaire-Accent3"/>
        <w:tblpPr w:leftFromText="141" w:rightFromText="141" w:vertAnchor="text" w:horzAnchor="margin" w:tblpX="59" w:tblpY="449"/>
        <w:tblW w:w="4942" w:type="pct"/>
        <w:tblLook w:val="04A0" w:firstRow="1" w:lastRow="0" w:firstColumn="1" w:lastColumn="0" w:noHBand="0" w:noVBand="1"/>
      </w:tblPr>
      <w:tblGrid>
        <w:gridCol w:w="1602"/>
        <w:gridCol w:w="2220"/>
        <w:gridCol w:w="1069"/>
        <w:gridCol w:w="951"/>
        <w:gridCol w:w="821"/>
        <w:gridCol w:w="2517"/>
      </w:tblGrid>
      <w:tr w:rsidR="009E4BC3" w14:paraId="3EE68C9E" w14:textId="77777777" w:rsidTr="009E4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BED3EC3" w14:textId="77777777" w:rsidR="00564454" w:rsidRDefault="00564454" w:rsidP="009E4BC3">
            <w:pPr>
              <w:jc w:val="center"/>
            </w:pPr>
            <w:r>
              <w:t>Semaine</w:t>
            </w:r>
          </w:p>
        </w:tc>
        <w:tc>
          <w:tcPr>
            <w:tcW w:w="1209" w:type="pct"/>
          </w:tcPr>
          <w:p w14:paraId="078DB348"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Tâche</w:t>
            </w:r>
          </w:p>
        </w:tc>
        <w:tc>
          <w:tcPr>
            <w:tcW w:w="582" w:type="pct"/>
          </w:tcPr>
          <w:p w14:paraId="62238F1F"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518" w:type="pct"/>
          </w:tcPr>
          <w:p w14:paraId="09367A6C"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Temps passé</w:t>
            </w:r>
          </w:p>
        </w:tc>
        <w:tc>
          <w:tcPr>
            <w:tcW w:w="447" w:type="pct"/>
          </w:tcPr>
          <w:p w14:paraId="0A0332C4"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1" w:type="pct"/>
          </w:tcPr>
          <w:p w14:paraId="37BF3F27" w14:textId="77777777" w:rsidR="00564454" w:rsidRDefault="00564454" w:rsidP="009E4BC3">
            <w:pPr>
              <w:jc w:val="center"/>
              <w:cnfStyle w:val="100000000000" w:firstRow="1" w:lastRow="0" w:firstColumn="0" w:lastColumn="0" w:oddVBand="0" w:evenVBand="0" w:oddHBand="0" w:evenHBand="0" w:firstRowFirstColumn="0" w:firstRowLastColumn="0" w:lastRowFirstColumn="0" w:lastRowLastColumn="0"/>
            </w:pPr>
            <w:r>
              <w:t>Commentaire(s)</w:t>
            </w:r>
          </w:p>
        </w:tc>
      </w:tr>
      <w:tr w:rsidR="009E4BC3" w14:paraId="26FA5D2F"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2DAD4DE2" w14:textId="77777777" w:rsidR="00564454" w:rsidRDefault="00564454" w:rsidP="009E4BC3">
            <w:pPr>
              <w:jc w:val="center"/>
            </w:pPr>
            <w:r w:rsidRPr="00C66BCF">
              <w:t>18/09</w:t>
            </w:r>
          </w:p>
        </w:tc>
        <w:tc>
          <w:tcPr>
            <w:tcW w:w="1209" w:type="pct"/>
          </w:tcPr>
          <w:p w14:paraId="6C91B1B0"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Découverte du cahier des charges et de l’équipe pour le projet</w:t>
            </w:r>
          </w:p>
        </w:tc>
        <w:tc>
          <w:tcPr>
            <w:tcW w:w="582" w:type="pct"/>
          </w:tcPr>
          <w:p w14:paraId="2C5A9DEE"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w:t>
            </w:r>
          </w:p>
        </w:tc>
        <w:tc>
          <w:tcPr>
            <w:tcW w:w="518" w:type="pct"/>
          </w:tcPr>
          <w:p w14:paraId="2B698A0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w:t>
            </w:r>
          </w:p>
        </w:tc>
        <w:tc>
          <w:tcPr>
            <w:tcW w:w="447" w:type="pct"/>
          </w:tcPr>
          <w:p w14:paraId="0AE01A57"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tcPr>
          <w:p w14:paraId="525F2424"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Etant à l’hôpital les deux premières heures, le temps de travail cette semaine a été quelque peu diminué</w:t>
            </w:r>
          </w:p>
        </w:tc>
      </w:tr>
      <w:tr w:rsidR="009E4BC3" w14:paraId="0AA5B256"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DD5A153" w14:textId="77777777" w:rsidR="00564454" w:rsidRDefault="00564454" w:rsidP="009E4BC3">
            <w:pPr>
              <w:jc w:val="center"/>
            </w:pPr>
            <w:r>
              <w:t>25/09</w:t>
            </w:r>
          </w:p>
        </w:tc>
        <w:tc>
          <w:tcPr>
            <w:tcW w:w="1209" w:type="pct"/>
          </w:tcPr>
          <w:p w14:paraId="379AD168"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-Réflexion sur les Use Cases avec l’équipe et sur les différentes interactions avec les autres équipes afin de créer les diagrammes de séquence et déterminer les éléments essentiels pour la création de notre module.</w:t>
            </w:r>
          </w:p>
          <w:p w14:paraId="49605E1E"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p>
        </w:tc>
        <w:tc>
          <w:tcPr>
            <w:tcW w:w="582" w:type="pct"/>
          </w:tcPr>
          <w:p w14:paraId="11078EDA"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69FFEE86"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1A6E86C3"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1D34B8E4"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629E1F03"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1B746DD" w14:textId="77777777" w:rsidR="00564454" w:rsidRDefault="00564454" w:rsidP="009E4BC3">
            <w:pPr>
              <w:jc w:val="center"/>
            </w:pPr>
            <w:r>
              <w:t>02/10</w:t>
            </w:r>
          </w:p>
        </w:tc>
        <w:tc>
          <w:tcPr>
            <w:tcW w:w="1209" w:type="pct"/>
          </w:tcPr>
          <w:p w14:paraId="3F2659E9"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-Création des maquettes</w:t>
            </w:r>
          </w:p>
          <w:p w14:paraId="3D542061"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-Recherche de set de pièces pour le jeu</w:t>
            </w:r>
          </w:p>
          <w:p w14:paraId="5F6AEFD2"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-Recherche d’algorithmes de jeu et recherche des règles spécifiques.</w:t>
            </w:r>
          </w:p>
        </w:tc>
        <w:tc>
          <w:tcPr>
            <w:tcW w:w="582" w:type="pct"/>
          </w:tcPr>
          <w:p w14:paraId="247F292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p w14:paraId="3D5B6DA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778B66E0"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39F6A832"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tc>
        <w:tc>
          <w:tcPr>
            <w:tcW w:w="518" w:type="pct"/>
          </w:tcPr>
          <w:p w14:paraId="469F53B7"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p w14:paraId="695B6D3E"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737AD49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4A3A825E"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1h15</w:t>
            </w:r>
          </w:p>
        </w:tc>
        <w:tc>
          <w:tcPr>
            <w:tcW w:w="447" w:type="pct"/>
          </w:tcPr>
          <w:p w14:paraId="41A81E00"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0</w:t>
            </w:r>
          </w:p>
        </w:tc>
        <w:tc>
          <w:tcPr>
            <w:tcW w:w="1371" w:type="pct"/>
          </w:tcPr>
          <w:p w14:paraId="6993B54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1EEB95A5"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67189519" w14:textId="77777777" w:rsidR="00564454" w:rsidRDefault="00564454" w:rsidP="009E4BC3">
            <w:pPr>
              <w:jc w:val="center"/>
            </w:pPr>
            <w:r>
              <w:t>09/10</w:t>
            </w:r>
          </w:p>
        </w:tc>
        <w:tc>
          <w:tcPr>
            <w:tcW w:w="1209" w:type="pct"/>
          </w:tcPr>
          <w:p w14:paraId="351CC636"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-Conception d’autres maquettes</w:t>
            </w:r>
          </w:p>
          <w:p w14:paraId="2BECCF33"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 Rédaction du dossier de conception.</w:t>
            </w:r>
          </w:p>
        </w:tc>
        <w:tc>
          <w:tcPr>
            <w:tcW w:w="582" w:type="pct"/>
          </w:tcPr>
          <w:p w14:paraId="36D5993E"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2h</w:t>
            </w:r>
          </w:p>
          <w:p w14:paraId="3B649E7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p w14:paraId="1E2004E3"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1h</w:t>
            </w:r>
          </w:p>
        </w:tc>
        <w:tc>
          <w:tcPr>
            <w:tcW w:w="518" w:type="pct"/>
          </w:tcPr>
          <w:p w14:paraId="4D684125"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2h</w:t>
            </w:r>
          </w:p>
          <w:p w14:paraId="339809A0"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p w14:paraId="6AB60927"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1h</w:t>
            </w:r>
          </w:p>
        </w:tc>
        <w:tc>
          <w:tcPr>
            <w:tcW w:w="447" w:type="pct"/>
          </w:tcPr>
          <w:p w14:paraId="648A08B0"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1E7C3AE1"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4F7348DB"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4ED88E7E" w14:textId="77777777" w:rsidR="00564454" w:rsidRDefault="00564454" w:rsidP="009E4BC3">
            <w:pPr>
              <w:jc w:val="center"/>
            </w:pPr>
            <w:r>
              <w:t>16/10</w:t>
            </w:r>
          </w:p>
        </w:tc>
        <w:tc>
          <w:tcPr>
            <w:tcW w:w="1209" w:type="pct"/>
          </w:tcPr>
          <w:p w14:paraId="64DF5069"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-Finalisation du dossier de conception</w:t>
            </w:r>
          </w:p>
          <w:p w14:paraId="661CC7C6"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-Maquette visionneuse de partie et icônes, discussion autour du choix de la maquette </w:t>
            </w:r>
          </w:p>
          <w:p w14:paraId="7928EBE4"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-Formation JAVA</w:t>
            </w:r>
          </w:p>
        </w:tc>
        <w:tc>
          <w:tcPr>
            <w:tcW w:w="582" w:type="pct"/>
          </w:tcPr>
          <w:p w14:paraId="31EE786C"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248EA4F9"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0F5BA0DA"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1h30</w:t>
            </w:r>
          </w:p>
          <w:p w14:paraId="49368E1B"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4CF68384"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2820336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76609EBA"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5h</w:t>
            </w:r>
          </w:p>
        </w:tc>
        <w:tc>
          <w:tcPr>
            <w:tcW w:w="518" w:type="pct"/>
          </w:tcPr>
          <w:p w14:paraId="73B63B2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30min</w:t>
            </w:r>
          </w:p>
          <w:p w14:paraId="3107610B"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0322A6CF"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1h30</w:t>
            </w:r>
          </w:p>
          <w:p w14:paraId="6366156F"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5E51330B"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6C20172B"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2625B539"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1h</w:t>
            </w:r>
          </w:p>
        </w:tc>
        <w:tc>
          <w:tcPr>
            <w:tcW w:w="447" w:type="pct"/>
          </w:tcPr>
          <w:p w14:paraId="0FA6151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7182D9FB"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43F163DA"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1E906ACE"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255E14B0"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254C7217"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p w14:paraId="00C1A12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4h</w:t>
            </w:r>
          </w:p>
        </w:tc>
        <w:tc>
          <w:tcPr>
            <w:tcW w:w="1371" w:type="pct"/>
          </w:tcPr>
          <w:p w14:paraId="1F4FB22E"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 xml:space="preserve">Cette dernière tâche a pour but d’apprendre les bases de la programmation en JAVA, la durée peut varier selon la vitesse de compréhension. </w:t>
            </w:r>
          </w:p>
        </w:tc>
      </w:tr>
      <w:tr w:rsidR="009E4BC3" w14:paraId="466FDEF3"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4BEDD1B" w14:textId="77777777" w:rsidR="00564454" w:rsidRDefault="00564454" w:rsidP="009E4BC3">
            <w:pPr>
              <w:jc w:val="center"/>
            </w:pPr>
            <w:r>
              <w:t>23/10</w:t>
            </w:r>
          </w:p>
        </w:tc>
        <w:tc>
          <w:tcPr>
            <w:tcW w:w="1209" w:type="pct"/>
          </w:tcPr>
          <w:p w14:paraId="79350103"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Formation JAVA (suite)</w:t>
            </w:r>
          </w:p>
        </w:tc>
        <w:tc>
          <w:tcPr>
            <w:tcW w:w="582" w:type="pct"/>
          </w:tcPr>
          <w:p w14:paraId="0174D6BD"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7A5ED3DE"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22F2E93B"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5BEA4BEE"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4B7B1638"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4CC8E2EC" w14:textId="77777777" w:rsidR="00564454" w:rsidRDefault="00564454" w:rsidP="009E4BC3">
            <w:pPr>
              <w:jc w:val="center"/>
            </w:pPr>
            <w:r>
              <w:lastRenderedPageBreak/>
              <w:t>30/10</w:t>
            </w:r>
          </w:p>
        </w:tc>
        <w:tc>
          <w:tcPr>
            <w:tcW w:w="1209" w:type="pct"/>
          </w:tcPr>
          <w:p w14:paraId="51B65EFC"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Vacances </w:t>
            </w:r>
          </w:p>
        </w:tc>
        <w:tc>
          <w:tcPr>
            <w:tcW w:w="582" w:type="pct"/>
          </w:tcPr>
          <w:p w14:paraId="5C66CEEC"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518" w:type="pct"/>
          </w:tcPr>
          <w:p w14:paraId="6F1D2AB8"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447" w:type="pct"/>
          </w:tcPr>
          <w:p w14:paraId="4CFCBFC4"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tcPr>
          <w:p w14:paraId="1755A3D6"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511B8A51"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4C103524" w14:textId="77777777" w:rsidR="00564454" w:rsidRDefault="00564454" w:rsidP="009E4BC3">
            <w:pPr>
              <w:jc w:val="center"/>
            </w:pPr>
            <w:r>
              <w:t>06/11</w:t>
            </w:r>
          </w:p>
        </w:tc>
        <w:tc>
          <w:tcPr>
            <w:tcW w:w="1209" w:type="pct"/>
          </w:tcPr>
          <w:p w14:paraId="24D374E8"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Création de la classe pour l’affichage des pièces mangées</w:t>
            </w:r>
          </w:p>
        </w:tc>
        <w:tc>
          <w:tcPr>
            <w:tcW w:w="582" w:type="pct"/>
          </w:tcPr>
          <w:p w14:paraId="5F389F0D"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1A3AAD76"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581D4562"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75FB9F4F"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226BD792"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28961F91" w14:textId="77777777" w:rsidR="00564454" w:rsidRDefault="00564454" w:rsidP="009E4BC3">
            <w:pPr>
              <w:jc w:val="center"/>
            </w:pPr>
            <w:r>
              <w:t>13/11</w:t>
            </w:r>
          </w:p>
        </w:tc>
        <w:tc>
          <w:tcPr>
            <w:tcW w:w="1209" w:type="pct"/>
            <w:vMerge w:val="restart"/>
          </w:tcPr>
          <w:p w14:paraId="2245C4DC"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Affichage des boites, fonctions de mise à jour et placement dans la fenêtre</w:t>
            </w:r>
          </w:p>
          <w:p w14:paraId="699DF4D3"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 résolution de bug avec l’équipe </w:t>
            </w:r>
          </w:p>
        </w:tc>
        <w:tc>
          <w:tcPr>
            <w:tcW w:w="582" w:type="pct"/>
            <w:vMerge w:val="restart"/>
          </w:tcPr>
          <w:p w14:paraId="6BC638BD"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9h</w:t>
            </w:r>
          </w:p>
        </w:tc>
        <w:tc>
          <w:tcPr>
            <w:tcW w:w="518" w:type="pct"/>
            <w:vMerge w:val="restart"/>
          </w:tcPr>
          <w:p w14:paraId="2E7B8EB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9h</w:t>
            </w:r>
          </w:p>
        </w:tc>
        <w:tc>
          <w:tcPr>
            <w:tcW w:w="447" w:type="pct"/>
            <w:vMerge w:val="restart"/>
          </w:tcPr>
          <w:p w14:paraId="551DE2A8"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3h</w:t>
            </w:r>
          </w:p>
        </w:tc>
        <w:tc>
          <w:tcPr>
            <w:tcW w:w="1371" w:type="pct"/>
            <w:vMerge w:val="restart"/>
          </w:tcPr>
          <w:p w14:paraId="768D365F"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r>
              <w:t>Partie laborieuse étant donné qu’il fallait constamment que je trouve des exemples d’utilisations, que je cherche les classes JAVA adaptée.</w:t>
            </w:r>
          </w:p>
        </w:tc>
      </w:tr>
      <w:tr w:rsidR="009E4BC3" w14:paraId="4DBC7119"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E39B5A9" w14:textId="77777777" w:rsidR="00564454" w:rsidRDefault="00564454" w:rsidP="009E4BC3">
            <w:pPr>
              <w:jc w:val="center"/>
            </w:pPr>
            <w:r>
              <w:t>20/11</w:t>
            </w:r>
          </w:p>
        </w:tc>
        <w:tc>
          <w:tcPr>
            <w:tcW w:w="1209" w:type="pct"/>
            <w:vMerge/>
          </w:tcPr>
          <w:p w14:paraId="26FAE206"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p>
        </w:tc>
        <w:tc>
          <w:tcPr>
            <w:tcW w:w="582" w:type="pct"/>
            <w:vMerge/>
          </w:tcPr>
          <w:p w14:paraId="01BDBA8E"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518" w:type="pct"/>
            <w:vMerge/>
          </w:tcPr>
          <w:p w14:paraId="66AA79CE"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447" w:type="pct"/>
            <w:vMerge/>
          </w:tcPr>
          <w:p w14:paraId="350FB1B9"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1371" w:type="pct"/>
            <w:vMerge/>
          </w:tcPr>
          <w:p w14:paraId="3621E78A"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6ADB6F9F"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514BAF5C" w14:textId="77777777" w:rsidR="00564454" w:rsidRDefault="00564454" w:rsidP="009E4BC3">
            <w:pPr>
              <w:jc w:val="center"/>
            </w:pPr>
            <w:r>
              <w:t>27/11</w:t>
            </w:r>
          </w:p>
        </w:tc>
        <w:tc>
          <w:tcPr>
            <w:tcW w:w="1209" w:type="pct"/>
            <w:vMerge/>
          </w:tcPr>
          <w:p w14:paraId="5F93501C"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p>
        </w:tc>
        <w:tc>
          <w:tcPr>
            <w:tcW w:w="582" w:type="pct"/>
            <w:vMerge/>
          </w:tcPr>
          <w:p w14:paraId="31752D65"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518" w:type="pct"/>
            <w:vMerge/>
          </w:tcPr>
          <w:p w14:paraId="775B52C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447" w:type="pct"/>
            <w:vMerge/>
          </w:tcPr>
          <w:p w14:paraId="0582B8DE"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vMerge/>
          </w:tcPr>
          <w:p w14:paraId="02FACEC8"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4B3D93D6"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7F5623F7" w14:textId="77777777" w:rsidR="00564454" w:rsidRDefault="00564454" w:rsidP="009E4BC3">
            <w:pPr>
              <w:jc w:val="center"/>
            </w:pPr>
            <w:r>
              <w:t>04/12</w:t>
            </w:r>
          </w:p>
        </w:tc>
        <w:tc>
          <w:tcPr>
            <w:tcW w:w="1209" w:type="pct"/>
          </w:tcPr>
          <w:p w14:paraId="26AEBF95"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-retaillage des labels pour l’affichage des pièces mangées</w:t>
            </w:r>
          </w:p>
        </w:tc>
        <w:tc>
          <w:tcPr>
            <w:tcW w:w="582" w:type="pct"/>
          </w:tcPr>
          <w:p w14:paraId="18F86C8E"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518" w:type="pct"/>
          </w:tcPr>
          <w:p w14:paraId="0D694A9F"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3h</w:t>
            </w:r>
          </w:p>
        </w:tc>
        <w:tc>
          <w:tcPr>
            <w:tcW w:w="447" w:type="pct"/>
          </w:tcPr>
          <w:p w14:paraId="1B6070BC"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r>
              <w:t>0</w:t>
            </w:r>
          </w:p>
        </w:tc>
        <w:tc>
          <w:tcPr>
            <w:tcW w:w="1371" w:type="pct"/>
          </w:tcPr>
          <w:p w14:paraId="5DD18DE6"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r w:rsidR="009E4BC3" w14:paraId="54E8CF00" w14:textId="77777777" w:rsidTr="009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145D4612" w14:textId="77777777" w:rsidR="00564454" w:rsidRDefault="00564454" w:rsidP="009E4BC3">
            <w:pPr>
              <w:jc w:val="center"/>
            </w:pPr>
            <w:r>
              <w:t>11/12</w:t>
            </w:r>
          </w:p>
        </w:tc>
        <w:tc>
          <w:tcPr>
            <w:tcW w:w="1209" w:type="pct"/>
          </w:tcPr>
          <w:p w14:paraId="5955E566" w14:textId="77777777" w:rsidR="00564454" w:rsidRDefault="00564454" w:rsidP="009E4BC3">
            <w:pPr>
              <w:cnfStyle w:val="000000100000" w:firstRow="0" w:lastRow="0" w:firstColumn="0" w:lastColumn="0" w:oddVBand="0" w:evenVBand="0" w:oddHBand="1" w:evenHBand="0" w:firstRowFirstColumn="0" w:firstRowLastColumn="0" w:lastRowFirstColumn="0" w:lastRowLastColumn="0"/>
            </w:pPr>
            <w:r>
              <w:t xml:space="preserve">-recherche du problème d’échec et mat </w:t>
            </w:r>
          </w:p>
        </w:tc>
        <w:tc>
          <w:tcPr>
            <w:tcW w:w="582" w:type="pct"/>
          </w:tcPr>
          <w:p w14:paraId="4F4E511F"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518" w:type="pct"/>
          </w:tcPr>
          <w:p w14:paraId="0A8AEEA7"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447" w:type="pct"/>
          </w:tcPr>
          <w:p w14:paraId="0EF22EB9"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c>
          <w:tcPr>
            <w:tcW w:w="1371" w:type="pct"/>
          </w:tcPr>
          <w:p w14:paraId="7BF72F91" w14:textId="77777777" w:rsidR="00564454" w:rsidRDefault="00564454" w:rsidP="009E4BC3">
            <w:pPr>
              <w:jc w:val="center"/>
              <w:cnfStyle w:val="000000100000" w:firstRow="0" w:lastRow="0" w:firstColumn="0" w:lastColumn="0" w:oddVBand="0" w:evenVBand="0" w:oddHBand="1" w:evenHBand="0" w:firstRowFirstColumn="0" w:firstRowLastColumn="0" w:lastRowFirstColumn="0" w:lastRowLastColumn="0"/>
            </w:pPr>
          </w:p>
        </w:tc>
      </w:tr>
      <w:tr w:rsidR="009E4BC3" w14:paraId="72AA5044" w14:textId="77777777" w:rsidTr="009E4B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025A20A0" w14:textId="77777777" w:rsidR="00564454" w:rsidRDefault="00564454" w:rsidP="009E4BC3">
            <w:pPr>
              <w:jc w:val="center"/>
            </w:pPr>
            <w:r>
              <w:t>18/12</w:t>
            </w:r>
          </w:p>
        </w:tc>
        <w:tc>
          <w:tcPr>
            <w:tcW w:w="1209" w:type="pct"/>
          </w:tcPr>
          <w:p w14:paraId="56A243A2" w14:textId="77777777" w:rsidR="00564454" w:rsidRDefault="00564454" w:rsidP="009E4BC3">
            <w:pPr>
              <w:cnfStyle w:val="000000010000" w:firstRow="0" w:lastRow="0" w:firstColumn="0" w:lastColumn="0" w:oddVBand="0" w:evenVBand="0" w:oddHBand="0" w:evenHBand="1" w:firstRowFirstColumn="0" w:firstRowLastColumn="0" w:lastRowFirstColumn="0" w:lastRowLastColumn="0"/>
            </w:pPr>
            <w:r>
              <w:t>Résolution de problèmes au niveau des pièces et fin de l’intégration</w:t>
            </w:r>
          </w:p>
        </w:tc>
        <w:tc>
          <w:tcPr>
            <w:tcW w:w="582" w:type="pct"/>
          </w:tcPr>
          <w:p w14:paraId="2A098FD2"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518" w:type="pct"/>
          </w:tcPr>
          <w:p w14:paraId="4BDF4055"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447" w:type="pct"/>
          </w:tcPr>
          <w:p w14:paraId="4EB3DCF0"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c>
          <w:tcPr>
            <w:tcW w:w="1371" w:type="pct"/>
          </w:tcPr>
          <w:p w14:paraId="652FB7C8" w14:textId="77777777" w:rsidR="00564454" w:rsidRDefault="00564454" w:rsidP="009E4BC3">
            <w:pPr>
              <w:jc w:val="center"/>
              <w:cnfStyle w:val="000000010000" w:firstRow="0" w:lastRow="0" w:firstColumn="0" w:lastColumn="0" w:oddVBand="0" w:evenVBand="0" w:oddHBand="0" w:evenHBand="1" w:firstRowFirstColumn="0" w:firstRowLastColumn="0" w:lastRowFirstColumn="0" w:lastRowLastColumn="0"/>
            </w:pPr>
          </w:p>
        </w:tc>
      </w:tr>
    </w:tbl>
    <w:p w14:paraId="0AD62E07" w14:textId="77777777" w:rsidR="00FE4BC0" w:rsidRDefault="00FE4BC0" w:rsidP="00FE4BC0"/>
    <w:p w14:paraId="55B0769E" w14:textId="77777777" w:rsidR="00305803" w:rsidRDefault="00305803" w:rsidP="00FE4BC0"/>
    <w:p w14:paraId="6DC36E73" w14:textId="77777777" w:rsidR="00305803" w:rsidRDefault="00305803" w:rsidP="00FE4BC0"/>
    <w:p w14:paraId="7D7136EC" w14:textId="77777777" w:rsidR="00305803" w:rsidRDefault="00305803" w:rsidP="00FE4BC0"/>
    <w:p w14:paraId="7B54F364" w14:textId="77777777" w:rsidR="00305803" w:rsidRDefault="00305803" w:rsidP="00FE4BC0"/>
    <w:p w14:paraId="050A46AE" w14:textId="77777777" w:rsidR="00305803" w:rsidRDefault="00305803" w:rsidP="00FE4BC0"/>
    <w:p w14:paraId="764644B8" w14:textId="77777777" w:rsidR="00305803" w:rsidRDefault="00305803" w:rsidP="00FE4BC0"/>
    <w:p w14:paraId="00C739F0" w14:textId="77777777" w:rsidR="00305803" w:rsidRDefault="00305803" w:rsidP="00FE4BC0"/>
    <w:p w14:paraId="76065FA9" w14:textId="77777777" w:rsidR="00305803" w:rsidRDefault="00305803" w:rsidP="00FE4BC0"/>
    <w:p w14:paraId="6D90CE6E" w14:textId="77777777" w:rsidR="00305803" w:rsidRDefault="00305803" w:rsidP="00FE4BC0"/>
    <w:p w14:paraId="674C36E3" w14:textId="77777777" w:rsidR="00305803" w:rsidRDefault="00305803" w:rsidP="00FE4BC0"/>
    <w:p w14:paraId="71E29614" w14:textId="77777777" w:rsidR="00305803" w:rsidRDefault="00305803" w:rsidP="00FE4BC0"/>
    <w:p w14:paraId="1CA46186" w14:textId="77777777" w:rsidR="00305803" w:rsidRDefault="00305803" w:rsidP="00FE4BC0"/>
    <w:p w14:paraId="693E06A7" w14:textId="77777777" w:rsidR="00305803" w:rsidRDefault="00305803" w:rsidP="00FE4BC0"/>
    <w:p w14:paraId="0B921E9F" w14:textId="77777777" w:rsidR="00305803" w:rsidRDefault="00305803" w:rsidP="00FE4BC0"/>
    <w:p w14:paraId="78DD33E3" w14:textId="77777777" w:rsidR="00305803" w:rsidRPr="00FE4BC0" w:rsidRDefault="00305803" w:rsidP="00FE4BC0"/>
    <w:p w14:paraId="591C8A52" w14:textId="77777777" w:rsidR="00FE4BC0" w:rsidRPr="008C4DE1" w:rsidRDefault="00FE4BC0" w:rsidP="00FE4BC0">
      <w:pPr>
        <w:pStyle w:val="Titre1"/>
      </w:pPr>
      <w:bookmarkStart w:id="38" w:name="_Toc219225485"/>
      <w:r>
        <w:lastRenderedPageBreak/>
        <w:t>Management du module IHM Connexion</w:t>
      </w:r>
      <w:bookmarkEnd w:id="38"/>
    </w:p>
    <w:p w14:paraId="36F34A20" w14:textId="77777777" w:rsidR="00FE4BC0" w:rsidRDefault="00FE4BC0" w:rsidP="00FE4BC0"/>
    <w:p w14:paraId="2E6F7B67" w14:textId="77777777" w:rsidR="00CF5B6E" w:rsidRDefault="00FE4BC0" w:rsidP="00CF5B6E">
      <w:pPr>
        <w:pStyle w:val="Titre2"/>
      </w:pPr>
      <w:bookmarkStart w:id="39" w:name="_Toc219225486"/>
      <w:r>
        <w:t>Introduction</w:t>
      </w:r>
      <w:bookmarkEnd w:id="39"/>
    </w:p>
    <w:p w14:paraId="05DDE6BA" w14:textId="77777777" w:rsidR="0002754A" w:rsidRDefault="0002754A" w:rsidP="008767E2">
      <w:pPr>
        <w:jc w:val="both"/>
      </w:pPr>
      <w:r>
        <w:t xml:space="preserve">Le module IHM Connexion est le point d’entré de l’application,  en effet, c’est dans ce module que l’application commence. Le joueur passe par l’interface de connexion pour créer son profil, se connecter en tout premier lieu. Ensuite il a accès à la liste des joueurs connectés et entreprendre une partie ou encore lancer la visualisation d’une partie terminée. Deux </w:t>
      </w:r>
      <w:r w:rsidR="008767E2">
        <w:t>tâches principales sont à développer dans ce module, la gestion du profil et le lancement des parties nouvelles ou enregistrées, le plan de management s’appuie sur ce découpage.</w:t>
      </w:r>
    </w:p>
    <w:p w14:paraId="2CE92BEA" w14:textId="77777777" w:rsidR="008767E2" w:rsidRDefault="008767E2" w:rsidP="008767E2">
      <w:pPr>
        <w:jc w:val="both"/>
      </w:pPr>
      <w:r>
        <w:t>Un découpage plus précis a permis de mette en évidence certai</w:t>
      </w:r>
      <w:r w:rsidR="000665E1">
        <w:t>nes tâches parallélisables afin d’optimiser la réalisation du module et ainsi  prévoir une marge plus importante pour les phases d’intégration interne et globale.</w:t>
      </w:r>
    </w:p>
    <w:p w14:paraId="08466848" w14:textId="77777777" w:rsidR="006917F3" w:rsidRDefault="006917F3" w:rsidP="008767E2">
      <w:pPr>
        <w:jc w:val="both"/>
      </w:pPr>
      <w:r>
        <w:t>En ce qui concerne, l’estimation des charges, du fait du manque d’expérience, nous nous sommes basés sur la répartition proportionnelle vu</w:t>
      </w:r>
      <w:r w:rsidR="002F72DD">
        <w:t>e</w:t>
      </w:r>
      <w:r>
        <w:t xml:space="preserve"> en cours.</w:t>
      </w:r>
    </w:p>
    <w:p w14:paraId="101B5572" w14:textId="77777777" w:rsidR="00FE4BC0" w:rsidRDefault="00FE4BC0" w:rsidP="00FE4BC0">
      <w:pPr>
        <w:pStyle w:val="Titre2"/>
      </w:pPr>
      <w:bookmarkStart w:id="40" w:name="_Toc219225487"/>
      <w:r>
        <w:t>Découpage du projet</w:t>
      </w:r>
      <w:bookmarkEnd w:id="40"/>
    </w:p>
    <w:p w14:paraId="03A9AE3D" w14:textId="77777777" w:rsidR="0002754A" w:rsidRDefault="0002754A" w:rsidP="0002754A"/>
    <w:p w14:paraId="1F8E1A00" w14:textId="77777777" w:rsidR="00CF5B6E" w:rsidRPr="00545790" w:rsidRDefault="002F72DD" w:rsidP="00545790">
      <w:r>
        <w:rPr>
          <w:noProof/>
          <w:lang w:eastAsia="fr-FR"/>
        </w:rPr>
        <w:drawing>
          <wp:inline distT="0" distB="0" distL="0" distR="0" wp14:anchorId="46F6E10F" wp14:editId="0824CBF4">
            <wp:extent cx="5486400" cy="3203769"/>
            <wp:effectExtent l="101600" t="127000" r="0" b="47625"/>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988428D" w14:textId="77777777" w:rsidR="00305803" w:rsidRDefault="00305803" w:rsidP="00305803">
      <w:pPr>
        <w:pStyle w:val="Titre2"/>
        <w:numPr>
          <w:ilvl w:val="0"/>
          <w:numId w:val="0"/>
        </w:numPr>
        <w:ind w:left="1284"/>
      </w:pPr>
    </w:p>
    <w:p w14:paraId="6B6DD8D0" w14:textId="77777777" w:rsidR="00305803" w:rsidRDefault="00305803" w:rsidP="00305803"/>
    <w:p w14:paraId="7023893D" w14:textId="77777777" w:rsidR="004F1D2F" w:rsidRPr="00305803" w:rsidRDefault="004F1D2F" w:rsidP="00305803"/>
    <w:p w14:paraId="1E54D5BC" w14:textId="77777777" w:rsidR="00FE4BC0" w:rsidRDefault="00FE4BC0" w:rsidP="00FE4BC0">
      <w:pPr>
        <w:pStyle w:val="Titre2"/>
      </w:pPr>
      <w:bookmarkStart w:id="41" w:name="_Toc219225488"/>
      <w:r>
        <w:lastRenderedPageBreak/>
        <w:t>Estimation des charges</w:t>
      </w:r>
      <w:bookmarkEnd w:id="41"/>
    </w:p>
    <w:tbl>
      <w:tblPr>
        <w:tblStyle w:val="Ombrageclair1"/>
        <w:tblW w:w="0" w:type="auto"/>
        <w:tblLook w:val="04A0" w:firstRow="1" w:lastRow="0" w:firstColumn="1" w:lastColumn="0" w:noHBand="0" w:noVBand="1"/>
      </w:tblPr>
      <w:tblGrid>
        <w:gridCol w:w="4603"/>
        <w:gridCol w:w="4603"/>
        <w:gridCol w:w="82"/>
      </w:tblGrid>
      <w:tr w:rsidR="00CF5B6E" w14:paraId="05F9C730" w14:textId="77777777" w:rsidTr="00CF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798486B" w14:textId="77777777" w:rsidR="00CF5B6E" w:rsidRDefault="00CF5B6E" w:rsidP="00484053">
            <w:r>
              <w:t>Tâches</w:t>
            </w:r>
          </w:p>
        </w:tc>
        <w:tc>
          <w:tcPr>
            <w:tcW w:w="4603" w:type="dxa"/>
            <w:gridSpan w:val="2"/>
          </w:tcPr>
          <w:p w14:paraId="681EF068" w14:textId="77777777" w:rsidR="00CF5B6E" w:rsidRDefault="00CF5B6E" w:rsidP="00484053">
            <w:pPr>
              <w:cnfStyle w:val="100000000000" w:firstRow="1" w:lastRow="0" w:firstColumn="0" w:lastColumn="0" w:oddVBand="0" w:evenVBand="0" w:oddHBand="0" w:evenHBand="0" w:firstRowFirstColumn="0" w:firstRowLastColumn="0" w:lastRowFirstColumn="0" w:lastRowLastColumn="0"/>
            </w:pPr>
            <w:r>
              <w:t xml:space="preserve">Charges (heures-personne) </w:t>
            </w:r>
          </w:p>
        </w:tc>
      </w:tr>
      <w:tr w:rsidR="00CF5B6E" w14:paraId="7E5BD786" w14:textId="77777777" w:rsidTr="00CF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A5B2426" w14:textId="77777777" w:rsidR="00CF5B6E" w:rsidRDefault="00CF5B6E" w:rsidP="00484053">
            <w:r>
              <w:t>Conception</w:t>
            </w:r>
          </w:p>
          <w:p w14:paraId="7586A9FB" w14:textId="77777777" w:rsidR="00CF5B6E" w:rsidRPr="0082124A" w:rsidRDefault="00CF5B6E" w:rsidP="00CF5B6E">
            <w:pPr>
              <w:pStyle w:val="Paragraphedeliste"/>
              <w:numPr>
                <w:ilvl w:val="0"/>
                <w:numId w:val="11"/>
              </w:numPr>
            </w:pPr>
            <w:r>
              <w:t>Etude Préalable</w:t>
            </w:r>
          </w:p>
          <w:p w14:paraId="4A33FCC4" w14:textId="77777777" w:rsidR="00CF5B6E" w:rsidRDefault="00CF5B6E" w:rsidP="00CF5B6E">
            <w:pPr>
              <w:pStyle w:val="Paragraphedeliste"/>
              <w:numPr>
                <w:ilvl w:val="0"/>
                <w:numId w:val="11"/>
              </w:numPr>
            </w:pPr>
            <w:r w:rsidRPr="00053308">
              <w:t>Etude</w:t>
            </w:r>
            <w:r>
              <w:t xml:space="preserve"> Swing</w:t>
            </w:r>
          </w:p>
          <w:p w14:paraId="4774CB56" w14:textId="77777777" w:rsidR="00CF5B6E" w:rsidRPr="00053308" w:rsidRDefault="00CF5B6E" w:rsidP="00CF5B6E">
            <w:pPr>
              <w:pStyle w:val="Paragraphedeliste"/>
              <w:numPr>
                <w:ilvl w:val="0"/>
                <w:numId w:val="11"/>
              </w:numPr>
            </w:pPr>
            <w:r>
              <w:t>Choix de Conception</w:t>
            </w:r>
          </w:p>
          <w:p w14:paraId="66A97DCD" w14:textId="77777777" w:rsidR="00CF5B6E" w:rsidRPr="00053308" w:rsidRDefault="00CF5B6E" w:rsidP="00CF5B6E">
            <w:pPr>
              <w:pStyle w:val="Paragraphedeliste"/>
              <w:numPr>
                <w:ilvl w:val="0"/>
                <w:numId w:val="11"/>
              </w:numPr>
            </w:pPr>
            <w:r w:rsidRPr="00053308">
              <w:t>Modélisation</w:t>
            </w:r>
          </w:p>
          <w:p w14:paraId="0F4C2054" w14:textId="77777777" w:rsidR="00CF5B6E" w:rsidRPr="00053308" w:rsidRDefault="00CF5B6E" w:rsidP="00CF5B6E">
            <w:pPr>
              <w:pStyle w:val="Paragraphedeliste"/>
              <w:numPr>
                <w:ilvl w:val="1"/>
                <w:numId w:val="11"/>
              </w:numPr>
              <w:rPr>
                <w:sz w:val="20"/>
              </w:rPr>
            </w:pPr>
            <w:r w:rsidRPr="00053308">
              <w:rPr>
                <w:sz w:val="20"/>
              </w:rPr>
              <w:t>Cas d’utilisation</w:t>
            </w:r>
          </w:p>
          <w:p w14:paraId="7680FDD8" w14:textId="77777777" w:rsidR="00CF5B6E" w:rsidRPr="00053308" w:rsidRDefault="00CF5B6E" w:rsidP="00CF5B6E">
            <w:pPr>
              <w:pStyle w:val="Paragraphedeliste"/>
              <w:numPr>
                <w:ilvl w:val="1"/>
                <w:numId w:val="11"/>
              </w:numPr>
              <w:rPr>
                <w:sz w:val="20"/>
              </w:rPr>
            </w:pPr>
            <w:r w:rsidRPr="00053308">
              <w:rPr>
                <w:sz w:val="20"/>
              </w:rPr>
              <w:t>Diagrammes Séquence</w:t>
            </w:r>
          </w:p>
          <w:p w14:paraId="4D9744AC" w14:textId="77777777" w:rsidR="00CF5B6E" w:rsidRPr="00CF757C" w:rsidRDefault="00CF5B6E" w:rsidP="00CF5B6E">
            <w:pPr>
              <w:pStyle w:val="Paragraphedeliste"/>
              <w:numPr>
                <w:ilvl w:val="1"/>
                <w:numId w:val="11"/>
              </w:numPr>
            </w:pPr>
            <w:r w:rsidRPr="00053308">
              <w:rPr>
                <w:sz w:val="20"/>
              </w:rPr>
              <w:t>Diagrammes de classe</w:t>
            </w:r>
          </w:p>
          <w:p w14:paraId="3F326868" w14:textId="77777777" w:rsidR="00CF5B6E" w:rsidRPr="004B0E00" w:rsidRDefault="00CF5B6E" w:rsidP="00CF5B6E">
            <w:pPr>
              <w:pStyle w:val="Paragraphedeliste"/>
              <w:numPr>
                <w:ilvl w:val="0"/>
                <w:numId w:val="11"/>
              </w:numPr>
            </w:pPr>
            <w:r w:rsidRPr="00CF757C">
              <w:t>Etude Technique</w:t>
            </w:r>
          </w:p>
        </w:tc>
        <w:tc>
          <w:tcPr>
            <w:tcW w:w="4603" w:type="dxa"/>
            <w:gridSpan w:val="2"/>
          </w:tcPr>
          <w:p w14:paraId="0BDC232B"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72</w:t>
            </w:r>
          </w:p>
          <w:p w14:paraId="173DE3BE"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18</w:t>
            </w:r>
          </w:p>
          <w:p w14:paraId="3C56AF90"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pPr>
            <w:r>
              <w:t>12</w:t>
            </w:r>
          </w:p>
          <w:p w14:paraId="649A0259"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6</w:t>
            </w:r>
          </w:p>
          <w:p w14:paraId="035904C6"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pPr>
            <w:r>
              <w:t>18</w:t>
            </w:r>
          </w:p>
          <w:p w14:paraId="0918DDC0"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rPr>
                <w:sz w:val="20"/>
              </w:rPr>
            </w:pPr>
            <w:r>
              <w:rPr>
                <w:sz w:val="20"/>
              </w:rPr>
              <w:t>6</w:t>
            </w:r>
          </w:p>
          <w:p w14:paraId="19FFBC9C" w14:textId="77777777" w:rsidR="00CF5B6E" w:rsidRPr="00053308" w:rsidRDefault="00CF5B6E" w:rsidP="00484053">
            <w:pPr>
              <w:cnfStyle w:val="000000100000" w:firstRow="0" w:lastRow="0" w:firstColumn="0" w:lastColumn="0" w:oddVBand="0" w:evenVBand="0" w:oddHBand="1" w:evenHBand="0" w:firstRowFirstColumn="0" w:firstRowLastColumn="0" w:lastRowFirstColumn="0" w:lastRowLastColumn="0"/>
              <w:rPr>
                <w:sz w:val="20"/>
              </w:rPr>
            </w:pPr>
            <w:r>
              <w:rPr>
                <w:sz w:val="20"/>
              </w:rPr>
              <w:t>6</w:t>
            </w:r>
          </w:p>
          <w:p w14:paraId="02F36672"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rPr>
                <w:sz w:val="20"/>
              </w:rPr>
            </w:pPr>
            <w:r>
              <w:rPr>
                <w:sz w:val="20"/>
              </w:rPr>
              <w:t>6</w:t>
            </w:r>
          </w:p>
          <w:p w14:paraId="4EADD89D" w14:textId="77777777" w:rsidR="00CF5B6E" w:rsidRPr="00CF757C" w:rsidRDefault="00CF5B6E" w:rsidP="00484053">
            <w:pPr>
              <w:cnfStyle w:val="000000100000" w:firstRow="0" w:lastRow="0" w:firstColumn="0" w:lastColumn="0" w:oddVBand="0" w:evenVBand="0" w:oddHBand="1" w:evenHBand="0" w:firstRowFirstColumn="0" w:firstRowLastColumn="0" w:lastRowFirstColumn="0" w:lastRowLastColumn="0"/>
            </w:pPr>
            <w:r w:rsidRPr="00CF757C">
              <w:t>18</w:t>
            </w:r>
          </w:p>
        </w:tc>
      </w:tr>
      <w:tr w:rsidR="00CF5B6E" w14:paraId="42655680" w14:textId="77777777" w:rsidTr="00CF5B6E">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24683461" w14:textId="77777777" w:rsidR="00CF5B6E" w:rsidRDefault="00CF5B6E" w:rsidP="00484053">
            <w:r>
              <w:t>Réalisation</w:t>
            </w:r>
          </w:p>
          <w:p w14:paraId="4CAE3B17" w14:textId="77777777" w:rsidR="00CF5B6E" w:rsidRPr="00053308" w:rsidRDefault="00CF5B6E" w:rsidP="00CF5B6E">
            <w:pPr>
              <w:pStyle w:val="Paragraphedeliste"/>
              <w:numPr>
                <w:ilvl w:val="0"/>
                <w:numId w:val="12"/>
              </w:numPr>
            </w:pPr>
            <w:r w:rsidRPr="00053308">
              <w:t>Profil</w:t>
            </w:r>
          </w:p>
          <w:p w14:paraId="531DB0A1" w14:textId="77777777" w:rsidR="00CF5B6E" w:rsidRPr="00053308" w:rsidRDefault="00CF5B6E" w:rsidP="00CF5B6E">
            <w:pPr>
              <w:pStyle w:val="Paragraphedeliste"/>
              <w:numPr>
                <w:ilvl w:val="1"/>
                <w:numId w:val="12"/>
              </w:numPr>
              <w:rPr>
                <w:sz w:val="20"/>
              </w:rPr>
            </w:pPr>
            <w:r>
              <w:rPr>
                <w:sz w:val="20"/>
              </w:rPr>
              <w:t xml:space="preserve">Dév. </w:t>
            </w:r>
            <w:r w:rsidRPr="00053308">
              <w:rPr>
                <w:sz w:val="20"/>
              </w:rPr>
              <w:t>Création</w:t>
            </w:r>
          </w:p>
          <w:p w14:paraId="350DF112" w14:textId="77777777" w:rsidR="00CF5B6E" w:rsidRPr="00053308" w:rsidRDefault="00CF5B6E" w:rsidP="00CF5B6E">
            <w:pPr>
              <w:pStyle w:val="Paragraphedeliste"/>
              <w:numPr>
                <w:ilvl w:val="1"/>
                <w:numId w:val="12"/>
              </w:numPr>
              <w:rPr>
                <w:sz w:val="20"/>
              </w:rPr>
            </w:pPr>
            <w:r>
              <w:rPr>
                <w:sz w:val="20"/>
              </w:rPr>
              <w:t xml:space="preserve">Dév. </w:t>
            </w:r>
            <w:r w:rsidRPr="00053308">
              <w:rPr>
                <w:sz w:val="20"/>
              </w:rPr>
              <w:t>Modification</w:t>
            </w:r>
          </w:p>
          <w:p w14:paraId="72E61E8C" w14:textId="77777777" w:rsidR="00CF5B6E" w:rsidRPr="006423A4" w:rsidRDefault="00CF5B6E" w:rsidP="00CF5B6E">
            <w:pPr>
              <w:pStyle w:val="Paragraphedeliste"/>
              <w:numPr>
                <w:ilvl w:val="1"/>
                <w:numId w:val="12"/>
              </w:numPr>
            </w:pPr>
            <w:r>
              <w:rPr>
                <w:sz w:val="20"/>
              </w:rPr>
              <w:t xml:space="preserve">Dév. </w:t>
            </w:r>
            <w:r w:rsidRPr="00053308">
              <w:rPr>
                <w:sz w:val="20"/>
              </w:rPr>
              <w:t>Suppression</w:t>
            </w:r>
          </w:p>
          <w:p w14:paraId="012EC6FE" w14:textId="77777777" w:rsidR="00CF5B6E" w:rsidRPr="006423A4" w:rsidRDefault="00CF5B6E" w:rsidP="00CF5B6E">
            <w:pPr>
              <w:pStyle w:val="Paragraphedeliste"/>
              <w:numPr>
                <w:ilvl w:val="1"/>
                <w:numId w:val="12"/>
              </w:numPr>
              <w:rPr>
                <w:sz w:val="20"/>
              </w:rPr>
            </w:pPr>
            <w:r>
              <w:rPr>
                <w:sz w:val="20"/>
              </w:rPr>
              <w:t xml:space="preserve">Dév. </w:t>
            </w:r>
            <w:r w:rsidRPr="00053308">
              <w:rPr>
                <w:sz w:val="20"/>
              </w:rPr>
              <w:t>IHM Profil</w:t>
            </w:r>
          </w:p>
          <w:p w14:paraId="7A94A190" w14:textId="77777777" w:rsidR="00CF5B6E" w:rsidRPr="00053308" w:rsidRDefault="00CF5B6E" w:rsidP="00CF5B6E">
            <w:pPr>
              <w:pStyle w:val="Paragraphedeliste"/>
              <w:numPr>
                <w:ilvl w:val="0"/>
                <w:numId w:val="12"/>
              </w:numPr>
            </w:pPr>
            <w:r w:rsidRPr="00053308">
              <w:t>Connexion</w:t>
            </w:r>
          </w:p>
          <w:p w14:paraId="3307005C" w14:textId="77777777" w:rsidR="00CF5B6E" w:rsidRDefault="00CF5B6E" w:rsidP="00CF5B6E">
            <w:pPr>
              <w:pStyle w:val="Paragraphedeliste"/>
              <w:numPr>
                <w:ilvl w:val="1"/>
                <w:numId w:val="12"/>
              </w:numPr>
              <w:rPr>
                <w:sz w:val="20"/>
              </w:rPr>
            </w:pPr>
            <w:r>
              <w:rPr>
                <w:sz w:val="20"/>
              </w:rPr>
              <w:t>Dév. Vérification Login</w:t>
            </w:r>
          </w:p>
          <w:p w14:paraId="2EA58FC8" w14:textId="77777777" w:rsidR="00CF5B6E" w:rsidRPr="00F47845" w:rsidRDefault="00CF5B6E" w:rsidP="00CF5B6E">
            <w:pPr>
              <w:pStyle w:val="Paragraphedeliste"/>
              <w:numPr>
                <w:ilvl w:val="1"/>
                <w:numId w:val="12"/>
              </w:numPr>
              <w:rPr>
                <w:sz w:val="20"/>
              </w:rPr>
            </w:pPr>
            <w:r>
              <w:rPr>
                <w:sz w:val="20"/>
              </w:rPr>
              <w:t xml:space="preserve">Dév. </w:t>
            </w:r>
            <w:r w:rsidRPr="00053308">
              <w:rPr>
                <w:sz w:val="20"/>
              </w:rPr>
              <w:t>IHM</w:t>
            </w:r>
            <w:r>
              <w:rPr>
                <w:sz w:val="20"/>
              </w:rPr>
              <w:t xml:space="preserve"> Conn.</w:t>
            </w:r>
          </w:p>
          <w:p w14:paraId="2089B4A3" w14:textId="77777777" w:rsidR="00CF5B6E" w:rsidRPr="00053308" w:rsidRDefault="00CF5B6E" w:rsidP="00CF5B6E">
            <w:pPr>
              <w:pStyle w:val="Paragraphedeliste"/>
              <w:numPr>
                <w:ilvl w:val="0"/>
                <w:numId w:val="12"/>
              </w:numPr>
            </w:pPr>
            <w:r>
              <w:t>Jeu</w:t>
            </w:r>
          </w:p>
          <w:p w14:paraId="5DE3A7E8" w14:textId="77777777" w:rsidR="00CF5B6E" w:rsidRPr="00053308" w:rsidRDefault="00CF5B6E" w:rsidP="00CF5B6E">
            <w:pPr>
              <w:pStyle w:val="Paragraphedeliste"/>
              <w:numPr>
                <w:ilvl w:val="1"/>
                <w:numId w:val="12"/>
              </w:numPr>
              <w:rPr>
                <w:sz w:val="20"/>
              </w:rPr>
            </w:pPr>
            <w:r w:rsidRPr="00053308">
              <w:rPr>
                <w:sz w:val="20"/>
              </w:rPr>
              <w:t>Commencer Partie</w:t>
            </w:r>
          </w:p>
          <w:p w14:paraId="01AD4F32" w14:textId="77777777" w:rsidR="00CF5B6E" w:rsidRPr="00053308" w:rsidRDefault="00CF5B6E" w:rsidP="00CF5B6E">
            <w:pPr>
              <w:pStyle w:val="Paragraphedeliste"/>
              <w:numPr>
                <w:ilvl w:val="2"/>
                <w:numId w:val="12"/>
              </w:numPr>
              <w:rPr>
                <w:sz w:val="18"/>
              </w:rPr>
            </w:pPr>
            <w:r w:rsidRPr="00053308">
              <w:rPr>
                <w:sz w:val="18"/>
              </w:rPr>
              <w:t>Dév. Découverte Joueurs</w:t>
            </w:r>
          </w:p>
          <w:p w14:paraId="70C3D175" w14:textId="77777777" w:rsidR="00CF5B6E" w:rsidRDefault="00CF5B6E" w:rsidP="00CF5B6E">
            <w:pPr>
              <w:pStyle w:val="Paragraphedeliste"/>
              <w:numPr>
                <w:ilvl w:val="2"/>
                <w:numId w:val="12"/>
              </w:numPr>
              <w:rPr>
                <w:sz w:val="18"/>
              </w:rPr>
            </w:pPr>
            <w:r w:rsidRPr="00053308">
              <w:rPr>
                <w:sz w:val="18"/>
              </w:rPr>
              <w:t xml:space="preserve">Dév. </w:t>
            </w:r>
            <w:r>
              <w:rPr>
                <w:sz w:val="18"/>
              </w:rPr>
              <w:t>Envoyer/Recevoir Invitation</w:t>
            </w:r>
          </w:p>
          <w:p w14:paraId="23475A5D" w14:textId="77777777" w:rsidR="00CF5B6E" w:rsidRDefault="00CF5B6E" w:rsidP="00CF5B6E">
            <w:pPr>
              <w:pStyle w:val="Paragraphedeliste"/>
              <w:numPr>
                <w:ilvl w:val="2"/>
                <w:numId w:val="12"/>
              </w:numPr>
              <w:rPr>
                <w:sz w:val="18"/>
              </w:rPr>
            </w:pPr>
            <w:r>
              <w:rPr>
                <w:sz w:val="18"/>
              </w:rPr>
              <w:t>Dév. Lancement Partie</w:t>
            </w:r>
          </w:p>
          <w:p w14:paraId="036258B6" w14:textId="77777777" w:rsidR="00CF5B6E" w:rsidRPr="00F971BE" w:rsidRDefault="00CF5B6E" w:rsidP="00CF5B6E">
            <w:pPr>
              <w:pStyle w:val="Paragraphedeliste"/>
              <w:numPr>
                <w:ilvl w:val="2"/>
                <w:numId w:val="12"/>
              </w:numPr>
              <w:rPr>
                <w:sz w:val="18"/>
              </w:rPr>
            </w:pPr>
            <w:r>
              <w:rPr>
                <w:sz w:val="18"/>
              </w:rPr>
              <w:t>Dév. IHM</w:t>
            </w:r>
          </w:p>
          <w:p w14:paraId="6EF1F70F" w14:textId="77777777" w:rsidR="00CF5B6E" w:rsidRPr="00027FB8" w:rsidRDefault="00CF5B6E" w:rsidP="00CF5B6E">
            <w:pPr>
              <w:pStyle w:val="Paragraphedeliste"/>
              <w:numPr>
                <w:ilvl w:val="1"/>
                <w:numId w:val="12"/>
              </w:numPr>
            </w:pPr>
            <w:r w:rsidRPr="00053308">
              <w:rPr>
                <w:sz w:val="20"/>
              </w:rPr>
              <w:t>Rejouer Partie</w:t>
            </w:r>
          </w:p>
          <w:p w14:paraId="539FFC73" w14:textId="77777777" w:rsidR="00CF5B6E" w:rsidRPr="00E35703" w:rsidRDefault="00CF5B6E" w:rsidP="00CF5B6E">
            <w:pPr>
              <w:pStyle w:val="Paragraphedeliste"/>
              <w:numPr>
                <w:ilvl w:val="2"/>
                <w:numId w:val="12"/>
              </w:numPr>
            </w:pPr>
            <w:r>
              <w:rPr>
                <w:sz w:val="18"/>
              </w:rPr>
              <w:t>Dév. Format partie enr.</w:t>
            </w:r>
          </w:p>
          <w:p w14:paraId="3BA4A750" w14:textId="77777777" w:rsidR="00CF5B6E" w:rsidRPr="003A4D4A" w:rsidRDefault="00CF5B6E" w:rsidP="00CF5B6E">
            <w:pPr>
              <w:pStyle w:val="Paragraphedeliste"/>
              <w:numPr>
                <w:ilvl w:val="2"/>
                <w:numId w:val="12"/>
              </w:numPr>
            </w:pPr>
            <w:r>
              <w:rPr>
                <w:sz w:val="18"/>
              </w:rPr>
              <w:t>Dév. Lecture des parties</w:t>
            </w:r>
          </w:p>
          <w:p w14:paraId="36B3723E" w14:textId="77777777" w:rsidR="00CF5B6E" w:rsidRPr="002D5D6F" w:rsidRDefault="00CF5B6E" w:rsidP="00CF5B6E">
            <w:pPr>
              <w:pStyle w:val="Paragraphedeliste"/>
              <w:numPr>
                <w:ilvl w:val="2"/>
                <w:numId w:val="12"/>
              </w:numPr>
            </w:pPr>
            <w:r>
              <w:rPr>
                <w:sz w:val="18"/>
              </w:rPr>
              <w:t>Dév. Lancement d’une partie enr.</w:t>
            </w:r>
          </w:p>
          <w:p w14:paraId="1D32879F" w14:textId="77777777" w:rsidR="00CF5B6E" w:rsidRPr="00ED4F8F" w:rsidRDefault="00CF5B6E" w:rsidP="00CF5B6E">
            <w:pPr>
              <w:pStyle w:val="Paragraphedeliste"/>
              <w:numPr>
                <w:ilvl w:val="2"/>
                <w:numId w:val="12"/>
              </w:numPr>
            </w:pPr>
            <w:r>
              <w:rPr>
                <w:sz w:val="18"/>
              </w:rPr>
              <w:t>Dév. IHM Listes Parties</w:t>
            </w:r>
          </w:p>
          <w:p w14:paraId="3689A319" w14:textId="77777777" w:rsidR="00CF5B6E" w:rsidRPr="0082124A" w:rsidRDefault="00CF5B6E" w:rsidP="00CF5B6E">
            <w:pPr>
              <w:pStyle w:val="Paragraphedeliste"/>
              <w:numPr>
                <w:ilvl w:val="0"/>
                <w:numId w:val="12"/>
              </w:numPr>
            </w:pPr>
            <w:r w:rsidRPr="0082124A">
              <w:t>Intégration Interne</w:t>
            </w:r>
          </w:p>
          <w:p w14:paraId="5942C2BC" w14:textId="77777777" w:rsidR="00CF5B6E" w:rsidRPr="00ED4F8F" w:rsidRDefault="00CF5B6E" w:rsidP="00CF5B6E">
            <w:pPr>
              <w:pStyle w:val="Paragraphedeliste"/>
              <w:numPr>
                <w:ilvl w:val="0"/>
                <w:numId w:val="12"/>
              </w:numPr>
            </w:pPr>
            <w:r w:rsidRPr="006A09F1">
              <w:t>Intégration Globale</w:t>
            </w:r>
          </w:p>
        </w:tc>
        <w:tc>
          <w:tcPr>
            <w:tcW w:w="4603" w:type="dxa"/>
          </w:tcPr>
          <w:p w14:paraId="7135792A" w14:textId="77777777" w:rsidR="00CF5B6E" w:rsidRPr="00CF757C" w:rsidRDefault="00CF5B6E" w:rsidP="00484053">
            <w:pPr>
              <w:cnfStyle w:val="000000000000" w:firstRow="0" w:lastRow="0" w:firstColumn="0" w:lastColumn="0" w:oddVBand="0" w:evenVBand="0" w:oddHBand="0" w:evenHBand="0" w:firstRowFirstColumn="0" w:firstRowLastColumn="0" w:lastRowFirstColumn="0" w:lastRowLastColumn="0"/>
            </w:pPr>
            <w:r>
              <w:t>135</w:t>
            </w:r>
          </w:p>
          <w:p w14:paraId="2B763C6A"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24</w:t>
            </w:r>
          </w:p>
          <w:p w14:paraId="71F88798"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6</w:t>
            </w:r>
          </w:p>
          <w:p w14:paraId="6676D14C"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w:t>
            </w:r>
          </w:p>
          <w:p w14:paraId="77482CD8"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w:t>
            </w:r>
          </w:p>
          <w:p w14:paraId="26ED4B50"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12</w:t>
            </w:r>
          </w:p>
          <w:p w14:paraId="786F04D1"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12</w:t>
            </w:r>
          </w:p>
          <w:p w14:paraId="5618AE13"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w:t>
            </w:r>
          </w:p>
          <w:p w14:paraId="0BDAFB54"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9</w:t>
            </w:r>
          </w:p>
          <w:p w14:paraId="6AE8729F"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63</w:t>
            </w:r>
          </w:p>
          <w:p w14:paraId="728224EF"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39</w:t>
            </w:r>
          </w:p>
          <w:p w14:paraId="05CFE9AD"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9</w:t>
            </w:r>
          </w:p>
          <w:p w14:paraId="14444746"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6</w:t>
            </w:r>
          </w:p>
          <w:p w14:paraId="1A6F0F77"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p>
          <w:p w14:paraId="31B10333"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6</w:t>
            </w:r>
          </w:p>
          <w:p w14:paraId="6ED4937E"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rPr>
            </w:pPr>
            <w:r>
              <w:rPr>
                <w:sz w:val="18"/>
              </w:rPr>
              <w:t>18</w:t>
            </w:r>
          </w:p>
          <w:p w14:paraId="6C2B2C0D"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20"/>
              </w:rPr>
            </w:pPr>
            <w:r>
              <w:rPr>
                <w:sz w:val="20"/>
              </w:rPr>
              <w:t>24</w:t>
            </w:r>
          </w:p>
          <w:p w14:paraId="4F45E27C" w14:textId="77777777" w:rsidR="00CF5B6E" w:rsidRPr="00FA2303" w:rsidRDefault="00CF5B6E" w:rsidP="00484053">
            <w:pPr>
              <w:cnfStyle w:val="000000000000" w:firstRow="0" w:lastRow="0" w:firstColumn="0" w:lastColumn="0" w:oddVBand="0" w:evenVBand="0" w:oddHBand="0" w:evenHBand="0" w:firstRowFirstColumn="0" w:firstRowLastColumn="0" w:lastRowFirstColumn="0" w:lastRowLastColumn="0"/>
              <w:rPr>
                <w:sz w:val="4"/>
                <w:szCs w:val="18"/>
              </w:rPr>
            </w:pPr>
          </w:p>
          <w:p w14:paraId="470EA150"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p w14:paraId="174F53FB"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2"/>
                <w:szCs w:val="18"/>
              </w:rPr>
            </w:pPr>
          </w:p>
          <w:p w14:paraId="59557676"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p w14:paraId="3EAE6223"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4"/>
                <w:szCs w:val="18"/>
              </w:rPr>
            </w:pPr>
          </w:p>
          <w:p w14:paraId="42F7A751"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p w14:paraId="31DA96A8" w14:textId="77777777" w:rsidR="00CF5B6E" w:rsidRPr="003A4D4A" w:rsidRDefault="00CF5B6E" w:rsidP="00484053">
            <w:pPr>
              <w:cnfStyle w:val="000000000000" w:firstRow="0" w:lastRow="0" w:firstColumn="0" w:lastColumn="0" w:oddVBand="0" w:evenVBand="0" w:oddHBand="0" w:evenHBand="0" w:firstRowFirstColumn="0" w:firstRowLastColumn="0" w:lastRowFirstColumn="0" w:lastRowLastColumn="0"/>
              <w:rPr>
                <w:sz w:val="20"/>
                <w:szCs w:val="18"/>
              </w:rPr>
            </w:pPr>
          </w:p>
          <w:p w14:paraId="29D288C5"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p w14:paraId="0CD5A9F6"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rPr>
                <w:szCs w:val="18"/>
              </w:rPr>
            </w:pPr>
            <w:r>
              <w:rPr>
                <w:szCs w:val="18"/>
              </w:rPr>
              <w:t>12</w:t>
            </w:r>
          </w:p>
          <w:p w14:paraId="7BE60546" w14:textId="77777777" w:rsidR="00CF5B6E" w:rsidRPr="00ED4F8F" w:rsidRDefault="00CF5B6E" w:rsidP="00484053">
            <w:pPr>
              <w:cnfStyle w:val="000000000000" w:firstRow="0" w:lastRow="0" w:firstColumn="0" w:lastColumn="0" w:oddVBand="0" w:evenVBand="0" w:oddHBand="0" w:evenHBand="0" w:firstRowFirstColumn="0" w:firstRowLastColumn="0" w:lastRowFirstColumn="0" w:lastRowLastColumn="0"/>
              <w:rPr>
                <w:szCs w:val="18"/>
              </w:rPr>
            </w:pPr>
            <w:r>
              <w:rPr>
                <w:szCs w:val="18"/>
              </w:rPr>
              <w:t xml:space="preserve">24 </w:t>
            </w:r>
          </w:p>
        </w:tc>
      </w:tr>
      <w:tr w:rsidR="00CF5B6E" w14:paraId="639A93E8" w14:textId="77777777" w:rsidTr="00CF5B6E">
        <w:trPr>
          <w:gridAfter w:val="1"/>
          <w:cnfStyle w:val="000000100000" w:firstRow="0" w:lastRow="0" w:firstColumn="0" w:lastColumn="0" w:oddVBand="0" w:evenVBand="0" w:oddHBand="1" w:evenHBand="0" w:firstRowFirstColumn="0" w:firstRowLastColumn="0" w:lastRowFirstColumn="0" w:lastRowLastColumn="0"/>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44B440F2" w14:textId="77777777" w:rsidR="00CF5B6E" w:rsidRDefault="00CF5B6E" w:rsidP="00484053">
            <w:r>
              <w:t>Tests</w:t>
            </w:r>
          </w:p>
          <w:p w14:paraId="522C5297" w14:textId="77777777" w:rsidR="00CF5B6E" w:rsidRPr="003A4D4A" w:rsidRDefault="00CF5B6E" w:rsidP="00CF5B6E">
            <w:pPr>
              <w:pStyle w:val="Paragraphedeliste"/>
              <w:numPr>
                <w:ilvl w:val="0"/>
                <w:numId w:val="13"/>
              </w:numPr>
            </w:pPr>
            <w:r w:rsidRPr="00053308">
              <w:t>Tests Unitaires</w:t>
            </w:r>
          </w:p>
          <w:p w14:paraId="09693A0F" w14:textId="77777777" w:rsidR="00CF5B6E" w:rsidRPr="00053308" w:rsidRDefault="00CF5B6E" w:rsidP="00CF5B6E">
            <w:pPr>
              <w:pStyle w:val="Paragraphedeliste"/>
              <w:numPr>
                <w:ilvl w:val="0"/>
                <w:numId w:val="13"/>
              </w:numPr>
            </w:pPr>
            <w:r w:rsidRPr="00053308">
              <w:t>Tests Intégration</w:t>
            </w:r>
            <w:r>
              <w:t xml:space="preserve"> Interne</w:t>
            </w:r>
          </w:p>
          <w:p w14:paraId="24E504B4" w14:textId="77777777" w:rsidR="00CF5B6E" w:rsidRPr="004B0E00" w:rsidRDefault="00CF5B6E" w:rsidP="00CF5B6E">
            <w:pPr>
              <w:pStyle w:val="Paragraphedeliste"/>
              <w:numPr>
                <w:ilvl w:val="0"/>
                <w:numId w:val="13"/>
              </w:numPr>
            </w:pPr>
            <w:r w:rsidRPr="00053308">
              <w:t>Tests Intégration Global</w:t>
            </w:r>
            <w:r>
              <w:t>e</w:t>
            </w:r>
          </w:p>
        </w:tc>
        <w:tc>
          <w:tcPr>
            <w:tcW w:w="4603" w:type="dxa"/>
          </w:tcPr>
          <w:p w14:paraId="00F22A29"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36</w:t>
            </w:r>
          </w:p>
          <w:p w14:paraId="65482648"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12</w:t>
            </w:r>
          </w:p>
          <w:p w14:paraId="1BF18BA0" w14:textId="77777777" w:rsidR="00CF5B6E" w:rsidRDefault="00CF5B6E" w:rsidP="00484053">
            <w:pPr>
              <w:cnfStyle w:val="000000100000" w:firstRow="0" w:lastRow="0" w:firstColumn="0" w:lastColumn="0" w:oddVBand="0" w:evenVBand="0" w:oddHBand="1" w:evenHBand="0" w:firstRowFirstColumn="0" w:firstRowLastColumn="0" w:lastRowFirstColumn="0" w:lastRowLastColumn="0"/>
            </w:pPr>
            <w:r>
              <w:t>12</w:t>
            </w:r>
          </w:p>
          <w:p w14:paraId="1C86348C" w14:textId="77777777" w:rsidR="00CF5B6E" w:rsidRPr="009557B1" w:rsidRDefault="00CF5B6E" w:rsidP="00484053">
            <w:pPr>
              <w:cnfStyle w:val="000000100000" w:firstRow="0" w:lastRow="0" w:firstColumn="0" w:lastColumn="0" w:oddVBand="0" w:evenVBand="0" w:oddHBand="1" w:evenHBand="0" w:firstRowFirstColumn="0" w:firstRowLastColumn="0" w:lastRowFirstColumn="0" w:lastRowLastColumn="0"/>
            </w:pPr>
            <w:r>
              <w:t>12</w:t>
            </w:r>
          </w:p>
        </w:tc>
      </w:tr>
      <w:tr w:rsidR="00CF5B6E" w14:paraId="74A9DB89" w14:textId="77777777" w:rsidTr="00CF5B6E">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3C291C33" w14:textId="77777777" w:rsidR="00CF5B6E" w:rsidRDefault="00CF5B6E" w:rsidP="00484053">
            <w:r>
              <w:t>TOTAL</w:t>
            </w:r>
          </w:p>
        </w:tc>
        <w:tc>
          <w:tcPr>
            <w:tcW w:w="4603" w:type="dxa"/>
          </w:tcPr>
          <w:p w14:paraId="102BA01B" w14:textId="77777777" w:rsidR="00CF5B6E" w:rsidRDefault="00CF5B6E" w:rsidP="00484053">
            <w:pPr>
              <w:cnfStyle w:val="000000000000" w:firstRow="0" w:lastRow="0" w:firstColumn="0" w:lastColumn="0" w:oddVBand="0" w:evenVBand="0" w:oddHBand="0" w:evenHBand="0" w:firstRowFirstColumn="0" w:firstRowLastColumn="0" w:lastRowFirstColumn="0" w:lastRowLastColumn="0"/>
            </w:pPr>
            <w:r>
              <w:t>243</w:t>
            </w:r>
          </w:p>
        </w:tc>
      </w:tr>
    </w:tbl>
    <w:p w14:paraId="33580BA9" w14:textId="77777777" w:rsidR="00CF5B6E" w:rsidRDefault="00CF5B6E" w:rsidP="00D276EB"/>
    <w:p w14:paraId="53C413A8" w14:textId="77777777" w:rsidR="00D276EB" w:rsidRPr="00D276EB" w:rsidRDefault="00CF5B6E" w:rsidP="00D276EB">
      <w:r>
        <w:br w:type="page"/>
      </w:r>
    </w:p>
    <w:p w14:paraId="2432F5E4" w14:textId="77777777" w:rsidR="00FE4BC0" w:rsidRDefault="00FE4BC0" w:rsidP="00FE4BC0">
      <w:pPr>
        <w:pStyle w:val="Titre2"/>
      </w:pPr>
      <w:bookmarkStart w:id="42" w:name="_Toc219225489"/>
      <w:r>
        <w:lastRenderedPageBreak/>
        <w:t>Planification</w:t>
      </w:r>
      <w:bookmarkEnd w:id="42"/>
    </w:p>
    <w:p w14:paraId="520FE7D8" w14:textId="77777777" w:rsidR="00533098" w:rsidRDefault="00533098" w:rsidP="00533098">
      <w:pPr>
        <w:pStyle w:val="Titre3"/>
      </w:pPr>
      <w:bookmarkStart w:id="43" w:name="_Toc219225490"/>
      <w:r>
        <w:t>Diagramme d’ordonnancement</w:t>
      </w:r>
      <w:bookmarkEnd w:id="43"/>
    </w:p>
    <w:p w14:paraId="473E3644" w14:textId="77777777" w:rsidR="00533098" w:rsidRDefault="00533098" w:rsidP="00533098"/>
    <w:p w14:paraId="38B49EA7" w14:textId="77777777" w:rsidR="00CF5B6E" w:rsidRDefault="00484053" w:rsidP="00533098">
      <w:r>
        <w:rPr>
          <w:noProof/>
          <w:lang w:eastAsia="fr-FR"/>
        </w:rPr>
        <w:drawing>
          <wp:anchor distT="0" distB="0" distL="114300" distR="114300" simplePos="0" relativeHeight="251710464" behindDoc="0" locked="0" layoutInCell="1" allowOverlap="1" wp14:anchorId="06B0F868" wp14:editId="4E365A10">
            <wp:simplePos x="0" y="0"/>
            <wp:positionH relativeFrom="column">
              <wp:posOffset>-937895</wp:posOffset>
            </wp:positionH>
            <wp:positionV relativeFrom="paragraph">
              <wp:posOffset>1818640</wp:posOffset>
            </wp:positionV>
            <wp:extent cx="7429500" cy="3877310"/>
            <wp:effectExtent l="0" t="1905" r="10795" b="1079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doMerge.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429500" cy="3877310"/>
                    </a:xfrm>
                    <a:prstGeom prst="rect">
                      <a:avLst/>
                    </a:prstGeom>
                  </pic:spPr>
                </pic:pic>
              </a:graphicData>
            </a:graphic>
          </wp:anchor>
        </w:drawing>
      </w:r>
      <w:r w:rsidR="00CF5B6E">
        <w:br w:type="page"/>
      </w:r>
    </w:p>
    <w:p w14:paraId="04373F3E" w14:textId="77777777" w:rsidR="00533098" w:rsidRPr="00396610" w:rsidRDefault="007D708E" w:rsidP="00533098">
      <w:pPr>
        <w:pStyle w:val="Titre3"/>
      </w:pPr>
      <w:bookmarkStart w:id="44" w:name="_Toc219225491"/>
      <w:r>
        <w:rPr>
          <w:noProof/>
          <w:lang w:eastAsia="fr-FR"/>
        </w:rPr>
        <w:lastRenderedPageBreak/>
        <w:drawing>
          <wp:anchor distT="0" distB="0" distL="114300" distR="114300" simplePos="0" relativeHeight="251709440" behindDoc="0" locked="0" layoutInCell="1" allowOverlap="1" wp14:anchorId="1629FF11" wp14:editId="0FC33155">
            <wp:simplePos x="0" y="0"/>
            <wp:positionH relativeFrom="column">
              <wp:posOffset>-1183005</wp:posOffset>
            </wp:positionH>
            <wp:positionV relativeFrom="paragraph">
              <wp:posOffset>2757805</wp:posOffset>
            </wp:positionV>
            <wp:extent cx="8303895" cy="3702050"/>
            <wp:effectExtent l="0" t="10477" r="0"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303895" cy="3702050"/>
                    </a:xfrm>
                    <a:prstGeom prst="rect">
                      <a:avLst/>
                    </a:prstGeom>
                  </pic:spPr>
                </pic:pic>
              </a:graphicData>
            </a:graphic>
          </wp:anchor>
        </w:drawing>
      </w:r>
      <w:r w:rsidR="00533098">
        <w:t>Diagramme de Gantt</w:t>
      </w:r>
      <w:bookmarkEnd w:id="44"/>
    </w:p>
    <w:p w14:paraId="5681E771" w14:textId="77777777" w:rsidR="003D6C53" w:rsidRDefault="003D6C53">
      <w:r>
        <w:br w:type="page"/>
      </w:r>
    </w:p>
    <w:p w14:paraId="5098C38D" w14:textId="77777777" w:rsidR="00CF5B6E" w:rsidRPr="00533098" w:rsidRDefault="00CF5B6E" w:rsidP="00533098"/>
    <w:p w14:paraId="0F92C879" w14:textId="77777777" w:rsidR="00FE4BC0" w:rsidRDefault="00FE4BC0" w:rsidP="00FE4BC0">
      <w:pPr>
        <w:pStyle w:val="Titre2"/>
      </w:pPr>
      <w:bookmarkStart w:id="45" w:name="_Toc219225492"/>
      <w:r>
        <w:t>Déroulement du projet</w:t>
      </w:r>
      <w:bookmarkEnd w:id="45"/>
    </w:p>
    <w:p w14:paraId="0D21920B" w14:textId="77777777" w:rsidR="00017D05" w:rsidRDefault="00017D05" w:rsidP="00017D05">
      <w:pPr>
        <w:ind w:firstLine="708"/>
        <w:jc w:val="both"/>
      </w:pPr>
      <w:r>
        <w:t xml:space="preserve">Cette partie retrace le déroulement de bout en bout du projet, allant de la conception à la livraison du produit final au client. </w:t>
      </w:r>
    </w:p>
    <w:p w14:paraId="5BEC596E" w14:textId="77777777" w:rsidR="00017D05" w:rsidRDefault="00017D05" w:rsidP="00017D05">
      <w:pPr>
        <w:jc w:val="both"/>
      </w:pPr>
      <w:r>
        <w:tab/>
        <w:t>Le projet a démarré le 18 septembre, nous découvrons le cahier des charges établi par le MOA du projet. Le projet a été préalablement subi un découpage structurel en 4 parties, appelées modules. Notre module est chargé de l’établissement de l’IHM de connexion, point d’entrée de l’application. Après avoir défini les rôles au sein de notre module, à savoir, un directeur, un manager, un responsable technique, un responsable étude, un responsable conception et un responsable qualité, nous avons examiné attentivement le cahier des charges afin de cerner le besoin et le fonctionnement de l’application dans sa globalité. Sous forme de brainstorming, au sein de notre module, nous avons établi les cas d’utilisation de l’application et ainsi commencé la conception.</w:t>
      </w:r>
    </w:p>
    <w:p w14:paraId="152FBBF6" w14:textId="77777777" w:rsidR="00017D05" w:rsidRDefault="00017D05" w:rsidP="00017D05">
      <w:pPr>
        <w:jc w:val="both"/>
      </w:pPr>
    </w:p>
    <w:p w14:paraId="634A8E87" w14:textId="77777777" w:rsidR="00017D05" w:rsidRDefault="00017D05" w:rsidP="00017D05">
      <w:pPr>
        <w:jc w:val="both"/>
      </w:pPr>
      <w:r>
        <w:tab/>
        <w:t>La semaine suivante, le 25 Septembre, chaque module ayant pris connaissance du cahier des charges, les directeurs se sont réunis afin de délimiter les tâches affectées à chaque module et les responsables conception ont décidé de l’architecture de l’application. En parallèle, les responsables qualités ont mis en place, lors de la séance, la politique commune à tous les modules, à savoir les conventions d’écritures, les templates pour les dossiers conception/réalisation/management, les logiciels et langages utilisés. Les managers de chaque équipe se sont également réunis pour entamer le plan de management en fixant les objectifs sur les deux semaines à venir : le découpage structurelle dans chaque module, l’estimation des charges et l’ordonnancement des tâches.</w:t>
      </w:r>
    </w:p>
    <w:p w14:paraId="3E4AB9CB" w14:textId="77777777" w:rsidR="00017D05" w:rsidRDefault="00017D05" w:rsidP="00017D05">
      <w:pPr>
        <w:jc w:val="both"/>
      </w:pPr>
      <w:r>
        <w:tab/>
        <w:t>Afin de gérer les tâches en cours et l’état d’avancement, nous avons choisi Trello comme plateforme de collaboration, il a été nécessaire de le prendre en main pour la plupart des membres du module. Mais cet outil nous permet désormais de suivre efficacement et simplement l’avancement du module à chaque étape.</w:t>
      </w:r>
    </w:p>
    <w:p w14:paraId="53C67809" w14:textId="77777777" w:rsidR="00017D05" w:rsidRDefault="00017D05" w:rsidP="00017D05">
      <w:pPr>
        <w:jc w:val="both"/>
      </w:pPr>
      <w:r>
        <w:tab/>
        <w:t>Faute d’un bon retour de ses réunions à l’ensemble des équipes, notamment au niveau de la délimitation du travail entre chaque module, beaucoup de temps ont été perdu dans le but d’éclaircir des incompréhensions déjà discutées lors des réunions. Nous avons donc souhaiter à la fin de cette séance de faire un compte-rendu global oral et écrits par mail.</w:t>
      </w:r>
    </w:p>
    <w:p w14:paraId="7FF7E28F" w14:textId="77777777" w:rsidR="00017D05" w:rsidRDefault="00017D05" w:rsidP="00017D05">
      <w:pPr>
        <w:jc w:val="both"/>
      </w:pPr>
      <w:r>
        <w:tab/>
        <w:t>Lors des séances du 2 au 9 Octobre, le manager de notre module s’est occupé du plan de management. La difficulté principale a été l’estimation des charges en effet, dans un premier temps, elle était surestimée par rapport aux autres modules qui elles étaient sous-estimées. Par conséquent, une semaine supplémentaire nous a permis à chacun de revoir l’estimation et ainsi d’établir le diagramme de Gantt. Une autre difficulté dans ce module a été dans la volonté d’affecter les tâches à par binôme tout en équilibrant les compétences. Malheureusement, au vu des compétences de chacun, il a fallut inclure en amont de la réalisation, une phase d’apprentissage pour la majorité des membres de l’équipe.</w:t>
      </w:r>
    </w:p>
    <w:p w14:paraId="63BB7A5D" w14:textId="77777777" w:rsidR="00017D05" w:rsidRDefault="00017D05" w:rsidP="00017D05">
      <w:pPr>
        <w:jc w:val="both"/>
      </w:pPr>
      <w:r>
        <w:tab/>
        <w:t xml:space="preserve">Lors de la séance du 2 Octobre, les diagrammes de séquences en cours de réalisation, nous avons tenté d’unifier les cas d’utilisation, en effet malgré le récapitulatif de la séance dernière, des </w:t>
      </w:r>
      <w:r>
        <w:lastRenderedPageBreak/>
        <w:t>doublons/incompréhension étaient toujours présents. Cette phase a été longue de ce fait, mais après cette séance, la délimitation des fonctionnalités propre à chaque module étaient fixées. Les responsables qualités ont mis en place le SVN et l’arborescence de ce dernier ainsi qu’un tutoriel vidéo en ligne pour accélérer la maitrise du SVN de chaque membre. Lors de cette séance a été mis en place les fiches individuelles afin de capitaliser le travail effectué par tous à chaque séance, il est très difficile toutefois qu’elles soient mis à jour régulièrement par l’équipe, il a donc été nécessaire le rappeler souvent.</w:t>
      </w:r>
    </w:p>
    <w:p w14:paraId="2A5229B6" w14:textId="77777777" w:rsidR="00017D05" w:rsidRDefault="00017D05" w:rsidP="00017D05">
      <w:pPr>
        <w:jc w:val="both"/>
      </w:pPr>
      <w:r>
        <w:tab/>
        <w:t xml:space="preserve">La séance du 9 Octobre, la réalisation du diagramme de classe a soulevé une nouvelle ambiguïté, la gestion du profil semblait être séparé entre les deux modules : gestion de données et IHM connexion. Il nous paru nécessaire d’éclaircir ce point avec gestion de données avant de continuer. Après discussion, il s’est avéré que effectivement la gestion du profil serait dans le module de gestion de données. </w:t>
      </w:r>
    </w:p>
    <w:p w14:paraId="2D17027C" w14:textId="77777777" w:rsidR="00017D05" w:rsidRDefault="00017D05" w:rsidP="00017D05">
      <w:pPr>
        <w:jc w:val="both"/>
      </w:pPr>
      <w:r>
        <w:tab/>
        <w:t>Le Mardi 16 Octobre, le dossier de conception, en théorie, terminé, l’ensemble des membres de l’équipe procède à une vérification de ce dernier. Pendant cette séance, nous nous apercevons qu’un certain nombre d’incohérence sont présentes dans le dossier : l’interface avec le module de gestion de données n’est pas respectée dans le diagramme de séquence, l’architecture également et finalement le diagramme de classe ne correspond pas aux diagrammes de séquences. Ces erreurs sont dû principalement pas un manque d’implication général au sein de notre module et donc à une déresponsabilisation au résultat. Après une mise au point avec l’ensemble de l’équipe ou les responsabilités de chacun ont été assumées,  nous sommes partis sur de nouvelles bases de travail et le dossier a été rectifié et livré le 22 Octobre.</w:t>
      </w:r>
    </w:p>
    <w:p w14:paraId="66C720F1" w14:textId="77777777" w:rsidR="00017D05" w:rsidRDefault="00017D05" w:rsidP="00017D05">
      <w:pPr>
        <w:jc w:val="both"/>
      </w:pPr>
      <w:r>
        <w:tab/>
        <w:t>Les semaines suivantes, du 23 Octobre au 20 Novembre, ont été consacrées à la réalisation, le développement ainsi que les tests étaient prévu jusqu’au 17 Décembre, soit un mois avant la fin constatée de cette phase. Ainsi, celle-ci a été largement surestimée lors de l’estimation des charges. Une autre raison à cette avance sur le planning est l’omission lors de l’établissement de ce dernier, de la période de vacances scolaires de décembre, en effet pendant cette période devait se produire l’intégration inter module, or il est nécessaire pendant cette phase que l’ensemble des modules soit présent. Ainsi il était primordial de la prévoir avant ces vacances, soit 3 semaines avant le 18 Décembre et en prévoyant une semaine de marge, la date de fin de la phase de développement au plus tard devait être le 20 Novembre. Nous avons donc dû travailler d’avantage que ce qui était prévu par semaine mais pas autant que la charge estimée préalablement.</w:t>
      </w:r>
    </w:p>
    <w:p w14:paraId="0047ABD9" w14:textId="77777777" w:rsidR="00017D05" w:rsidRDefault="00017D05" w:rsidP="00017D05">
      <w:pPr>
        <w:jc w:val="both"/>
      </w:pPr>
      <w:r>
        <w:tab/>
        <w:t>Le 20 Novembre, nous estimons notre avancement à 95% de la phase de réalisation. Nous sommes donc dans les temps et pouvons commencer l’intégration lors de la séance du 27 Novembre. De plus, nous avions déjà commencé lors de la réalisation, l’intégration de brique ce qui nous permet de réduire le temps d’intégration finale ou encore de disposer d’une marge supplémentaire en cas de problème.</w:t>
      </w:r>
    </w:p>
    <w:p w14:paraId="589865B1" w14:textId="77777777" w:rsidR="00017D05" w:rsidRDefault="00017D05" w:rsidP="003D6C53">
      <w:pPr>
        <w:ind w:firstLine="708"/>
        <w:jc w:val="both"/>
      </w:pPr>
      <w:r>
        <w:t>Les premières phases d’intégration se sont correctement déroulées, à savoir l’intégration de la gestion du profil avec le Module Data ou encore la mise à jour de la liste des joueurs avec le module Communication. La seule difficulté a été au niveau de la déconnexion d’un joueur qui n’avait pas été correctement conçu, nous avons donc en collaboration avec le module Communication, ajouté cette fonctionnalité qui s’est faite rapidement et aucunes conséquences sur l’architecture de l’application.  Cette phase d’intégration a durée 2 semaines, du 20 Novembre au 4 Décembre.</w:t>
      </w:r>
    </w:p>
    <w:p w14:paraId="69822A8A" w14:textId="77777777" w:rsidR="00017D05" w:rsidRDefault="00017D05" w:rsidP="003D6C53">
      <w:pPr>
        <w:ind w:firstLine="708"/>
        <w:jc w:val="both"/>
      </w:pPr>
      <w:r>
        <w:lastRenderedPageBreak/>
        <w:t xml:space="preserve">Le module IHM Grille ayant eu beaucoup de difficultés au niveau de la réalisation dû notamment à un nombre de fonctionnalités plus </w:t>
      </w:r>
      <w:r w:rsidR="00F47DDF">
        <w:t>conséquentes</w:t>
      </w:r>
      <w:r>
        <w:t xml:space="preserve"> à mettre en place, l’intégration a été difficile et plus longue que prévu. En effet, lors de la séance du 4 Décembre, la réalisation n’étant pas terminé, l’intégration a été repoussée. Nous avons tout de même commencé par tester le lancement de l’IHM Grille au moment où nous le souhaitions, nouvelle partie pour le moment. Nous avons profité de cette attente pour commencer à rédiger le dossier de réalisation </w:t>
      </w:r>
    </w:p>
    <w:p w14:paraId="41A6E64C" w14:textId="77777777" w:rsidR="00017D05" w:rsidRDefault="00017D05" w:rsidP="003D6C53">
      <w:pPr>
        <w:ind w:firstLine="708"/>
        <w:jc w:val="both"/>
      </w:pPr>
      <w:r>
        <w:t xml:space="preserve">La séance suivante, le 11 Décembre, l’intégration avec le module Grille a démarré, cependant de nombreux bugs sont apparus au niveau de la grille. Le deadline approchant, une partie de l’équipe a été chargé d’aider le module Grille à résoudre les diverses problèmes. Cette intégration a révélé des problèmes dans la conception, certaines fonctionnalités n’avaient pas été prévu et sont donc manquantes. De plus, faute de communication, c’est à cet instant que l’on s’aperçoit d’une incompréhension dans le mécanisme d’invitation. Notre module a dû refondre l’envoi d’invitation dont la procédure diffère selon qu’une partie est en cours ou nouvelle. </w:t>
      </w:r>
    </w:p>
    <w:p w14:paraId="3ADDB63F" w14:textId="77777777" w:rsidR="00017D05" w:rsidRDefault="00017D05" w:rsidP="003D6C53">
      <w:pPr>
        <w:ind w:firstLine="708"/>
        <w:jc w:val="both"/>
      </w:pPr>
      <w:r>
        <w:t xml:space="preserve">Pour la séance suivante, l’intégration continue mais ne s’arrange pas. Après avoir pu faire quelques parties. On remarque à nouveau quelques problèmes du côté de notre module IHM Connexion,  nous avons dû modifier la façon dont nous chargions les parties terminées ou en cours. Le chargement s’effectuer à la connexion de joueur, le rafraîchissement a donc été ajouté au lancement de l’interface des parties terminées ou en cours. </w:t>
      </w:r>
    </w:p>
    <w:p w14:paraId="66A5510C" w14:textId="77777777" w:rsidR="003D6C53" w:rsidRPr="003D6C53" w:rsidRDefault="003D6C53" w:rsidP="003D6C53">
      <w:pPr>
        <w:ind w:firstLine="708"/>
        <w:jc w:val="both"/>
      </w:pPr>
      <w:r w:rsidRPr="003D6C53">
        <w:t xml:space="preserve">Les trois semaines précédents la soutenance ont été particulièrement soutenues, en </w:t>
      </w:r>
      <w:r>
        <w:t>effet, de nombreux bugs à l’inté</w:t>
      </w:r>
      <w:r w:rsidRPr="003D6C53">
        <w:t>gration de l’IHM Grille ont été révélés. En ce qui concerne notre module, nous avions terminé mais nous avons procéder à une affectation des ressources afin d’apporter de l’aide aux membres du module IHM Grille. Cependant, le découpage structurel a montré ses limites, au stade d’avancement du projet, le temps d’apprentissage du code du module IHM Grille empêcher la résolution des bugs, nous en avons tout de même résolus certains en “façade” et fortement liés à notre module : les parties sauvegardées, les parties terminées,</w:t>
      </w:r>
      <w:r>
        <w:t>… .</w:t>
      </w:r>
      <w:r w:rsidRPr="003D6C53">
        <w:t xml:space="preserve"> Les membres du module IHM Grille étant plus rapides dans l’identification des bugs et donc dans leur résolution.</w:t>
      </w:r>
    </w:p>
    <w:p w14:paraId="6F23221B" w14:textId="77777777" w:rsidR="00CF5B6E" w:rsidRPr="00CF5B6E" w:rsidRDefault="00CF5B6E" w:rsidP="00017D05">
      <w:pPr>
        <w:jc w:val="both"/>
      </w:pPr>
      <w:r>
        <w:br w:type="page"/>
      </w:r>
    </w:p>
    <w:p w14:paraId="31E06377" w14:textId="77777777" w:rsidR="00FE4BC0" w:rsidRDefault="00FE4BC0" w:rsidP="00FE4BC0">
      <w:pPr>
        <w:pStyle w:val="Titre2"/>
      </w:pPr>
      <w:bookmarkStart w:id="46" w:name="_Toc219225493"/>
      <w:r>
        <w:lastRenderedPageBreak/>
        <w:t>Analyse de risque</w:t>
      </w:r>
      <w:bookmarkEnd w:id="46"/>
    </w:p>
    <w:p w14:paraId="0854973D" w14:textId="77777777" w:rsidR="00CF5B6E" w:rsidRDefault="00CF5B6E" w:rsidP="00CF5B6E"/>
    <w:p w14:paraId="0D53DB13" w14:textId="021C3DA6" w:rsidR="005E1A45" w:rsidRDefault="005E1A45" w:rsidP="005E1A45">
      <w:pPr>
        <w:pStyle w:val="Lgende"/>
        <w:keepNext/>
      </w:pPr>
    </w:p>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517643" w:rsidRPr="00692131" w14:paraId="30D32C32" w14:textId="77777777" w:rsidTr="000A2485">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303AABD2" w14:textId="77777777" w:rsidR="00517643" w:rsidRPr="00692131" w:rsidRDefault="00517643" w:rsidP="00190D7D">
            <w:pPr>
              <w:pStyle w:val="NormalWeb"/>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55DE54A8" w14:textId="77777777" w:rsidR="00517643" w:rsidRPr="00692131" w:rsidRDefault="00517643" w:rsidP="00190D7D">
            <w:pPr>
              <w:pStyle w:val="NormalWeb"/>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4D6281CE"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571A8E55"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517643" w:rsidRPr="00692131" w14:paraId="47F7A701" w14:textId="77777777" w:rsidTr="000A2485">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053416C"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B</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5019C1D"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Mauvais assignement des tâches</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9CEA9C7"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diagramme de gantt</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7853F555"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Réassigner les tâches</w:t>
            </w:r>
          </w:p>
        </w:tc>
      </w:tr>
      <w:tr w:rsidR="00517643" w:rsidRPr="00692131" w14:paraId="639F2AED" w14:textId="77777777" w:rsidTr="000A2485">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2CEA536"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CA4C5E8"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Interface non ergonomique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8494573"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tests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5DFA3A65"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r w:rsidR="00517643" w:rsidRPr="00692131" w14:paraId="7E1D5673" w14:textId="77777777" w:rsidTr="00517643">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C3EB810"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D282238"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Lenteur de l’interface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7B5811B"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tests humains/ ou programme ?</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1926BC95"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r w:rsidR="00517643" w:rsidRPr="00692131" w14:paraId="15701DF3" w14:textId="77777777" w:rsidTr="00517643">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468A6E11"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B</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47AD586B"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Interface défectueuse</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6025DD55"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r w:rsidRPr="00517643">
              <w:rPr>
                <w:rFonts w:ascii="Arial" w:eastAsia="Times New Roman" w:hAnsi="Arial" w:cs="Arial"/>
                <w:color w:val="000000"/>
                <w:sz w:val="23"/>
                <w:szCs w:val="23"/>
                <w:lang w:eastAsia="fr-FR"/>
              </w:rPr>
              <w:t>programme de tests pour swing</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27A8E544"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bl>
    <w:p w14:paraId="0939A841" w14:textId="148EE4C5" w:rsidR="00517643" w:rsidRPr="00517643" w:rsidRDefault="005E1A45" w:rsidP="005E1A45">
      <w:pPr>
        <w:jc w:val="center"/>
        <w:rPr>
          <w:rFonts w:ascii="Times New Roman" w:eastAsia="Times New Roman" w:hAnsi="Times New Roman" w:cs="Times New Roman"/>
          <w:sz w:val="24"/>
          <w:szCs w:val="24"/>
          <w:lang w:eastAsia="fr-FR"/>
        </w:rPr>
      </w:pPr>
      <w:bookmarkStart w:id="47" w:name="_Toc219225454"/>
      <w:r>
        <w:t xml:space="preserve">Tableau </w:t>
      </w:r>
      <w:fldSimple w:instr=" SEQ Tableau \* ARABIC ">
        <w:r w:rsidR="00E077FF">
          <w:rPr>
            <w:noProof/>
          </w:rPr>
          <w:t>5</w:t>
        </w:r>
      </w:fldSimple>
      <w:r>
        <w:t xml:space="preserve"> : Analyse de risque IHM Connexion</w:t>
      </w:r>
      <w:bookmarkEnd w:id="47"/>
    </w:p>
    <w:p w14:paraId="03F88934" w14:textId="77777777" w:rsidR="00517643" w:rsidRDefault="00517643">
      <w:r>
        <w:br w:type="page"/>
      </w:r>
    </w:p>
    <w:p w14:paraId="70B43D38" w14:textId="77777777" w:rsidR="00FE4BC0" w:rsidRDefault="00FE4BC0" w:rsidP="00FE4BC0">
      <w:pPr>
        <w:pStyle w:val="Titre2"/>
      </w:pPr>
      <w:bookmarkStart w:id="48" w:name="_Toc219225494"/>
      <w:r>
        <w:lastRenderedPageBreak/>
        <w:t>Fiches de travail</w:t>
      </w:r>
      <w:bookmarkEnd w:id="48"/>
    </w:p>
    <w:p w14:paraId="4D9D896D" w14:textId="77777777" w:rsidR="00FE4BC0" w:rsidRDefault="00FE4BC0" w:rsidP="00FE4BC0"/>
    <w:p w14:paraId="2FADECA5" w14:textId="77777777" w:rsidR="00FE4BC0" w:rsidRDefault="00E03344" w:rsidP="00FE4BC0">
      <w:pPr>
        <w:pStyle w:val="Titre3"/>
      </w:pPr>
      <w:bookmarkStart w:id="49" w:name="_Toc219225495"/>
      <w:r>
        <w:t xml:space="preserve">Gaëtan GREGOIRE </w:t>
      </w:r>
      <w:r w:rsidR="00FE4BC0">
        <w:t>: Directeur de projet</w:t>
      </w:r>
      <w:bookmarkEnd w:id="49"/>
    </w:p>
    <w:p w14:paraId="3E5C4BCF" w14:textId="77777777" w:rsidR="003B5F28" w:rsidRPr="003B5F28" w:rsidRDefault="003B5F28" w:rsidP="003B5F28">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027"/>
        <w:gridCol w:w="2892"/>
        <w:gridCol w:w="1073"/>
        <w:gridCol w:w="941"/>
        <w:gridCol w:w="878"/>
        <w:gridCol w:w="2501"/>
      </w:tblGrid>
      <w:tr w:rsidR="003B5F28" w:rsidRPr="003B5F28" w14:paraId="55E583C2"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5D5242E"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CD9ECB4"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F5A6FC3"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B7E526C"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82CD71E"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B458AAB"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3B5F28" w:rsidRPr="003B5F28" w14:paraId="448F45EC"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0FC87CF"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2F30456"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Découverte Cahier des charges / Repartions des rôles</w:t>
            </w:r>
            <w:r w:rsidRPr="00033F88">
              <w:rPr>
                <w:rFonts w:eastAsia="Times New Roman" w:cs="Times New Roman"/>
                <w:lang w:eastAsia="fr-FR"/>
              </w:rPr>
              <w:br/>
            </w:r>
            <w:r w:rsidRPr="00033F88">
              <w:rPr>
                <w:rFonts w:eastAsia="Times New Roman" w:cs="Times New Roman"/>
                <w:color w:val="000000"/>
                <w:lang w:eastAsia="fr-FR"/>
              </w:rPr>
              <w:t>- Première Etude Conception</w:t>
            </w:r>
            <w:r w:rsidRPr="00033F88">
              <w:rPr>
                <w:rFonts w:eastAsia="Times New Roman" w:cs="Times New Roman"/>
                <w:lang w:eastAsia="fr-FR"/>
              </w:rPr>
              <w:br/>
            </w:r>
            <w:r w:rsidRPr="00033F88">
              <w:rPr>
                <w:rFonts w:eastAsia="Times New Roman" w:cs="Times New Roman"/>
                <w:color w:val="000000"/>
                <w:lang w:eastAsia="fr-FR"/>
              </w:rPr>
              <w:t>- Prise en main du SVN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FFA45E9"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4F58E059" w14:textId="77777777" w:rsidR="003B5F28" w:rsidRPr="00033F88" w:rsidRDefault="003B5F28" w:rsidP="003B5F28">
            <w:pPr>
              <w:spacing w:after="240" w:line="240" w:lineRule="auto"/>
              <w:rPr>
                <w:rFonts w:eastAsia="Times New Roman" w:cs="Times New Roman"/>
                <w:lang w:val="en-GB" w:eastAsia="fr-FR"/>
              </w:rPr>
            </w:pPr>
          </w:p>
          <w:p w14:paraId="1FA394F8"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6196B161" w14:textId="77777777" w:rsidR="003B5F28" w:rsidRPr="00033F88" w:rsidRDefault="003B5F28" w:rsidP="003B5F28">
            <w:pPr>
              <w:spacing w:after="0" w:line="240" w:lineRule="auto"/>
              <w:rPr>
                <w:rFonts w:eastAsia="Times New Roman" w:cs="Times New Roman"/>
                <w:lang w:val="en-GB" w:eastAsia="fr-FR"/>
              </w:rPr>
            </w:pPr>
          </w:p>
          <w:p w14:paraId="6D1FB46C"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459796F"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27948E3D" w14:textId="77777777" w:rsidR="003B5F28" w:rsidRPr="00033F88" w:rsidRDefault="003B5F28" w:rsidP="003B5F28">
            <w:pPr>
              <w:spacing w:after="240" w:line="240" w:lineRule="auto"/>
              <w:rPr>
                <w:rFonts w:eastAsia="Times New Roman" w:cs="Times New Roman"/>
                <w:lang w:val="en-GB" w:eastAsia="fr-FR"/>
              </w:rPr>
            </w:pPr>
          </w:p>
          <w:p w14:paraId="092177D4"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63FEC64C" w14:textId="77777777" w:rsidR="003B5F28" w:rsidRPr="00033F88" w:rsidRDefault="003B5F28" w:rsidP="003B5F28">
            <w:pPr>
              <w:spacing w:after="0" w:line="240" w:lineRule="auto"/>
              <w:rPr>
                <w:rFonts w:eastAsia="Times New Roman" w:cs="Times New Roman"/>
                <w:lang w:val="en-GB" w:eastAsia="fr-FR"/>
              </w:rPr>
            </w:pPr>
          </w:p>
          <w:p w14:paraId="400A39FC"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35F535C"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5B0DCFF4" w14:textId="77777777" w:rsidR="003B5F28" w:rsidRPr="00033F88" w:rsidRDefault="003B5F28" w:rsidP="003B5F28">
            <w:pPr>
              <w:spacing w:after="240" w:line="240" w:lineRule="auto"/>
              <w:rPr>
                <w:rFonts w:eastAsia="Times New Roman" w:cs="Times New Roman"/>
                <w:lang w:val="en-GB" w:eastAsia="fr-FR"/>
              </w:rPr>
            </w:pPr>
          </w:p>
          <w:p w14:paraId="3BEFB42F"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75E0422B" w14:textId="77777777" w:rsidR="003B5F28" w:rsidRPr="00033F88" w:rsidRDefault="003B5F28" w:rsidP="003B5F28">
            <w:pPr>
              <w:spacing w:after="0" w:line="240" w:lineRule="auto"/>
              <w:rPr>
                <w:rFonts w:eastAsia="Times New Roman" w:cs="Times New Roman"/>
                <w:lang w:val="en-GB" w:eastAsia="fr-FR"/>
              </w:rPr>
            </w:pPr>
          </w:p>
          <w:p w14:paraId="37575652"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C975471"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5833140E"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77A4487"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8A3C80F"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Réunion Direction</w:t>
            </w:r>
            <w:r w:rsidRPr="00033F88">
              <w:rPr>
                <w:rFonts w:eastAsia="Times New Roman" w:cs="Times New Roman"/>
                <w:lang w:eastAsia="fr-FR"/>
              </w:rPr>
              <w:br/>
            </w:r>
            <w:r w:rsidRPr="00033F88">
              <w:rPr>
                <w:rFonts w:eastAsia="Times New Roman" w:cs="Times New Roman"/>
                <w:color w:val="000000"/>
                <w:lang w:eastAsia="fr-FR"/>
              </w:rPr>
              <w:t>- Diagramme séquences</w:t>
            </w:r>
            <w:r w:rsidRPr="00033F88">
              <w:rPr>
                <w:rFonts w:eastAsia="Times New Roman" w:cs="Times New Roman"/>
                <w:lang w:eastAsia="fr-FR"/>
              </w:rPr>
              <w:br/>
            </w:r>
            <w:r w:rsidRPr="00033F88">
              <w:rPr>
                <w:rFonts w:eastAsia="Times New Roman" w:cs="Times New Roman"/>
                <w:lang w:eastAsia="fr-FR"/>
              </w:rPr>
              <w:br/>
            </w:r>
            <w:r w:rsidRPr="00033F88">
              <w:rPr>
                <w:rFonts w:eastAsia="Times New Roman" w:cs="Times New Roman"/>
                <w:color w:val="000000"/>
                <w:lang w:eastAsia="fr-FR"/>
              </w:rPr>
              <w:t>- Introduction à l’équipe des outils de gestion (Trello)</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E3EB931"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47539386"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6C4F45EE" w14:textId="77777777" w:rsidR="003B5F28" w:rsidRPr="00033F88" w:rsidRDefault="003B5F28" w:rsidP="003B5F28">
            <w:pPr>
              <w:spacing w:after="240" w:line="240" w:lineRule="auto"/>
              <w:rPr>
                <w:rFonts w:eastAsia="Times New Roman" w:cs="Times New Roman"/>
                <w:lang w:val="en-GB" w:eastAsia="fr-FR"/>
              </w:rPr>
            </w:pPr>
          </w:p>
          <w:p w14:paraId="383ABBE4"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046DA31"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792D64C3"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2h30</w:t>
            </w:r>
          </w:p>
          <w:p w14:paraId="5D7F7A4F" w14:textId="77777777" w:rsidR="003B5F28" w:rsidRPr="00033F88" w:rsidRDefault="003B5F28" w:rsidP="003B5F28">
            <w:pPr>
              <w:spacing w:after="240" w:line="240" w:lineRule="auto"/>
              <w:rPr>
                <w:rFonts w:eastAsia="Times New Roman" w:cs="Times New Roman"/>
                <w:lang w:val="en-GB" w:eastAsia="fr-FR"/>
              </w:rPr>
            </w:pPr>
          </w:p>
          <w:p w14:paraId="7E841112"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B8FE0B8"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49ACAC04"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004FDFA3" w14:textId="77777777" w:rsidR="003B5F28" w:rsidRPr="00033F88" w:rsidRDefault="003B5F28" w:rsidP="003B5F28">
            <w:pPr>
              <w:spacing w:after="240" w:line="240" w:lineRule="auto"/>
              <w:rPr>
                <w:rFonts w:eastAsia="Times New Roman" w:cs="Times New Roman"/>
                <w:lang w:val="en-GB" w:eastAsia="fr-FR"/>
              </w:rPr>
            </w:pPr>
          </w:p>
          <w:p w14:paraId="13431CF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0BA5A9E"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lang w:eastAsia="fr-FR"/>
              </w:rPr>
              <w:br/>
            </w:r>
            <w:r w:rsidRPr="00033F88">
              <w:rPr>
                <w:rFonts w:eastAsia="Times New Roman" w:cs="Times New Roman"/>
                <w:color w:val="000000"/>
                <w:lang w:eastAsia="fr-FR"/>
              </w:rPr>
              <w:t>Prise en main de modélio plus dure que prévue</w:t>
            </w:r>
          </w:p>
        </w:tc>
      </w:tr>
      <w:tr w:rsidR="003B5F28" w:rsidRPr="003B5F28" w14:paraId="451F8D25"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A953303"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8D2C28D"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Réunion Direction</w:t>
            </w:r>
            <w:r w:rsidRPr="00033F88">
              <w:rPr>
                <w:rFonts w:eastAsia="Times New Roman" w:cs="Times New Roman"/>
                <w:lang w:eastAsia="fr-FR"/>
              </w:rPr>
              <w:br/>
            </w:r>
            <w:r w:rsidRPr="00033F88">
              <w:rPr>
                <w:rFonts w:eastAsia="Times New Roman" w:cs="Times New Roman"/>
                <w:color w:val="000000"/>
                <w:lang w:eastAsia="fr-FR"/>
              </w:rPr>
              <w:t>- Choix Techniques</w:t>
            </w:r>
            <w:r w:rsidRPr="00033F88">
              <w:rPr>
                <w:rFonts w:eastAsia="Times New Roman" w:cs="Times New Roman"/>
                <w:lang w:eastAsia="fr-FR"/>
              </w:rPr>
              <w:br/>
            </w:r>
            <w:r w:rsidRPr="00033F88">
              <w:rPr>
                <w:rFonts w:eastAsia="Times New Roman" w:cs="Times New Roman"/>
                <w:color w:val="000000"/>
                <w:lang w:eastAsia="fr-FR"/>
              </w:rPr>
              <w:t>- Revue avec la conception des Use-Cases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87E4124"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3E95B21C"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0FDEA036"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AB4E865"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39444E0C"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0C72F6A8"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16D4BC5"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49009C02"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376DD198"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B0E7808"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4B3B56BB"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6768DCB"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D2A9E47" w14:textId="77777777" w:rsidR="003B5F28" w:rsidRPr="00033F88" w:rsidRDefault="003B5F28" w:rsidP="003B5F28">
            <w:pPr>
              <w:spacing w:after="0" w:line="0" w:lineRule="atLeast"/>
              <w:rPr>
                <w:rFonts w:eastAsia="Times New Roman" w:cs="Times New Roman"/>
                <w:lang w:eastAsia="fr-FR"/>
              </w:rPr>
            </w:pPr>
            <w:r w:rsidRPr="00033F88">
              <w:rPr>
                <w:rFonts w:eastAsia="Times New Roman" w:cs="Times New Roman"/>
                <w:color w:val="000000"/>
                <w:lang w:eastAsia="fr-FR"/>
              </w:rPr>
              <w:t>- Réunion Direction / Qualité</w:t>
            </w:r>
            <w:r w:rsidRPr="00033F88">
              <w:rPr>
                <w:rFonts w:eastAsia="Times New Roman" w:cs="Times New Roman"/>
                <w:lang w:eastAsia="fr-FR"/>
              </w:rPr>
              <w:br/>
            </w:r>
            <w:r w:rsidRPr="00033F88">
              <w:rPr>
                <w:rFonts w:eastAsia="Times New Roman" w:cs="Times New Roman"/>
                <w:color w:val="000000"/>
                <w:lang w:eastAsia="fr-FR"/>
              </w:rPr>
              <w:t>- Diagramme de classe et interfaces</w:t>
            </w:r>
            <w:r w:rsidRPr="00033F88">
              <w:rPr>
                <w:rFonts w:eastAsia="Times New Roman" w:cs="Times New Roman"/>
                <w:lang w:eastAsia="fr-FR"/>
              </w:rPr>
              <w:br/>
            </w:r>
            <w:r w:rsidRPr="00033F88">
              <w:rPr>
                <w:rFonts w:eastAsia="Times New Roman" w:cs="Times New Roman"/>
                <w:color w:val="000000"/>
                <w:lang w:eastAsia="fr-FR"/>
              </w:rPr>
              <w:t>- Réunion avec les directeurs de réunions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706FB76"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1h30</w:t>
            </w:r>
          </w:p>
          <w:p w14:paraId="01E9A67A" w14:textId="77777777" w:rsidR="003B5F28" w:rsidRPr="00033F88" w:rsidRDefault="003B5F28" w:rsidP="003B5F28">
            <w:pPr>
              <w:spacing w:after="0" w:line="240" w:lineRule="auto"/>
              <w:rPr>
                <w:rFonts w:eastAsia="Times New Roman" w:cs="Times New Roman"/>
                <w:lang w:val="en-GB" w:eastAsia="fr-FR"/>
              </w:rPr>
            </w:pPr>
          </w:p>
          <w:p w14:paraId="7BA44A2B"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3h</w:t>
            </w:r>
          </w:p>
          <w:p w14:paraId="68BE4823" w14:textId="77777777" w:rsidR="003B5F28" w:rsidRPr="00033F88" w:rsidRDefault="003B5F28" w:rsidP="003B5F28">
            <w:pPr>
              <w:spacing w:after="0" w:line="240" w:lineRule="auto"/>
              <w:rPr>
                <w:rFonts w:eastAsia="Times New Roman" w:cs="Times New Roman"/>
                <w:lang w:val="en-GB" w:eastAsia="fr-FR"/>
              </w:rPr>
            </w:pPr>
          </w:p>
          <w:p w14:paraId="66E24280"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11E15E6"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4A3AD386" w14:textId="77777777" w:rsidR="003B5F28" w:rsidRPr="00033F88" w:rsidRDefault="003B5F28" w:rsidP="003B5F28">
            <w:pPr>
              <w:spacing w:after="0" w:line="240" w:lineRule="auto"/>
              <w:rPr>
                <w:rFonts w:eastAsia="Times New Roman" w:cs="Times New Roman"/>
                <w:lang w:val="en-GB" w:eastAsia="fr-FR"/>
              </w:rPr>
            </w:pPr>
          </w:p>
          <w:p w14:paraId="4DD193A5"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7C1A0438" w14:textId="77777777" w:rsidR="003B5F28" w:rsidRPr="00033F88" w:rsidRDefault="003B5F28" w:rsidP="003B5F28">
            <w:pPr>
              <w:spacing w:after="0" w:line="240" w:lineRule="auto"/>
              <w:rPr>
                <w:rFonts w:eastAsia="Times New Roman" w:cs="Times New Roman"/>
                <w:lang w:val="en-GB" w:eastAsia="fr-FR"/>
              </w:rPr>
            </w:pPr>
          </w:p>
          <w:p w14:paraId="0D20CC09"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E403A21"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4102DB0E" w14:textId="77777777" w:rsidR="003B5F28" w:rsidRPr="00033F88" w:rsidRDefault="003B5F28" w:rsidP="003B5F28">
            <w:pPr>
              <w:spacing w:after="0" w:line="240" w:lineRule="auto"/>
              <w:rPr>
                <w:rFonts w:eastAsia="Times New Roman" w:cs="Times New Roman"/>
                <w:lang w:val="en-GB" w:eastAsia="fr-FR"/>
              </w:rPr>
            </w:pPr>
          </w:p>
          <w:p w14:paraId="259A8479"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1h</w:t>
            </w:r>
          </w:p>
          <w:p w14:paraId="33D8EE60" w14:textId="77777777" w:rsidR="003B5F28" w:rsidRPr="00033F88" w:rsidRDefault="003B5F28" w:rsidP="003B5F28">
            <w:pPr>
              <w:spacing w:after="0" w:line="240" w:lineRule="auto"/>
              <w:rPr>
                <w:rFonts w:eastAsia="Times New Roman" w:cs="Times New Roman"/>
                <w:lang w:val="en-GB" w:eastAsia="fr-FR"/>
              </w:rPr>
            </w:pPr>
          </w:p>
          <w:p w14:paraId="243D993E"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A2C941F"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Conflit dans la gestion du profil entre module</w:t>
            </w:r>
          </w:p>
        </w:tc>
      </w:tr>
      <w:tr w:rsidR="003B5F28" w:rsidRPr="003B5F28" w14:paraId="5A45EA94"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E7B2C3C"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65CCDA5"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 Diagramme de classes, interfaces, harmonisation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149F03D"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C91F79B"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6D4A590"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6E069C1"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Problème de coordination avec les autres équipes</w:t>
            </w:r>
          </w:p>
        </w:tc>
      </w:tr>
      <w:tr w:rsidR="003B5F28" w:rsidRPr="003B5F28" w14:paraId="6BDF5ECE" w14:textId="77777777" w:rsidTr="003B5F28">
        <w:trPr>
          <w:trHeight w:val="1365"/>
        </w:trPr>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74504F5" w14:textId="77777777" w:rsidR="003B5F28" w:rsidRPr="00033F88" w:rsidRDefault="003B5F28" w:rsidP="003B5F28">
            <w:pPr>
              <w:spacing w:after="0" w:line="240" w:lineRule="auto"/>
              <w:jc w:val="center"/>
              <w:rPr>
                <w:rFonts w:cs="Times New Roman"/>
                <w:lang w:val="en-GB" w:eastAsia="fr-FR"/>
              </w:rPr>
            </w:pPr>
            <w:r w:rsidRPr="00033F88">
              <w:rPr>
                <w:rFonts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DDC1900" w14:textId="77777777" w:rsidR="003B5F28" w:rsidRPr="00033F88" w:rsidRDefault="003B5F28" w:rsidP="003B5F28">
            <w:pPr>
              <w:spacing w:after="0" w:line="240" w:lineRule="auto"/>
              <w:jc w:val="center"/>
              <w:rPr>
                <w:rFonts w:cs="Times New Roman"/>
                <w:lang w:eastAsia="fr-FR"/>
              </w:rPr>
            </w:pPr>
            <w:r w:rsidRPr="00033F88">
              <w:rPr>
                <w:rFonts w:cs="Times New Roman"/>
                <w:color w:val="000000"/>
                <w:lang w:eastAsia="fr-FR"/>
              </w:rPr>
              <w:t>-Rendu du dossier de conception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FB7E15A"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C4D170F"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47A5A5E"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4E9794D" w14:textId="77777777" w:rsidR="003B5F28" w:rsidRPr="00033F88" w:rsidRDefault="003B5F28" w:rsidP="003B5F28">
            <w:pPr>
              <w:spacing w:after="0" w:line="240" w:lineRule="auto"/>
              <w:jc w:val="center"/>
              <w:rPr>
                <w:rFonts w:cs="Times New Roman"/>
                <w:lang w:eastAsia="fr-FR"/>
              </w:rPr>
            </w:pPr>
            <w:r w:rsidRPr="00033F88">
              <w:rPr>
                <w:rFonts w:cs="Times New Roman"/>
                <w:color w:val="000000"/>
                <w:lang w:eastAsia="fr-FR"/>
              </w:rPr>
              <w:t>Continuation des modifications suites à la session de la semaine dernière</w:t>
            </w:r>
          </w:p>
        </w:tc>
      </w:tr>
      <w:tr w:rsidR="003B5F28" w:rsidRPr="003B5F28" w14:paraId="49F5FE10"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344EAE3"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5F3EF97" w14:textId="77777777" w:rsidR="003B5F28" w:rsidRPr="00033F88" w:rsidRDefault="003B5F28" w:rsidP="003B5F28">
            <w:pPr>
              <w:spacing w:after="0" w:line="240" w:lineRule="auto"/>
              <w:jc w:val="center"/>
              <w:rPr>
                <w:rFonts w:cs="Times New Roman"/>
                <w:lang w:eastAsia="fr-FR"/>
              </w:rPr>
            </w:pPr>
            <w:r w:rsidRPr="00033F88">
              <w:rPr>
                <w:rFonts w:cs="Times New Roman"/>
                <w:color w:val="000000"/>
                <w:lang w:eastAsia="fr-FR"/>
              </w:rPr>
              <w:t>Développement IHM Login</w:t>
            </w:r>
          </w:p>
          <w:p w14:paraId="6A3B47B3"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Aide aux personnes de l’équipe sur netbeans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F3A81AE"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w:t>
            </w:r>
          </w:p>
          <w:p w14:paraId="028DE062" w14:textId="77777777" w:rsidR="003B5F28" w:rsidRPr="00033F88" w:rsidRDefault="003B5F28" w:rsidP="003B5F28">
            <w:pPr>
              <w:spacing w:after="240" w:line="240" w:lineRule="auto"/>
              <w:rPr>
                <w:rFonts w:eastAsia="Times New Roman" w:cs="Times New Roman"/>
                <w:lang w:val="en-GB" w:eastAsia="fr-FR"/>
              </w:rPr>
            </w:pPr>
          </w:p>
          <w:p w14:paraId="17E5BFEF"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400ED5F"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2h30</w:t>
            </w:r>
          </w:p>
          <w:p w14:paraId="129F332D" w14:textId="77777777" w:rsidR="003B5F28" w:rsidRPr="00033F88" w:rsidRDefault="003B5F28" w:rsidP="003B5F28">
            <w:pPr>
              <w:spacing w:after="240" w:line="240" w:lineRule="auto"/>
              <w:rPr>
                <w:rFonts w:eastAsia="Times New Roman" w:cs="Times New Roman"/>
                <w:lang w:val="en-GB" w:eastAsia="fr-FR"/>
              </w:rPr>
            </w:pPr>
          </w:p>
          <w:p w14:paraId="007AFAC7"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8F344F7" w14:textId="77777777" w:rsidR="003B5F28" w:rsidRPr="00033F88" w:rsidRDefault="003B5F28" w:rsidP="003B5F28">
            <w:pPr>
              <w:spacing w:after="0" w:line="240" w:lineRule="auto"/>
              <w:jc w:val="center"/>
              <w:rPr>
                <w:rFonts w:cs="Times New Roman"/>
                <w:lang w:val="en-GB" w:eastAsia="fr-FR"/>
              </w:rPr>
            </w:pPr>
            <w:r w:rsidRPr="00033F88">
              <w:rPr>
                <w:rFonts w:cs="Times New Roman"/>
                <w:color w:val="000000"/>
                <w:lang w:val="en-GB" w:eastAsia="fr-FR"/>
              </w:rPr>
              <w:t>0h</w:t>
            </w:r>
          </w:p>
          <w:p w14:paraId="77A972B2" w14:textId="77777777" w:rsidR="003B5F28" w:rsidRPr="00033F88" w:rsidRDefault="003B5F28" w:rsidP="003B5F28">
            <w:pPr>
              <w:spacing w:after="240" w:line="240" w:lineRule="auto"/>
              <w:rPr>
                <w:rFonts w:eastAsia="Times New Roman" w:cs="Times New Roman"/>
                <w:lang w:val="en-GB" w:eastAsia="fr-FR"/>
              </w:rPr>
            </w:pPr>
          </w:p>
          <w:p w14:paraId="3AA2207F"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8C573BC"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52B26795" w14:textId="77777777" w:rsidTr="003B5F2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D2094EF"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5FE8EF5"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Développement IHM Profil / Coordination avec le data</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1BF29D6"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DB4F8F8"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2C0103F"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D3C05AD"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785CB019"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13C9FA4"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DC50842"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Finalisation +coordination avec le data+test et intégration interne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ADA8FDC"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DCDDA7E"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3h30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D43D915"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EEBD525"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Compréhension des test IHM plus longue que prévue</w:t>
            </w:r>
          </w:p>
        </w:tc>
      </w:tr>
      <w:tr w:rsidR="003B5F28" w:rsidRPr="003B5F28" w14:paraId="4D693DE3" w14:textId="77777777" w:rsidTr="003B5F2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6DCB01D"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B5CF3EC" w14:textId="77777777" w:rsidR="003B5F28" w:rsidRPr="00033F88" w:rsidRDefault="003B5F28" w:rsidP="003B5F28">
            <w:pPr>
              <w:spacing w:after="0" w:line="0" w:lineRule="atLeast"/>
              <w:jc w:val="center"/>
              <w:rPr>
                <w:rFonts w:cs="Times New Roman"/>
                <w:lang w:eastAsia="fr-FR"/>
              </w:rPr>
            </w:pPr>
            <w:r w:rsidRPr="00033F88">
              <w:rPr>
                <w:rFonts w:cs="Times New Roman"/>
                <w:color w:val="000000"/>
                <w:lang w:eastAsia="fr-FR"/>
              </w:rPr>
              <w:t xml:space="preserve">Intégration externe avec le data (Partie profile : export, </w:t>
            </w:r>
            <w:r w:rsidRPr="00033F88">
              <w:rPr>
                <w:rFonts w:cs="Times New Roman"/>
                <w:color w:val="000000"/>
                <w:lang w:eastAsia="fr-FR"/>
              </w:rPr>
              <w:lastRenderedPageBreak/>
              <w:t>import, création, modification de profiles)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8065EBB"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lastRenderedPageBreak/>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76CF60A"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A27A9C2"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EA8664B"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eastAsia="fr-FR"/>
              </w:rPr>
              <w:t xml:space="preserve">Intégration très bien passée, quasiment sans </w:t>
            </w:r>
            <w:r w:rsidRPr="00033F88">
              <w:rPr>
                <w:rFonts w:cs="Times New Roman"/>
                <w:color w:val="000000"/>
                <w:lang w:eastAsia="fr-FR"/>
              </w:rPr>
              <w:lastRenderedPageBreak/>
              <w:t xml:space="preserve">problème. </w:t>
            </w:r>
            <w:r w:rsidRPr="00033F88">
              <w:rPr>
                <w:rFonts w:cs="Times New Roman"/>
                <w:color w:val="000000"/>
                <w:lang w:val="en-GB" w:eastAsia="fr-FR"/>
              </w:rPr>
              <w:t>Bilan très positif</w:t>
            </w:r>
          </w:p>
        </w:tc>
      </w:tr>
      <w:tr w:rsidR="003B5F28" w:rsidRPr="003B5F28" w14:paraId="3DBC6845"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9780401"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lastRenderedPageBreak/>
              <w:t>04/12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C3E92B2"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78EABED"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7668746"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3608303"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88EEA3A"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7E72541E" w14:textId="77777777" w:rsidTr="003B5F2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FF8F78E"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D3DF049"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C37D100"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459B47C"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06DB777"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C240F79" w14:textId="77777777" w:rsidR="003B5F28" w:rsidRPr="00033F88" w:rsidRDefault="003B5F28" w:rsidP="003B5F28">
            <w:pPr>
              <w:spacing w:after="0" w:line="240" w:lineRule="auto"/>
              <w:rPr>
                <w:rFonts w:eastAsia="Times New Roman" w:cs="Times New Roman"/>
                <w:lang w:val="en-GB" w:eastAsia="fr-FR"/>
              </w:rPr>
            </w:pPr>
          </w:p>
        </w:tc>
      </w:tr>
      <w:tr w:rsidR="003B5F28" w:rsidRPr="003B5F28" w14:paraId="40C03FDE"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31207D3" w14:textId="77777777" w:rsidR="003B5F28" w:rsidRPr="00033F88" w:rsidRDefault="003B5F28" w:rsidP="003B5F28">
            <w:pPr>
              <w:spacing w:after="0" w:line="0" w:lineRule="atLeast"/>
              <w:jc w:val="center"/>
              <w:rPr>
                <w:rFonts w:cs="Times New Roman"/>
                <w:lang w:val="en-GB" w:eastAsia="fr-FR"/>
              </w:rPr>
            </w:pPr>
            <w:r w:rsidRPr="00033F88">
              <w:rPr>
                <w:rFonts w:cs="Times New Roman"/>
                <w:b/>
                <w:bCs/>
                <w:color w:val="000000"/>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5C2E61E"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Tests + Intégration +  Dossier réalisation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102FD26"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AB642AA"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D2865DF" w14:textId="77777777" w:rsidR="003B5F28" w:rsidRPr="00033F88" w:rsidRDefault="003B5F28" w:rsidP="003B5F28">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1D919D1" w14:textId="77777777" w:rsidR="003B5F28" w:rsidRPr="00033F88" w:rsidRDefault="003B5F28" w:rsidP="003B5F28">
            <w:pPr>
              <w:spacing w:after="0" w:line="240" w:lineRule="auto"/>
              <w:rPr>
                <w:rFonts w:eastAsia="Times New Roman" w:cs="Times New Roman"/>
                <w:lang w:val="en-GB" w:eastAsia="fr-FR"/>
              </w:rPr>
            </w:pPr>
          </w:p>
        </w:tc>
      </w:tr>
    </w:tbl>
    <w:p w14:paraId="2A5EF26E" w14:textId="77777777" w:rsidR="008D2B34" w:rsidRPr="008D2B34" w:rsidRDefault="008D2B34" w:rsidP="008D2B34"/>
    <w:p w14:paraId="17872414" w14:textId="77777777" w:rsidR="00574D86" w:rsidRDefault="00574D86" w:rsidP="00BD40C0"/>
    <w:p w14:paraId="367FDCFF" w14:textId="77777777" w:rsidR="00BD40C0" w:rsidRPr="00BD40C0" w:rsidRDefault="00574D86" w:rsidP="00BD40C0">
      <w:r>
        <w:br w:type="page"/>
      </w:r>
    </w:p>
    <w:p w14:paraId="624DF249" w14:textId="77777777" w:rsidR="00FE4BC0" w:rsidRDefault="00E03344" w:rsidP="00FE4BC0">
      <w:pPr>
        <w:pStyle w:val="Titre3"/>
      </w:pPr>
      <w:bookmarkStart w:id="50" w:name="_Toc219225496"/>
      <w:r>
        <w:lastRenderedPageBreak/>
        <w:t>Esteban PASQUIER</w:t>
      </w:r>
      <w:r w:rsidR="00FE4BC0">
        <w:t xml:space="preserve"> : Manager</w:t>
      </w:r>
      <w:bookmarkEnd w:id="50"/>
    </w:p>
    <w:p w14:paraId="6354B794" w14:textId="77777777" w:rsidR="003B5F28" w:rsidRPr="003B5F28" w:rsidRDefault="003B5F28" w:rsidP="003B5F28">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02"/>
        <w:gridCol w:w="2216"/>
        <w:gridCol w:w="1090"/>
        <w:gridCol w:w="975"/>
        <w:gridCol w:w="856"/>
        <w:gridCol w:w="3073"/>
      </w:tblGrid>
      <w:tr w:rsidR="003B5F28" w:rsidRPr="003B5F28" w14:paraId="05BA3C6E"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413998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EF5DE6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9621A1D"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390BEAD"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2EFBB4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1F16B9C"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Remarques</w:t>
            </w:r>
          </w:p>
        </w:tc>
      </w:tr>
      <w:tr w:rsidR="003B5F28" w:rsidRPr="003B5F28" w14:paraId="2EF2DA9F"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4AD0BFF"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DB20CC8"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Découverte Cahier des charges</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Première Etude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2A111A7"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782EE199" w14:textId="77777777" w:rsidR="003B5F28" w:rsidRPr="00033F88" w:rsidRDefault="003B5F28" w:rsidP="003B5F28">
            <w:pPr>
              <w:spacing w:after="0" w:line="240" w:lineRule="auto"/>
              <w:rPr>
                <w:rFonts w:ascii="Times" w:eastAsia="Times New Roman" w:hAnsi="Times" w:cs="Times New Roman"/>
                <w:lang w:val="en-GB" w:eastAsia="fr-FR"/>
              </w:rPr>
            </w:pPr>
          </w:p>
          <w:p w14:paraId="399191B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08ED518"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2291D07D" w14:textId="77777777" w:rsidR="003B5F28" w:rsidRPr="00033F88" w:rsidRDefault="003B5F28" w:rsidP="003B5F28">
            <w:pPr>
              <w:spacing w:after="0" w:line="240" w:lineRule="auto"/>
              <w:rPr>
                <w:rFonts w:ascii="Times" w:eastAsia="Times New Roman" w:hAnsi="Times" w:cs="Times New Roman"/>
                <w:lang w:val="en-GB" w:eastAsia="fr-FR"/>
              </w:rPr>
            </w:pPr>
          </w:p>
          <w:p w14:paraId="4EF80BEC"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CEE45A3"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7BF23D14" w14:textId="77777777" w:rsidR="003B5F28" w:rsidRPr="00033F88" w:rsidRDefault="003B5F28" w:rsidP="003B5F28">
            <w:pPr>
              <w:spacing w:after="0" w:line="240" w:lineRule="auto"/>
              <w:rPr>
                <w:rFonts w:ascii="Times" w:eastAsia="Times New Roman" w:hAnsi="Times" w:cs="Times New Roman"/>
                <w:lang w:val="en-GB" w:eastAsia="fr-FR"/>
              </w:rPr>
            </w:pPr>
          </w:p>
          <w:p w14:paraId="171E1151"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78B1D60"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125D2953" w14:textId="77777777" w:rsidTr="003B5F2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5B9CB39"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3B60BCB"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Cas d’utilisation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Début plan de management : Découpage Structurelle</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séquences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9EF4C86"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1C57B275"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6B65FD0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2A9F806"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2h</w:t>
            </w:r>
          </w:p>
          <w:p w14:paraId="0D9CD46D"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548E0FB2"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8FCFF0C"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4CD151F7"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15424C12"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B6D1220"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Difficulté à définir les limites par modules pour les cas d’utilisation</w:t>
            </w:r>
          </w:p>
        </w:tc>
      </w:tr>
      <w:tr w:rsidR="003B5F28" w:rsidRPr="003B5F28" w14:paraId="6D7A7EA9" w14:textId="77777777" w:rsidTr="003B5F28">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B070482"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744C145"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Réunion Manageur</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Estimation des charges et ordonnancement</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de séquences suite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3B7704D"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4F5BF3BE"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2h</w:t>
            </w:r>
          </w:p>
          <w:p w14:paraId="15A29B97" w14:textId="77777777" w:rsidR="003B5F28" w:rsidRPr="00033F88" w:rsidRDefault="003B5F28" w:rsidP="003B5F28">
            <w:pPr>
              <w:spacing w:after="240" w:line="240" w:lineRule="auto"/>
              <w:rPr>
                <w:rFonts w:ascii="Times" w:eastAsia="Times New Roman" w:hAnsi="Times" w:cs="Times New Roman"/>
                <w:lang w:val="en-GB" w:eastAsia="fr-FR"/>
              </w:rPr>
            </w:pPr>
          </w:p>
          <w:p w14:paraId="1A37A1FC"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34E07E0"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1h30</w:t>
            </w:r>
          </w:p>
          <w:p w14:paraId="43911995"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3h</w:t>
            </w:r>
          </w:p>
          <w:p w14:paraId="308F309D" w14:textId="77777777" w:rsidR="003B5F28" w:rsidRPr="00033F88" w:rsidRDefault="003B5F28" w:rsidP="003B5F28">
            <w:pPr>
              <w:spacing w:after="240" w:line="240" w:lineRule="auto"/>
              <w:rPr>
                <w:rFonts w:ascii="Times" w:eastAsia="Times New Roman" w:hAnsi="Times" w:cs="Times New Roman"/>
                <w:lang w:val="en-GB" w:eastAsia="fr-FR"/>
              </w:rPr>
            </w:pPr>
          </w:p>
          <w:p w14:paraId="0048B574"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065E262"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5FAA88C4"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2C4DB423" w14:textId="77777777" w:rsidR="003B5F28" w:rsidRPr="00033F88" w:rsidRDefault="003B5F28" w:rsidP="003B5F28">
            <w:pPr>
              <w:spacing w:after="240" w:line="240" w:lineRule="auto"/>
              <w:rPr>
                <w:rFonts w:ascii="Times" w:eastAsia="Times New Roman" w:hAnsi="Times" w:cs="Times New Roman"/>
                <w:lang w:val="en-GB" w:eastAsia="fr-FR"/>
              </w:rPr>
            </w:pPr>
          </w:p>
          <w:p w14:paraId="3C047AFB"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2EEC7FA"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Estimation des charges difficile sans expériences</w:t>
            </w:r>
          </w:p>
        </w:tc>
      </w:tr>
      <w:tr w:rsidR="003B5F28" w:rsidRPr="003B5F28" w14:paraId="0DCB459B" w14:textId="77777777" w:rsidTr="00033F8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F5A061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mbria" w:hAnsi="Cambria"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BA975F5"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Réunion Manageur</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Estimation des charges rectification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de classes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F1EEF4C"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60CF38C2"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30min</w:t>
            </w:r>
          </w:p>
          <w:p w14:paraId="08C157F3" w14:textId="77777777" w:rsidR="003B5F28" w:rsidRPr="00033F88" w:rsidRDefault="003B5F28" w:rsidP="003B5F28">
            <w:pPr>
              <w:spacing w:after="0" w:line="240" w:lineRule="auto"/>
              <w:rPr>
                <w:rFonts w:ascii="Times" w:eastAsia="Times New Roman" w:hAnsi="Times" w:cs="Times New Roman"/>
                <w:lang w:val="en-GB" w:eastAsia="fr-FR"/>
              </w:rPr>
            </w:pPr>
          </w:p>
          <w:p w14:paraId="7C57C73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E825CD3"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7A2FEE61"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30min</w:t>
            </w:r>
          </w:p>
          <w:p w14:paraId="1BD8F660" w14:textId="77777777" w:rsidR="003B5F28" w:rsidRPr="00033F88" w:rsidRDefault="003B5F28" w:rsidP="003B5F28">
            <w:pPr>
              <w:spacing w:after="0" w:line="240" w:lineRule="auto"/>
              <w:rPr>
                <w:rFonts w:ascii="Times" w:eastAsia="Times New Roman" w:hAnsi="Times" w:cs="Times New Roman"/>
                <w:lang w:val="en-GB" w:eastAsia="fr-FR"/>
              </w:rPr>
            </w:pPr>
          </w:p>
          <w:p w14:paraId="6D709385"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2D83C92"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0C986C35"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4E7BE573" w14:textId="77777777" w:rsidR="003B5F28" w:rsidRPr="00033F88" w:rsidRDefault="003B5F28" w:rsidP="003B5F28">
            <w:pPr>
              <w:spacing w:after="0" w:line="240" w:lineRule="auto"/>
              <w:rPr>
                <w:rFonts w:ascii="Times" w:eastAsia="Times New Roman" w:hAnsi="Times" w:cs="Times New Roman"/>
                <w:lang w:val="en-GB" w:eastAsia="fr-FR"/>
              </w:rPr>
            </w:pPr>
          </w:p>
          <w:p w14:paraId="021E4F7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FDB1DCF" w14:textId="77777777" w:rsidR="003B5F28" w:rsidRPr="00033F88" w:rsidRDefault="003B5F28" w:rsidP="003B5F28">
            <w:pPr>
              <w:spacing w:after="0" w:line="240" w:lineRule="auto"/>
              <w:jc w:val="center"/>
              <w:rPr>
                <w:rFonts w:ascii="Times" w:hAnsi="Times" w:cs="Times New Roman"/>
                <w:lang w:eastAsia="fr-FR"/>
              </w:rPr>
            </w:pPr>
            <w:r w:rsidRPr="00033F88">
              <w:rPr>
                <w:rFonts w:ascii="Calibri" w:hAnsi="Calibri" w:cs="Times New Roman"/>
                <w:color w:val="000000"/>
                <w:lang w:eastAsia="fr-FR"/>
              </w:rPr>
              <w:t>Rectif. Estimation des charges</w:t>
            </w:r>
          </w:p>
          <w:p w14:paraId="74137407" w14:textId="77777777" w:rsidR="003B5F28" w:rsidRPr="00033F88" w:rsidRDefault="003B5F28" w:rsidP="003B5F28">
            <w:pPr>
              <w:spacing w:after="0" w:line="240" w:lineRule="auto"/>
              <w:rPr>
                <w:rFonts w:ascii="Times" w:eastAsia="Times New Roman" w:hAnsi="Times" w:cs="Times New Roman"/>
                <w:lang w:eastAsia="fr-FR"/>
              </w:rPr>
            </w:pPr>
          </w:p>
          <w:p w14:paraId="29571B9E"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Conflit sur la gestion de profile entre les modules</w:t>
            </w:r>
          </w:p>
        </w:tc>
      </w:tr>
      <w:tr w:rsidR="003B5F28" w:rsidRPr="003B5F28" w14:paraId="695531AB"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A3A108B"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099780B"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xml:space="preserve">- Dossier de conception </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Diagramme de séquence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A9F05C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1AD7D9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7B7923F"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87261E9" w14:textId="77777777" w:rsidR="003B5F28" w:rsidRPr="00033F88" w:rsidRDefault="003B5F28" w:rsidP="003B5F28">
            <w:pPr>
              <w:spacing w:after="0" w:line="240" w:lineRule="auto"/>
              <w:jc w:val="center"/>
              <w:rPr>
                <w:rFonts w:ascii="Times" w:hAnsi="Times" w:cs="Times New Roman"/>
                <w:lang w:eastAsia="fr-FR"/>
              </w:rPr>
            </w:pPr>
            <w:r w:rsidRPr="00033F88">
              <w:rPr>
                <w:rFonts w:ascii="Calibri" w:hAnsi="Calibri" w:cs="Times New Roman"/>
                <w:color w:val="000000"/>
                <w:lang w:eastAsia="fr-FR"/>
              </w:rPr>
              <w:t>Incohérence avec le module DataManager</w:t>
            </w:r>
          </w:p>
          <w:p w14:paraId="07231E7C"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Dossier de conception à revoir</w:t>
            </w:r>
          </w:p>
        </w:tc>
      </w:tr>
      <w:tr w:rsidR="003B5F28" w:rsidRPr="003B5F28" w14:paraId="50DAB73E"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45F56EC"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896617E"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Rendu dossier de conception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Début du dévelopement de l’IHMConnexion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C26FCBC"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EBA8999"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53D692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FF6F9D1"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367B55C9"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1B4AA13"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AED91F7" w14:textId="77777777" w:rsidR="003B5F28" w:rsidRPr="00033F88" w:rsidRDefault="003B5F28" w:rsidP="003B5F28">
            <w:pPr>
              <w:spacing w:after="0" w:line="0" w:lineRule="atLeast"/>
              <w:rPr>
                <w:rFonts w:ascii="Times" w:eastAsia="Times New Roman" w:hAnsi="Times" w:cs="Times New Roman"/>
                <w:lang w:val="en-GB" w:eastAsia="fr-FR"/>
              </w:rPr>
            </w:pPr>
            <w:r w:rsidRPr="00033F88">
              <w:rPr>
                <w:rFonts w:ascii="Calibri" w:eastAsia="Times New Roman" w:hAnsi="Calibri" w:cs="Times New Roman"/>
                <w:color w:val="000000"/>
                <w:lang w:val="en-GB" w:eastAsia="fr-FR"/>
              </w:rPr>
              <w:t>- Aide développement IHM</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7057C55"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87FAD49"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5278C49"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93D79EE"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Développement Model et connexion des objets pour les événements en provenance du datamanager</w:t>
            </w:r>
          </w:p>
        </w:tc>
      </w:tr>
      <w:tr w:rsidR="003B5F28" w:rsidRPr="003B5F28" w14:paraId="6CF9B63E"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496CDF2"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8679329"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xml:space="preserve">- Aide développement IHMList : </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 Changement interface choix couleur</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 Interface lancement de l’invitation (bouton)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88541F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B418CA9"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CBDEBA2"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D05A78D"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5194F059"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2D1698D"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lastRenderedPageBreak/>
              <w:t>20/11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6CB17F7"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Rédaction déroulement du projet dans PMP</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Finalisation et intégration interne (IHMConnexion et IHMList)</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8636573"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4837DD65" w14:textId="77777777" w:rsidR="003B5F28" w:rsidRPr="00033F88" w:rsidRDefault="003B5F28" w:rsidP="003B5F28">
            <w:pPr>
              <w:spacing w:after="240" w:line="240" w:lineRule="auto"/>
              <w:rPr>
                <w:rFonts w:ascii="Times" w:eastAsia="Times New Roman" w:hAnsi="Times" w:cs="Times New Roman"/>
                <w:lang w:val="en-GB" w:eastAsia="fr-FR"/>
              </w:rPr>
            </w:pPr>
          </w:p>
          <w:p w14:paraId="223545C2"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0C1E3B0"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5948CA53" w14:textId="77777777" w:rsidR="003B5F28" w:rsidRPr="00033F88" w:rsidRDefault="003B5F28" w:rsidP="003B5F28">
            <w:pPr>
              <w:spacing w:after="240" w:line="240" w:lineRule="auto"/>
              <w:rPr>
                <w:rFonts w:ascii="Times" w:eastAsia="Times New Roman" w:hAnsi="Times" w:cs="Times New Roman"/>
                <w:lang w:val="en-GB" w:eastAsia="fr-FR"/>
              </w:rPr>
            </w:pPr>
          </w:p>
          <w:p w14:paraId="5886C7DD"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5AE50D6"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4B5FFCA1" w14:textId="77777777" w:rsidR="003B5F28" w:rsidRPr="00033F88" w:rsidRDefault="003B5F28" w:rsidP="003B5F28">
            <w:pPr>
              <w:spacing w:after="240" w:line="240" w:lineRule="auto"/>
              <w:rPr>
                <w:rFonts w:ascii="Times" w:eastAsia="Times New Roman" w:hAnsi="Times" w:cs="Times New Roman"/>
                <w:lang w:val="en-GB" w:eastAsia="fr-FR"/>
              </w:rPr>
            </w:pPr>
          </w:p>
          <w:p w14:paraId="3C6B92F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5F2E056" w14:textId="77777777" w:rsidR="003B5F28" w:rsidRPr="00033F88" w:rsidRDefault="003B5F28" w:rsidP="003B5F28">
            <w:pPr>
              <w:spacing w:after="0" w:line="240" w:lineRule="auto"/>
              <w:rPr>
                <w:rFonts w:ascii="Times" w:eastAsia="Times New Roman" w:hAnsi="Times" w:cs="Times New Roman"/>
                <w:lang w:val="en-GB" w:eastAsia="fr-FR"/>
              </w:rPr>
            </w:pPr>
          </w:p>
        </w:tc>
      </w:tr>
      <w:tr w:rsidR="003B5F28" w:rsidRPr="003B5F28" w14:paraId="6E63183C"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9D56D82"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BD6F2A2" w14:textId="77777777" w:rsidR="003B5F28" w:rsidRPr="00033F88" w:rsidRDefault="003B5F28" w:rsidP="003B5F28">
            <w:pPr>
              <w:spacing w:after="0" w:line="0" w:lineRule="atLeast"/>
              <w:rPr>
                <w:rFonts w:ascii="Times" w:eastAsia="Times New Roman" w:hAnsi="Times" w:cs="Times New Roman"/>
                <w:lang w:val="en-GB" w:eastAsia="fr-FR"/>
              </w:rPr>
            </w:pPr>
            <w:r w:rsidRPr="00033F88">
              <w:rPr>
                <w:rFonts w:ascii="Calibri" w:eastAsia="Times New Roman" w:hAnsi="Calibri" w:cs="Times New Roman"/>
                <w:color w:val="000000"/>
                <w:lang w:val="en-GB" w:eastAsia="fr-FR"/>
              </w:rPr>
              <w:t>- Intégration IHMListGames et IHMList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0272BF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9CE40A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892262C"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9CF3CFB" w14:textId="77777777" w:rsidR="003B5F28" w:rsidRPr="00033F88" w:rsidRDefault="003B5F28" w:rsidP="003B5F28">
            <w:pPr>
              <w:spacing w:after="0" w:line="0" w:lineRule="atLeast"/>
              <w:jc w:val="center"/>
              <w:rPr>
                <w:rFonts w:ascii="Times" w:hAnsi="Times" w:cs="Times New Roman"/>
                <w:lang w:eastAsia="fr-FR"/>
              </w:rPr>
            </w:pPr>
            <w:r w:rsidRPr="00033F88">
              <w:rPr>
                <w:rFonts w:ascii="Calibri" w:hAnsi="Calibri" w:cs="Times New Roman"/>
                <w:color w:val="000000"/>
                <w:lang w:eastAsia="fr-FR"/>
              </w:rPr>
              <w:t>Difficultés dans la gestion des jeux en pause en fonction des joueurs connectés</w:t>
            </w:r>
          </w:p>
        </w:tc>
      </w:tr>
      <w:tr w:rsidR="003B5F28" w:rsidRPr="003B5F28" w14:paraId="692BF53F"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AA5B8B2"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2AB6B17"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Réunion Manager (Affectation Ressources Intégration)</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 Intégration Mise à jour des listes des joueurs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53836CF"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489B7AF1" w14:textId="77777777" w:rsidR="003B5F28" w:rsidRPr="00033F88" w:rsidRDefault="003B5F28" w:rsidP="003B5F28">
            <w:pPr>
              <w:spacing w:after="240" w:line="240" w:lineRule="auto"/>
              <w:rPr>
                <w:rFonts w:ascii="Times" w:eastAsia="Times New Roman" w:hAnsi="Times" w:cs="Times New Roman"/>
                <w:lang w:val="en-GB" w:eastAsia="fr-FR"/>
              </w:rPr>
            </w:pPr>
          </w:p>
          <w:p w14:paraId="0FC83DE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FFC86CA"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1h</w:t>
            </w:r>
          </w:p>
          <w:p w14:paraId="65CBB71E" w14:textId="77777777" w:rsidR="003B5F28" w:rsidRPr="00033F88" w:rsidRDefault="003B5F28" w:rsidP="003B5F28">
            <w:pPr>
              <w:spacing w:after="240" w:line="240" w:lineRule="auto"/>
              <w:rPr>
                <w:rFonts w:ascii="Times" w:eastAsia="Times New Roman" w:hAnsi="Times" w:cs="Times New Roman"/>
                <w:lang w:val="en-GB" w:eastAsia="fr-FR"/>
              </w:rPr>
            </w:pPr>
          </w:p>
          <w:p w14:paraId="533CDB87"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0BEBDE1" w14:textId="77777777" w:rsidR="003B5F28" w:rsidRPr="00033F88" w:rsidRDefault="003B5F28" w:rsidP="003B5F28">
            <w:pPr>
              <w:spacing w:after="0" w:line="240" w:lineRule="auto"/>
              <w:jc w:val="center"/>
              <w:rPr>
                <w:rFonts w:ascii="Times" w:hAnsi="Times" w:cs="Times New Roman"/>
                <w:lang w:val="en-GB" w:eastAsia="fr-FR"/>
              </w:rPr>
            </w:pPr>
            <w:r w:rsidRPr="00033F88">
              <w:rPr>
                <w:rFonts w:ascii="Calibri" w:hAnsi="Calibri" w:cs="Times New Roman"/>
                <w:color w:val="000000"/>
                <w:lang w:val="en-GB" w:eastAsia="fr-FR"/>
              </w:rPr>
              <w:t>0h</w:t>
            </w:r>
          </w:p>
          <w:p w14:paraId="108759E7" w14:textId="77777777" w:rsidR="003B5F28" w:rsidRPr="00033F88" w:rsidRDefault="003B5F28" w:rsidP="003B5F28">
            <w:pPr>
              <w:spacing w:after="240" w:line="240" w:lineRule="auto"/>
              <w:rPr>
                <w:rFonts w:ascii="Times" w:eastAsia="Times New Roman" w:hAnsi="Times" w:cs="Times New Roman"/>
                <w:lang w:val="en-GB" w:eastAsia="fr-FR"/>
              </w:rPr>
            </w:pPr>
          </w:p>
          <w:p w14:paraId="33909B61"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DA5B560"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Intégration entre Date-Connexion-Comm dû au retard de IHM Grille</w:t>
            </w:r>
            <w:r w:rsidRPr="00033F88">
              <w:rPr>
                <w:rFonts w:ascii="Times" w:eastAsia="Times New Roman" w:hAnsi="Times" w:cs="Times New Roman"/>
                <w:lang w:eastAsia="fr-FR"/>
              </w:rPr>
              <w:br/>
            </w:r>
            <w:r w:rsidRPr="00033F88">
              <w:rPr>
                <w:rFonts w:ascii="Calibri" w:eastAsia="Times New Roman" w:hAnsi="Calibri" w:cs="Times New Roman"/>
                <w:color w:val="000000"/>
                <w:lang w:eastAsia="fr-FR"/>
              </w:rPr>
              <w:t>Mauvaise conception lorsqu’un joueur se déconnecte : implémentation d’une solution</w:t>
            </w:r>
          </w:p>
        </w:tc>
      </w:tr>
      <w:tr w:rsidR="003B5F28" w:rsidRPr="003B5F28" w14:paraId="72FBD5D5"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66C55C4"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5231EEA"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Intégration Lancement Partie (Invitation) nouvelle, en pause et terminée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F65C142"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DB40166"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DA6B324"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F336D7A"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Mécanismes d’invitation mal communiqués : refonte des mécanismes d’invitation du côté IHMLogin et Comm</w:t>
            </w:r>
          </w:p>
        </w:tc>
      </w:tr>
      <w:tr w:rsidR="003B5F28" w:rsidRPr="003B5F28" w14:paraId="30661459"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247379A"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b/>
                <w:bCs/>
                <w:color w:val="000000"/>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12CE616"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 Intégration avec IHM Grille pour le lancement, la fin et la repise d’une partie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283BD58"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303D3A0"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4DA884E" w14:textId="77777777" w:rsidR="003B5F28" w:rsidRPr="00033F88" w:rsidRDefault="003B5F28" w:rsidP="003B5F28">
            <w:pPr>
              <w:spacing w:after="0" w:line="0" w:lineRule="atLeast"/>
              <w:jc w:val="center"/>
              <w:rPr>
                <w:rFonts w:ascii="Times" w:hAnsi="Times" w:cs="Times New Roman"/>
                <w:lang w:val="en-GB" w:eastAsia="fr-FR"/>
              </w:rPr>
            </w:pPr>
            <w:r w:rsidRPr="00033F88">
              <w:rPr>
                <w:rFonts w:ascii="Calibri" w:hAnsi="Calibri"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EABD062" w14:textId="77777777" w:rsidR="003B5F28" w:rsidRPr="00033F88" w:rsidRDefault="003B5F28" w:rsidP="003B5F28">
            <w:pPr>
              <w:spacing w:after="0" w:line="0" w:lineRule="atLeast"/>
              <w:rPr>
                <w:rFonts w:ascii="Times" w:eastAsia="Times New Roman" w:hAnsi="Times" w:cs="Times New Roman"/>
                <w:lang w:eastAsia="fr-FR"/>
              </w:rPr>
            </w:pPr>
            <w:r w:rsidRPr="00033F88">
              <w:rPr>
                <w:rFonts w:ascii="Calibri" w:eastAsia="Times New Roman" w:hAnsi="Calibri" w:cs="Times New Roman"/>
                <w:color w:val="000000"/>
                <w:lang w:eastAsia="fr-FR"/>
              </w:rPr>
              <w:t>Grosse difficultés lors de l’intégration du à de nombreux bugs au niveau de l’IHM Grille mais aussi à de nombreuses fonctionnalités non implémentées (mise à jour statistiques du profil, retour sur la liste des joueurs, ...)</w:t>
            </w:r>
          </w:p>
        </w:tc>
      </w:tr>
    </w:tbl>
    <w:p w14:paraId="57275E84" w14:textId="77777777" w:rsidR="007F36C7" w:rsidRDefault="007F36C7" w:rsidP="00A075BA"/>
    <w:p w14:paraId="1C61D309" w14:textId="77777777" w:rsidR="00A075BA" w:rsidRPr="00A075BA" w:rsidRDefault="007F36C7" w:rsidP="00A075BA">
      <w:r>
        <w:br w:type="page"/>
      </w:r>
    </w:p>
    <w:p w14:paraId="6FE9B504" w14:textId="77777777" w:rsidR="00FE4BC0" w:rsidRDefault="00E03344" w:rsidP="00FE4BC0">
      <w:pPr>
        <w:pStyle w:val="Titre3"/>
      </w:pPr>
      <w:bookmarkStart w:id="51" w:name="_Toc219225497"/>
      <w:r>
        <w:lastRenderedPageBreak/>
        <w:t>Mohamed LAHLOU</w:t>
      </w:r>
      <w:r w:rsidR="00FE4BC0">
        <w:t xml:space="preserve"> : Chef conception</w:t>
      </w:r>
      <w:bookmarkEnd w:id="51"/>
    </w:p>
    <w:p w14:paraId="73D255DB" w14:textId="77777777" w:rsidR="00BF780E" w:rsidRPr="00BF780E" w:rsidRDefault="00BF780E" w:rsidP="00BF780E">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026"/>
        <w:gridCol w:w="2232"/>
        <w:gridCol w:w="1050"/>
        <w:gridCol w:w="1172"/>
        <w:gridCol w:w="833"/>
        <w:gridCol w:w="2999"/>
      </w:tblGrid>
      <w:tr w:rsidR="00BF780E" w:rsidRPr="00BF780E" w14:paraId="0653DD94"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734B90E"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CAC29B9"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3C97DAB"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3E6CC7C"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83F6FD6"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4B246D3"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BF780E" w:rsidRPr="00BF780E" w14:paraId="646F64C3"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A6830D5"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A2652D0"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Découverte du cahier des charges</w:t>
            </w:r>
            <w:r w:rsidRPr="00033F88">
              <w:rPr>
                <w:rFonts w:eastAsia="Times New Roman" w:cs="Times New Roman"/>
                <w:lang w:eastAsia="fr-FR"/>
              </w:rPr>
              <w:br/>
            </w:r>
            <w:r w:rsidRPr="00033F88">
              <w:rPr>
                <w:rFonts w:eastAsia="Times New Roman" w:cs="Times New Roman"/>
                <w:color w:val="000000"/>
                <w:lang w:eastAsia="fr-FR"/>
              </w:rPr>
              <w:t>- Première étude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B43E3E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568C10A7" w14:textId="77777777" w:rsidR="00BF780E" w:rsidRPr="00033F88" w:rsidRDefault="00BF780E" w:rsidP="00BF780E">
            <w:pPr>
              <w:spacing w:after="0" w:line="240" w:lineRule="auto"/>
              <w:rPr>
                <w:rFonts w:eastAsia="Times New Roman" w:cs="Times New Roman"/>
                <w:lang w:val="en-GB" w:eastAsia="fr-FR"/>
              </w:rPr>
            </w:pPr>
          </w:p>
          <w:p w14:paraId="5667C5C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61B982B"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4BA995E4" w14:textId="77777777" w:rsidR="00BF780E" w:rsidRPr="00033F88" w:rsidRDefault="00BF780E" w:rsidP="00BF780E">
            <w:pPr>
              <w:spacing w:after="0" w:line="240" w:lineRule="auto"/>
              <w:rPr>
                <w:rFonts w:eastAsia="Times New Roman" w:cs="Times New Roman"/>
                <w:lang w:val="en-GB" w:eastAsia="fr-FR"/>
              </w:rPr>
            </w:pPr>
          </w:p>
          <w:p w14:paraId="43E837B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EAEA3A0"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4CC80EC9" w14:textId="77777777" w:rsidR="00BF780E" w:rsidRPr="00033F88" w:rsidRDefault="00BF780E" w:rsidP="00BF780E">
            <w:pPr>
              <w:spacing w:after="0" w:line="240" w:lineRule="auto"/>
              <w:rPr>
                <w:rFonts w:eastAsia="Times New Roman" w:cs="Times New Roman"/>
                <w:lang w:val="en-GB" w:eastAsia="fr-FR"/>
              </w:rPr>
            </w:pPr>
          </w:p>
          <w:p w14:paraId="31EC10C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84D9C3B"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398A840B"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0798B2C"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1DCD3E6"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Etablir le Cas d’utilisation du projet</w:t>
            </w:r>
            <w:r w:rsidRPr="00033F88">
              <w:rPr>
                <w:rFonts w:eastAsia="Times New Roman" w:cs="Times New Roman"/>
                <w:lang w:eastAsia="fr-FR"/>
              </w:rPr>
              <w:br/>
            </w:r>
            <w:r w:rsidRPr="00033F88">
              <w:rPr>
                <w:rFonts w:eastAsia="Times New Roman" w:cs="Times New Roman"/>
                <w:color w:val="000000"/>
                <w:lang w:eastAsia="fr-FR"/>
              </w:rPr>
              <w:t>- Réunion des responsables de Conception.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FBA123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05ABFBF" w14:textId="77777777" w:rsidR="00BF780E" w:rsidRPr="00033F88" w:rsidRDefault="00BF780E" w:rsidP="00BF780E">
            <w:pPr>
              <w:spacing w:after="0" w:line="240" w:lineRule="auto"/>
              <w:rPr>
                <w:rFonts w:eastAsia="Times New Roman" w:cs="Times New Roman"/>
                <w:lang w:val="en-GB" w:eastAsia="fr-FR"/>
              </w:rPr>
            </w:pPr>
          </w:p>
          <w:p w14:paraId="147AD975"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47F51387" w14:textId="77777777" w:rsidR="00BF780E" w:rsidRPr="00033F88" w:rsidRDefault="00BF780E" w:rsidP="00BF780E">
            <w:pPr>
              <w:spacing w:after="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FFAFA7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4h</w:t>
            </w:r>
          </w:p>
          <w:p w14:paraId="7A67413A" w14:textId="77777777" w:rsidR="00BF780E" w:rsidRPr="00033F88" w:rsidRDefault="00BF780E" w:rsidP="00BF780E">
            <w:pPr>
              <w:spacing w:after="0" w:line="240" w:lineRule="auto"/>
              <w:rPr>
                <w:rFonts w:eastAsia="Times New Roman" w:cs="Times New Roman"/>
                <w:lang w:val="en-GB" w:eastAsia="fr-FR"/>
              </w:rPr>
            </w:pPr>
          </w:p>
          <w:p w14:paraId="663E4F65"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7F78C34F" w14:textId="77777777" w:rsidR="00BF780E" w:rsidRPr="00033F88" w:rsidRDefault="00BF780E" w:rsidP="00BF780E">
            <w:pPr>
              <w:spacing w:after="0" w:line="0" w:lineRule="atLeast"/>
              <w:rPr>
                <w:rFonts w:eastAsia="Times New Roman" w:cs="Times New Roman"/>
                <w:lang w:val="en-GB" w:eastAsia="fr-FR"/>
              </w:rPr>
            </w:pPr>
            <w:r w:rsidRPr="00033F88">
              <w:rPr>
                <w:rFonts w:eastAsia="Times New Roman" w:cs="Times New Roman"/>
                <w:lang w:val="en-GB" w:eastAsia="fr-FR"/>
              </w:rPr>
              <w:br/>
            </w:r>
            <w:r w:rsidRPr="00033F88">
              <w:rPr>
                <w:rFonts w:eastAsia="Times New Roman" w:cs="Times New Roman"/>
                <w:lang w:val="en-GB" w:eastAsia="fr-FR"/>
              </w:rPr>
              <w:br/>
            </w:r>
            <w:r w:rsidRPr="00033F88">
              <w:rPr>
                <w:rFonts w:eastAsia="Times New Roman" w:cs="Times New Roman"/>
                <w:color w:val="000000"/>
                <w:lang w:val="en-GB" w:eastAsia="fr-FR"/>
              </w:rPr>
              <w:t>                  </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6E9A3E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5C42F9F0" w14:textId="77777777" w:rsidR="00BF780E" w:rsidRPr="00033F88" w:rsidRDefault="00BF780E" w:rsidP="00BF780E">
            <w:pPr>
              <w:spacing w:after="0" w:line="240" w:lineRule="auto"/>
              <w:rPr>
                <w:rFonts w:eastAsia="Times New Roman" w:cs="Times New Roman"/>
                <w:lang w:val="en-GB" w:eastAsia="fr-FR"/>
              </w:rPr>
            </w:pPr>
          </w:p>
          <w:p w14:paraId="107B5E88"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67E641EC" w14:textId="77777777" w:rsidR="00BF780E" w:rsidRPr="00033F88" w:rsidRDefault="00BF780E" w:rsidP="00BF780E">
            <w:pPr>
              <w:spacing w:after="24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77BF59F"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lang w:eastAsia="fr-FR"/>
              </w:rPr>
              <w:br/>
            </w:r>
            <w:r w:rsidRPr="00033F88">
              <w:rPr>
                <w:rFonts w:eastAsia="Times New Roman" w:cs="Times New Roman"/>
                <w:color w:val="000000"/>
                <w:lang w:eastAsia="fr-FR"/>
              </w:rPr>
              <w:t xml:space="preserve">Définitions des choix de conception du projet. </w:t>
            </w:r>
          </w:p>
        </w:tc>
      </w:tr>
      <w:tr w:rsidR="00BF780E" w:rsidRPr="00BF780E" w14:paraId="76929BBB"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1F86514"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14A63E5"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Réunion Conception</w:t>
            </w:r>
            <w:r w:rsidRPr="00033F88">
              <w:rPr>
                <w:rFonts w:eastAsia="Times New Roman" w:cs="Times New Roman"/>
                <w:lang w:eastAsia="fr-FR"/>
              </w:rPr>
              <w:br/>
            </w:r>
            <w:r w:rsidRPr="00033F88">
              <w:rPr>
                <w:rFonts w:eastAsia="Times New Roman" w:cs="Times New Roman"/>
                <w:color w:val="000000"/>
                <w:lang w:eastAsia="fr-FR"/>
              </w:rPr>
              <w:t>- Mis en commun des UseCase</w:t>
            </w:r>
            <w:r w:rsidRPr="00033F88">
              <w:rPr>
                <w:rFonts w:eastAsia="Times New Roman" w:cs="Times New Roman"/>
                <w:lang w:eastAsia="fr-FR"/>
              </w:rPr>
              <w:br/>
            </w:r>
            <w:r w:rsidRPr="00033F88">
              <w:rPr>
                <w:rFonts w:eastAsia="Times New Roman" w:cs="Times New Roman"/>
                <w:color w:val="000000"/>
                <w:lang w:eastAsia="fr-FR"/>
              </w:rPr>
              <w:t>- Diagrammes de séquence</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DE70170"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422EF6D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1EC04A38" w14:textId="77777777" w:rsidR="00BF780E" w:rsidRPr="00033F88" w:rsidRDefault="00BF780E" w:rsidP="00BF780E">
            <w:pPr>
              <w:spacing w:after="0" w:line="240" w:lineRule="auto"/>
              <w:rPr>
                <w:rFonts w:eastAsia="Times New Roman" w:cs="Times New Roman"/>
                <w:lang w:val="en-GB" w:eastAsia="fr-FR"/>
              </w:rPr>
            </w:pPr>
          </w:p>
          <w:p w14:paraId="51EC19A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9A167F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1h30</w:t>
            </w:r>
          </w:p>
          <w:p w14:paraId="701F8849"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04BC52E2" w14:textId="77777777" w:rsidR="00BF780E" w:rsidRPr="00033F88" w:rsidRDefault="00BF780E" w:rsidP="00BF780E">
            <w:pPr>
              <w:spacing w:after="0" w:line="240" w:lineRule="auto"/>
              <w:rPr>
                <w:rFonts w:eastAsia="Times New Roman" w:cs="Times New Roman"/>
                <w:lang w:val="en-GB" w:eastAsia="fr-FR"/>
              </w:rPr>
            </w:pPr>
          </w:p>
          <w:p w14:paraId="47C44D0B"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0CC6787"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4CAC794A"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0FB5DE28" w14:textId="77777777" w:rsidR="00BF780E" w:rsidRPr="00033F88" w:rsidRDefault="00BF780E" w:rsidP="00BF780E">
            <w:pPr>
              <w:spacing w:after="0" w:line="240" w:lineRule="auto"/>
              <w:rPr>
                <w:rFonts w:eastAsia="Times New Roman" w:cs="Times New Roman"/>
                <w:lang w:val="en-GB" w:eastAsia="fr-FR"/>
              </w:rPr>
            </w:pPr>
          </w:p>
          <w:p w14:paraId="4F1868F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67EB92B"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xml:space="preserve">-Etablir le use case globlal. </w:t>
            </w:r>
            <w:r w:rsidRPr="00033F88">
              <w:rPr>
                <w:rFonts w:eastAsia="Times New Roman" w:cs="Times New Roman"/>
                <w:lang w:eastAsia="fr-FR"/>
              </w:rPr>
              <w:br/>
            </w:r>
            <w:r w:rsidRPr="00033F88">
              <w:rPr>
                <w:rFonts w:eastAsia="Times New Roman" w:cs="Times New Roman"/>
                <w:lang w:eastAsia="fr-FR"/>
              </w:rPr>
              <w:br/>
            </w:r>
            <w:r w:rsidRPr="00033F88">
              <w:rPr>
                <w:rFonts w:eastAsia="Times New Roman" w:cs="Times New Roman"/>
                <w:color w:val="000000"/>
                <w:lang w:eastAsia="fr-FR"/>
              </w:rPr>
              <w:t xml:space="preserve">-Définir les cas d’utilisation les plus important et établir les diagrammes de séquences correspondent . </w:t>
            </w:r>
          </w:p>
        </w:tc>
      </w:tr>
      <w:tr w:rsidR="00BF780E" w:rsidRPr="00BF780E" w14:paraId="51D8ACB5" w14:textId="77777777" w:rsidTr="00033F88">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16D5189" w14:textId="77777777" w:rsidR="00BF780E" w:rsidRPr="00033F88" w:rsidRDefault="00BF780E" w:rsidP="00BF780E">
            <w:pPr>
              <w:spacing w:after="0" w:line="0" w:lineRule="atLeast"/>
              <w:jc w:val="center"/>
              <w:rPr>
                <w:rFonts w:cs="Times New Roman"/>
                <w:b/>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9DDF7AC"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Réunion Conception</w:t>
            </w:r>
            <w:r w:rsidRPr="00033F88">
              <w:rPr>
                <w:rFonts w:eastAsia="Times New Roman" w:cs="Times New Roman"/>
                <w:lang w:eastAsia="fr-FR"/>
              </w:rPr>
              <w:br/>
            </w:r>
            <w:r w:rsidRPr="00033F88">
              <w:rPr>
                <w:rFonts w:eastAsia="Times New Roman" w:cs="Times New Roman"/>
                <w:color w:val="000000"/>
                <w:lang w:eastAsia="fr-FR"/>
              </w:rPr>
              <w:t>- Use case spécifique du module IHM Login</w:t>
            </w:r>
            <w:r w:rsidRPr="00033F88">
              <w:rPr>
                <w:rFonts w:eastAsia="Times New Roman" w:cs="Times New Roman"/>
                <w:lang w:eastAsia="fr-FR"/>
              </w:rPr>
              <w:br/>
            </w:r>
            <w:r w:rsidRPr="00033F88">
              <w:rPr>
                <w:rFonts w:eastAsia="Times New Roman" w:cs="Times New Roman"/>
                <w:color w:val="000000"/>
                <w:lang w:eastAsia="fr-FR"/>
              </w:rPr>
              <w:t xml:space="preserve">-Vérification des diagramme de séquences </w:t>
            </w:r>
            <w:r w:rsidRPr="00033F88">
              <w:rPr>
                <w:rFonts w:eastAsia="Times New Roman" w:cs="Times New Roman"/>
                <w:lang w:eastAsia="fr-FR"/>
              </w:rPr>
              <w:br/>
            </w:r>
            <w:r w:rsidRPr="00033F88">
              <w:rPr>
                <w:rFonts w:eastAsia="Times New Roman" w:cs="Times New Roman"/>
                <w:color w:val="000000"/>
                <w:lang w:eastAsia="fr-FR"/>
              </w:rPr>
              <w:t>-  Tutorial Swing/java</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373418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17A67D51"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69223DA7" w14:textId="77777777" w:rsidR="00BF780E" w:rsidRPr="00033F88" w:rsidRDefault="00BF780E" w:rsidP="00BF780E">
            <w:pPr>
              <w:spacing w:after="0" w:line="240" w:lineRule="auto"/>
              <w:rPr>
                <w:rFonts w:eastAsia="Times New Roman" w:cs="Times New Roman"/>
                <w:lang w:val="en-GB" w:eastAsia="fr-FR"/>
              </w:rPr>
            </w:pPr>
          </w:p>
          <w:p w14:paraId="61A41678"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6EFEDB86" w14:textId="77777777" w:rsidR="00BF780E" w:rsidRPr="00033F88" w:rsidRDefault="00BF780E" w:rsidP="00BF780E">
            <w:pPr>
              <w:spacing w:after="240" w:line="240" w:lineRule="auto"/>
              <w:rPr>
                <w:rFonts w:eastAsia="Times New Roman" w:cs="Times New Roman"/>
                <w:lang w:val="en-GB" w:eastAsia="fr-FR"/>
              </w:rPr>
            </w:pPr>
          </w:p>
          <w:p w14:paraId="42388D0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8h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E872E5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730AAA68"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7B3844F3" w14:textId="77777777" w:rsidR="00BF780E" w:rsidRPr="00033F88" w:rsidRDefault="00BF780E" w:rsidP="00BF780E">
            <w:pPr>
              <w:spacing w:after="0" w:line="240" w:lineRule="auto"/>
              <w:rPr>
                <w:rFonts w:eastAsia="Times New Roman" w:cs="Times New Roman"/>
                <w:lang w:val="en-GB" w:eastAsia="fr-FR"/>
              </w:rPr>
            </w:pPr>
          </w:p>
          <w:p w14:paraId="38BA1125"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55307D73" w14:textId="77777777" w:rsidR="00BF780E" w:rsidRPr="00033F88" w:rsidRDefault="00BF780E" w:rsidP="00BF780E">
            <w:pPr>
              <w:spacing w:after="240" w:line="240" w:lineRule="auto"/>
              <w:rPr>
                <w:rFonts w:eastAsia="Times New Roman" w:cs="Times New Roman"/>
                <w:lang w:val="en-GB" w:eastAsia="fr-FR"/>
              </w:rPr>
            </w:pPr>
          </w:p>
          <w:p w14:paraId="404989C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03791C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4EE13EA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322CD2E6" w14:textId="77777777" w:rsidR="00BF780E" w:rsidRPr="00033F88" w:rsidRDefault="00BF780E" w:rsidP="00BF780E">
            <w:pPr>
              <w:spacing w:after="0" w:line="240" w:lineRule="auto"/>
              <w:rPr>
                <w:rFonts w:eastAsia="Times New Roman" w:cs="Times New Roman"/>
                <w:lang w:val="en-GB" w:eastAsia="fr-FR"/>
              </w:rPr>
            </w:pPr>
          </w:p>
          <w:p w14:paraId="7CA399AB"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2B4B2657" w14:textId="77777777" w:rsidR="00BF780E" w:rsidRPr="00033F88" w:rsidRDefault="00BF780E" w:rsidP="00BF780E">
            <w:pPr>
              <w:spacing w:after="240" w:line="240" w:lineRule="auto"/>
              <w:rPr>
                <w:rFonts w:eastAsia="Times New Roman" w:cs="Times New Roman"/>
                <w:lang w:val="en-GB" w:eastAsia="fr-FR"/>
              </w:rPr>
            </w:pPr>
          </w:p>
          <w:p w14:paraId="7D0A9CC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B2CD7C8"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Ajout d’un cas d’utilisation suite à une demande du client</w:t>
            </w:r>
          </w:p>
          <w:p w14:paraId="225EDFB6" w14:textId="77777777" w:rsidR="00BF780E" w:rsidRPr="00033F88" w:rsidRDefault="00BF780E" w:rsidP="00BF780E">
            <w:pPr>
              <w:spacing w:after="0" w:line="240" w:lineRule="auto"/>
              <w:rPr>
                <w:rFonts w:eastAsia="Times New Roman" w:cs="Times New Roman"/>
                <w:lang w:eastAsia="fr-FR"/>
              </w:rPr>
            </w:pPr>
          </w:p>
          <w:p w14:paraId="2CB90A9B"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Conflit sur la gestion de profil entre les modules Data et IHM Login</w:t>
            </w:r>
          </w:p>
        </w:tc>
      </w:tr>
      <w:tr w:rsidR="00BF780E" w:rsidRPr="00BF780E" w14:paraId="008242F3"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06671C7"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527807C"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-Finaliser la phase “conception”</w:t>
            </w:r>
          </w:p>
          <w:p w14:paraId="077900CD"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-Redaction du rapport de conception  </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8205B9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1C677725" w14:textId="77777777" w:rsidR="00BF780E" w:rsidRPr="00033F88" w:rsidRDefault="00BF780E" w:rsidP="00BF780E">
            <w:pPr>
              <w:spacing w:after="0" w:line="240" w:lineRule="auto"/>
              <w:rPr>
                <w:rFonts w:eastAsia="Times New Roman" w:cs="Times New Roman"/>
                <w:lang w:val="en-GB" w:eastAsia="fr-FR"/>
              </w:rPr>
            </w:pPr>
          </w:p>
          <w:p w14:paraId="4852898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171E325"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2923CEA5" w14:textId="77777777" w:rsidR="00BF780E" w:rsidRPr="00033F88" w:rsidRDefault="00BF780E" w:rsidP="00BF780E">
            <w:pPr>
              <w:spacing w:after="0" w:line="240" w:lineRule="auto"/>
              <w:rPr>
                <w:rFonts w:eastAsia="Times New Roman" w:cs="Times New Roman"/>
                <w:lang w:val="en-GB" w:eastAsia="fr-FR"/>
              </w:rPr>
            </w:pPr>
          </w:p>
          <w:p w14:paraId="5DBB5F5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5h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846614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3F0FC41A" w14:textId="77777777" w:rsidR="00BF780E" w:rsidRPr="00033F88" w:rsidRDefault="00BF780E" w:rsidP="00BF780E">
            <w:pPr>
              <w:spacing w:after="0" w:line="240" w:lineRule="auto"/>
              <w:rPr>
                <w:rFonts w:eastAsia="Times New Roman" w:cs="Times New Roman"/>
                <w:lang w:val="en-GB" w:eastAsia="fr-FR"/>
              </w:rPr>
            </w:pPr>
          </w:p>
          <w:p w14:paraId="5AE3007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195F26E"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52F66314"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04F27B7"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7B35D3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-Tutoriels Java swing (Jtable)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70CD69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29271B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7210A1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98DE0CF"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47245E36"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143D619"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30/10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2796323"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xml:space="preserve">-Développement IHMList : “Liste des joueurs” </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5DCF85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92F7459"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5h</w:t>
            </w:r>
          </w:p>
          <w:p w14:paraId="6C8F5F42" w14:textId="77777777" w:rsidR="00BF780E" w:rsidRPr="00033F88" w:rsidRDefault="00BF780E" w:rsidP="00BF780E">
            <w:pPr>
              <w:spacing w:after="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3465A8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D0B5763"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xml:space="preserve">-utilisation de SWING pour le développement des interfaces java. </w:t>
            </w:r>
          </w:p>
        </w:tc>
      </w:tr>
      <w:tr w:rsidR="00BF780E" w:rsidRPr="00BF780E" w14:paraId="38DBD564"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93F1103"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37C804C"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-Développement IHM : Lancement parties (invitations)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A52C62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488277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5E2E7C"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62A1E5E"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-Développer les méthodes de gestion des invitations (envoyer/recevoir une invitation, accepter/refuser une invitation)</w:t>
            </w:r>
          </w:p>
        </w:tc>
      </w:tr>
      <w:tr w:rsidR="00BF780E" w:rsidRPr="00BF780E" w14:paraId="060466C7"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4961D9D"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DFB0A64"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-Finaliser la partie “IHM List”</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2CA8FEB"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000124C"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DCAC4F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6F37CB8"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62E09860"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1E7A227"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E44A568"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xml:space="preserve">-Intégration interne des parties développées du </w:t>
            </w:r>
            <w:r w:rsidRPr="00033F88">
              <w:rPr>
                <w:rFonts w:cs="Times New Roman"/>
                <w:color w:val="000000"/>
                <w:lang w:eastAsia="fr-FR"/>
              </w:rPr>
              <w:lastRenderedPageBreak/>
              <w:t>module IHM login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A8A6EB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lastRenderedPageBreak/>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BC5ED1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326902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9753CE7"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 xml:space="preserve">-Etablir l’intégration interne des différentes parties développés du module </w:t>
            </w:r>
          </w:p>
          <w:p w14:paraId="11AE32D4"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lastRenderedPageBreak/>
              <w:t>-Corriger des erreurs (bugs) suite à cette intégration</w:t>
            </w:r>
          </w:p>
        </w:tc>
      </w:tr>
      <w:tr w:rsidR="00BF780E" w:rsidRPr="00BF780E" w14:paraId="229E27BC"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D427EE7"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lastRenderedPageBreak/>
              <w:t>27/11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B0B5090"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 xml:space="preserve">-Suite de l’intégration </w:t>
            </w:r>
          </w:p>
          <w:p w14:paraId="5C1E8CB0"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-Etablir les différents scénarios  de tests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B0816C1"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205DA34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34DF1B3"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203E332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D3C16F7"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5549A80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5BF9AB1"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xml:space="preserve">-Effectuer des tests inter-module. </w:t>
            </w:r>
          </w:p>
        </w:tc>
      </w:tr>
      <w:tr w:rsidR="00BF780E" w:rsidRPr="00BF780E" w14:paraId="6D9DB3E1" w14:textId="77777777" w:rsidTr="00033F88">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86709F3"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04/11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3F58107"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-Rédaction du rapport de réalisation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C63A38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585AF3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4A0834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CD97656"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34AC1A0A" w14:textId="77777777" w:rsidTr="00033F88">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60ABBA5"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11/11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4CD7AFC"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-Suite 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9F411C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35ADF6C"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03A342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3EFE189"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-Correction des bugs liés à l’intégration.</w:t>
            </w:r>
          </w:p>
        </w:tc>
      </w:tr>
      <w:tr w:rsidR="00BF780E" w:rsidRPr="00BF780E" w14:paraId="5B15B3C1"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96FCE9E" w14:textId="77777777" w:rsidR="00BF780E" w:rsidRPr="00033F88" w:rsidRDefault="00BF780E" w:rsidP="00BF780E">
            <w:pPr>
              <w:spacing w:after="0" w:line="0" w:lineRule="atLeast"/>
              <w:jc w:val="center"/>
              <w:rPr>
                <w:rFonts w:cs="Times New Roman"/>
                <w:b/>
                <w:lang w:val="en-GB" w:eastAsia="fr-FR"/>
              </w:rPr>
            </w:pPr>
            <w:r w:rsidRPr="00033F88">
              <w:rPr>
                <w:rFonts w:cs="Times New Roman"/>
                <w:b/>
                <w:color w:val="000000"/>
                <w:lang w:val="en-GB" w:eastAsia="fr-FR"/>
              </w:rPr>
              <w:t>18/11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1566D32"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-Dérouler les scénarios de tests</w:t>
            </w:r>
          </w:p>
          <w:p w14:paraId="4BA80349"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-Rédaction du rapport (suite)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792E57C"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1h30</w:t>
            </w:r>
          </w:p>
          <w:p w14:paraId="297A70FC" w14:textId="77777777" w:rsidR="00BF780E" w:rsidRPr="00033F88" w:rsidRDefault="00BF780E" w:rsidP="00BF780E">
            <w:pPr>
              <w:spacing w:after="0" w:line="240" w:lineRule="auto"/>
              <w:rPr>
                <w:rFonts w:eastAsia="Times New Roman" w:cs="Times New Roman"/>
                <w:lang w:val="en-GB" w:eastAsia="fr-FR"/>
              </w:rPr>
            </w:pPr>
          </w:p>
          <w:p w14:paraId="594D2A1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054BD8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1h30</w:t>
            </w:r>
          </w:p>
          <w:p w14:paraId="4DF8941A" w14:textId="77777777" w:rsidR="00BF780E" w:rsidRPr="00033F88" w:rsidRDefault="00BF780E" w:rsidP="00BF780E">
            <w:pPr>
              <w:spacing w:after="0" w:line="240" w:lineRule="auto"/>
              <w:rPr>
                <w:rFonts w:eastAsia="Times New Roman" w:cs="Times New Roman"/>
                <w:lang w:val="en-GB" w:eastAsia="fr-FR"/>
              </w:rPr>
            </w:pPr>
          </w:p>
          <w:p w14:paraId="5456870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687211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590E1BE4" w14:textId="77777777" w:rsidR="00BF780E" w:rsidRPr="00033F88" w:rsidRDefault="00BF780E" w:rsidP="00BF780E">
            <w:pPr>
              <w:spacing w:after="0" w:line="240" w:lineRule="auto"/>
              <w:rPr>
                <w:rFonts w:eastAsia="Times New Roman" w:cs="Times New Roman"/>
                <w:lang w:val="en-GB" w:eastAsia="fr-FR"/>
              </w:rPr>
            </w:pPr>
          </w:p>
          <w:p w14:paraId="0D50E92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40E13AC" w14:textId="77777777" w:rsidR="00BF780E" w:rsidRPr="00033F88" w:rsidRDefault="00BF780E" w:rsidP="00BF780E">
            <w:pPr>
              <w:spacing w:after="0" w:line="240" w:lineRule="auto"/>
              <w:rPr>
                <w:rFonts w:eastAsia="Times New Roman" w:cs="Times New Roman"/>
                <w:lang w:val="en-GB" w:eastAsia="fr-FR"/>
              </w:rPr>
            </w:pPr>
          </w:p>
        </w:tc>
      </w:tr>
    </w:tbl>
    <w:p w14:paraId="6A9DE022" w14:textId="77777777" w:rsidR="003A3EB6" w:rsidRPr="003A3EB6" w:rsidRDefault="003A3EB6" w:rsidP="003A3EB6"/>
    <w:p w14:paraId="45AC5D34" w14:textId="77777777" w:rsidR="00F92E20" w:rsidRDefault="00F92E20" w:rsidP="000600CE"/>
    <w:p w14:paraId="00808077" w14:textId="77777777" w:rsidR="003A3EB6" w:rsidRPr="000600CE" w:rsidRDefault="00F92E20" w:rsidP="000600CE">
      <w:r>
        <w:br w:type="page"/>
      </w:r>
    </w:p>
    <w:p w14:paraId="5CCD1046" w14:textId="77777777" w:rsidR="00FE4BC0" w:rsidRDefault="00E03344" w:rsidP="00FE4BC0">
      <w:pPr>
        <w:pStyle w:val="Titre3"/>
      </w:pPr>
      <w:bookmarkStart w:id="52" w:name="_Toc219225498"/>
      <w:r>
        <w:lastRenderedPageBreak/>
        <w:t>Patrick BROWNE</w:t>
      </w:r>
      <w:r w:rsidR="00FE4BC0">
        <w:t xml:space="preserve"> : Responsable développement</w:t>
      </w:r>
      <w:bookmarkEnd w:id="52"/>
    </w:p>
    <w:p w14:paraId="41F62C5D" w14:textId="77777777" w:rsidR="00BF780E" w:rsidRPr="00BF780E" w:rsidRDefault="00BF780E" w:rsidP="00BF780E">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026"/>
        <w:gridCol w:w="2946"/>
        <w:gridCol w:w="1039"/>
        <w:gridCol w:w="909"/>
        <w:gridCol w:w="843"/>
        <w:gridCol w:w="2549"/>
      </w:tblGrid>
      <w:tr w:rsidR="00BF780E" w:rsidRPr="00BF780E" w14:paraId="68507778"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C10D669"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CFE3FD4"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0E37F02"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28C4525"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A4578FB"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63EF52B"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BF780E" w:rsidRPr="00BF780E" w14:paraId="425046A5"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2041261"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14200A3"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Découverte Cahier des charges</w:t>
            </w:r>
            <w:r w:rsidRPr="00033F88">
              <w:rPr>
                <w:rFonts w:eastAsia="Times New Roman" w:cs="Times New Roman"/>
                <w:lang w:eastAsia="fr-FR"/>
              </w:rPr>
              <w:br/>
            </w:r>
            <w:r w:rsidRPr="00033F88">
              <w:rPr>
                <w:rFonts w:eastAsia="Times New Roman" w:cs="Times New Roman"/>
                <w:color w:val="000000"/>
                <w:lang w:eastAsia="fr-FR"/>
              </w:rPr>
              <w:t>- Première Etude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C1F282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52556B0A" w14:textId="77777777" w:rsidR="00BF780E" w:rsidRPr="00033F88" w:rsidRDefault="00BF780E" w:rsidP="00BF780E">
            <w:pPr>
              <w:spacing w:after="0" w:line="240" w:lineRule="auto"/>
              <w:rPr>
                <w:rFonts w:eastAsia="Times New Roman" w:cs="Times New Roman"/>
                <w:lang w:val="en-GB" w:eastAsia="fr-FR"/>
              </w:rPr>
            </w:pPr>
          </w:p>
          <w:p w14:paraId="31F84210"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C0B3B14"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75E62AE1" w14:textId="77777777" w:rsidR="00BF780E" w:rsidRPr="00033F88" w:rsidRDefault="00BF780E" w:rsidP="00BF780E">
            <w:pPr>
              <w:spacing w:after="0" w:line="240" w:lineRule="auto"/>
              <w:rPr>
                <w:rFonts w:eastAsia="Times New Roman" w:cs="Times New Roman"/>
                <w:lang w:val="en-GB" w:eastAsia="fr-FR"/>
              </w:rPr>
            </w:pPr>
          </w:p>
          <w:p w14:paraId="1A07F7EC"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EBEC7B7"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38008D0D" w14:textId="77777777" w:rsidR="00BF780E" w:rsidRPr="00033F88" w:rsidRDefault="00BF780E" w:rsidP="00BF780E">
            <w:pPr>
              <w:spacing w:after="0" w:line="240" w:lineRule="auto"/>
              <w:rPr>
                <w:rFonts w:eastAsia="Times New Roman" w:cs="Times New Roman"/>
                <w:lang w:val="en-GB" w:eastAsia="fr-FR"/>
              </w:rPr>
            </w:pPr>
          </w:p>
          <w:p w14:paraId="082FEFD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2109C7D"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41EED687"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CB2FC9D"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991D041" w14:textId="77777777" w:rsidR="00BF780E" w:rsidRPr="00033F88" w:rsidRDefault="00BF780E" w:rsidP="00BF780E">
            <w:pPr>
              <w:spacing w:after="0" w:line="0" w:lineRule="atLeast"/>
              <w:rPr>
                <w:rFonts w:eastAsia="Times New Roman" w:cs="Times New Roman"/>
                <w:lang w:val="en-GB" w:eastAsia="fr-FR"/>
              </w:rPr>
            </w:pPr>
            <w:r w:rsidRPr="00033F88">
              <w:rPr>
                <w:rFonts w:eastAsia="Times New Roman" w:cs="Times New Roman"/>
                <w:color w:val="000000"/>
                <w:lang w:val="en-GB" w:eastAsia="fr-FR"/>
              </w:rPr>
              <w:t>- Cas d’utilisation</w:t>
            </w:r>
            <w:r w:rsidRPr="00033F88">
              <w:rPr>
                <w:rFonts w:eastAsia="Times New Roman" w:cs="Times New Roman"/>
                <w:lang w:val="en-GB" w:eastAsia="fr-FR"/>
              </w:rPr>
              <w:br/>
            </w:r>
            <w:r w:rsidRPr="00033F88">
              <w:rPr>
                <w:rFonts w:eastAsia="Times New Roman" w:cs="Times New Roman"/>
                <w:color w:val="000000"/>
                <w:lang w:val="en-GB" w:eastAsia="fr-FR"/>
              </w:rPr>
              <w:t>- Diagramme séquences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9EF1074"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3356E684"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7D62E85"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5EC3729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B10EA1F"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22F26F1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99DB328"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Difficulté à définir les limites par modules pour les cas d’utilisation</w:t>
            </w:r>
          </w:p>
        </w:tc>
      </w:tr>
      <w:tr w:rsidR="00BF780E" w:rsidRPr="00BF780E" w14:paraId="3437E109"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2A8E073"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3B7425E"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Diagramme de séquences suite</w:t>
            </w:r>
            <w:r w:rsidRPr="00033F88">
              <w:rPr>
                <w:rFonts w:eastAsia="Times New Roman" w:cs="Times New Roman"/>
                <w:lang w:eastAsia="fr-FR"/>
              </w:rPr>
              <w:br/>
            </w:r>
            <w:r w:rsidRPr="00033F88">
              <w:rPr>
                <w:rFonts w:eastAsia="Times New Roman" w:cs="Times New Roman"/>
                <w:color w:val="000000"/>
                <w:lang w:eastAsia="fr-FR"/>
              </w:rPr>
              <w:t>- Etude Swing</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879D888"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2h</w:t>
            </w:r>
          </w:p>
          <w:p w14:paraId="0574B5B9" w14:textId="77777777" w:rsidR="00BF780E" w:rsidRPr="00033F88" w:rsidRDefault="00BF780E" w:rsidP="00BF780E">
            <w:pPr>
              <w:spacing w:after="0" w:line="240" w:lineRule="auto"/>
              <w:rPr>
                <w:rFonts w:eastAsia="Times New Roman" w:cs="Times New Roman"/>
                <w:lang w:val="en-GB" w:eastAsia="fr-FR"/>
              </w:rPr>
            </w:pPr>
          </w:p>
          <w:p w14:paraId="696C254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4DF72BA"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3h</w:t>
            </w:r>
          </w:p>
          <w:p w14:paraId="3B414A86" w14:textId="77777777" w:rsidR="00BF780E" w:rsidRPr="00033F88" w:rsidRDefault="00BF780E" w:rsidP="00BF780E">
            <w:pPr>
              <w:spacing w:after="0" w:line="240" w:lineRule="auto"/>
              <w:rPr>
                <w:rFonts w:eastAsia="Times New Roman" w:cs="Times New Roman"/>
                <w:lang w:val="en-GB" w:eastAsia="fr-FR"/>
              </w:rPr>
            </w:pPr>
          </w:p>
          <w:p w14:paraId="52D4C16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70BAA1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2589E863" w14:textId="77777777" w:rsidR="00BF780E" w:rsidRPr="00033F88" w:rsidRDefault="00BF780E" w:rsidP="00BF780E">
            <w:pPr>
              <w:spacing w:after="0" w:line="240" w:lineRule="auto"/>
              <w:rPr>
                <w:rFonts w:eastAsia="Times New Roman" w:cs="Times New Roman"/>
                <w:lang w:val="en-GB" w:eastAsia="fr-FR"/>
              </w:rPr>
            </w:pPr>
          </w:p>
          <w:p w14:paraId="36A4ED3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02E1DBD"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51C1407E" w14:textId="77777777" w:rsidTr="00BF780E">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EC0D608"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6DFE0DA"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Etude Swing</w:t>
            </w:r>
            <w:r w:rsidRPr="00033F88">
              <w:rPr>
                <w:rFonts w:eastAsia="Times New Roman" w:cs="Times New Roman"/>
                <w:lang w:eastAsia="fr-FR"/>
              </w:rPr>
              <w:br/>
            </w:r>
            <w:r w:rsidRPr="00033F88">
              <w:rPr>
                <w:rFonts w:eastAsia="Times New Roman" w:cs="Times New Roman"/>
                <w:color w:val="000000"/>
                <w:lang w:eastAsia="fr-FR"/>
              </w:rPr>
              <w:t>- Création d’un prototype Swing de fenêtre des joueurs</w:t>
            </w:r>
            <w:r w:rsidRPr="00033F88">
              <w:rPr>
                <w:rFonts w:eastAsia="Times New Roman" w:cs="Times New Roman"/>
                <w:lang w:eastAsia="fr-FR"/>
              </w:rPr>
              <w:br/>
            </w:r>
            <w:r w:rsidRPr="00033F88">
              <w:rPr>
                <w:rFonts w:eastAsia="Times New Roman" w:cs="Times New Roman"/>
                <w:color w:val="000000"/>
                <w:lang w:eastAsia="fr-FR"/>
              </w:rPr>
              <w:t>- Connexion au SVN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5C1CCE8"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5h</w:t>
            </w:r>
          </w:p>
          <w:p w14:paraId="26DEC596"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4B4ED52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30 min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A53DB7D"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5H</w:t>
            </w:r>
          </w:p>
          <w:p w14:paraId="6E18053A"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2A8D727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F6D0464"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644E3CE7"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0h</w:t>
            </w:r>
          </w:p>
          <w:p w14:paraId="28835C2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27450FD"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Observable - Observeur</w:t>
            </w:r>
          </w:p>
          <w:p w14:paraId="5353D28D"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PropertyChange à clarifier pour Swing</w:t>
            </w:r>
          </w:p>
        </w:tc>
      </w:tr>
      <w:tr w:rsidR="00BF780E" w:rsidRPr="00BF780E" w14:paraId="22D1B45C"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DD3F05F"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B95B1B" w14:textId="77777777" w:rsidR="00BF780E" w:rsidRPr="00033F88" w:rsidRDefault="00BF780E" w:rsidP="00BF780E">
            <w:pPr>
              <w:spacing w:after="0" w:line="240" w:lineRule="auto"/>
              <w:rPr>
                <w:rFonts w:eastAsia="Times New Roman" w:cs="Times New Roman"/>
                <w:lang w:eastAsia="fr-FR"/>
              </w:rPr>
            </w:pPr>
            <w:r w:rsidRPr="00033F88">
              <w:rPr>
                <w:rFonts w:eastAsia="Times New Roman" w:cs="Times New Roman"/>
                <w:color w:val="000000"/>
                <w:lang w:eastAsia="fr-FR"/>
              </w:rPr>
              <w:t>- Dossier de conception</w:t>
            </w:r>
          </w:p>
          <w:p w14:paraId="4FE8F88B"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Diagramme de séquence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793CF4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C82B38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D2DFD6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85E9368" w14:textId="77777777" w:rsidR="00BF780E" w:rsidRPr="00033F88" w:rsidRDefault="00BF780E" w:rsidP="00BF780E">
            <w:pPr>
              <w:spacing w:after="0" w:line="240" w:lineRule="auto"/>
              <w:jc w:val="center"/>
              <w:rPr>
                <w:rFonts w:cs="Times New Roman"/>
                <w:lang w:eastAsia="fr-FR"/>
              </w:rPr>
            </w:pPr>
            <w:r w:rsidRPr="00033F88">
              <w:rPr>
                <w:rFonts w:cs="Times New Roman"/>
                <w:color w:val="000000"/>
                <w:lang w:eastAsia="fr-FR"/>
              </w:rPr>
              <w:t>Incohérence avec le module DataManager</w:t>
            </w:r>
          </w:p>
          <w:p w14:paraId="0F49F1E6"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Modifications du dossier pour réparer les incohérences</w:t>
            </w:r>
          </w:p>
        </w:tc>
      </w:tr>
      <w:tr w:rsidR="00BF780E" w:rsidRPr="00BF780E" w14:paraId="7E7CAF40"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20102EA"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BD9AE83" w14:textId="77777777" w:rsidR="00BF780E" w:rsidRPr="00033F88" w:rsidRDefault="00BF780E" w:rsidP="00BF780E">
            <w:pPr>
              <w:spacing w:after="0" w:line="240" w:lineRule="auto"/>
              <w:rPr>
                <w:rFonts w:eastAsia="Times New Roman" w:cs="Times New Roman"/>
                <w:lang w:eastAsia="fr-FR"/>
              </w:rPr>
            </w:pPr>
            <w:r w:rsidRPr="00033F88">
              <w:rPr>
                <w:rFonts w:eastAsia="Times New Roman" w:cs="Times New Roman"/>
                <w:color w:val="000000"/>
                <w:lang w:eastAsia="fr-FR"/>
              </w:rPr>
              <w:t>- Rendu dossier de conception</w:t>
            </w:r>
          </w:p>
          <w:p w14:paraId="4908B9D2"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 Début du dévelopement de l’IHMList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ECD8C2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E8665F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503B98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F184B3"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095C18AB"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05C1D7E"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8E42C56"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 Aide développement IHMList</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485B69C"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8BB509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50EB8F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0DAEA52"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Développement Model et connexion des objets pour les événements en provenance du datamanager</w:t>
            </w:r>
          </w:p>
        </w:tc>
      </w:tr>
      <w:tr w:rsidR="00BF780E" w:rsidRPr="00BF780E" w14:paraId="6E06F6C9"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D2B1989"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97F6632" w14:textId="77777777" w:rsidR="00BF780E" w:rsidRPr="00033F88" w:rsidRDefault="00BF780E" w:rsidP="00BF780E">
            <w:pPr>
              <w:spacing w:after="0" w:line="0" w:lineRule="atLeast"/>
              <w:rPr>
                <w:rFonts w:eastAsia="Times New Roman" w:cs="Times New Roman"/>
                <w:lang w:eastAsia="fr-FR"/>
              </w:rPr>
            </w:pPr>
            <w:r w:rsidRPr="00033F88">
              <w:rPr>
                <w:rFonts w:eastAsia="Times New Roman" w:cs="Times New Roman"/>
                <w:color w:val="000000"/>
                <w:lang w:eastAsia="fr-FR"/>
              </w:rPr>
              <w:t xml:space="preserve">- Aide développement IHMList </w:t>
            </w:r>
            <w:r w:rsidRPr="00033F88">
              <w:rPr>
                <w:rFonts w:eastAsia="Times New Roman" w:cs="Times New Roman"/>
                <w:lang w:eastAsia="fr-FR"/>
              </w:rPr>
              <w:br/>
            </w:r>
            <w:r w:rsidRPr="00033F88">
              <w:rPr>
                <w:rFonts w:eastAsia="Times New Roman" w:cs="Times New Roman"/>
                <w:color w:val="000000"/>
                <w:lang w:eastAsia="fr-FR"/>
              </w:rPr>
              <w:t>- Compréhension des PropertyManager et des Observables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7808CA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9A1434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A9FD03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004AA53"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177C5163"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C36658C"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DE26E51" w14:textId="77777777" w:rsidR="00BF780E" w:rsidRPr="00033F88" w:rsidRDefault="00BF780E" w:rsidP="00BF780E">
            <w:pPr>
              <w:spacing w:after="0" w:line="240" w:lineRule="auto"/>
              <w:rPr>
                <w:rFonts w:eastAsia="Times New Roman" w:cs="Times New Roman"/>
                <w:lang w:eastAsia="fr-FR"/>
              </w:rPr>
            </w:pPr>
            <w:r w:rsidRPr="00033F88">
              <w:rPr>
                <w:rFonts w:eastAsia="Times New Roman" w:cs="Times New Roman"/>
                <w:color w:val="000000"/>
                <w:lang w:eastAsia="fr-FR"/>
              </w:rPr>
              <w:t>- Rédaction déroulement du projet dans PMP</w:t>
            </w:r>
          </w:p>
          <w:p w14:paraId="22AF1E0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 Finalisation et intégration interne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3209FAE" w14:textId="77777777" w:rsidR="00BF780E" w:rsidRPr="00033F88" w:rsidRDefault="00BF780E" w:rsidP="00BF780E">
            <w:pPr>
              <w:spacing w:after="0" w:line="240" w:lineRule="auto"/>
              <w:jc w:val="center"/>
              <w:rPr>
                <w:rFonts w:cs="Times New Roman"/>
                <w:lang w:val="en-GB" w:eastAsia="fr-FR"/>
              </w:rPr>
            </w:pPr>
            <w:r w:rsidRPr="00033F88">
              <w:rPr>
                <w:rFonts w:cs="Times New Roman"/>
                <w:color w:val="000000"/>
                <w:lang w:val="en-GB" w:eastAsia="fr-FR"/>
              </w:rPr>
              <w:t>1h</w:t>
            </w:r>
          </w:p>
          <w:p w14:paraId="059AB094" w14:textId="77777777" w:rsidR="00BF780E" w:rsidRPr="00033F88" w:rsidRDefault="00BF780E" w:rsidP="00BF780E">
            <w:pPr>
              <w:spacing w:after="240" w:line="240" w:lineRule="auto"/>
              <w:rPr>
                <w:rFonts w:eastAsia="Times New Roman" w:cs="Times New Roman"/>
                <w:lang w:val="en-GB" w:eastAsia="fr-FR"/>
              </w:rPr>
            </w:pPr>
          </w:p>
          <w:p w14:paraId="1A74D37E"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EE24552" w14:textId="77777777" w:rsidR="00BF780E" w:rsidRPr="00033F88" w:rsidRDefault="00BF780E" w:rsidP="00BF780E">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98A0547" w14:textId="77777777" w:rsidR="00BF780E" w:rsidRPr="00033F88" w:rsidRDefault="00BF780E" w:rsidP="00BF780E">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EF927E4"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322A3CB9"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74B0A99"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4E25BEF" w14:textId="77777777" w:rsidR="00BF780E" w:rsidRPr="00033F88" w:rsidRDefault="00BF780E" w:rsidP="00BF780E">
            <w:pPr>
              <w:spacing w:after="0" w:line="0" w:lineRule="atLeast"/>
              <w:jc w:val="center"/>
              <w:rPr>
                <w:rFonts w:cs="Times New Roman"/>
                <w:lang w:eastAsia="fr-FR"/>
              </w:rPr>
            </w:pPr>
            <w:r w:rsidRPr="00033F88">
              <w:rPr>
                <w:rFonts w:cs="Times New Roman"/>
                <w:color w:val="000000"/>
                <w:lang w:eastAsia="fr-FR"/>
              </w:rPr>
              <w:t>Intégration externe avec le data (Partie Liste des joueurs : abonnement à Data pour affichage dynamique des joueurs)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AEDBD2F"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D7F9A5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3514649"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0024552"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Intégration très bien passée</w:t>
            </w:r>
          </w:p>
        </w:tc>
      </w:tr>
      <w:tr w:rsidR="00BF780E" w:rsidRPr="00BF780E" w14:paraId="41C12162"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9684832"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shd w:val="clear" w:color="auto" w:fill="E6EED5"/>
                <w:lang w:val="en-GB" w:eastAsia="fr-FR"/>
              </w:rPr>
              <w:t>04/12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0A6687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B02E0A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870E8FD"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EA723F3"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D1B0CA6"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4A607C10" w14:textId="77777777" w:rsidTr="00BF780E">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92A87CA"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lang w:val="en-GB" w:eastAsia="fr-FR"/>
              </w:rPr>
              <w:lastRenderedPageBreak/>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FA82C6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Intégration/Dossier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1BBFAA1"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38AC775"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E12AC97"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D741BEF" w14:textId="77777777" w:rsidR="00BF780E" w:rsidRPr="00033F88" w:rsidRDefault="00BF780E" w:rsidP="00BF780E">
            <w:pPr>
              <w:spacing w:after="0" w:line="240" w:lineRule="auto"/>
              <w:rPr>
                <w:rFonts w:eastAsia="Times New Roman" w:cs="Times New Roman"/>
                <w:lang w:val="en-GB" w:eastAsia="fr-FR"/>
              </w:rPr>
            </w:pPr>
          </w:p>
        </w:tc>
      </w:tr>
      <w:tr w:rsidR="00BF780E" w:rsidRPr="00BF780E" w14:paraId="30FEF322" w14:textId="77777777" w:rsidTr="00BF780E">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2843C4A" w14:textId="77777777" w:rsidR="00BF780E" w:rsidRPr="00033F88" w:rsidRDefault="00BF780E" w:rsidP="00BF780E">
            <w:pPr>
              <w:spacing w:after="0" w:line="0" w:lineRule="atLeast"/>
              <w:jc w:val="center"/>
              <w:rPr>
                <w:rFonts w:cs="Times New Roman"/>
                <w:lang w:val="en-GB" w:eastAsia="fr-FR"/>
              </w:rPr>
            </w:pPr>
            <w:r w:rsidRPr="00033F88">
              <w:rPr>
                <w:rFonts w:cs="Times New Roman"/>
                <w:b/>
                <w:bCs/>
                <w:color w:val="000000"/>
                <w:shd w:val="clear" w:color="auto" w:fill="E6EED5"/>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609D1D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Tests+ Dossier réalisation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1C4727C"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868D42A"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8A03648" w14:textId="77777777" w:rsidR="00BF780E" w:rsidRPr="00033F88" w:rsidRDefault="00BF780E" w:rsidP="00BF780E">
            <w:pPr>
              <w:spacing w:after="0" w:line="0" w:lineRule="atLeast"/>
              <w:jc w:val="center"/>
              <w:rPr>
                <w:rFonts w:cs="Times New Roman"/>
                <w:lang w:val="en-GB" w:eastAsia="fr-FR"/>
              </w:rPr>
            </w:pPr>
            <w:r w:rsidRPr="00033F88">
              <w:rPr>
                <w:rFonts w:cs="Times New Roman"/>
                <w:color w:val="000000"/>
                <w:shd w:val="clear" w:color="auto" w:fill="E6EED5"/>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54F5F11" w14:textId="77777777" w:rsidR="00BF780E" w:rsidRPr="00033F88" w:rsidRDefault="00BF780E" w:rsidP="00BF780E">
            <w:pPr>
              <w:spacing w:after="0" w:line="240" w:lineRule="auto"/>
              <w:rPr>
                <w:rFonts w:eastAsia="Times New Roman" w:cs="Times New Roman"/>
                <w:lang w:val="en-GB" w:eastAsia="fr-FR"/>
              </w:rPr>
            </w:pPr>
          </w:p>
        </w:tc>
      </w:tr>
    </w:tbl>
    <w:p w14:paraId="3FC21EAB" w14:textId="77777777" w:rsidR="001C7C2F" w:rsidRPr="001C7C2F" w:rsidRDefault="001C7C2F" w:rsidP="001C7C2F"/>
    <w:p w14:paraId="151F4C42" w14:textId="77777777" w:rsidR="00FE4BC0" w:rsidRDefault="00E03344" w:rsidP="00FE4BC0">
      <w:pPr>
        <w:pStyle w:val="Titre3"/>
      </w:pPr>
      <w:bookmarkStart w:id="53" w:name="_Toc219225499"/>
      <w:r>
        <w:t>Marc ROSSI</w:t>
      </w:r>
      <w:r w:rsidR="00FE4BC0">
        <w:t>: Chef qualité</w:t>
      </w:r>
      <w:bookmarkEnd w:id="53"/>
    </w:p>
    <w:p w14:paraId="6CBD340D" w14:textId="77777777" w:rsidR="007F4E56" w:rsidRPr="007F4E56" w:rsidRDefault="007F4E56" w:rsidP="007F4E56">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96"/>
        <w:gridCol w:w="3070"/>
        <w:gridCol w:w="1073"/>
        <w:gridCol w:w="941"/>
        <w:gridCol w:w="857"/>
        <w:gridCol w:w="2175"/>
      </w:tblGrid>
      <w:tr w:rsidR="007F4E56" w:rsidRPr="007F4E56" w14:paraId="6638BF86" w14:textId="77777777" w:rsidTr="007F4E56">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182B9C7"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F1DE639"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9161E3B"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0928B49"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0F63ECB"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1D3D253"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Remarques</w:t>
            </w:r>
          </w:p>
        </w:tc>
      </w:tr>
      <w:tr w:rsidR="007F4E56" w:rsidRPr="007F4E56" w14:paraId="5B3ED15C"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A185DCF"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3D397C8"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Découverte Cahier des charges</w:t>
            </w:r>
            <w:r w:rsidRPr="00033F88">
              <w:rPr>
                <w:rFonts w:eastAsia="Times New Roman" w:cs="Times New Roman"/>
                <w:lang w:eastAsia="fr-FR"/>
              </w:rPr>
              <w:br/>
            </w:r>
            <w:r w:rsidRPr="00033F88">
              <w:rPr>
                <w:rFonts w:eastAsia="Times New Roman" w:cs="Times New Roman"/>
                <w:color w:val="000000"/>
                <w:lang w:eastAsia="fr-FR"/>
              </w:rPr>
              <w:t>- Première Etude Conception</w:t>
            </w:r>
            <w:r w:rsidRPr="00033F88">
              <w:rPr>
                <w:rFonts w:eastAsia="Times New Roman" w:cs="Times New Roman"/>
                <w:lang w:eastAsia="fr-FR"/>
              </w:rPr>
              <w:br/>
            </w:r>
            <w:r w:rsidRPr="00033F88">
              <w:rPr>
                <w:rFonts w:eastAsia="Times New Roman" w:cs="Times New Roman"/>
                <w:color w:val="000000"/>
                <w:lang w:eastAsia="fr-FR"/>
              </w:rPr>
              <w:t>- Diagramme séquences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772955E"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31D91C74" w14:textId="77777777" w:rsidR="007F4E56" w:rsidRPr="00033F88" w:rsidRDefault="007F4E56" w:rsidP="007F4E56">
            <w:pPr>
              <w:spacing w:after="0" w:line="240" w:lineRule="auto"/>
              <w:rPr>
                <w:rFonts w:eastAsia="Times New Roman" w:cs="Times New Roman"/>
                <w:lang w:val="en-GB" w:eastAsia="fr-FR"/>
              </w:rPr>
            </w:pPr>
          </w:p>
          <w:p w14:paraId="712557CB"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40A5F5CA" w14:textId="77777777" w:rsidR="007F4E56" w:rsidRPr="00033F88" w:rsidRDefault="007F4E56" w:rsidP="007F4E56">
            <w:pPr>
              <w:spacing w:after="0" w:line="240" w:lineRule="auto"/>
              <w:rPr>
                <w:rFonts w:eastAsia="Times New Roman" w:cs="Times New Roman"/>
                <w:lang w:val="en-GB" w:eastAsia="fr-FR"/>
              </w:rPr>
            </w:pPr>
          </w:p>
          <w:p w14:paraId="39D327B7"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4A76F72"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566B4BB1" w14:textId="77777777" w:rsidR="007F4E56" w:rsidRPr="00033F88" w:rsidRDefault="007F4E56" w:rsidP="007F4E56">
            <w:pPr>
              <w:spacing w:after="0" w:line="240" w:lineRule="auto"/>
              <w:rPr>
                <w:rFonts w:eastAsia="Times New Roman" w:cs="Times New Roman"/>
                <w:lang w:val="en-GB" w:eastAsia="fr-FR"/>
              </w:rPr>
            </w:pPr>
          </w:p>
          <w:p w14:paraId="6D43B910"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5A1F8D00" w14:textId="77777777" w:rsidR="007F4E56" w:rsidRPr="00033F88" w:rsidRDefault="007F4E56" w:rsidP="007F4E56">
            <w:pPr>
              <w:spacing w:after="0" w:line="240" w:lineRule="auto"/>
              <w:rPr>
                <w:rFonts w:eastAsia="Times New Roman" w:cs="Times New Roman"/>
                <w:lang w:val="en-GB" w:eastAsia="fr-FR"/>
              </w:rPr>
            </w:pPr>
          </w:p>
          <w:p w14:paraId="0771325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CA3DD77"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5573CCC3" w14:textId="77777777" w:rsidR="007F4E56" w:rsidRPr="00033F88" w:rsidRDefault="007F4E56" w:rsidP="007F4E56">
            <w:pPr>
              <w:spacing w:after="0" w:line="240" w:lineRule="auto"/>
              <w:rPr>
                <w:rFonts w:eastAsia="Times New Roman" w:cs="Times New Roman"/>
                <w:lang w:val="en-GB" w:eastAsia="fr-FR"/>
              </w:rPr>
            </w:pPr>
          </w:p>
          <w:p w14:paraId="568326F6"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007A8835" w14:textId="77777777" w:rsidR="007F4E56" w:rsidRPr="00033F88" w:rsidRDefault="007F4E56" w:rsidP="007F4E56">
            <w:pPr>
              <w:spacing w:after="0" w:line="240" w:lineRule="auto"/>
              <w:rPr>
                <w:rFonts w:eastAsia="Times New Roman" w:cs="Times New Roman"/>
                <w:lang w:val="en-GB" w:eastAsia="fr-FR"/>
              </w:rPr>
            </w:pPr>
          </w:p>
          <w:p w14:paraId="77C80EC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0EAD01D"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569741F1" w14:textId="77777777" w:rsidTr="007F4E56">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3F294AF"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C3EC461"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Réunion Qualité : Rédaction des conventions collectives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F00B007"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86DE0E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A58AD3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6FB0262"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4B93AEA4"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3C99A50"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831A7C8"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Mise en place de l’arborescence du svn</w:t>
            </w:r>
            <w:r w:rsidRPr="00033F88">
              <w:rPr>
                <w:rFonts w:eastAsia="Times New Roman" w:cs="Times New Roman"/>
                <w:lang w:eastAsia="fr-FR"/>
              </w:rPr>
              <w:br/>
            </w:r>
            <w:r w:rsidRPr="00033F88">
              <w:rPr>
                <w:rFonts w:eastAsia="Times New Roman" w:cs="Times New Roman"/>
                <w:color w:val="000000"/>
                <w:lang w:eastAsia="fr-FR"/>
              </w:rPr>
              <w:t>- Tutoriel vidéo concernant subversion dans NetBeans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3FE90C0"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1h</w:t>
            </w:r>
          </w:p>
          <w:p w14:paraId="68040192" w14:textId="77777777" w:rsidR="007F4E56" w:rsidRPr="00033F88" w:rsidRDefault="007F4E56" w:rsidP="007F4E56">
            <w:pPr>
              <w:spacing w:after="0" w:line="240" w:lineRule="auto"/>
              <w:rPr>
                <w:rFonts w:eastAsia="Times New Roman" w:cs="Times New Roman"/>
                <w:lang w:val="en-GB" w:eastAsia="fr-FR"/>
              </w:rPr>
            </w:pPr>
          </w:p>
          <w:p w14:paraId="7CBD267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F7A6B30"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30min</w:t>
            </w:r>
          </w:p>
          <w:p w14:paraId="166F124B" w14:textId="77777777" w:rsidR="007F4E56" w:rsidRPr="00033F88" w:rsidRDefault="007F4E56" w:rsidP="007F4E56">
            <w:pPr>
              <w:spacing w:after="0" w:line="240" w:lineRule="auto"/>
              <w:rPr>
                <w:rFonts w:eastAsia="Times New Roman" w:cs="Times New Roman"/>
                <w:lang w:val="en-GB" w:eastAsia="fr-FR"/>
              </w:rPr>
            </w:pPr>
          </w:p>
          <w:p w14:paraId="3E1D727B"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0ABDAB1C"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2959FD28" w14:textId="77777777" w:rsidR="007F4E56" w:rsidRPr="00033F88" w:rsidRDefault="007F4E56" w:rsidP="007F4E56">
            <w:pPr>
              <w:spacing w:after="0" w:line="240" w:lineRule="auto"/>
              <w:rPr>
                <w:rFonts w:eastAsia="Times New Roman" w:cs="Times New Roman"/>
                <w:lang w:val="en-GB" w:eastAsia="fr-FR"/>
              </w:rPr>
            </w:pPr>
          </w:p>
          <w:p w14:paraId="7C51B2E8"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65496424"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5A45A9E7" w14:textId="77777777" w:rsidTr="007F4E56">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B9FA330"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64471EF"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Tutoriels sur Java Swing</w:t>
            </w:r>
            <w:r w:rsidRPr="00033F88">
              <w:rPr>
                <w:rFonts w:eastAsia="Times New Roman" w:cs="Times New Roman"/>
                <w:lang w:eastAsia="fr-FR"/>
              </w:rPr>
              <w:br/>
            </w:r>
            <w:r w:rsidRPr="00033F88">
              <w:rPr>
                <w:rFonts w:eastAsia="Times New Roman" w:cs="Times New Roman"/>
                <w:color w:val="000000"/>
                <w:lang w:eastAsia="fr-FR"/>
              </w:rPr>
              <w:t>- Développement de la fenetre de login</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AD39D49"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2345F3F4" w14:textId="77777777" w:rsidR="007F4E56" w:rsidRPr="00033F88" w:rsidRDefault="007F4E56" w:rsidP="007F4E56">
            <w:pPr>
              <w:spacing w:after="0" w:line="240" w:lineRule="auto"/>
              <w:rPr>
                <w:rFonts w:eastAsia="Times New Roman" w:cs="Times New Roman"/>
                <w:lang w:val="en-GB" w:eastAsia="fr-FR"/>
              </w:rPr>
            </w:pPr>
          </w:p>
          <w:p w14:paraId="4DACA9F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74021A49"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0FB75863" w14:textId="77777777" w:rsidR="007F4E56" w:rsidRPr="00033F88" w:rsidRDefault="007F4E56" w:rsidP="007F4E56">
            <w:pPr>
              <w:spacing w:after="0" w:line="240" w:lineRule="auto"/>
              <w:rPr>
                <w:rFonts w:eastAsia="Times New Roman" w:cs="Times New Roman"/>
                <w:lang w:val="en-GB" w:eastAsia="fr-FR"/>
              </w:rPr>
            </w:pPr>
          </w:p>
          <w:p w14:paraId="07C676CE"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3C87016"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0h</w:t>
            </w:r>
          </w:p>
          <w:p w14:paraId="1B80DF20" w14:textId="77777777" w:rsidR="007F4E56" w:rsidRPr="00033F88" w:rsidRDefault="007F4E56" w:rsidP="007F4E56">
            <w:pPr>
              <w:spacing w:after="0" w:line="240" w:lineRule="auto"/>
              <w:rPr>
                <w:rFonts w:eastAsia="Times New Roman" w:cs="Times New Roman"/>
                <w:lang w:val="en-GB" w:eastAsia="fr-FR"/>
              </w:rPr>
            </w:pPr>
          </w:p>
          <w:p w14:paraId="39FC8E04"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8E0FC8E"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lang w:eastAsia="fr-FR"/>
              </w:rPr>
              <w:br/>
            </w:r>
            <w:r w:rsidRPr="00033F88">
              <w:rPr>
                <w:rFonts w:eastAsia="Times New Roman" w:cs="Times New Roman"/>
                <w:color w:val="000000"/>
                <w:lang w:eastAsia="fr-FR"/>
              </w:rPr>
              <w:t>finir la méthode de connexion (attente du groupe Création profil)</w:t>
            </w:r>
          </w:p>
        </w:tc>
      </w:tr>
      <w:tr w:rsidR="007F4E56" w:rsidRPr="007F4E56" w14:paraId="175E050F"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D93E659"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DF8BF98" w14:textId="77777777" w:rsidR="007F4E56" w:rsidRPr="00033F88" w:rsidRDefault="007F4E56" w:rsidP="007F4E56">
            <w:pPr>
              <w:spacing w:after="0" w:line="0" w:lineRule="atLeast"/>
              <w:rPr>
                <w:rFonts w:eastAsia="Times New Roman" w:cs="Times New Roman"/>
                <w:lang w:val="en-GB" w:eastAsia="fr-FR"/>
              </w:rPr>
            </w:pPr>
            <w:r w:rsidRPr="00033F88">
              <w:rPr>
                <w:rFonts w:eastAsia="Times New Roman" w:cs="Times New Roman"/>
                <w:color w:val="000000"/>
                <w:lang w:val="en-GB" w:eastAsia="fr-FR"/>
              </w:rPr>
              <w:t>- Analyse des risques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ADB0D32"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096356B"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D8C2642"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4A48A64"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5A2CF56F"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CF4C50D"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5384AD5"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Dossier conception global (Intégration de la partie IHM connexion, et de la partie Gestion de données)</w:t>
            </w:r>
            <w:r w:rsidRPr="00033F88">
              <w:rPr>
                <w:rFonts w:eastAsia="Times New Roman" w:cs="Times New Roman"/>
                <w:lang w:eastAsia="fr-FR"/>
              </w:rPr>
              <w:br/>
            </w:r>
            <w:r w:rsidRPr="00033F88">
              <w:rPr>
                <w:rFonts w:eastAsia="Times New Roman" w:cs="Times New Roman"/>
                <w:color w:val="000000"/>
                <w:lang w:eastAsia="fr-FR"/>
              </w:rPr>
              <w:t>- Relecture du dossier entier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B9B8F50" w14:textId="77777777" w:rsidR="007F4E56" w:rsidRPr="00033F88" w:rsidRDefault="007F4E56" w:rsidP="007F4E56">
            <w:pPr>
              <w:spacing w:after="240" w:line="240" w:lineRule="auto"/>
              <w:rPr>
                <w:rFonts w:eastAsia="Times New Roman" w:cs="Times New Roman"/>
                <w:lang w:eastAsia="fr-FR"/>
              </w:rPr>
            </w:pPr>
          </w:p>
          <w:p w14:paraId="19D5EA46"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E893CCC" w14:textId="77777777" w:rsidR="007F4E56" w:rsidRPr="00033F88" w:rsidRDefault="007F4E56" w:rsidP="007F4E56">
            <w:pPr>
              <w:spacing w:after="240" w:line="240" w:lineRule="auto"/>
              <w:rPr>
                <w:rFonts w:eastAsia="Times New Roman" w:cs="Times New Roman"/>
                <w:lang w:val="en-GB" w:eastAsia="fr-FR"/>
              </w:rPr>
            </w:pPr>
          </w:p>
          <w:p w14:paraId="31EE2EE2"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989669A" w14:textId="77777777" w:rsidR="007F4E56" w:rsidRPr="00033F88" w:rsidRDefault="007F4E56" w:rsidP="007F4E56">
            <w:pPr>
              <w:spacing w:after="240" w:line="240" w:lineRule="auto"/>
              <w:rPr>
                <w:rFonts w:eastAsia="Times New Roman" w:cs="Times New Roman"/>
                <w:lang w:val="en-GB" w:eastAsia="fr-FR"/>
              </w:rPr>
            </w:pPr>
          </w:p>
          <w:p w14:paraId="4731D4E5"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DC142CF"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55CD1315"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9D0954B"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VACANCES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1FC1C4A"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FD605A4"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0A35EB6"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67548CF" w14:textId="77777777" w:rsidR="007F4E56" w:rsidRPr="00033F88" w:rsidRDefault="007F4E56" w:rsidP="007F4E56">
            <w:pPr>
              <w:spacing w:after="0" w:line="240" w:lineRule="auto"/>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C76D4C3"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3E1B9935"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761E917"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237F6BD"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b/>
                <w:bCs/>
                <w:color w:val="000000"/>
                <w:lang w:eastAsia="fr-FR"/>
              </w:rPr>
              <w:t xml:space="preserve">- </w:t>
            </w:r>
            <w:r w:rsidRPr="00033F88">
              <w:rPr>
                <w:rFonts w:eastAsia="Times New Roman" w:cs="Times New Roman"/>
                <w:color w:val="000000"/>
                <w:lang w:eastAsia="fr-FR"/>
              </w:rPr>
              <w:t>Fin du développement de la fenêtre de connexion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801934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F7B730A"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DF930A7"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BCC77C6"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080B22F1"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3D15B86"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1B0F247"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Recherches sur les tests d’interface</w:t>
            </w:r>
            <w:r w:rsidRPr="00033F88">
              <w:rPr>
                <w:rFonts w:eastAsia="Times New Roman" w:cs="Times New Roman"/>
                <w:lang w:eastAsia="fr-FR"/>
              </w:rPr>
              <w:br/>
            </w:r>
            <w:r w:rsidRPr="00033F88">
              <w:rPr>
                <w:rFonts w:eastAsia="Times New Roman" w:cs="Times New Roman"/>
                <w:color w:val="000000"/>
                <w:lang w:eastAsia="fr-FR"/>
              </w:rPr>
              <w:t>- Choix de UISpec4J</w:t>
            </w:r>
            <w:r w:rsidRPr="00033F88">
              <w:rPr>
                <w:rFonts w:eastAsia="Times New Roman" w:cs="Times New Roman"/>
                <w:lang w:eastAsia="fr-FR"/>
              </w:rPr>
              <w:br/>
            </w:r>
            <w:r w:rsidRPr="00033F88">
              <w:rPr>
                <w:rFonts w:eastAsia="Times New Roman" w:cs="Times New Roman"/>
                <w:color w:val="000000"/>
                <w:lang w:eastAsia="fr-FR"/>
              </w:rPr>
              <w:t>- Début de l’implémentation des tests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C4B7C64"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7h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46EFBFB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69A18C8"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10B599EF" w14:textId="77777777" w:rsidR="007F4E56" w:rsidRPr="00033F88" w:rsidRDefault="007F4E56" w:rsidP="007F4E56">
            <w:pPr>
              <w:spacing w:after="0" w:line="0" w:lineRule="atLeast"/>
              <w:rPr>
                <w:rFonts w:eastAsia="Times New Roman" w:cs="Times New Roman"/>
                <w:lang w:val="en-GB" w:eastAsia="fr-FR"/>
              </w:rPr>
            </w:pP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1DF213F"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2DEECC6C"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E481BBE"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F5D1799"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Implémentation de IhmListGames (fenêtre de liste des parties en cours/terminées)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15F1EAD"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928A15F"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6C3A12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A099D93" w14:textId="77777777" w:rsidR="007F4E56" w:rsidRPr="00033F88" w:rsidRDefault="007F4E56" w:rsidP="007F4E56">
            <w:pPr>
              <w:spacing w:after="0" w:line="0" w:lineRule="atLeast"/>
              <w:jc w:val="center"/>
              <w:rPr>
                <w:rFonts w:cs="Times New Roman"/>
                <w:lang w:eastAsia="fr-FR"/>
              </w:rPr>
            </w:pPr>
            <w:r w:rsidRPr="00033F88">
              <w:rPr>
                <w:rFonts w:cs="Times New Roman"/>
                <w:color w:val="000000"/>
                <w:lang w:eastAsia="fr-FR"/>
              </w:rPr>
              <w:t>TODO : actualisation de la liste grace à IhmList</w:t>
            </w:r>
          </w:p>
        </w:tc>
      </w:tr>
      <w:tr w:rsidR="007F4E56" w:rsidRPr="007F4E56" w14:paraId="3373AF19"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D2511AB"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27/11</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52239D12"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Implémentation des tests de IhmListGames</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B4D8E1C"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951A875"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3CB853A4"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066D8AD5"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2A7C5161"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81121E1"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lastRenderedPageBreak/>
              <w:t>4/12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44D9FBC"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Javadoc</w:t>
            </w:r>
            <w:r w:rsidRPr="00033F88">
              <w:rPr>
                <w:rFonts w:eastAsia="Times New Roman" w:cs="Times New Roman"/>
                <w:lang w:eastAsia="fr-FR"/>
              </w:rPr>
              <w:br/>
            </w:r>
            <w:r w:rsidRPr="00033F88">
              <w:rPr>
                <w:rFonts w:eastAsia="Times New Roman" w:cs="Times New Roman"/>
                <w:color w:val="000000"/>
                <w:lang w:eastAsia="fr-FR"/>
              </w:rPr>
              <w:t>- Manuel d’utilisateur</w:t>
            </w:r>
            <w:r w:rsidRPr="00033F88">
              <w:rPr>
                <w:rFonts w:eastAsia="Times New Roman" w:cs="Times New Roman"/>
                <w:lang w:eastAsia="fr-FR"/>
              </w:rPr>
              <w:br/>
            </w:r>
            <w:r w:rsidRPr="00033F88">
              <w:rPr>
                <w:rFonts w:eastAsia="Times New Roman" w:cs="Times New Roman"/>
                <w:color w:val="000000"/>
                <w:lang w:eastAsia="fr-FR"/>
              </w:rPr>
              <w:t>- Intégration (Connexion et affichage de la liste des joueurs)</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0F5D7D2"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8h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2657C0A"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A546313"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269A8C5"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xml:space="preserve">- Faire les tests d’intégration </w:t>
            </w:r>
            <w:r w:rsidRPr="00033F88">
              <w:rPr>
                <w:rFonts w:eastAsia="Times New Roman" w:cs="Times New Roman"/>
                <w:lang w:eastAsia="fr-FR"/>
              </w:rPr>
              <w:br/>
            </w:r>
            <w:r w:rsidRPr="00033F88">
              <w:rPr>
                <w:rFonts w:eastAsia="Times New Roman" w:cs="Times New Roman"/>
                <w:color w:val="000000"/>
                <w:lang w:eastAsia="fr-FR"/>
              </w:rPr>
              <w:t>- Intégrer IHM Grille</w:t>
            </w:r>
          </w:p>
        </w:tc>
      </w:tr>
      <w:tr w:rsidR="007F4E56" w:rsidRPr="007F4E56" w14:paraId="41F1148F" w14:textId="77777777" w:rsidTr="007F4E56">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7E4AB879"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39400AE" w14:textId="77777777" w:rsidR="007F4E56" w:rsidRPr="00033F88" w:rsidRDefault="007F4E56" w:rsidP="007F4E56">
            <w:pPr>
              <w:spacing w:after="0" w:line="0" w:lineRule="atLeast"/>
              <w:rPr>
                <w:rFonts w:eastAsia="Times New Roman" w:cs="Times New Roman"/>
                <w:lang w:eastAsia="fr-FR"/>
              </w:rPr>
            </w:pPr>
            <w:r w:rsidRPr="00033F88">
              <w:rPr>
                <w:rFonts w:eastAsia="Times New Roman" w:cs="Times New Roman"/>
                <w:color w:val="000000"/>
                <w:lang w:eastAsia="fr-FR"/>
              </w:rPr>
              <w:t>- Manuel utilisateur</w:t>
            </w:r>
            <w:r w:rsidRPr="00033F88">
              <w:rPr>
                <w:rFonts w:eastAsia="Times New Roman" w:cs="Times New Roman"/>
                <w:lang w:eastAsia="fr-FR"/>
              </w:rPr>
              <w:br/>
            </w:r>
            <w:r w:rsidRPr="00033F88">
              <w:rPr>
                <w:rFonts w:eastAsia="Times New Roman" w:cs="Times New Roman"/>
                <w:color w:val="000000"/>
                <w:lang w:eastAsia="fr-FR"/>
              </w:rPr>
              <w:t>- Rédaction des tests d’intégration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2FEADD77"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6h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03EF84B"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6AC83BD2"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105" w:type="dxa"/>
              <w:left w:w="105" w:type="dxa"/>
              <w:bottom w:w="105" w:type="dxa"/>
              <w:right w:w="105" w:type="dxa"/>
            </w:tcMar>
            <w:hideMark/>
          </w:tcPr>
          <w:p w14:paraId="1EABDAAE" w14:textId="77777777" w:rsidR="007F4E56" w:rsidRPr="00033F88" w:rsidRDefault="007F4E56" w:rsidP="007F4E56">
            <w:pPr>
              <w:spacing w:after="0" w:line="240" w:lineRule="auto"/>
              <w:rPr>
                <w:rFonts w:eastAsia="Times New Roman" w:cs="Times New Roman"/>
                <w:lang w:val="en-GB" w:eastAsia="fr-FR"/>
              </w:rPr>
            </w:pPr>
          </w:p>
        </w:tc>
      </w:tr>
      <w:tr w:rsidR="007F4E56" w:rsidRPr="007F4E56" w14:paraId="20E7600D" w14:textId="77777777" w:rsidTr="007F4E56">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8AE9980" w14:textId="77777777" w:rsidR="007F4E56" w:rsidRPr="00033F88" w:rsidRDefault="007F4E56" w:rsidP="007F4E56">
            <w:pPr>
              <w:spacing w:after="0" w:line="0" w:lineRule="atLeast"/>
              <w:jc w:val="center"/>
              <w:rPr>
                <w:rFonts w:cs="Times New Roman"/>
                <w:lang w:val="en-GB" w:eastAsia="fr-FR"/>
              </w:rPr>
            </w:pPr>
            <w:r w:rsidRPr="00033F88">
              <w:rPr>
                <w:rFonts w:cs="Times New Roman"/>
                <w:b/>
                <w:bCs/>
                <w:color w:val="000000"/>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D439E63" w14:textId="77777777" w:rsidR="007F4E56" w:rsidRPr="00033F88" w:rsidRDefault="007F4E56" w:rsidP="007F4E56">
            <w:pPr>
              <w:spacing w:after="0" w:line="0" w:lineRule="atLeast"/>
              <w:rPr>
                <w:rFonts w:eastAsia="Times New Roman" w:cs="Times New Roman"/>
                <w:lang w:val="en-GB" w:eastAsia="fr-FR"/>
              </w:rPr>
            </w:pPr>
            <w:r w:rsidRPr="00033F88">
              <w:rPr>
                <w:rFonts w:eastAsia="Times New Roman" w:cs="Times New Roman"/>
                <w:color w:val="000000"/>
                <w:lang w:val="en-GB" w:eastAsia="fr-FR"/>
              </w:rPr>
              <w:t>- Tests d’intégration</w:t>
            </w:r>
            <w:r w:rsidRPr="00033F88">
              <w:rPr>
                <w:rFonts w:eastAsia="Times New Roman" w:cs="Times New Roman"/>
                <w:lang w:val="en-GB" w:eastAsia="fr-FR"/>
              </w:rPr>
              <w:br/>
            </w:r>
            <w:r w:rsidRPr="00033F88">
              <w:rPr>
                <w:rFonts w:eastAsia="Times New Roman" w:cs="Times New Roman"/>
                <w:color w:val="000000"/>
                <w:lang w:val="en-GB" w:eastAsia="fr-FR"/>
              </w:rPr>
              <w:t>- Manuel utilisateur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6202277"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5h</w:t>
            </w:r>
          </w:p>
          <w:p w14:paraId="79D71BA6"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C4CA923"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2h</w:t>
            </w:r>
          </w:p>
          <w:p w14:paraId="34018B0B"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A3FEAFB" w14:textId="77777777" w:rsidR="007F4E56" w:rsidRPr="00033F88" w:rsidRDefault="007F4E56" w:rsidP="007F4E56">
            <w:pPr>
              <w:spacing w:after="0" w:line="240" w:lineRule="auto"/>
              <w:jc w:val="center"/>
              <w:rPr>
                <w:rFonts w:cs="Times New Roman"/>
                <w:lang w:val="en-GB" w:eastAsia="fr-FR"/>
              </w:rPr>
            </w:pPr>
            <w:r w:rsidRPr="00033F88">
              <w:rPr>
                <w:rFonts w:cs="Times New Roman"/>
                <w:color w:val="000000"/>
                <w:lang w:val="en-GB" w:eastAsia="fr-FR"/>
              </w:rPr>
              <w:t>3h</w:t>
            </w:r>
          </w:p>
          <w:p w14:paraId="41266BB0" w14:textId="77777777" w:rsidR="007F4E56" w:rsidRPr="00033F88" w:rsidRDefault="007F4E56" w:rsidP="007F4E56">
            <w:pPr>
              <w:spacing w:after="0" w:line="0" w:lineRule="atLeast"/>
              <w:jc w:val="center"/>
              <w:rPr>
                <w:rFonts w:cs="Times New Roman"/>
                <w:lang w:val="en-GB" w:eastAsia="fr-FR"/>
              </w:rPr>
            </w:pPr>
            <w:r w:rsidRPr="00033F88">
              <w:rPr>
                <w:rFonts w:cs="Times New Roman"/>
                <w:color w:val="000000"/>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9FE03DE" w14:textId="77777777" w:rsidR="007F4E56" w:rsidRPr="00033F88" w:rsidRDefault="007F4E56" w:rsidP="007F4E56">
            <w:pPr>
              <w:spacing w:after="0" w:line="240" w:lineRule="auto"/>
              <w:rPr>
                <w:rFonts w:eastAsia="Times New Roman" w:cs="Times New Roman"/>
                <w:lang w:val="en-GB" w:eastAsia="fr-FR"/>
              </w:rPr>
            </w:pPr>
          </w:p>
        </w:tc>
      </w:tr>
    </w:tbl>
    <w:p w14:paraId="675C84B3" w14:textId="77777777" w:rsidR="000074E2" w:rsidRDefault="000074E2" w:rsidP="00C2618B"/>
    <w:p w14:paraId="635BA6C9" w14:textId="77777777" w:rsidR="00C2618B" w:rsidRPr="00C2618B" w:rsidRDefault="000074E2" w:rsidP="00C2618B">
      <w:r>
        <w:br w:type="page"/>
      </w:r>
    </w:p>
    <w:p w14:paraId="4E1A4C1A" w14:textId="77777777" w:rsidR="00F55B66" w:rsidRDefault="00E03344" w:rsidP="00F55B66">
      <w:pPr>
        <w:pStyle w:val="Titre3"/>
      </w:pPr>
      <w:bookmarkStart w:id="54" w:name="_Toc219225500"/>
      <w:r>
        <w:lastRenderedPageBreak/>
        <w:t xml:space="preserve">Rémi CLERMONT </w:t>
      </w:r>
      <w:r w:rsidR="00FE4BC0">
        <w:t>: Responsable d’études</w:t>
      </w:r>
      <w:bookmarkEnd w:id="54"/>
    </w:p>
    <w:p w14:paraId="61E66E8A" w14:textId="77777777" w:rsidR="00B84817" w:rsidRPr="00B84817" w:rsidRDefault="00B84817" w:rsidP="00B84817">
      <w:pPr>
        <w:spacing w:after="0" w:line="240" w:lineRule="auto"/>
        <w:rPr>
          <w:rFonts w:ascii="Times" w:eastAsia="Times New Roman" w:hAnsi="Times" w:cs="Times New Roman"/>
          <w:sz w:val="20"/>
          <w:szCs w:val="20"/>
          <w:lang w:val="en-GB" w:eastAsia="fr-FR"/>
        </w:rPr>
      </w:pPr>
    </w:p>
    <w:p w14:paraId="602B8FF4"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42"/>
        <w:gridCol w:w="2455"/>
        <w:gridCol w:w="1167"/>
        <w:gridCol w:w="1044"/>
        <w:gridCol w:w="923"/>
        <w:gridCol w:w="2581"/>
      </w:tblGrid>
      <w:tr w:rsidR="00957EEF" w:rsidRPr="00957EEF" w14:paraId="5A1A857F" w14:textId="77777777" w:rsidTr="00957EEF">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23E6C18"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Semaine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2FC59023"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Tâche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9376A2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Durée estimée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DEF558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Temps passé</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1B1A25F"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Reste à faire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6AEC723"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Remarques</w:t>
            </w:r>
          </w:p>
        </w:tc>
      </w:tr>
      <w:tr w:rsidR="00957EEF" w:rsidRPr="00957EEF" w14:paraId="407BA9A4" w14:textId="77777777" w:rsidTr="00957EEF">
        <w:trPr>
          <w:trHeight w:val="1065"/>
        </w:trPr>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68035AC"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18/09</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F97EDD6" w14:textId="77777777" w:rsidR="00957EEF" w:rsidRPr="00957EEF" w:rsidRDefault="00957EEF" w:rsidP="00957EEF">
            <w:pPr>
              <w:spacing w:after="0" w:line="240" w:lineRule="auto"/>
              <w:rPr>
                <w:rFonts w:ascii="Times" w:eastAsia="Times New Roman" w:hAnsi="Times" w:cs="Times New Roman"/>
                <w:sz w:val="20"/>
                <w:szCs w:val="20"/>
                <w:lang w:val="en-GB" w:eastAsia="fr-FR"/>
              </w:rPr>
            </w:pPr>
            <w:r w:rsidRPr="00957EEF">
              <w:rPr>
                <w:rFonts w:ascii="Calibri" w:eastAsia="Times New Roman" w:hAnsi="Calibri" w:cs="Times New Roman"/>
                <w:color w:val="000000"/>
                <w:sz w:val="23"/>
                <w:szCs w:val="23"/>
                <w:lang w:val="en-GB" w:eastAsia="fr-FR"/>
              </w:rPr>
              <w:t>- Découverte Cahier des charges</w:t>
            </w:r>
            <w:r w:rsidRPr="00957EEF">
              <w:rPr>
                <w:rFonts w:ascii="Times" w:eastAsia="Times New Roman" w:hAnsi="Times" w:cs="Times New Roman"/>
                <w:sz w:val="20"/>
                <w:szCs w:val="20"/>
                <w:lang w:val="en-GB" w:eastAsia="fr-FR"/>
              </w:rPr>
              <w:br/>
            </w:r>
            <w:r w:rsidRPr="00957EEF">
              <w:rPr>
                <w:rFonts w:ascii="Calibri" w:eastAsia="Times New Roman" w:hAnsi="Calibri" w:cs="Times New Roman"/>
                <w:color w:val="000000"/>
                <w:sz w:val="23"/>
                <w:szCs w:val="23"/>
                <w:lang w:val="en-GB" w:eastAsia="fr-FR"/>
              </w:rPr>
              <w:t>- Première Etude Conception</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28C093A"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114AD1C9"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7E5ECC14"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15C82716"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3A90285F"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76992E3"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834E828"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60BB0A44"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0285B457"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E6414B7"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tc>
      </w:tr>
      <w:tr w:rsidR="00957EEF" w:rsidRPr="00957EEF" w14:paraId="42E41AE7" w14:textId="77777777" w:rsidTr="00957EEF">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327DE6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25/09</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B8C0FDB" w14:textId="77777777" w:rsidR="00957EEF" w:rsidRPr="00957EEF" w:rsidRDefault="00957EEF" w:rsidP="00957EEF">
            <w:pPr>
              <w:spacing w:after="0" w:line="0" w:lineRule="atLeast"/>
              <w:rPr>
                <w:rFonts w:ascii="Times" w:eastAsia="Times New Roman" w:hAnsi="Times" w:cs="Times New Roman"/>
                <w:sz w:val="20"/>
                <w:szCs w:val="20"/>
                <w:lang w:val="en-GB" w:eastAsia="fr-FR"/>
              </w:rPr>
            </w:pPr>
            <w:r w:rsidRPr="00957EEF">
              <w:rPr>
                <w:rFonts w:ascii="Calibri" w:eastAsia="Times New Roman" w:hAnsi="Calibri" w:cs="Times New Roman"/>
                <w:color w:val="000000"/>
                <w:sz w:val="23"/>
                <w:szCs w:val="23"/>
                <w:lang w:val="en-GB" w:eastAsia="fr-FR"/>
              </w:rPr>
              <w:t>- Découverte de Modelio</w:t>
            </w:r>
            <w:r w:rsidRPr="00957EEF">
              <w:rPr>
                <w:rFonts w:ascii="Times" w:eastAsia="Times New Roman" w:hAnsi="Times" w:cs="Times New Roman"/>
                <w:sz w:val="20"/>
                <w:szCs w:val="20"/>
                <w:lang w:val="en-GB" w:eastAsia="fr-FR"/>
              </w:rPr>
              <w:br/>
            </w:r>
            <w:r w:rsidRPr="00957EEF">
              <w:rPr>
                <w:rFonts w:ascii="Calibri" w:eastAsia="Times New Roman" w:hAnsi="Calibri" w:cs="Times New Roman"/>
                <w:color w:val="000000"/>
                <w:sz w:val="23"/>
                <w:szCs w:val="23"/>
                <w:lang w:val="en-GB" w:eastAsia="fr-FR"/>
              </w:rPr>
              <w:t>- Diagramme de séquences</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748F065"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643B1021"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8E6C018"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7642718"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p w14:paraId="383C9D69"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086F88E2"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9E3015F"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54B866FD"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153CAB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46945094" w14:textId="77777777" w:rsidR="00957EEF" w:rsidRPr="00957EEF" w:rsidRDefault="00957EEF" w:rsidP="00957EEF">
            <w:pPr>
              <w:spacing w:after="0" w:line="0" w:lineRule="atLeast"/>
              <w:rPr>
                <w:rFonts w:ascii="Times" w:eastAsia="Times New Roman" w:hAnsi="Times" w:cs="Times New Roman"/>
                <w:sz w:val="20"/>
                <w:szCs w:val="20"/>
                <w:lang w:val="en-GB" w:eastAsia="fr-FR"/>
              </w:rPr>
            </w:pPr>
            <w:r w:rsidRPr="00957EEF">
              <w:rPr>
                <w:rFonts w:ascii="Calibri" w:eastAsia="Times New Roman" w:hAnsi="Calibri" w:cs="Times New Roman"/>
                <w:color w:val="000000"/>
                <w:sz w:val="23"/>
                <w:szCs w:val="23"/>
                <w:lang w:val="en-GB" w:eastAsia="fr-FR"/>
              </w:rPr>
              <w:t>Modelio est le logiciel utilisé pour la modélisation des UML</w:t>
            </w:r>
          </w:p>
        </w:tc>
      </w:tr>
      <w:tr w:rsidR="00957EEF" w:rsidRPr="00957EEF" w14:paraId="4C10AAAB" w14:textId="77777777" w:rsidTr="00957EEF">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3E8E14A"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2/10</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5817B7C3" w14:textId="77777777" w:rsidR="00957EEF" w:rsidRPr="00957EEF" w:rsidRDefault="00957EEF" w:rsidP="00957EEF">
            <w:pPr>
              <w:spacing w:after="0" w:line="0" w:lineRule="atLeast"/>
              <w:rPr>
                <w:rFonts w:ascii="Times" w:eastAsia="Times New Roman" w:hAnsi="Times" w:cs="Times New Roman"/>
                <w:sz w:val="20"/>
                <w:szCs w:val="20"/>
                <w:lang w:val="en-GB" w:eastAsia="fr-FR"/>
              </w:rPr>
            </w:pPr>
            <w:r w:rsidRPr="00957EEF">
              <w:rPr>
                <w:rFonts w:ascii="Calibri" w:eastAsia="Times New Roman" w:hAnsi="Calibri" w:cs="Times New Roman"/>
                <w:color w:val="000000"/>
                <w:sz w:val="23"/>
                <w:szCs w:val="23"/>
                <w:lang w:val="en-GB" w:eastAsia="fr-FR"/>
              </w:rPr>
              <w:t>- Diagramme de séquences suite</w:t>
            </w:r>
            <w:r w:rsidRPr="00957EEF">
              <w:rPr>
                <w:rFonts w:ascii="Times" w:eastAsia="Times New Roman" w:hAnsi="Times" w:cs="Times New Roman"/>
                <w:sz w:val="20"/>
                <w:szCs w:val="20"/>
                <w:lang w:val="en-GB" w:eastAsia="fr-FR"/>
              </w:rPr>
              <w:br/>
            </w:r>
            <w:r w:rsidRPr="00957EEF">
              <w:rPr>
                <w:rFonts w:ascii="Calibri" w:eastAsia="Times New Roman" w:hAnsi="Calibri" w:cs="Times New Roman"/>
                <w:color w:val="000000"/>
                <w:sz w:val="23"/>
                <w:szCs w:val="23"/>
                <w:lang w:val="en-GB" w:eastAsia="fr-FR"/>
              </w:rPr>
              <w:t>- Tutoriaux Java et Swing</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20F1928D"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p w14:paraId="6E8FF579"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23C92363"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765F4D53"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p w14:paraId="41266A7B"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79CFB7F0"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15h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30D0686D"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4642E95A"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0FFEEDA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shd w:val="clear" w:color="auto" w:fill="E6EED5"/>
            <w:tcMar>
              <w:top w:w="0" w:type="dxa"/>
              <w:left w:w="120" w:type="dxa"/>
              <w:bottom w:w="0" w:type="dxa"/>
              <w:right w:w="120" w:type="dxa"/>
            </w:tcMar>
            <w:hideMark/>
          </w:tcPr>
          <w:p w14:paraId="41F0C05E"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0D6D3D03" w14:textId="77777777" w:rsidTr="00957EEF">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367037C4"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mbria" w:hAnsi="Cambria" w:cs="Times New Roman"/>
                <w:b/>
                <w:bCs/>
                <w:color w:val="000000"/>
                <w:sz w:val="23"/>
                <w:szCs w:val="23"/>
                <w:lang w:val="en-GB" w:eastAsia="fr-FR"/>
              </w:rPr>
              <w:t>9/10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0A182549" w14:textId="77777777" w:rsidR="00957EEF" w:rsidRPr="00957EEF" w:rsidRDefault="00957EEF" w:rsidP="00957EEF">
            <w:pPr>
              <w:spacing w:after="0" w:line="0" w:lineRule="atLeast"/>
              <w:rPr>
                <w:rFonts w:ascii="Times" w:eastAsia="Times New Roman" w:hAnsi="Times" w:cs="Times New Roman"/>
                <w:sz w:val="20"/>
                <w:szCs w:val="20"/>
                <w:lang w:val="en-GB" w:eastAsia="fr-FR"/>
              </w:rPr>
            </w:pPr>
            <w:r w:rsidRPr="00957EEF">
              <w:rPr>
                <w:rFonts w:ascii="Calibri" w:eastAsia="Times New Roman" w:hAnsi="Calibri" w:cs="Times New Roman"/>
                <w:color w:val="000000"/>
                <w:sz w:val="23"/>
                <w:szCs w:val="23"/>
                <w:lang w:val="en-GB" w:eastAsia="fr-FR"/>
              </w:rPr>
              <w:t>- Rédaction Introduction Dossier Conception</w:t>
            </w:r>
            <w:r w:rsidRPr="00957EEF">
              <w:rPr>
                <w:rFonts w:ascii="Times" w:eastAsia="Times New Roman" w:hAnsi="Times" w:cs="Times New Roman"/>
                <w:sz w:val="20"/>
                <w:szCs w:val="20"/>
                <w:lang w:val="en-GB" w:eastAsia="fr-FR"/>
              </w:rPr>
              <w:br/>
            </w:r>
            <w:r w:rsidRPr="00957EEF">
              <w:rPr>
                <w:rFonts w:ascii="Calibri" w:eastAsia="Times New Roman" w:hAnsi="Calibri" w:cs="Times New Roman"/>
                <w:color w:val="000000"/>
                <w:sz w:val="23"/>
                <w:szCs w:val="23"/>
                <w:lang w:val="en-GB" w:eastAsia="fr-FR"/>
              </w:rPr>
              <w:t>- Choix d’un logiciel de modélisation des maquettes</w:t>
            </w:r>
            <w:r w:rsidRPr="00957EEF">
              <w:rPr>
                <w:rFonts w:ascii="Times" w:eastAsia="Times New Roman" w:hAnsi="Times" w:cs="Times New Roman"/>
                <w:sz w:val="20"/>
                <w:szCs w:val="20"/>
                <w:lang w:val="en-GB" w:eastAsia="fr-FR"/>
              </w:rPr>
              <w:br/>
            </w:r>
            <w:r w:rsidRPr="00957EEF">
              <w:rPr>
                <w:rFonts w:ascii="Calibri" w:eastAsia="Times New Roman" w:hAnsi="Calibri" w:cs="Times New Roman"/>
                <w:color w:val="000000"/>
                <w:sz w:val="23"/>
                <w:szCs w:val="23"/>
                <w:lang w:val="en-GB" w:eastAsia="fr-FR"/>
              </w:rPr>
              <w:t>- Découverte du fonctionnement de Netbean et de l’assistant graphique</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B5B1525"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50470C0D"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50A61FDF"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10217CFD" w14:textId="77777777" w:rsidR="00957EEF" w:rsidRPr="00957EEF" w:rsidRDefault="00957EEF" w:rsidP="00957EEF">
            <w:pPr>
              <w:spacing w:after="240" w:line="240" w:lineRule="auto"/>
              <w:rPr>
                <w:rFonts w:ascii="Times" w:eastAsia="Times New Roman" w:hAnsi="Times" w:cs="Times New Roman"/>
                <w:sz w:val="20"/>
                <w:szCs w:val="20"/>
                <w:lang w:val="en-GB" w:eastAsia="fr-FR"/>
              </w:rPr>
            </w:pPr>
          </w:p>
          <w:p w14:paraId="6FC4BA9E"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69382EE4"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2B6BC575"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6082F12B"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45min</w:t>
            </w:r>
          </w:p>
          <w:p w14:paraId="1A6AEC65" w14:textId="77777777" w:rsidR="00957EEF" w:rsidRPr="00957EEF" w:rsidRDefault="00957EEF" w:rsidP="00957EEF">
            <w:pPr>
              <w:spacing w:after="240" w:line="240" w:lineRule="auto"/>
              <w:rPr>
                <w:rFonts w:ascii="Times" w:eastAsia="Times New Roman" w:hAnsi="Times" w:cs="Times New Roman"/>
                <w:sz w:val="20"/>
                <w:szCs w:val="20"/>
                <w:lang w:val="en-GB" w:eastAsia="fr-FR"/>
              </w:rPr>
            </w:pPr>
          </w:p>
          <w:p w14:paraId="12FB9624"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1h30</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58BBA67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31ECFBD8"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6B86492F"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19B2875D" w14:textId="77777777" w:rsidR="00957EEF" w:rsidRPr="00957EEF" w:rsidRDefault="00957EEF" w:rsidP="00957EEF">
            <w:pPr>
              <w:spacing w:after="240" w:line="240" w:lineRule="auto"/>
              <w:rPr>
                <w:rFonts w:ascii="Times" w:eastAsia="Times New Roman" w:hAnsi="Times" w:cs="Times New Roman"/>
                <w:sz w:val="20"/>
                <w:szCs w:val="20"/>
                <w:lang w:val="en-GB" w:eastAsia="fr-FR"/>
              </w:rPr>
            </w:pPr>
          </w:p>
          <w:p w14:paraId="70FFB4DA"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0" w:type="dxa"/>
              <w:left w:w="120" w:type="dxa"/>
              <w:bottom w:w="0" w:type="dxa"/>
              <w:right w:w="120" w:type="dxa"/>
            </w:tcMar>
            <w:hideMark/>
          </w:tcPr>
          <w:p w14:paraId="1CCA06A2"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L’assistant graphique de Swing ne va être utilisé que partiellement</w:t>
            </w:r>
          </w:p>
        </w:tc>
      </w:tr>
      <w:tr w:rsidR="00957EEF" w:rsidRPr="00957EEF" w14:paraId="7802B9A6"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2CA4C7F"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16/10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5E564A7" w14:textId="77777777" w:rsidR="00957EEF" w:rsidRPr="00957EEF" w:rsidRDefault="00957EEF" w:rsidP="00957EEF">
            <w:pPr>
              <w:spacing w:after="0" w:line="0" w:lineRule="atLeast"/>
              <w:rPr>
                <w:rFonts w:ascii="Times" w:eastAsia="Times New Roman" w:hAnsi="Times" w:cs="Times New Roman"/>
                <w:sz w:val="20"/>
                <w:szCs w:val="20"/>
                <w:lang w:val="en-GB" w:eastAsia="fr-FR"/>
              </w:rPr>
            </w:pPr>
            <w:r w:rsidRPr="00957EEF">
              <w:rPr>
                <w:rFonts w:ascii="Calibri" w:eastAsia="Times New Roman" w:hAnsi="Calibri" w:cs="Times New Roman"/>
                <w:color w:val="000000"/>
                <w:sz w:val="23"/>
                <w:szCs w:val="23"/>
                <w:lang w:val="en-GB" w:eastAsia="fr-FR"/>
              </w:rPr>
              <w:t>- Réalisation des maquettes de l’IHM</w:t>
            </w:r>
            <w:r w:rsidRPr="00957EEF">
              <w:rPr>
                <w:rFonts w:ascii="Times" w:eastAsia="Times New Roman" w:hAnsi="Times" w:cs="Times New Roman"/>
                <w:sz w:val="20"/>
                <w:szCs w:val="20"/>
                <w:lang w:val="en-GB" w:eastAsia="fr-FR"/>
              </w:rPr>
              <w:br/>
            </w:r>
            <w:r w:rsidRPr="00957EEF">
              <w:rPr>
                <w:rFonts w:ascii="Calibri" w:eastAsia="Times New Roman" w:hAnsi="Calibri" w:cs="Times New Roman"/>
                <w:color w:val="000000"/>
                <w:sz w:val="23"/>
                <w:szCs w:val="23"/>
                <w:lang w:val="en-GB" w:eastAsia="fr-FR"/>
              </w:rPr>
              <w:t>- Commentaires sur les maquettes pour le dossier de conception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C531D35"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p w14:paraId="3B94391F"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40601CF3"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2436314"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p w14:paraId="2E3CD713"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6F13C173"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3F158E7"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3CEC8723"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59090EC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B899415"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5FDD043A" w14:textId="77777777" w:rsidTr="00957EEF">
        <w:trPr>
          <w:trHeight w:val="480"/>
        </w:trPr>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B991536"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23/10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ACF6E7D"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Dossier de conception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2CEA24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C336038"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9FF1E8F"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B442219"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Nombreuses modifications apportées au dossier</w:t>
            </w:r>
          </w:p>
        </w:tc>
      </w:tr>
      <w:tr w:rsidR="00957EEF" w:rsidRPr="00957EEF" w14:paraId="632BF800"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CF81B88"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06/11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54510E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Développement de l’IHM Profil</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5A6B90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815EB9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4h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BFC88E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21BE4F8"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Aide de l’assistant graphique pour générer le positionnement des objets sur la fenêtre</w:t>
            </w:r>
          </w:p>
        </w:tc>
      </w:tr>
      <w:tr w:rsidR="00957EEF" w:rsidRPr="00957EEF" w14:paraId="4CC77CDA"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8D6062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13/11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5B693BB"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 Suite développement IHM Profil</w:t>
            </w:r>
          </w:p>
          <w:p w14:paraId="384E420E"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 Mise au point avec le data</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D48D3C0"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p w14:paraId="5DF03D39"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646990B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1h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0E0C01A"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2h</w:t>
            </w:r>
          </w:p>
          <w:p w14:paraId="09366B35"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07BB87D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30min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057877E" w14:textId="77777777" w:rsidR="00957EEF" w:rsidRPr="00957EEF" w:rsidRDefault="00957EEF" w:rsidP="00957EEF">
            <w:pPr>
              <w:spacing w:after="0" w:line="240" w:lineRule="auto"/>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p w14:paraId="78F5C9AE" w14:textId="77777777" w:rsidR="00957EEF" w:rsidRPr="00957EEF" w:rsidRDefault="00957EEF" w:rsidP="00957EEF">
            <w:pPr>
              <w:spacing w:after="0" w:line="240" w:lineRule="auto"/>
              <w:rPr>
                <w:rFonts w:ascii="Times" w:eastAsia="Times New Roman" w:hAnsi="Times" w:cs="Times New Roman"/>
                <w:sz w:val="20"/>
                <w:szCs w:val="20"/>
                <w:lang w:val="en-GB" w:eastAsia="fr-FR"/>
              </w:rPr>
            </w:pPr>
          </w:p>
          <w:p w14:paraId="0847216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BD95CBD"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4CC6EF48"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C0D87E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20/11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E2327B8"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Finalisation, test et intégration interne</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5B79B48"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FCCE00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1BBB307"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8CFF3C1"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05040BE0"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6D67188"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lastRenderedPageBreak/>
              <w:t>27/11</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BCE0FBF"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Intégration externe avec le data</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B3F0C12"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3h30</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1CBEE7C8"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2CEA3F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C744EE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Peu de problème rencontrée.</w:t>
            </w:r>
          </w:p>
        </w:tc>
      </w:tr>
      <w:tr w:rsidR="00957EEF" w:rsidRPr="00957EEF" w14:paraId="77CE4429"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74851F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04/12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C7C3B8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Intégration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505887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051C50F"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C0172EA"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EA26A21"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2B611BA0"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3F19C05F"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11/12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9F5D081"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Intégration + début du dossier</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4CD674"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CCC0812"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0A5E4B8C"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E84E564"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r w:rsidR="00957EEF" w:rsidRPr="00957EEF" w14:paraId="5E5370F0" w14:textId="77777777" w:rsidTr="00957EEF">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76D8AFD"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b/>
                <w:bCs/>
                <w:color w:val="000000"/>
                <w:sz w:val="23"/>
                <w:szCs w:val="23"/>
                <w:lang w:val="en-GB" w:eastAsia="fr-FR"/>
              </w:rPr>
              <w:t>18/12</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5079D8C9"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Tests + Intégration + Dossier de réalisation</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6D7E7ECB"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28D3218A"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3h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46BA8545" w14:textId="77777777" w:rsidR="00957EEF" w:rsidRPr="00957EEF" w:rsidRDefault="00957EEF" w:rsidP="00957EEF">
            <w:pPr>
              <w:spacing w:after="0" w:line="0" w:lineRule="atLeast"/>
              <w:jc w:val="center"/>
              <w:rPr>
                <w:rFonts w:ascii="Times" w:hAnsi="Times" w:cs="Times New Roman"/>
                <w:sz w:val="20"/>
                <w:szCs w:val="20"/>
                <w:lang w:val="en-GB" w:eastAsia="fr-FR"/>
              </w:rPr>
            </w:pPr>
            <w:r w:rsidRPr="00957EEF">
              <w:rPr>
                <w:rFonts w:ascii="Calibri" w:hAnsi="Calibri" w:cs="Times New Roman"/>
                <w:color w:val="000000"/>
                <w:sz w:val="23"/>
                <w:szCs w:val="23"/>
                <w:lang w:val="en-GB" w:eastAsia="fr-FR"/>
              </w:rPr>
              <w:t>0h</w:t>
            </w:r>
          </w:p>
        </w:tc>
        <w:tc>
          <w:tcPr>
            <w:tcW w:w="0" w:type="auto"/>
            <w:tcBorders>
              <w:top w:val="single" w:sz="6" w:space="0" w:color="9BBB59"/>
              <w:left w:val="single" w:sz="6" w:space="0" w:color="9BBB59"/>
              <w:bottom w:val="single" w:sz="6" w:space="0" w:color="9BBB59"/>
              <w:right w:val="single" w:sz="6" w:space="0" w:color="9BBB59"/>
            </w:tcBorders>
            <w:tcMar>
              <w:top w:w="105" w:type="dxa"/>
              <w:left w:w="105" w:type="dxa"/>
              <w:bottom w:w="105" w:type="dxa"/>
              <w:right w:w="105" w:type="dxa"/>
            </w:tcMar>
            <w:hideMark/>
          </w:tcPr>
          <w:p w14:paraId="7C97959C" w14:textId="77777777" w:rsidR="00957EEF" w:rsidRPr="00957EEF" w:rsidRDefault="00957EEF" w:rsidP="00957EEF">
            <w:pPr>
              <w:spacing w:after="0" w:line="240" w:lineRule="auto"/>
              <w:rPr>
                <w:rFonts w:ascii="Times" w:eastAsia="Times New Roman" w:hAnsi="Times" w:cs="Times New Roman"/>
                <w:sz w:val="1"/>
                <w:szCs w:val="20"/>
                <w:lang w:val="en-GB" w:eastAsia="fr-FR"/>
              </w:rPr>
            </w:pPr>
          </w:p>
        </w:tc>
      </w:tr>
    </w:tbl>
    <w:p w14:paraId="42209D59" w14:textId="77777777" w:rsidR="00F55B66" w:rsidRPr="00F55B66" w:rsidRDefault="00F55B66" w:rsidP="00F55B66"/>
    <w:p w14:paraId="78414A54" w14:textId="77777777" w:rsidR="00FE4BC0" w:rsidRDefault="00FE4BC0" w:rsidP="00FE4BC0"/>
    <w:p w14:paraId="7BCD610A" w14:textId="77777777" w:rsidR="00FE4BC0" w:rsidRDefault="00954AD4" w:rsidP="003D6C53">
      <w:r>
        <w:br w:type="page"/>
      </w:r>
    </w:p>
    <w:p w14:paraId="1110A576" w14:textId="77777777" w:rsidR="00FE4BC0" w:rsidRPr="008C4DE1" w:rsidRDefault="00FE4BC0" w:rsidP="00FE4BC0">
      <w:pPr>
        <w:pStyle w:val="Titre1"/>
      </w:pPr>
      <w:bookmarkStart w:id="55" w:name="_Toc219225501"/>
      <w:r>
        <w:lastRenderedPageBreak/>
        <w:t>Management du module Gestion de Données</w:t>
      </w:r>
      <w:bookmarkEnd w:id="55"/>
    </w:p>
    <w:p w14:paraId="46A857D7" w14:textId="77777777" w:rsidR="00FE4BC0" w:rsidRDefault="00FE4BC0" w:rsidP="00FE4BC0"/>
    <w:p w14:paraId="433EA0E2" w14:textId="77777777" w:rsidR="00FE4BC0" w:rsidRDefault="00FE4BC0" w:rsidP="00FE4BC0">
      <w:pPr>
        <w:pStyle w:val="Titre2"/>
      </w:pPr>
      <w:bookmarkStart w:id="56" w:name="_Toc219225502"/>
      <w:r>
        <w:t>Introduction</w:t>
      </w:r>
      <w:bookmarkEnd w:id="56"/>
    </w:p>
    <w:p w14:paraId="54AEC668" w14:textId="77777777" w:rsidR="002F72DD" w:rsidRDefault="002F72DD" w:rsidP="002F72DD">
      <w:pPr>
        <w:jc w:val="both"/>
      </w:pPr>
      <w:r>
        <w:t>Le module de gestion des données tient une place particulièrement importante dans le développement de l’application. C’est sur ce dernier que vont s’appuyer les autres modules afin de réaliser leurs tâches. De plus l’architecture globale de l’application est centrée sur la gestion de données.</w:t>
      </w:r>
    </w:p>
    <w:p w14:paraId="4FFE687C" w14:textId="77777777" w:rsidR="002F72DD" w:rsidRDefault="002F72DD" w:rsidP="002F72DD">
      <w:pPr>
        <w:jc w:val="both"/>
      </w:pPr>
      <w:r>
        <w:t>Le travail, principalement de conception, permet de dégager une organisation entre les différentes entités et de mettre en place une gestion de ces  dernières. Le découpage a permis d’identifier trois  sous-modules de travail : la gestion du profil, la gestion des parties et la gestion des événements. Par « gestion », on entend relation entre objets et persistance.</w:t>
      </w:r>
    </w:p>
    <w:p w14:paraId="6DFB3BAE" w14:textId="77777777" w:rsidR="002F72DD" w:rsidRPr="002F72DD" w:rsidRDefault="002F72DD" w:rsidP="002F72DD">
      <w:pPr>
        <w:jc w:val="both"/>
      </w:pPr>
      <w:r>
        <w:t>Après la conception, l’autre phase importante pour le groupe sera l’intégration : en effet il y aura trois « fronts ».  Afin d’éviter d’être dépassés par les demandes des uns et des autres, il sera impératif de commencer à intégrer petit à petit et dès que possible certaines parties du projet (par exemple les profils).</w:t>
      </w:r>
    </w:p>
    <w:p w14:paraId="5A2D6BDC" w14:textId="63DAD244" w:rsidR="002F72DD" w:rsidRDefault="002F72DD">
      <w:pPr>
        <w:rPr>
          <w:rFonts w:asciiTheme="majorHAnsi" w:eastAsiaTheme="majorEastAsia" w:hAnsiTheme="majorHAnsi" w:cstheme="majorBidi"/>
          <w:b/>
          <w:bCs/>
          <w:color w:val="548DD4" w:themeColor="text2" w:themeTint="99"/>
          <w:sz w:val="26"/>
          <w:szCs w:val="26"/>
        </w:rPr>
      </w:pPr>
    </w:p>
    <w:p w14:paraId="1B8FB542" w14:textId="77777777" w:rsidR="00FE4BC0" w:rsidRDefault="00FE4BC0" w:rsidP="00FE4BC0">
      <w:pPr>
        <w:pStyle w:val="Titre2"/>
      </w:pPr>
      <w:bookmarkStart w:id="57" w:name="_Toc219225503"/>
      <w:r>
        <w:t>Découpage du projet</w:t>
      </w:r>
      <w:bookmarkEnd w:id="57"/>
    </w:p>
    <w:p w14:paraId="732972C0" w14:textId="77777777" w:rsidR="002F72DD" w:rsidRPr="002F72DD" w:rsidRDefault="002F72DD" w:rsidP="002F72DD">
      <w:r>
        <w:rPr>
          <w:noProof/>
          <w:lang w:eastAsia="fr-FR"/>
        </w:rPr>
        <w:drawing>
          <wp:inline distT="0" distB="0" distL="0" distR="0" wp14:anchorId="5E009E6C" wp14:editId="58CA8028">
            <wp:extent cx="5486400" cy="3203769"/>
            <wp:effectExtent l="101600" t="0" r="2540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8241E6C" w14:textId="77777777" w:rsidR="002F72DD" w:rsidRDefault="00A724B6">
      <w:pPr>
        <w:rPr>
          <w:rFonts w:asciiTheme="majorHAnsi" w:eastAsiaTheme="majorEastAsia" w:hAnsiTheme="majorHAnsi" w:cstheme="majorBidi"/>
          <w:b/>
          <w:bCs/>
          <w:color w:val="548DD4" w:themeColor="text2" w:themeTint="99"/>
          <w:sz w:val="26"/>
          <w:szCs w:val="26"/>
        </w:rPr>
      </w:pPr>
      <w:r>
        <w:t xml:space="preserve">Le module </w:t>
      </w:r>
      <w:r w:rsidR="00E52190">
        <w:t>possède deux parties majeures : le modèle de données et les interfaces qui permettent d’utiliser le modèle de données. En outre, il faut gérer la persistance et prévoir l’intégration avec les autres modules ainsi que des tests unitaires.</w:t>
      </w:r>
      <w:r w:rsidR="002F72DD">
        <w:br w:type="page"/>
      </w:r>
    </w:p>
    <w:p w14:paraId="3CAFD3A6" w14:textId="77777777" w:rsidR="00FE4BC0" w:rsidRDefault="00FE4BC0" w:rsidP="00FE4BC0">
      <w:pPr>
        <w:pStyle w:val="Titre2"/>
      </w:pPr>
      <w:bookmarkStart w:id="58" w:name="_Toc219225504"/>
      <w:r>
        <w:lastRenderedPageBreak/>
        <w:t>Estimation des charges</w:t>
      </w:r>
      <w:bookmarkEnd w:id="58"/>
    </w:p>
    <w:tbl>
      <w:tblPr>
        <w:tblStyle w:val="Ombrageclair1"/>
        <w:tblW w:w="0" w:type="auto"/>
        <w:tblLook w:val="04A0" w:firstRow="1" w:lastRow="0" w:firstColumn="1" w:lastColumn="0" w:noHBand="0" w:noVBand="1"/>
      </w:tblPr>
      <w:tblGrid>
        <w:gridCol w:w="4603"/>
        <w:gridCol w:w="4603"/>
        <w:gridCol w:w="82"/>
      </w:tblGrid>
      <w:tr w:rsidR="002F72DD" w14:paraId="31F214C3" w14:textId="77777777" w:rsidTr="00622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0576CE8" w14:textId="77777777" w:rsidR="002F72DD" w:rsidRDefault="002F72DD" w:rsidP="00A11530">
            <w:r>
              <w:t>Tâches</w:t>
            </w:r>
          </w:p>
        </w:tc>
        <w:tc>
          <w:tcPr>
            <w:tcW w:w="4685" w:type="dxa"/>
            <w:gridSpan w:val="2"/>
          </w:tcPr>
          <w:p w14:paraId="74F9E5CE" w14:textId="77777777" w:rsidR="002F72DD" w:rsidRDefault="002F72DD" w:rsidP="00A11530">
            <w:pPr>
              <w:cnfStyle w:val="100000000000" w:firstRow="1" w:lastRow="0" w:firstColumn="0" w:lastColumn="0" w:oddVBand="0" w:evenVBand="0" w:oddHBand="0" w:evenHBand="0" w:firstRowFirstColumn="0" w:firstRowLastColumn="0" w:lastRowFirstColumn="0" w:lastRowLastColumn="0"/>
            </w:pPr>
            <w:r>
              <w:t xml:space="preserve">Charges (heures-personne) </w:t>
            </w:r>
          </w:p>
        </w:tc>
      </w:tr>
      <w:tr w:rsidR="002F72DD" w14:paraId="329285EC" w14:textId="77777777" w:rsidTr="00622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2F13394F" w14:textId="77777777" w:rsidR="002F72DD" w:rsidRDefault="002F72DD" w:rsidP="00A11530">
            <w:r>
              <w:t>Conception</w:t>
            </w:r>
          </w:p>
          <w:p w14:paraId="0F8A5595" w14:textId="77777777" w:rsidR="002F72DD" w:rsidRPr="0082124A" w:rsidRDefault="002F72DD" w:rsidP="00A11530">
            <w:pPr>
              <w:pStyle w:val="Paragraphedeliste"/>
              <w:numPr>
                <w:ilvl w:val="0"/>
                <w:numId w:val="11"/>
              </w:numPr>
            </w:pPr>
            <w:r>
              <w:t>Modèle de données</w:t>
            </w:r>
          </w:p>
          <w:p w14:paraId="4901EC5A" w14:textId="77777777" w:rsidR="002F72DD" w:rsidRDefault="00A11530" w:rsidP="00A11530">
            <w:pPr>
              <w:pStyle w:val="Paragraphedeliste"/>
              <w:numPr>
                <w:ilvl w:val="0"/>
                <w:numId w:val="11"/>
              </w:numPr>
            </w:pPr>
            <w:r>
              <w:t>Interface</w:t>
            </w:r>
          </w:p>
          <w:p w14:paraId="69D50D83" w14:textId="77777777" w:rsidR="00A11530" w:rsidRDefault="00A11530" w:rsidP="00A11530">
            <w:pPr>
              <w:pStyle w:val="Paragraphedeliste"/>
              <w:numPr>
                <w:ilvl w:val="1"/>
                <w:numId w:val="11"/>
              </w:numPr>
            </w:pPr>
            <w:r>
              <w:t>Profils</w:t>
            </w:r>
          </w:p>
          <w:p w14:paraId="2D744C1C" w14:textId="77777777" w:rsidR="00A11530" w:rsidRPr="00A11530" w:rsidRDefault="00A11530" w:rsidP="00A11530">
            <w:pPr>
              <w:pStyle w:val="Paragraphedeliste"/>
              <w:numPr>
                <w:ilvl w:val="1"/>
                <w:numId w:val="11"/>
              </w:numPr>
            </w:pPr>
            <w:r>
              <w:t>Parties</w:t>
            </w:r>
          </w:p>
          <w:p w14:paraId="619888C4" w14:textId="77777777" w:rsidR="002F72DD" w:rsidRPr="00A11530" w:rsidRDefault="00A11530" w:rsidP="00A11530">
            <w:pPr>
              <w:pStyle w:val="Paragraphedeliste"/>
              <w:numPr>
                <w:ilvl w:val="0"/>
                <w:numId w:val="11"/>
              </w:numPr>
            </w:pPr>
            <w:r>
              <w:t>Persistance (étude)</w:t>
            </w:r>
          </w:p>
        </w:tc>
        <w:tc>
          <w:tcPr>
            <w:tcW w:w="4685" w:type="dxa"/>
            <w:gridSpan w:val="2"/>
          </w:tcPr>
          <w:p w14:paraId="33C3A2B1" w14:textId="77777777" w:rsidR="002F72DD" w:rsidRPr="0018386B" w:rsidRDefault="002F72DD" w:rsidP="00A11530">
            <w:pPr>
              <w:cnfStyle w:val="000000100000" w:firstRow="0" w:lastRow="0" w:firstColumn="0" w:lastColumn="0" w:oddVBand="0" w:evenVBand="0" w:oddHBand="1" w:evenHBand="0" w:firstRowFirstColumn="0" w:firstRowLastColumn="0" w:lastRowFirstColumn="0" w:lastRowLastColumn="0"/>
            </w:pPr>
            <w:r w:rsidRPr="0018386B">
              <w:t>7</w:t>
            </w:r>
            <w:r w:rsidR="00A11530" w:rsidRPr="0018386B">
              <w:t>6</w:t>
            </w:r>
          </w:p>
          <w:p w14:paraId="734531D2"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20</w:t>
            </w:r>
          </w:p>
          <w:p w14:paraId="4095371B"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50</w:t>
            </w:r>
          </w:p>
          <w:p w14:paraId="376FDD5A"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20</w:t>
            </w:r>
          </w:p>
          <w:p w14:paraId="598B97AA" w14:textId="77777777" w:rsidR="002F72DD" w:rsidRPr="0018386B" w:rsidRDefault="00A11530" w:rsidP="00A11530">
            <w:pPr>
              <w:cnfStyle w:val="000000100000" w:firstRow="0" w:lastRow="0" w:firstColumn="0" w:lastColumn="0" w:oddVBand="0" w:evenVBand="0" w:oddHBand="1" w:evenHBand="0" w:firstRowFirstColumn="0" w:firstRowLastColumn="0" w:lastRowFirstColumn="0" w:lastRowLastColumn="0"/>
            </w:pPr>
            <w:r w:rsidRPr="0018386B">
              <w:t>30</w:t>
            </w:r>
          </w:p>
          <w:p w14:paraId="5B464A05" w14:textId="77777777" w:rsidR="002F72DD" w:rsidRPr="0018386B" w:rsidRDefault="002F72DD" w:rsidP="00A11530">
            <w:pPr>
              <w:cnfStyle w:val="000000100000" w:firstRow="0" w:lastRow="0" w:firstColumn="0" w:lastColumn="0" w:oddVBand="0" w:evenVBand="0" w:oddHBand="1" w:evenHBand="0" w:firstRowFirstColumn="0" w:firstRowLastColumn="0" w:lastRowFirstColumn="0" w:lastRowLastColumn="0"/>
            </w:pPr>
            <w:r w:rsidRPr="0018386B">
              <w:t>6</w:t>
            </w:r>
          </w:p>
        </w:tc>
      </w:tr>
      <w:tr w:rsidR="002F72DD" w14:paraId="03DFEE3F" w14:textId="77777777" w:rsidTr="00A11530">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3A287BFC" w14:textId="77777777" w:rsidR="002F72DD" w:rsidRDefault="002F72DD" w:rsidP="00A11530">
            <w:r>
              <w:t>Réalisation</w:t>
            </w:r>
          </w:p>
          <w:p w14:paraId="3E2956CD" w14:textId="77777777" w:rsidR="002F72DD" w:rsidRDefault="00A11530" w:rsidP="00A11530">
            <w:pPr>
              <w:pStyle w:val="Paragraphedeliste"/>
              <w:numPr>
                <w:ilvl w:val="0"/>
                <w:numId w:val="12"/>
              </w:numPr>
            </w:pPr>
            <w:r>
              <w:t>Modèles de données</w:t>
            </w:r>
          </w:p>
          <w:p w14:paraId="52F3D1A9" w14:textId="77777777" w:rsidR="00A11530" w:rsidRPr="00053308" w:rsidRDefault="00A11530" w:rsidP="00A11530">
            <w:pPr>
              <w:pStyle w:val="Paragraphedeliste"/>
              <w:numPr>
                <w:ilvl w:val="0"/>
                <w:numId w:val="12"/>
              </w:numPr>
            </w:pPr>
            <w:r>
              <w:t>Dév. Persistance</w:t>
            </w:r>
          </w:p>
          <w:p w14:paraId="6EBF1C67" w14:textId="77777777" w:rsidR="002F72DD" w:rsidRPr="00053308" w:rsidRDefault="00A11530" w:rsidP="00A11530">
            <w:pPr>
              <w:pStyle w:val="Paragraphedeliste"/>
              <w:numPr>
                <w:ilvl w:val="0"/>
                <w:numId w:val="12"/>
              </w:numPr>
            </w:pPr>
            <w:r>
              <w:t>Interface</w:t>
            </w:r>
          </w:p>
          <w:p w14:paraId="34B19DB8" w14:textId="77777777" w:rsidR="002F72DD" w:rsidRDefault="002F72DD" w:rsidP="00A11530">
            <w:pPr>
              <w:pStyle w:val="Paragraphedeliste"/>
              <w:numPr>
                <w:ilvl w:val="1"/>
                <w:numId w:val="12"/>
              </w:numPr>
              <w:rPr>
                <w:sz w:val="20"/>
              </w:rPr>
            </w:pPr>
            <w:r>
              <w:rPr>
                <w:sz w:val="20"/>
              </w:rPr>
              <w:t xml:space="preserve">Dév. </w:t>
            </w:r>
            <w:r w:rsidR="00A11530">
              <w:rPr>
                <w:sz w:val="20"/>
              </w:rPr>
              <w:t>Manager Profils</w:t>
            </w:r>
          </w:p>
          <w:p w14:paraId="1CFC70E4" w14:textId="77777777" w:rsidR="002F72DD" w:rsidRDefault="002F72DD" w:rsidP="00A11530">
            <w:pPr>
              <w:pStyle w:val="Paragraphedeliste"/>
              <w:numPr>
                <w:ilvl w:val="1"/>
                <w:numId w:val="12"/>
              </w:numPr>
              <w:rPr>
                <w:sz w:val="20"/>
              </w:rPr>
            </w:pPr>
            <w:r>
              <w:rPr>
                <w:sz w:val="20"/>
              </w:rPr>
              <w:t xml:space="preserve">Dév. </w:t>
            </w:r>
            <w:r w:rsidR="00A11530">
              <w:rPr>
                <w:sz w:val="20"/>
              </w:rPr>
              <w:t>Manager Parties</w:t>
            </w:r>
          </w:p>
          <w:p w14:paraId="1B839487" w14:textId="77777777" w:rsidR="00AF3340" w:rsidRDefault="00AF3340" w:rsidP="00AF3340">
            <w:pPr>
              <w:pStyle w:val="Paragraphedeliste"/>
              <w:numPr>
                <w:ilvl w:val="2"/>
                <w:numId w:val="12"/>
              </w:numPr>
              <w:rPr>
                <w:sz w:val="20"/>
              </w:rPr>
            </w:pPr>
            <w:r>
              <w:rPr>
                <w:sz w:val="20"/>
              </w:rPr>
              <w:t>Dév. Grille/Pièces</w:t>
            </w:r>
          </w:p>
          <w:p w14:paraId="21E5AD47" w14:textId="77777777" w:rsidR="00AF3340" w:rsidRDefault="00AF3340" w:rsidP="00AF3340">
            <w:pPr>
              <w:pStyle w:val="Paragraphedeliste"/>
              <w:numPr>
                <w:ilvl w:val="2"/>
                <w:numId w:val="12"/>
              </w:numPr>
              <w:rPr>
                <w:sz w:val="20"/>
              </w:rPr>
            </w:pPr>
            <w:r>
              <w:rPr>
                <w:sz w:val="20"/>
              </w:rPr>
              <w:t>Dév CRUD</w:t>
            </w:r>
          </w:p>
          <w:p w14:paraId="0335330C" w14:textId="77777777" w:rsidR="002F72DD" w:rsidRPr="00AF3340" w:rsidRDefault="00AF3340" w:rsidP="00AF3340">
            <w:pPr>
              <w:pStyle w:val="Paragraphedeliste"/>
              <w:numPr>
                <w:ilvl w:val="2"/>
                <w:numId w:val="12"/>
              </w:numPr>
              <w:rPr>
                <w:sz w:val="20"/>
              </w:rPr>
            </w:pPr>
            <w:r>
              <w:rPr>
                <w:sz w:val="20"/>
              </w:rPr>
              <w:t>Dév. Evénements</w:t>
            </w:r>
          </w:p>
        </w:tc>
        <w:tc>
          <w:tcPr>
            <w:tcW w:w="4603" w:type="dxa"/>
          </w:tcPr>
          <w:p w14:paraId="2AF3F3F4" w14:textId="77777777" w:rsidR="002F72DD" w:rsidRPr="00CF757C" w:rsidRDefault="002F72DD" w:rsidP="00A11530">
            <w:pPr>
              <w:cnfStyle w:val="000000000000" w:firstRow="0" w:lastRow="0" w:firstColumn="0" w:lastColumn="0" w:oddVBand="0" w:evenVBand="0" w:oddHBand="0" w:evenHBand="0" w:firstRowFirstColumn="0" w:firstRowLastColumn="0" w:lastRowFirstColumn="0" w:lastRowLastColumn="0"/>
            </w:pPr>
            <w:r>
              <w:t>1</w:t>
            </w:r>
            <w:r w:rsidR="0018386B">
              <w:t>20</w:t>
            </w:r>
          </w:p>
          <w:p w14:paraId="6BE2B201" w14:textId="77777777" w:rsidR="002F72DD" w:rsidRDefault="00A11530" w:rsidP="00A11530">
            <w:pPr>
              <w:cnfStyle w:val="000000000000" w:firstRow="0" w:lastRow="0" w:firstColumn="0" w:lastColumn="0" w:oddVBand="0" w:evenVBand="0" w:oddHBand="0" w:evenHBand="0" w:firstRowFirstColumn="0" w:firstRowLastColumn="0" w:lastRowFirstColumn="0" w:lastRowLastColumn="0"/>
            </w:pPr>
            <w:r>
              <w:t>15</w:t>
            </w:r>
          </w:p>
          <w:p w14:paraId="72D3C373" w14:textId="77777777" w:rsidR="002F72DD" w:rsidRDefault="00AF3340" w:rsidP="00A11530">
            <w:pPr>
              <w:cnfStyle w:val="000000000000" w:firstRow="0" w:lastRow="0" w:firstColumn="0" w:lastColumn="0" w:oddVBand="0" w:evenVBand="0" w:oddHBand="0" w:evenHBand="0" w:firstRowFirstColumn="0" w:firstRowLastColumn="0" w:lastRowFirstColumn="0" w:lastRowLastColumn="0"/>
            </w:pPr>
            <w:r>
              <w:t>5</w:t>
            </w:r>
          </w:p>
          <w:p w14:paraId="40FE12FB" w14:textId="77777777" w:rsidR="002F72DD" w:rsidRPr="00AF3340" w:rsidRDefault="0018386B" w:rsidP="00A11530">
            <w:pPr>
              <w:cnfStyle w:val="000000000000" w:firstRow="0" w:lastRow="0" w:firstColumn="0" w:lastColumn="0" w:oddVBand="0" w:evenVBand="0" w:oddHBand="0" w:evenHBand="0" w:firstRowFirstColumn="0" w:firstRowLastColumn="0" w:lastRowFirstColumn="0" w:lastRowLastColumn="0"/>
              <w:rPr>
                <w:szCs w:val="20"/>
              </w:rPr>
            </w:pPr>
            <w:r>
              <w:rPr>
                <w:szCs w:val="20"/>
              </w:rPr>
              <w:t>100</w:t>
            </w:r>
          </w:p>
          <w:p w14:paraId="6E2AF8EE"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40</w:t>
            </w:r>
          </w:p>
          <w:p w14:paraId="019CA2D3" w14:textId="77777777" w:rsidR="002F72DD" w:rsidRPr="0018386B" w:rsidRDefault="002F72DD"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6</w:t>
            </w:r>
            <w:r w:rsidR="0018386B" w:rsidRPr="0018386B">
              <w:rPr>
                <w:szCs w:val="18"/>
              </w:rPr>
              <w:t>0</w:t>
            </w:r>
          </w:p>
          <w:p w14:paraId="711F1C8A"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30</w:t>
            </w:r>
          </w:p>
          <w:p w14:paraId="5196DA8F"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20</w:t>
            </w:r>
          </w:p>
          <w:p w14:paraId="234B9211" w14:textId="77777777" w:rsidR="002F72DD" w:rsidRPr="0018386B" w:rsidRDefault="0018386B" w:rsidP="00A11530">
            <w:pPr>
              <w:cnfStyle w:val="000000000000" w:firstRow="0" w:lastRow="0" w:firstColumn="0" w:lastColumn="0" w:oddVBand="0" w:evenVBand="0" w:oddHBand="0" w:evenHBand="0" w:firstRowFirstColumn="0" w:firstRowLastColumn="0" w:lastRowFirstColumn="0" w:lastRowLastColumn="0"/>
              <w:rPr>
                <w:szCs w:val="18"/>
              </w:rPr>
            </w:pPr>
            <w:r w:rsidRPr="0018386B">
              <w:rPr>
                <w:szCs w:val="18"/>
              </w:rPr>
              <w:t>10</w:t>
            </w:r>
          </w:p>
          <w:p w14:paraId="252F6228" w14:textId="77777777" w:rsidR="002F72DD" w:rsidRDefault="002F72DD" w:rsidP="00A11530">
            <w:pPr>
              <w:cnfStyle w:val="000000000000" w:firstRow="0" w:lastRow="0" w:firstColumn="0" w:lastColumn="0" w:oddVBand="0" w:evenVBand="0" w:oddHBand="0" w:evenHBand="0" w:firstRowFirstColumn="0" w:firstRowLastColumn="0" w:lastRowFirstColumn="0" w:lastRowLastColumn="0"/>
              <w:rPr>
                <w:sz w:val="18"/>
              </w:rPr>
            </w:pPr>
          </w:p>
          <w:p w14:paraId="25D5530D" w14:textId="77777777" w:rsidR="002F72DD" w:rsidRPr="00ED4F8F" w:rsidRDefault="002F72DD" w:rsidP="00A11530">
            <w:pPr>
              <w:cnfStyle w:val="000000000000" w:firstRow="0" w:lastRow="0" w:firstColumn="0" w:lastColumn="0" w:oddVBand="0" w:evenVBand="0" w:oddHBand="0" w:evenHBand="0" w:firstRowFirstColumn="0" w:firstRowLastColumn="0" w:lastRowFirstColumn="0" w:lastRowLastColumn="0"/>
              <w:rPr>
                <w:szCs w:val="18"/>
              </w:rPr>
            </w:pPr>
            <w:r>
              <w:rPr>
                <w:szCs w:val="18"/>
              </w:rPr>
              <w:t xml:space="preserve"> </w:t>
            </w:r>
          </w:p>
        </w:tc>
      </w:tr>
      <w:tr w:rsidR="002F72DD" w14:paraId="34A21860" w14:textId="77777777" w:rsidTr="00A11530">
        <w:trPr>
          <w:gridAfter w:val="1"/>
          <w:cnfStyle w:val="000000100000" w:firstRow="0" w:lastRow="0" w:firstColumn="0" w:lastColumn="0" w:oddVBand="0" w:evenVBand="0" w:oddHBand="1" w:evenHBand="0" w:firstRowFirstColumn="0" w:firstRowLastColumn="0" w:lastRowFirstColumn="0" w:lastRowLastColumn="0"/>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40C3962B" w14:textId="77777777" w:rsidR="002F72DD" w:rsidRDefault="006224D1" w:rsidP="00A11530">
            <w:r>
              <w:t xml:space="preserve">Test et </w:t>
            </w:r>
            <w:r w:rsidR="00AF3340">
              <w:t>Intégration</w:t>
            </w:r>
          </w:p>
          <w:p w14:paraId="2A64BAB3" w14:textId="77777777" w:rsidR="006224D1" w:rsidRDefault="006224D1" w:rsidP="00A11530">
            <w:pPr>
              <w:pStyle w:val="Paragraphedeliste"/>
              <w:numPr>
                <w:ilvl w:val="0"/>
                <w:numId w:val="13"/>
              </w:numPr>
            </w:pPr>
            <w:r>
              <w:t>Tests unitaires</w:t>
            </w:r>
          </w:p>
          <w:p w14:paraId="755B3F03" w14:textId="77777777" w:rsidR="002F72DD" w:rsidRPr="003A4D4A" w:rsidRDefault="00AF3340" w:rsidP="00A11530">
            <w:pPr>
              <w:pStyle w:val="Paragraphedeliste"/>
              <w:numPr>
                <w:ilvl w:val="0"/>
                <w:numId w:val="13"/>
              </w:numPr>
            </w:pPr>
            <w:r>
              <w:t>Réseau</w:t>
            </w:r>
          </w:p>
          <w:p w14:paraId="488D5C10" w14:textId="77777777" w:rsidR="002F72DD" w:rsidRPr="00053308" w:rsidRDefault="00AF3340" w:rsidP="00A11530">
            <w:pPr>
              <w:pStyle w:val="Paragraphedeliste"/>
              <w:numPr>
                <w:ilvl w:val="0"/>
                <w:numId w:val="13"/>
              </w:numPr>
            </w:pPr>
            <w:r>
              <w:t>IHM Connexion</w:t>
            </w:r>
          </w:p>
          <w:p w14:paraId="7211A2F5" w14:textId="77777777" w:rsidR="002F72DD" w:rsidRPr="004B0E00" w:rsidRDefault="00AF3340" w:rsidP="00A11530">
            <w:pPr>
              <w:pStyle w:val="Paragraphedeliste"/>
              <w:numPr>
                <w:ilvl w:val="0"/>
                <w:numId w:val="13"/>
              </w:numPr>
            </w:pPr>
            <w:r>
              <w:t>IHM Grille</w:t>
            </w:r>
          </w:p>
        </w:tc>
        <w:tc>
          <w:tcPr>
            <w:tcW w:w="4603" w:type="dxa"/>
          </w:tcPr>
          <w:p w14:paraId="29A58658" w14:textId="77777777" w:rsidR="002F72DD" w:rsidRDefault="006224D1" w:rsidP="00A11530">
            <w:pPr>
              <w:cnfStyle w:val="000000100000" w:firstRow="0" w:lastRow="0" w:firstColumn="0" w:lastColumn="0" w:oddVBand="0" w:evenVBand="0" w:oddHBand="1" w:evenHBand="0" w:firstRowFirstColumn="0" w:firstRowLastColumn="0" w:lastRowFirstColumn="0" w:lastRowLastColumn="0"/>
            </w:pPr>
            <w:r>
              <w:t>48</w:t>
            </w:r>
          </w:p>
          <w:p w14:paraId="4E1FA2D4" w14:textId="77777777" w:rsidR="006224D1" w:rsidRDefault="006224D1" w:rsidP="00A11530">
            <w:pPr>
              <w:cnfStyle w:val="000000100000" w:firstRow="0" w:lastRow="0" w:firstColumn="0" w:lastColumn="0" w:oddVBand="0" w:evenVBand="0" w:oddHBand="1" w:evenHBand="0" w:firstRowFirstColumn="0" w:firstRowLastColumn="0" w:lastRowFirstColumn="0" w:lastRowLastColumn="0"/>
            </w:pPr>
            <w:r>
              <w:t>6</w:t>
            </w:r>
          </w:p>
          <w:p w14:paraId="2EB67615" w14:textId="77777777" w:rsidR="002F72DD" w:rsidRDefault="0018386B" w:rsidP="00A11530">
            <w:pPr>
              <w:cnfStyle w:val="000000100000" w:firstRow="0" w:lastRow="0" w:firstColumn="0" w:lastColumn="0" w:oddVBand="0" w:evenVBand="0" w:oddHBand="1" w:evenHBand="0" w:firstRowFirstColumn="0" w:firstRowLastColumn="0" w:lastRowFirstColumn="0" w:lastRowLastColumn="0"/>
            </w:pPr>
            <w:r>
              <w:t>1</w:t>
            </w:r>
            <w:r w:rsidR="006224D1">
              <w:t>4</w:t>
            </w:r>
          </w:p>
          <w:p w14:paraId="28DCE004" w14:textId="77777777" w:rsidR="002F72DD" w:rsidRDefault="0018386B" w:rsidP="00A11530">
            <w:pPr>
              <w:cnfStyle w:val="000000100000" w:firstRow="0" w:lastRow="0" w:firstColumn="0" w:lastColumn="0" w:oddVBand="0" w:evenVBand="0" w:oddHBand="1" w:evenHBand="0" w:firstRowFirstColumn="0" w:firstRowLastColumn="0" w:lastRowFirstColumn="0" w:lastRowLastColumn="0"/>
            </w:pPr>
            <w:r>
              <w:t>1</w:t>
            </w:r>
            <w:r w:rsidR="006224D1">
              <w:t>4</w:t>
            </w:r>
          </w:p>
          <w:p w14:paraId="3C8AD1DE" w14:textId="77777777" w:rsidR="006224D1" w:rsidRPr="009557B1" w:rsidRDefault="0018386B" w:rsidP="006224D1">
            <w:pPr>
              <w:cnfStyle w:val="000000100000" w:firstRow="0" w:lastRow="0" w:firstColumn="0" w:lastColumn="0" w:oddVBand="0" w:evenVBand="0" w:oddHBand="1" w:evenHBand="0" w:firstRowFirstColumn="0" w:firstRowLastColumn="0" w:lastRowFirstColumn="0" w:lastRowLastColumn="0"/>
            </w:pPr>
            <w:r>
              <w:t>1</w:t>
            </w:r>
            <w:r w:rsidR="006224D1">
              <w:t>4</w:t>
            </w:r>
          </w:p>
        </w:tc>
      </w:tr>
      <w:tr w:rsidR="006224D1" w14:paraId="60BEC96A" w14:textId="77777777" w:rsidTr="00A11530">
        <w:trPr>
          <w:gridAfter w:val="1"/>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498DF5D6" w14:textId="77777777" w:rsidR="006224D1" w:rsidRDefault="006224D1" w:rsidP="006A59B1">
            <w:r>
              <w:t>Gestion</w:t>
            </w:r>
          </w:p>
          <w:p w14:paraId="661D0036" w14:textId="77777777" w:rsidR="006224D1" w:rsidRDefault="006224D1" w:rsidP="006A59B1">
            <w:pPr>
              <w:pStyle w:val="Paragraphedeliste"/>
              <w:numPr>
                <w:ilvl w:val="0"/>
                <w:numId w:val="12"/>
              </w:numPr>
            </w:pPr>
            <w:r>
              <w:t>Découpage, ordo, planif.</w:t>
            </w:r>
          </w:p>
          <w:p w14:paraId="019DFFEC" w14:textId="77777777" w:rsidR="006224D1" w:rsidRPr="006224D1" w:rsidRDefault="006224D1" w:rsidP="006224D1">
            <w:pPr>
              <w:pStyle w:val="Paragraphedeliste"/>
              <w:numPr>
                <w:ilvl w:val="0"/>
                <w:numId w:val="12"/>
              </w:numPr>
            </w:pPr>
            <w:r>
              <w:t>Pilotage</w:t>
            </w:r>
          </w:p>
        </w:tc>
        <w:tc>
          <w:tcPr>
            <w:tcW w:w="4603" w:type="dxa"/>
          </w:tcPr>
          <w:p w14:paraId="256FAE38" w14:textId="77777777" w:rsidR="006224D1" w:rsidRPr="00CF757C" w:rsidRDefault="006224D1" w:rsidP="006A59B1">
            <w:pPr>
              <w:cnfStyle w:val="000000000000" w:firstRow="0" w:lastRow="0" w:firstColumn="0" w:lastColumn="0" w:oddVBand="0" w:evenVBand="0" w:oddHBand="0" w:evenHBand="0" w:firstRowFirstColumn="0" w:firstRowLastColumn="0" w:lastRowFirstColumn="0" w:lastRowLastColumn="0"/>
            </w:pPr>
            <w:r>
              <w:t>20</w:t>
            </w:r>
          </w:p>
          <w:p w14:paraId="487B57A3" w14:textId="77777777" w:rsidR="006224D1" w:rsidRDefault="006224D1" w:rsidP="006A59B1">
            <w:pPr>
              <w:cnfStyle w:val="000000000000" w:firstRow="0" w:lastRow="0" w:firstColumn="0" w:lastColumn="0" w:oddVBand="0" w:evenVBand="0" w:oddHBand="0" w:evenHBand="0" w:firstRowFirstColumn="0" w:firstRowLastColumn="0" w:lastRowFirstColumn="0" w:lastRowLastColumn="0"/>
            </w:pPr>
            <w:r>
              <w:t>6</w:t>
            </w:r>
          </w:p>
          <w:p w14:paraId="3EDDDD85" w14:textId="77777777" w:rsidR="006224D1" w:rsidRPr="006224D1" w:rsidRDefault="006224D1" w:rsidP="006A59B1">
            <w:pPr>
              <w:cnfStyle w:val="000000000000" w:firstRow="0" w:lastRow="0" w:firstColumn="0" w:lastColumn="0" w:oddVBand="0" w:evenVBand="0" w:oddHBand="0" w:evenHBand="0" w:firstRowFirstColumn="0" w:firstRowLastColumn="0" w:lastRowFirstColumn="0" w:lastRowLastColumn="0"/>
            </w:pPr>
            <w:r>
              <w:t>14</w:t>
            </w:r>
          </w:p>
          <w:p w14:paraId="60881C9E" w14:textId="77777777" w:rsidR="006224D1" w:rsidRPr="00ED4F8F" w:rsidRDefault="006224D1" w:rsidP="006A59B1">
            <w:pPr>
              <w:cnfStyle w:val="000000000000" w:firstRow="0" w:lastRow="0" w:firstColumn="0" w:lastColumn="0" w:oddVBand="0" w:evenVBand="0" w:oddHBand="0" w:evenHBand="0" w:firstRowFirstColumn="0" w:firstRowLastColumn="0" w:lastRowFirstColumn="0" w:lastRowLastColumn="0"/>
              <w:rPr>
                <w:szCs w:val="18"/>
              </w:rPr>
            </w:pPr>
            <w:r>
              <w:rPr>
                <w:szCs w:val="18"/>
              </w:rPr>
              <w:t xml:space="preserve"> </w:t>
            </w:r>
          </w:p>
        </w:tc>
      </w:tr>
      <w:tr w:rsidR="006224D1" w14:paraId="1D721FD0" w14:textId="77777777" w:rsidTr="00A11530">
        <w:trPr>
          <w:gridAfter w:val="1"/>
          <w:cnfStyle w:val="000000100000" w:firstRow="0" w:lastRow="0" w:firstColumn="0" w:lastColumn="0" w:oddVBand="0" w:evenVBand="0" w:oddHBand="1" w:evenHBand="0" w:firstRowFirstColumn="0" w:firstRowLastColumn="0" w:lastRowFirstColumn="0" w:lastRowLastColumn="0"/>
          <w:wAfter w:w="82" w:type="dxa"/>
        </w:trPr>
        <w:tc>
          <w:tcPr>
            <w:cnfStyle w:val="001000000000" w:firstRow="0" w:lastRow="0" w:firstColumn="1" w:lastColumn="0" w:oddVBand="0" w:evenVBand="0" w:oddHBand="0" w:evenHBand="0" w:firstRowFirstColumn="0" w:firstRowLastColumn="0" w:lastRowFirstColumn="0" w:lastRowLastColumn="0"/>
            <w:tcW w:w="4603" w:type="dxa"/>
          </w:tcPr>
          <w:p w14:paraId="1241D68E" w14:textId="77777777" w:rsidR="006224D1" w:rsidRDefault="006224D1" w:rsidP="006A59B1">
            <w:r>
              <w:t>TOTAL</w:t>
            </w:r>
          </w:p>
        </w:tc>
        <w:tc>
          <w:tcPr>
            <w:tcW w:w="4603" w:type="dxa"/>
          </w:tcPr>
          <w:p w14:paraId="02D0C069" w14:textId="77777777" w:rsidR="006224D1" w:rsidRDefault="006224D1" w:rsidP="006A59B1">
            <w:pPr>
              <w:cnfStyle w:val="000000100000" w:firstRow="0" w:lastRow="0" w:firstColumn="0" w:lastColumn="0" w:oddVBand="0" w:evenVBand="0" w:oddHBand="1" w:evenHBand="0" w:firstRowFirstColumn="0" w:firstRowLastColumn="0" w:lastRowFirstColumn="0" w:lastRowLastColumn="0"/>
            </w:pPr>
            <w:r>
              <w:t>264</w:t>
            </w:r>
          </w:p>
        </w:tc>
      </w:tr>
    </w:tbl>
    <w:p w14:paraId="3E3B33B9" w14:textId="77777777" w:rsidR="006224D1" w:rsidRDefault="006224D1"/>
    <w:p w14:paraId="003C23CA" w14:textId="77777777" w:rsidR="002F72DD" w:rsidRDefault="0018386B">
      <w:pPr>
        <w:rPr>
          <w:rFonts w:asciiTheme="majorHAnsi" w:eastAsiaTheme="majorEastAsia" w:hAnsiTheme="majorHAnsi" w:cstheme="majorBidi"/>
          <w:b/>
          <w:bCs/>
          <w:color w:val="548DD4" w:themeColor="text2" w:themeTint="99"/>
          <w:sz w:val="26"/>
          <w:szCs w:val="26"/>
        </w:rPr>
      </w:pPr>
      <w:r>
        <w:t>Le groupe est composé de 6 membres</w:t>
      </w:r>
      <w:r w:rsidR="006224D1">
        <w:t xml:space="preserve"> ce qui donne environ 15 séances de trois heures.</w:t>
      </w:r>
      <w:r w:rsidR="002F72DD">
        <w:br w:type="page"/>
      </w:r>
    </w:p>
    <w:p w14:paraId="1E35BF39" w14:textId="77777777" w:rsidR="00FE4BC0" w:rsidRDefault="00FE4BC0" w:rsidP="00FE4BC0">
      <w:pPr>
        <w:pStyle w:val="Titre2"/>
      </w:pPr>
      <w:bookmarkStart w:id="59" w:name="_Toc219225505"/>
      <w:r>
        <w:lastRenderedPageBreak/>
        <w:t>Planification</w:t>
      </w:r>
      <w:bookmarkEnd w:id="59"/>
    </w:p>
    <w:p w14:paraId="0EF5A216" w14:textId="77777777" w:rsidR="00533098" w:rsidRDefault="00533098" w:rsidP="00533098">
      <w:pPr>
        <w:pStyle w:val="Titre3"/>
      </w:pPr>
      <w:bookmarkStart w:id="60" w:name="_Toc219225506"/>
      <w:r>
        <w:t>Diagramme d’ordonnancement</w:t>
      </w:r>
      <w:bookmarkEnd w:id="60"/>
    </w:p>
    <w:p w14:paraId="0057E696" w14:textId="77777777" w:rsidR="00AC2C98" w:rsidRDefault="00AC2C98" w:rsidP="00AC2C98">
      <w:pPr>
        <w:keepNext/>
      </w:pPr>
      <w:r>
        <w:rPr>
          <w:noProof/>
          <w:lang w:eastAsia="fr-FR"/>
        </w:rPr>
        <w:drawing>
          <wp:inline distT="0" distB="0" distL="0" distR="0" wp14:anchorId="6BA36016" wp14:editId="75AA18DC">
            <wp:extent cx="5952227" cy="2260121"/>
            <wp:effectExtent l="0" t="0" r="0" b="69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onnancement.png"/>
                    <pic:cNvPicPr/>
                  </pic:nvPicPr>
                  <pic:blipFill>
                    <a:blip r:embed="rId24">
                      <a:extLst>
                        <a:ext uri="{28A0092B-C50C-407E-A947-70E740481C1C}">
                          <a14:useLocalDpi xmlns:a14="http://schemas.microsoft.com/office/drawing/2010/main" val="0"/>
                        </a:ext>
                      </a:extLst>
                    </a:blip>
                    <a:stretch>
                      <a:fillRect/>
                    </a:stretch>
                  </pic:blipFill>
                  <pic:spPr>
                    <a:xfrm>
                      <a:off x="0" y="0"/>
                      <a:ext cx="5952227" cy="2260121"/>
                    </a:xfrm>
                    <a:prstGeom prst="rect">
                      <a:avLst/>
                    </a:prstGeom>
                  </pic:spPr>
                </pic:pic>
              </a:graphicData>
            </a:graphic>
          </wp:inline>
        </w:drawing>
      </w:r>
    </w:p>
    <w:p w14:paraId="4735ABA2" w14:textId="77777777" w:rsidR="00533098" w:rsidRDefault="00AC2C98" w:rsidP="00AC2C98">
      <w:pPr>
        <w:pStyle w:val="Lgende"/>
      </w:pPr>
      <w:r>
        <w:t xml:space="preserve">Figure </w:t>
      </w:r>
      <w:r w:rsidR="008B556C">
        <w:fldChar w:fldCharType="begin"/>
      </w:r>
      <w:r w:rsidR="006C3864">
        <w:instrText xml:space="preserve"> SEQ Figure \* ARABIC </w:instrText>
      </w:r>
      <w:r w:rsidR="008B556C">
        <w:fldChar w:fldCharType="separate"/>
      </w:r>
      <w:r w:rsidR="00E077FF">
        <w:rPr>
          <w:noProof/>
        </w:rPr>
        <w:t>1</w:t>
      </w:r>
      <w:r w:rsidR="008B556C">
        <w:rPr>
          <w:noProof/>
        </w:rPr>
        <w:fldChar w:fldCharType="end"/>
      </w:r>
      <w:r>
        <w:t>: Diagramme d'ordonnancement du module de gestion des données</w:t>
      </w:r>
    </w:p>
    <w:p w14:paraId="710646F5" w14:textId="77777777" w:rsidR="00AC2C98" w:rsidRDefault="00AC2C98" w:rsidP="00B110F4">
      <w:pPr>
        <w:jc w:val="both"/>
      </w:pPr>
      <w:r>
        <w:t>On distingue trois grandes parties : le développement de la persistance et des classes du modèle de données, le développement des interfaces de gestion des classes du modèle et l’intégration avec les autres modules.</w:t>
      </w:r>
    </w:p>
    <w:p w14:paraId="18DD1CD1" w14:textId="77777777" w:rsidR="00AC2C98" w:rsidRDefault="00AC2C98">
      <w:pPr>
        <w:rPr>
          <w:rFonts w:asciiTheme="majorHAnsi" w:eastAsiaTheme="majorEastAsia" w:hAnsiTheme="majorHAnsi" w:cstheme="majorBidi"/>
          <w:b/>
          <w:bCs/>
          <w:color w:val="8DB3E2" w:themeColor="text2" w:themeTint="66"/>
        </w:rPr>
      </w:pPr>
      <w:r>
        <w:br w:type="page"/>
      </w:r>
    </w:p>
    <w:p w14:paraId="75A7427B" w14:textId="1CE819AD" w:rsidR="00533098" w:rsidRDefault="009E4BC3" w:rsidP="00533098">
      <w:pPr>
        <w:pStyle w:val="Titre3"/>
      </w:pPr>
      <w:bookmarkStart w:id="61" w:name="_Toc219225507"/>
      <w:r>
        <w:rPr>
          <w:noProof/>
          <w:lang w:eastAsia="fr-FR"/>
        </w:rPr>
        <w:lastRenderedPageBreak/>
        <w:drawing>
          <wp:anchor distT="0" distB="0" distL="114300" distR="114300" simplePos="0" relativeHeight="251743232" behindDoc="0" locked="0" layoutInCell="1" allowOverlap="1" wp14:anchorId="1988AD48" wp14:editId="4ECA6401">
            <wp:simplePos x="0" y="0"/>
            <wp:positionH relativeFrom="column">
              <wp:posOffset>-977900</wp:posOffset>
            </wp:positionH>
            <wp:positionV relativeFrom="paragraph">
              <wp:posOffset>3429000</wp:posOffset>
            </wp:positionV>
            <wp:extent cx="7868285" cy="1775460"/>
            <wp:effectExtent l="0" t="3048000" r="0" b="302514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2P-Chess LO23.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868285" cy="1775460"/>
                    </a:xfrm>
                    <a:prstGeom prst="rect">
                      <a:avLst/>
                    </a:prstGeom>
                  </pic:spPr>
                </pic:pic>
              </a:graphicData>
            </a:graphic>
            <wp14:sizeRelH relativeFrom="page">
              <wp14:pctWidth>0</wp14:pctWidth>
            </wp14:sizeRelH>
            <wp14:sizeRelV relativeFrom="page">
              <wp14:pctHeight>0</wp14:pctHeight>
            </wp14:sizeRelV>
          </wp:anchor>
        </w:drawing>
      </w:r>
      <w:r w:rsidR="00533098">
        <w:t>Diagramme de Gantt</w:t>
      </w:r>
      <w:bookmarkEnd w:id="61"/>
    </w:p>
    <w:p w14:paraId="2CAE709B" w14:textId="4E0124A8" w:rsidR="007423E5" w:rsidRPr="007423E5" w:rsidRDefault="007423E5" w:rsidP="005D6734">
      <w:pPr>
        <w:jc w:val="center"/>
      </w:pPr>
    </w:p>
    <w:p w14:paraId="3CEBD896" w14:textId="456B55C7" w:rsidR="005D6734" w:rsidRDefault="005D6734">
      <w:pPr>
        <w:rPr>
          <w:rFonts w:asciiTheme="majorHAnsi" w:eastAsiaTheme="majorEastAsia" w:hAnsiTheme="majorHAnsi" w:cstheme="majorBidi"/>
          <w:b/>
          <w:bCs/>
          <w:color w:val="548DD4" w:themeColor="text2" w:themeTint="99"/>
          <w:sz w:val="26"/>
          <w:szCs w:val="26"/>
        </w:rPr>
      </w:pPr>
    </w:p>
    <w:p w14:paraId="3EE0B8B3" w14:textId="77777777" w:rsidR="00FE4BC0" w:rsidRDefault="00FE4BC0" w:rsidP="00FE4BC0">
      <w:pPr>
        <w:pStyle w:val="Titre2"/>
      </w:pPr>
      <w:bookmarkStart w:id="62" w:name="_Toc219225508"/>
      <w:r>
        <w:lastRenderedPageBreak/>
        <w:t>Déroulement du projet</w:t>
      </w:r>
      <w:bookmarkEnd w:id="62"/>
    </w:p>
    <w:p w14:paraId="4E1A8C6F" w14:textId="77777777" w:rsidR="006C3864" w:rsidRPr="006C3864" w:rsidRDefault="006C3864" w:rsidP="00B110F4">
      <w:pPr>
        <w:jc w:val="both"/>
        <w:rPr>
          <w:b/>
        </w:rPr>
      </w:pPr>
      <w:r w:rsidRPr="006C3864">
        <w:rPr>
          <w:b/>
        </w:rPr>
        <w:t>Organisation du groupe</w:t>
      </w:r>
    </w:p>
    <w:p w14:paraId="6B8A5D42" w14:textId="77777777" w:rsidR="006C3864" w:rsidRDefault="006C3864" w:rsidP="00B110F4">
      <w:pPr>
        <w:jc w:val="both"/>
      </w:pPr>
      <w:r>
        <w:t>Nous avons décidé d’organiser le groupe en trois binômes qui seront affectés aux tâches plutôt que d’affecter des tâches à chaque membre du groupe.</w:t>
      </w:r>
    </w:p>
    <w:p w14:paraId="36288C23" w14:textId="77777777" w:rsidR="006C3864" w:rsidRDefault="006C3864" w:rsidP="00B110F4">
      <w:pPr>
        <w:jc w:val="both"/>
      </w:pPr>
      <w:r>
        <w:t>Plusieurs raisons permettent de justifier notre choix :</w:t>
      </w:r>
    </w:p>
    <w:p w14:paraId="4C94E891" w14:textId="77777777" w:rsidR="006C3864" w:rsidRDefault="006C3864" w:rsidP="00B110F4">
      <w:pPr>
        <w:pStyle w:val="Paragraphedeliste"/>
        <w:numPr>
          <w:ilvl w:val="0"/>
          <w:numId w:val="27"/>
        </w:numPr>
        <w:jc w:val="both"/>
      </w:pPr>
      <w:r>
        <w:t>il est plus simple de paralléliser 3 tâches que 6.</w:t>
      </w:r>
    </w:p>
    <w:p w14:paraId="07AAD1F4" w14:textId="77777777" w:rsidR="006C3864" w:rsidRDefault="006C3864" w:rsidP="00B110F4">
      <w:pPr>
        <w:pStyle w:val="Paragraphedeliste"/>
        <w:numPr>
          <w:ilvl w:val="0"/>
          <w:numId w:val="27"/>
        </w:numPr>
        <w:jc w:val="both"/>
      </w:pPr>
      <w:r>
        <w:t>si un problème est rencontré, il y a deux personnes pour réfléchir à une solution</w:t>
      </w:r>
    </w:p>
    <w:p w14:paraId="3F4537DC" w14:textId="77777777" w:rsidR="006C3864" w:rsidRDefault="006C3864" w:rsidP="00B110F4">
      <w:pPr>
        <w:pStyle w:val="Paragraphedeliste"/>
        <w:numPr>
          <w:ilvl w:val="0"/>
          <w:numId w:val="27"/>
        </w:numPr>
        <w:jc w:val="both"/>
      </w:pPr>
      <w:r>
        <w:t>si un autre groupe a besoin d’une information sur la partie du projet développée par le binôme, un des membres peut se déplacer sans affecter l’avancement de la tâche en cours</w:t>
      </w:r>
    </w:p>
    <w:p w14:paraId="5D7CD1EE" w14:textId="77777777" w:rsidR="006C3864" w:rsidRDefault="006C3864" w:rsidP="00B110F4">
      <w:pPr>
        <w:pStyle w:val="Paragraphedeliste"/>
        <w:numPr>
          <w:ilvl w:val="0"/>
          <w:numId w:val="27"/>
        </w:numPr>
        <w:jc w:val="both"/>
      </w:pPr>
      <w:r>
        <w:t>de même si un des binômes est absent</w:t>
      </w:r>
    </w:p>
    <w:p w14:paraId="188E7D97" w14:textId="77777777" w:rsidR="006C3864" w:rsidRDefault="006C3864" w:rsidP="00B110F4">
      <w:pPr>
        <w:pStyle w:val="Paragraphedeliste"/>
        <w:numPr>
          <w:ilvl w:val="0"/>
          <w:numId w:val="27"/>
        </w:numPr>
        <w:jc w:val="both"/>
      </w:pPr>
      <w:r>
        <w:t>la qualité du code est meilleure</w:t>
      </w:r>
    </w:p>
    <w:p w14:paraId="2D74D370" w14:textId="77777777" w:rsidR="006C3864" w:rsidRDefault="006C3864" w:rsidP="00B110F4">
      <w:pPr>
        <w:jc w:val="both"/>
      </w:pPr>
      <w:r>
        <w:t>Il existe cependant deux inconvénients majeurs : si les membres d’un binôme ne s’entende pas bien (risque faible dans notre cas) et développement globalement plus lent.</w:t>
      </w:r>
    </w:p>
    <w:p w14:paraId="75E03166" w14:textId="77777777" w:rsidR="006C3864" w:rsidRDefault="006C3864" w:rsidP="00B110F4">
      <w:pPr>
        <w:jc w:val="both"/>
      </w:pPr>
      <w:r>
        <w:t>L’argument quantitatif (développement plus lent) est cependant compensé par l’argument qualitatif (meilleure qualité) puisque le temps “perdu” en développement est “gagné” lors de la phase de test / d’intégration.</w:t>
      </w:r>
    </w:p>
    <w:p w14:paraId="34D3FB5C" w14:textId="77777777" w:rsidR="006C3864" w:rsidRDefault="006C3864" w:rsidP="00B110F4">
      <w:pPr>
        <w:jc w:val="both"/>
      </w:pPr>
    </w:p>
    <w:p w14:paraId="435EC214" w14:textId="77777777" w:rsidR="006C3864" w:rsidRPr="006C3864" w:rsidRDefault="006C3864" w:rsidP="00B110F4">
      <w:pPr>
        <w:jc w:val="both"/>
        <w:rPr>
          <w:b/>
        </w:rPr>
      </w:pPr>
      <w:r w:rsidRPr="006C3864">
        <w:rPr>
          <w:b/>
        </w:rPr>
        <w:t>Problèmes rencontrés</w:t>
      </w:r>
    </w:p>
    <w:p w14:paraId="254841F3" w14:textId="77777777" w:rsidR="006C3864" w:rsidRDefault="006C3864" w:rsidP="00B110F4">
      <w:pPr>
        <w:jc w:val="both"/>
      </w:pPr>
      <w:r>
        <w:t>Le premier problème que nous avons rencontré est interne. Le manque de visibilité globale du projet (et en particulier de la conception) par certains membres du groupe les empêchait d’avancer convenablement.</w:t>
      </w:r>
    </w:p>
    <w:p w14:paraId="6016C218" w14:textId="77777777" w:rsidR="00FB424C" w:rsidRDefault="00FB424C" w:rsidP="00B110F4">
      <w:pPr>
        <w:jc w:val="both"/>
      </w:pPr>
      <w:r>
        <w:t>Les autres problèmes proviennent d’incompréhension avec d’autres groupes :</w:t>
      </w:r>
    </w:p>
    <w:p w14:paraId="6421031C" w14:textId="77777777" w:rsidR="006C3864" w:rsidRDefault="006C3864" w:rsidP="00B110F4">
      <w:pPr>
        <w:pStyle w:val="Paragraphedeliste"/>
        <w:numPr>
          <w:ilvl w:val="0"/>
          <w:numId w:val="31"/>
        </w:numPr>
        <w:jc w:val="both"/>
      </w:pPr>
      <w:r>
        <w:t>interface “IReceiver” de réseau qui correspondait à ProfilerManagerInterface et GameManagerInterface (réseau / data)</w:t>
      </w:r>
    </w:p>
    <w:p w14:paraId="618134B1" w14:textId="77777777" w:rsidR="006C3864" w:rsidRDefault="006C3864" w:rsidP="00B110F4">
      <w:pPr>
        <w:pStyle w:val="Paragraphedeliste"/>
        <w:numPr>
          <w:ilvl w:val="0"/>
          <w:numId w:val="31"/>
        </w:numPr>
        <w:jc w:val="both"/>
      </w:pPr>
      <w:r>
        <w:t>pas de stats pour un joueur =&gt; rajout post-conception (ihm login/data)</w:t>
      </w:r>
    </w:p>
    <w:p w14:paraId="34CF5D3E" w14:textId="77777777" w:rsidR="006C3864" w:rsidRDefault="006C3864" w:rsidP="00B110F4">
      <w:pPr>
        <w:pStyle w:val="Paragraphedeliste"/>
        <w:numPr>
          <w:ilvl w:val="0"/>
          <w:numId w:val="31"/>
        </w:numPr>
        <w:jc w:val="both"/>
      </w:pPr>
      <w:r>
        <w:t>gestion du temps restant d’un joueur différente</w:t>
      </w:r>
      <w:r w:rsidR="00FB424C">
        <w:t xml:space="preserve"> entre deux modules</w:t>
      </w:r>
      <w:r>
        <w:t xml:space="preserve"> =&gt; limite haute + incrémentation vs décrémentation jusqu’à 0 (ihm grille / data)</w:t>
      </w:r>
    </w:p>
    <w:p w14:paraId="1238DF6E" w14:textId="77777777" w:rsidR="006C3864" w:rsidRDefault="006C3864" w:rsidP="00B110F4">
      <w:pPr>
        <w:pStyle w:val="Paragraphedeliste"/>
        <w:numPr>
          <w:ilvl w:val="0"/>
          <w:numId w:val="31"/>
        </w:numPr>
        <w:jc w:val="both"/>
      </w:pPr>
      <w:r>
        <w:t xml:space="preserve">les Players </w:t>
      </w:r>
      <w:r w:rsidR="00FB424C">
        <w:t>n’avaient</w:t>
      </w:r>
      <w:r>
        <w:t xml:space="preserve"> pas accès à leur PublicProfile (data)</w:t>
      </w:r>
    </w:p>
    <w:p w14:paraId="2AE03283" w14:textId="77777777" w:rsidR="006C3864" w:rsidRDefault="006C3864" w:rsidP="00B110F4">
      <w:pPr>
        <w:pStyle w:val="Paragraphedeliste"/>
        <w:numPr>
          <w:ilvl w:val="0"/>
          <w:numId w:val="31"/>
        </w:numPr>
        <w:jc w:val="both"/>
      </w:pPr>
      <w:r>
        <w:t xml:space="preserve">séquence </w:t>
      </w:r>
      <w:r w:rsidR="00FB424C">
        <w:t xml:space="preserve">de </w:t>
      </w:r>
      <w:r>
        <w:t xml:space="preserve">lancement </w:t>
      </w:r>
      <w:r w:rsidR="00FB424C">
        <w:t>de l’</w:t>
      </w:r>
      <w:r>
        <w:t>app</w:t>
      </w:r>
      <w:r w:rsidR="00FB424C">
        <w:t>lication</w:t>
      </w:r>
      <w:r>
        <w:t>, initialisation différents modules pas décidée en conception (ApplicationModel)</w:t>
      </w:r>
    </w:p>
    <w:p w14:paraId="75FEA43A" w14:textId="77777777" w:rsidR="006C3864" w:rsidRDefault="006C3864" w:rsidP="00B110F4">
      <w:pPr>
        <w:pStyle w:val="Paragraphedeliste"/>
        <w:numPr>
          <w:ilvl w:val="0"/>
          <w:numId w:val="31"/>
        </w:numPr>
        <w:jc w:val="both"/>
      </w:pPr>
      <w:r>
        <w:t>pas d’avatar de taille &gt; 7Ko (réseau, conséquence dans data)</w:t>
      </w:r>
    </w:p>
    <w:p w14:paraId="44EF40B4" w14:textId="77777777" w:rsidR="006C3864" w:rsidRDefault="006C3864" w:rsidP="00B110F4">
      <w:pPr>
        <w:pStyle w:val="Paragraphedeliste"/>
        <w:numPr>
          <w:ilvl w:val="0"/>
          <w:numId w:val="31"/>
        </w:numPr>
        <w:jc w:val="both"/>
      </w:pPr>
      <w:r>
        <w:t>mauvaise utilisation du manager =&gt; piece.move</w:t>
      </w:r>
      <w:r w:rsidR="00FB424C">
        <w:t>()</w:t>
      </w:r>
      <w:r>
        <w:t xml:space="preserve"> appelle GameManager.playMove et pas l’inverse (ihm grille/data)</w:t>
      </w:r>
    </w:p>
    <w:p w14:paraId="29920824" w14:textId="77777777" w:rsidR="006C3864" w:rsidRDefault="006C3864" w:rsidP="00B110F4">
      <w:pPr>
        <w:pStyle w:val="Paragraphedeliste"/>
        <w:numPr>
          <w:ilvl w:val="0"/>
          <w:numId w:val="31"/>
        </w:numPr>
        <w:jc w:val="both"/>
      </w:pPr>
      <w:r>
        <w:t>pas la même référence pour l’orientation de la grille d’échec (data/ihm grille)</w:t>
      </w:r>
    </w:p>
    <w:p w14:paraId="624F233E" w14:textId="77777777" w:rsidR="006C3864" w:rsidRDefault="006C3864" w:rsidP="00B110F4">
      <w:pPr>
        <w:pStyle w:val="Paragraphedeliste"/>
        <w:numPr>
          <w:ilvl w:val="0"/>
          <w:numId w:val="31"/>
        </w:numPr>
        <w:jc w:val="both"/>
      </w:pPr>
      <w:r>
        <w:t>processus d’acceptation d’invitation : il manque le cas où celui qui a initié l’invitation est déjà en partie lorsqu’il reçoit la réponse</w:t>
      </w:r>
    </w:p>
    <w:p w14:paraId="1107FD62" w14:textId="77777777" w:rsidR="006C3864" w:rsidRPr="006C3864" w:rsidRDefault="006C3864" w:rsidP="00B110F4">
      <w:pPr>
        <w:jc w:val="both"/>
      </w:pPr>
    </w:p>
    <w:p w14:paraId="7A9055BD" w14:textId="77777777" w:rsidR="00F607B3" w:rsidRDefault="00F607B3" w:rsidP="006C3864">
      <w:pPr>
        <w:rPr>
          <w:b/>
        </w:rPr>
      </w:pPr>
    </w:p>
    <w:p w14:paraId="0E363C42" w14:textId="77777777" w:rsidR="006C3864" w:rsidRPr="006C3864" w:rsidRDefault="006C3864" w:rsidP="00B110F4">
      <w:pPr>
        <w:jc w:val="both"/>
        <w:rPr>
          <w:b/>
        </w:rPr>
      </w:pPr>
      <w:r w:rsidRPr="006C3864">
        <w:rPr>
          <w:b/>
        </w:rPr>
        <w:t>Problèmes à l’échelle du projet</w:t>
      </w:r>
    </w:p>
    <w:p w14:paraId="51B2688C" w14:textId="77777777" w:rsidR="006C3864" w:rsidRDefault="006C3864" w:rsidP="00B110F4">
      <w:pPr>
        <w:pStyle w:val="Paragraphedeliste"/>
        <w:numPr>
          <w:ilvl w:val="0"/>
          <w:numId w:val="32"/>
        </w:numPr>
        <w:jc w:val="both"/>
      </w:pPr>
      <w:r>
        <w:t>Manque de visibilité sur le travail des autres. Il aurait fallu des réunions intermédiaires et notamment une revue de conception qui aurait servi à détecter certaines incompréhensions.</w:t>
      </w:r>
    </w:p>
    <w:p w14:paraId="4461A205" w14:textId="77777777" w:rsidR="006C3864" w:rsidRDefault="006C3864" w:rsidP="00B110F4">
      <w:pPr>
        <w:pStyle w:val="Paragraphedeliste"/>
        <w:numPr>
          <w:ilvl w:val="0"/>
          <w:numId w:val="32"/>
        </w:numPr>
        <w:jc w:val="both"/>
      </w:pPr>
      <w:r>
        <w:t>Différence manager/directeur pas claire. Rôle du directeur un peu “squizzé”.</w:t>
      </w:r>
    </w:p>
    <w:p w14:paraId="153D1AA8" w14:textId="6B018286" w:rsidR="006C3864" w:rsidRDefault="006C3864" w:rsidP="007C15D1">
      <w:pPr>
        <w:pStyle w:val="Paragraphedeliste"/>
        <w:numPr>
          <w:ilvl w:val="0"/>
          <w:numId w:val="32"/>
        </w:numPr>
        <w:jc w:val="both"/>
      </w:pPr>
      <w:r>
        <w:t>Pas de “décideur(s)” (ou même de vision globale) à l’échelle du projet</w:t>
      </w:r>
    </w:p>
    <w:p w14:paraId="6434617E" w14:textId="77777777" w:rsidR="006C3864" w:rsidRPr="006C3864" w:rsidRDefault="006C3864" w:rsidP="006C3864">
      <w:pPr>
        <w:ind w:left="360"/>
      </w:pPr>
    </w:p>
    <w:p w14:paraId="63D40913" w14:textId="656A05CE" w:rsidR="00517643" w:rsidRPr="00517643" w:rsidRDefault="00FE4BC0" w:rsidP="00517643">
      <w:pPr>
        <w:pStyle w:val="Titre2"/>
      </w:pPr>
      <w:bookmarkStart w:id="63" w:name="_Toc219225509"/>
      <w:r>
        <w:t>Analyse de risque</w:t>
      </w:r>
      <w:bookmarkEnd w:id="63"/>
    </w:p>
    <w:p w14:paraId="4BD530E4" w14:textId="7AF2909C" w:rsidR="005E1A45" w:rsidRDefault="005E1A45" w:rsidP="005E1A45">
      <w:pPr>
        <w:pStyle w:val="Lgende"/>
        <w:keepNext/>
      </w:pPr>
    </w:p>
    <w:tbl>
      <w:tblPr>
        <w:tblW w:w="0" w:type="auto"/>
        <w:tblCellMar>
          <w:top w:w="15" w:type="dxa"/>
          <w:left w:w="15" w:type="dxa"/>
          <w:bottom w:w="15" w:type="dxa"/>
          <w:right w:w="15" w:type="dxa"/>
        </w:tblCellMar>
        <w:tblLook w:val="04A0" w:firstRow="1" w:lastRow="0" w:firstColumn="1" w:lastColumn="0" w:noHBand="0" w:noVBand="1"/>
      </w:tblPr>
      <w:tblGrid>
        <w:gridCol w:w="879"/>
        <w:gridCol w:w="2823"/>
        <w:gridCol w:w="2790"/>
        <w:gridCol w:w="2790"/>
      </w:tblGrid>
      <w:tr w:rsidR="00517643" w:rsidRPr="00692131" w14:paraId="6EF5E86E" w14:textId="77777777" w:rsidTr="00A03F0E">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586D10B1" w14:textId="77777777" w:rsidR="00517643" w:rsidRPr="00692131" w:rsidRDefault="00517643" w:rsidP="00190D7D">
            <w:pPr>
              <w:pStyle w:val="NormalWeb"/>
            </w:pPr>
            <w:r w:rsidRPr="00692131">
              <w:rPr>
                <w:rFonts w:asciiTheme="minorHAnsi" w:hAnsiTheme="minorHAnsi"/>
                <w:b/>
                <w:color w:val="548DD4" w:themeColor="text2" w:themeTint="99"/>
                <w:sz w:val="26"/>
                <w:szCs w:val="26"/>
              </w:rPr>
              <w:t>Classe</w:t>
            </w:r>
          </w:p>
        </w:tc>
        <w:tc>
          <w:tcPr>
            <w:tcW w:w="2823"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6B263AA1" w14:textId="77777777" w:rsidR="00517643" w:rsidRPr="00692131" w:rsidRDefault="00517643" w:rsidP="00190D7D">
            <w:pPr>
              <w:pStyle w:val="NormalWeb"/>
            </w:pPr>
            <w:r w:rsidRPr="00692131">
              <w:rPr>
                <w:rFonts w:asciiTheme="minorHAnsi" w:hAnsiTheme="minorHAnsi"/>
                <w:b/>
                <w:color w:val="548DD4" w:themeColor="text2" w:themeTint="99"/>
                <w:sz w:val="26"/>
                <w:szCs w:val="26"/>
              </w:rPr>
              <w:t>Risque</w:t>
            </w:r>
          </w:p>
        </w:tc>
        <w:tc>
          <w:tcPr>
            <w:tcW w:w="2790"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34A414A5"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790"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15B8D5FC" w14:textId="77777777" w:rsidR="00517643" w:rsidRPr="00692131" w:rsidRDefault="00517643" w:rsidP="00190D7D">
            <w:pPr>
              <w:pStyle w:val="NormalWeb"/>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517643" w:rsidRPr="00692131" w14:paraId="5CBB5129" w14:textId="77777777" w:rsidTr="00A03F0E">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AE2B387"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w:t>
            </w:r>
          </w:p>
        </w:tc>
        <w:tc>
          <w:tcPr>
            <w:tcW w:w="2823"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60E2DB8"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Problèmes liés à la sérialisation/désérialisation</w:t>
            </w:r>
          </w:p>
        </w:tc>
        <w:tc>
          <w:tcPr>
            <w:tcW w:w="2790"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8FCA012"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Tests unitaires sur la classe Serializer</w:t>
            </w:r>
          </w:p>
        </w:tc>
        <w:tc>
          <w:tcPr>
            <w:tcW w:w="2790"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4E959D2B"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Faire des petits échantillons</w:t>
            </w:r>
          </w:p>
        </w:tc>
      </w:tr>
      <w:tr w:rsidR="00517643" w:rsidRPr="00692131" w14:paraId="35704E5D" w14:textId="77777777" w:rsidTr="00A03F0E">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9258A3B"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w:t>
            </w:r>
          </w:p>
        </w:tc>
        <w:tc>
          <w:tcPr>
            <w:tcW w:w="282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034C855" w14:textId="77777777" w:rsidR="00517643" w:rsidRPr="00517643" w:rsidRDefault="001E1C4B" w:rsidP="001E1C4B">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Manque de compétences en Java et sur JUnit</w:t>
            </w:r>
          </w:p>
        </w:tc>
        <w:tc>
          <w:tcPr>
            <w:tcW w:w="27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13F648FC" w14:textId="77777777" w:rsidR="00517643" w:rsidRPr="00517643" w:rsidRDefault="001E1C4B"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Travail par binômes initié-débutant pour faire monter en compétence le débutant du binôme</w:t>
            </w:r>
          </w:p>
        </w:tc>
        <w:tc>
          <w:tcPr>
            <w:tcW w:w="2790"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6A5AB8CC" w14:textId="77777777" w:rsidR="00517643" w:rsidRPr="001E1C4B" w:rsidRDefault="00517643" w:rsidP="00190D7D">
            <w:pPr>
              <w:spacing w:after="0" w:line="240" w:lineRule="auto"/>
              <w:rPr>
                <w:rFonts w:ascii="Times New Roman" w:eastAsia="Times New Roman" w:hAnsi="Times New Roman" w:cs="Times New Roman"/>
                <w:sz w:val="24"/>
                <w:szCs w:val="24"/>
                <w:lang w:eastAsia="fr-FR"/>
              </w:rPr>
            </w:pPr>
          </w:p>
        </w:tc>
      </w:tr>
      <w:tr w:rsidR="00517643" w:rsidRPr="00692131" w14:paraId="79E484D5" w14:textId="77777777" w:rsidTr="00A03F0E">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07B20F9"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B</w:t>
            </w:r>
          </w:p>
        </w:tc>
        <w:tc>
          <w:tcPr>
            <w:tcW w:w="282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EACCC77"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Tension au sein des binômes</w:t>
            </w:r>
          </w:p>
        </w:tc>
        <w:tc>
          <w:tcPr>
            <w:tcW w:w="27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62CF388" w14:textId="77777777" w:rsidR="00517643" w:rsidRPr="00517643" w:rsidRDefault="00A03F0E" w:rsidP="00190D7D">
            <w:pPr>
              <w:spacing w:after="0" w:line="0" w:lineRule="atLeas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Respect des affinités de chacun</w:t>
            </w:r>
          </w:p>
        </w:tc>
        <w:tc>
          <w:tcPr>
            <w:tcW w:w="2790"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45877D73" w14:textId="77777777" w:rsidR="00A03F0E" w:rsidRPr="00A03F0E" w:rsidRDefault="00A03F0E" w:rsidP="00190D7D">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Changement des binômes</w:t>
            </w:r>
          </w:p>
        </w:tc>
      </w:tr>
      <w:tr w:rsidR="00517643" w:rsidRPr="00692131" w14:paraId="2CB936B8" w14:textId="77777777" w:rsidTr="00A03F0E">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4EC8DA56"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p>
        </w:tc>
        <w:tc>
          <w:tcPr>
            <w:tcW w:w="2823"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0A6CF1EF"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p>
        </w:tc>
        <w:tc>
          <w:tcPr>
            <w:tcW w:w="2790"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108A0564" w14:textId="77777777" w:rsidR="00517643" w:rsidRPr="00517643" w:rsidRDefault="00517643" w:rsidP="00190D7D">
            <w:pPr>
              <w:spacing w:after="0" w:line="0" w:lineRule="atLeast"/>
              <w:rPr>
                <w:rFonts w:ascii="Times New Roman" w:eastAsia="Times New Roman" w:hAnsi="Times New Roman" w:cs="Times New Roman"/>
                <w:sz w:val="24"/>
                <w:szCs w:val="24"/>
                <w:lang w:eastAsia="fr-FR"/>
              </w:rPr>
            </w:pPr>
          </w:p>
        </w:tc>
        <w:tc>
          <w:tcPr>
            <w:tcW w:w="2790"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19FD7D36" w14:textId="77777777" w:rsidR="00517643" w:rsidRPr="00517643" w:rsidRDefault="00517643" w:rsidP="00190D7D">
            <w:pPr>
              <w:spacing w:after="0" w:line="240" w:lineRule="auto"/>
              <w:rPr>
                <w:rFonts w:ascii="Times New Roman" w:eastAsia="Times New Roman" w:hAnsi="Times New Roman" w:cs="Times New Roman"/>
                <w:sz w:val="1"/>
                <w:szCs w:val="24"/>
                <w:lang w:eastAsia="fr-FR"/>
              </w:rPr>
            </w:pPr>
          </w:p>
        </w:tc>
      </w:tr>
    </w:tbl>
    <w:p w14:paraId="5874E9DD" w14:textId="232FCB5E" w:rsidR="00517643" w:rsidRDefault="005E1A45" w:rsidP="005E1A45">
      <w:pPr>
        <w:jc w:val="center"/>
      </w:pPr>
      <w:bookmarkStart w:id="64" w:name="_Toc219225455"/>
      <w:r>
        <w:t xml:space="preserve">Tableau </w:t>
      </w:r>
      <w:fldSimple w:instr=" SEQ Tableau \* ARABIC ">
        <w:r w:rsidR="00E077FF">
          <w:rPr>
            <w:noProof/>
          </w:rPr>
          <w:t>6</w:t>
        </w:r>
      </w:fldSimple>
      <w:r>
        <w:t xml:space="preserve"> : Analyse Risque Gestion de Données</w:t>
      </w:r>
      <w:bookmarkEnd w:id="64"/>
    </w:p>
    <w:p w14:paraId="183CA5E5" w14:textId="77777777" w:rsidR="00517643" w:rsidRDefault="00517643">
      <w:r>
        <w:br w:type="page"/>
      </w:r>
    </w:p>
    <w:p w14:paraId="69B4F72A" w14:textId="77777777" w:rsidR="00517643" w:rsidRPr="00517643" w:rsidRDefault="00517643" w:rsidP="00517643"/>
    <w:p w14:paraId="5E7AF034" w14:textId="77777777" w:rsidR="00FE4BC0" w:rsidRDefault="00FE4BC0" w:rsidP="00FE4BC0">
      <w:pPr>
        <w:pStyle w:val="Titre2"/>
      </w:pPr>
      <w:bookmarkStart w:id="65" w:name="_Toc219225510"/>
      <w:r>
        <w:t>Fiches de travail</w:t>
      </w:r>
      <w:bookmarkEnd w:id="65"/>
    </w:p>
    <w:p w14:paraId="2D5DF4F3" w14:textId="77777777" w:rsidR="00FE4BC0" w:rsidRDefault="00520CD9" w:rsidP="00FE4BC0">
      <w:pPr>
        <w:pStyle w:val="Titre3"/>
      </w:pPr>
      <w:bookmarkStart w:id="66" w:name="_Toc219225511"/>
      <w:r>
        <w:t>Pierre-Alexandre Fonta</w:t>
      </w:r>
      <w:r w:rsidR="00FE4BC0">
        <w:t> : Directeur de projet</w:t>
      </w:r>
      <w:bookmarkEnd w:id="66"/>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226"/>
        <w:gridCol w:w="2926"/>
        <w:gridCol w:w="1392"/>
        <w:gridCol w:w="3758"/>
      </w:tblGrid>
      <w:tr w:rsidR="00696DF1" w14:paraId="73519BE4" w14:textId="77777777" w:rsidTr="00033F88">
        <w:tc>
          <w:tcPr>
            <w:tcW w:w="659" w:type="pct"/>
            <w:tcMar>
              <w:left w:w="115" w:type="dxa"/>
              <w:right w:w="115" w:type="dxa"/>
            </w:tcMar>
          </w:tcPr>
          <w:p w14:paraId="088AE400" w14:textId="77777777" w:rsidR="00D53454" w:rsidRDefault="00D53454" w:rsidP="006A59B1">
            <w:pPr>
              <w:pStyle w:val="Normal1"/>
              <w:spacing w:after="0" w:line="240" w:lineRule="auto"/>
              <w:jc w:val="center"/>
            </w:pPr>
            <w:r>
              <w:rPr>
                <w:rFonts w:ascii="Cambria" w:eastAsia="Cambria" w:hAnsi="Cambria" w:cs="Cambria"/>
                <w:b/>
              </w:rPr>
              <w:t>Semaine</w:t>
            </w:r>
          </w:p>
        </w:tc>
        <w:tc>
          <w:tcPr>
            <w:tcW w:w="1573" w:type="pct"/>
            <w:tcMar>
              <w:left w:w="115" w:type="dxa"/>
              <w:right w:w="115" w:type="dxa"/>
            </w:tcMar>
          </w:tcPr>
          <w:p w14:paraId="53597FAF" w14:textId="77777777" w:rsidR="00D53454" w:rsidRDefault="00D53454" w:rsidP="006A59B1">
            <w:pPr>
              <w:pStyle w:val="Normal1"/>
              <w:spacing w:after="0" w:line="240" w:lineRule="auto"/>
            </w:pPr>
            <w:r>
              <w:rPr>
                <w:rFonts w:ascii="Cambria" w:eastAsia="Cambria" w:hAnsi="Cambria" w:cs="Cambria"/>
                <w:b/>
              </w:rPr>
              <w:t>Tâche</w:t>
            </w:r>
          </w:p>
        </w:tc>
        <w:tc>
          <w:tcPr>
            <w:tcW w:w="748" w:type="pct"/>
            <w:tcMar>
              <w:left w:w="115" w:type="dxa"/>
              <w:right w:w="115" w:type="dxa"/>
            </w:tcMar>
          </w:tcPr>
          <w:p w14:paraId="2B843272" w14:textId="77777777" w:rsidR="00D53454" w:rsidRDefault="00D53454" w:rsidP="006A59B1">
            <w:pPr>
              <w:pStyle w:val="Normal1"/>
              <w:spacing w:after="0" w:line="240" w:lineRule="auto"/>
              <w:jc w:val="center"/>
            </w:pPr>
            <w:r>
              <w:rPr>
                <w:rFonts w:ascii="Cambria" w:eastAsia="Cambria" w:hAnsi="Cambria" w:cs="Cambria"/>
                <w:b/>
              </w:rPr>
              <w:t>Temps passé</w:t>
            </w:r>
          </w:p>
        </w:tc>
        <w:tc>
          <w:tcPr>
            <w:tcW w:w="2020" w:type="pct"/>
            <w:tcMar>
              <w:left w:w="115" w:type="dxa"/>
              <w:right w:w="115" w:type="dxa"/>
            </w:tcMar>
          </w:tcPr>
          <w:p w14:paraId="098FF90A" w14:textId="77777777" w:rsidR="00D53454" w:rsidRDefault="00D53454" w:rsidP="006A59B1">
            <w:pPr>
              <w:pStyle w:val="Normal1"/>
              <w:spacing w:after="0" w:line="240" w:lineRule="auto"/>
            </w:pPr>
            <w:r>
              <w:rPr>
                <w:rFonts w:ascii="Cambria" w:eastAsia="Cambria" w:hAnsi="Cambria" w:cs="Cambria"/>
                <w:b/>
              </w:rPr>
              <w:t>Remarques</w:t>
            </w:r>
          </w:p>
        </w:tc>
      </w:tr>
      <w:tr w:rsidR="00696DF1" w14:paraId="43A01301" w14:textId="77777777" w:rsidTr="00033F88">
        <w:tc>
          <w:tcPr>
            <w:tcW w:w="659" w:type="pct"/>
            <w:shd w:val="clear" w:color="auto" w:fill="E6EED5"/>
            <w:tcMar>
              <w:left w:w="115" w:type="dxa"/>
              <w:right w:w="115" w:type="dxa"/>
            </w:tcMar>
          </w:tcPr>
          <w:p w14:paraId="1CD680ED" w14:textId="77777777" w:rsidR="00D53454" w:rsidRDefault="00D53454" w:rsidP="006A59B1">
            <w:pPr>
              <w:pStyle w:val="Normal1"/>
              <w:spacing w:after="0" w:line="240" w:lineRule="auto"/>
              <w:jc w:val="center"/>
            </w:pPr>
            <w:r>
              <w:rPr>
                <w:rFonts w:ascii="Cambria" w:eastAsia="Cambria" w:hAnsi="Cambria" w:cs="Cambria"/>
                <w:b/>
              </w:rPr>
              <w:t>18/09</w:t>
            </w:r>
          </w:p>
        </w:tc>
        <w:tc>
          <w:tcPr>
            <w:tcW w:w="1573" w:type="pct"/>
            <w:shd w:val="clear" w:color="auto" w:fill="E6EED5"/>
            <w:tcMar>
              <w:left w:w="115" w:type="dxa"/>
              <w:right w:w="115" w:type="dxa"/>
            </w:tcMar>
          </w:tcPr>
          <w:p w14:paraId="6C1CCAC1" w14:textId="77777777" w:rsidR="00D53454" w:rsidRPr="00955D38" w:rsidRDefault="00D53454" w:rsidP="006A59B1">
            <w:pPr>
              <w:pStyle w:val="Normal1"/>
              <w:spacing w:after="0" w:line="240" w:lineRule="auto"/>
              <w:rPr>
                <w:lang w:val="fr-FR"/>
              </w:rPr>
            </w:pPr>
            <w:r w:rsidRPr="00955D38">
              <w:rPr>
                <w:lang w:val="fr-FR"/>
              </w:rPr>
              <w:t>- Découverte Cahier des charges</w:t>
            </w:r>
          </w:p>
          <w:p w14:paraId="279B32F8" w14:textId="77777777" w:rsidR="00D53454" w:rsidRPr="00955D38" w:rsidRDefault="00D53454" w:rsidP="006A59B1">
            <w:pPr>
              <w:pStyle w:val="Normal1"/>
              <w:spacing w:after="0" w:line="240" w:lineRule="auto"/>
              <w:rPr>
                <w:lang w:val="fr-FR"/>
              </w:rPr>
            </w:pPr>
            <w:r w:rsidRPr="00955D38">
              <w:rPr>
                <w:lang w:val="fr-FR"/>
              </w:rPr>
              <w:t xml:space="preserve">- </w:t>
            </w:r>
            <w:r>
              <w:rPr>
                <w:lang w:val="fr-FR"/>
              </w:rPr>
              <w:t>Répartition des tâches</w:t>
            </w:r>
          </w:p>
          <w:p w14:paraId="07FF1A75" w14:textId="77777777" w:rsidR="00D53454" w:rsidRPr="00955D38" w:rsidRDefault="00D53454" w:rsidP="00955D38">
            <w:pPr>
              <w:pStyle w:val="Normal1"/>
              <w:spacing w:after="0" w:line="240" w:lineRule="auto"/>
              <w:rPr>
                <w:lang w:val="fr-FR"/>
              </w:rPr>
            </w:pPr>
            <w:r w:rsidRPr="00955D38">
              <w:rPr>
                <w:lang w:val="fr-FR"/>
              </w:rPr>
              <w:t>- Réunion préparatoire directeur</w:t>
            </w:r>
          </w:p>
        </w:tc>
        <w:tc>
          <w:tcPr>
            <w:tcW w:w="748" w:type="pct"/>
            <w:shd w:val="clear" w:color="auto" w:fill="E6EED5"/>
            <w:tcMar>
              <w:left w:w="115" w:type="dxa"/>
              <w:right w:w="115" w:type="dxa"/>
            </w:tcMar>
          </w:tcPr>
          <w:p w14:paraId="60A69D1E" w14:textId="77777777" w:rsidR="00D53454" w:rsidRDefault="00D53454" w:rsidP="006A59B1">
            <w:pPr>
              <w:pStyle w:val="Normal1"/>
              <w:spacing w:after="0" w:line="240" w:lineRule="auto"/>
              <w:jc w:val="center"/>
            </w:pPr>
            <w:r>
              <w:t>1h</w:t>
            </w:r>
          </w:p>
          <w:p w14:paraId="72E684F3" w14:textId="77777777" w:rsidR="00D53454" w:rsidRDefault="00D53454" w:rsidP="006A59B1">
            <w:pPr>
              <w:pStyle w:val="Normal1"/>
              <w:spacing w:after="0" w:line="240" w:lineRule="auto"/>
              <w:jc w:val="center"/>
            </w:pPr>
          </w:p>
          <w:p w14:paraId="1087648D" w14:textId="77777777" w:rsidR="00D53454" w:rsidRDefault="00D53454" w:rsidP="006A59B1">
            <w:pPr>
              <w:pStyle w:val="Normal1"/>
              <w:spacing w:after="0" w:line="240" w:lineRule="auto"/>
              <w:jc w:val="center"/>
            </w:pPr>
            <w:r>
              <w:t>1h</w:t>
            </w:r>
          </w:p>
          <w:p w14:paraId="35293BE2" w14:textId="77777777" w:rsidR="00D53454" w:rsidRDefault="00D53454" w:rsidP="006A59B1">
            <w:pPr>
              <w:pStyle w:val="Normal1"/>
              <w:spacing w:after="0" w:line="240" w:lineRule="auto"/>
              <w:jc w:val="center"/>
            </w:pPr>
          </w:p>
          <w:p w14:paraId="09EB0B98" w14:textId="77777777" w:rsidR="00D53454" w:rsidRDefault="00D53454" w:rsidP="006A59B1">
            <w:pPr>
              <w:pStyle w:val="Normal1"/>
              <w:spacing w:after="0" w:line="240" w:lineRule="auto"/>
              <w:jc w:val="center"/>
            </w:pPr>
            <w:r>
              <w:t>1h</w:t>
            </w:r>
          </w:p>
        </w:tc>
        <w:tc>
          <w:tcPr>
            <w:tcW w:w="2020" w:type="pct"/>
            <w:shd w:val="clear" w:color="auto" w:fill="E6EED5"/>
            <w:tcMar>
              <w:left w:w="115" w:type="dxa"/>
              <w:right w:w="115" w:type="dxa"/>
            </w:tcMar>
          </w:tcPr>
          <w:p w14:paraId="19288C6E" w14:textId="77777777" w:rsidR="00D53454" w:rsidRPr="007C7194" w:rsidRDefault="00D53454" w:rsidP="006A59B1">
            <w:pPr>
              <w:pStyle w:val="Normal1"/>
              <w:spacing w:after="0" w:line="240" w:lineRule="auto"/>
              <w:rPr>
                <w:lang w:val="fr-FR"/>
              </w:rPr>
            </w:pPr>
            <w:r w:rsidRPr="007C7194">
              <w:rPr>
                <w:lang w:val="fr-FR"/>
              </w:rPr>
              <w:t>Réunion organisation, outils et compte-rendu</w:t>
            </w:r>
          </w:p>
        </w:tc>
      </w:tr>
      <w:tr w:rsidR="00696DF1" w14:paraId="16B79644" w14:textId="77777777" w:rsidTr="00033F88">
        <w:tc>
          <w:tcPr>
            <w:tcW w:w="659" w:type="pct"/>
            <w:tcMar>
              <w:left w:w="115" w:type="dxa"/>
              <w:right w:w="115" w:type="dxa"/>
            </w:tcMar>
          </w:tcPr>
          <w:p w14:paraId="6F05EC4B" w14:textId="77777777" w:rsidR="00D53454" w:rsidRDefault="00D53454" w:rsidP="006A59B1">
            <w:pPr>
              <w:pStyle w:val="Normal1"/>
              <w:spacing w:after="0" w:line="240" w:lineRule="auto"/>
              <w:jc w:val="center"/>
            </w:pPr>
            <w:r>
              <w:rPr>
                <w:rFonts w:ascii="Cambria" w:eastAsia="Cambria" w:hAnsi="Cambria" w:cs="Cambria"/>
                <w:b/>
              </w:rPr>
              <w:t>25/09</w:t>
            </w:r>
          </w:p>
        </w:tc>
        <w:tc>
          <w:tcPr>
            <w:tcW w:w="1573" w:type="pct"/>
            <w:tcMar>
              <w:left w:w="115" w:type="dxa"/>
              <w:right w:w="115" w:type="dxa"/>
            </w:tcMar>
          </w:tcPr>
          <w:p w14:paraId="5146FEC5" w14:textId="77777777" w:rsidR="00D53454" w:rsidRDefault="00D53454" w:rsidP="00A11C19">
            <w:pPr>
              <w:pStyle w:val="Normal1"/>
              <w:spacing w:after="0" w:line="240" w:lineRule="auto"/>
              <w:rPr>
                <w:lang w:val="fr-FR"/>
              </w:rPr>
            </w:pPr>
            <w:r w:rsidRPr="00A11C19">
              <w:rPr>
                <w:lang w:val="fr-FR"/>
              </w:rPr>
              <w:t>-</w:t>
            </w:r>
            <w:r>
              <w:rPr>
                <w:lang w:val="fr-FR"/>
              </w:rPr>
              <w:t xml:space="preserve"> Réunion direction</w:t>
            </w:r>
          </w:p>
          <w:p w14:paraId="2BA8996B" w14:textId="77777777" w:rsidR="00D53454" w:rsidRPr="00D63720" w:rsidRDefault="00D53454" w:rsidP="00A11C19">
            <w:pPr>
              <w:pStyle w:val="Normal1"/>
              <w:spacing w:after="0" w:line="240" w:lineRule="auto"/>
              <w:rPr>
                <w:lang w:val="fr-FR"/>
              </w:rPr>
            </w:pPr>
            <w:r>
              <w:rPr>
                <w:lang w:val="fr-FR"/>
              </w:rPr>
              <w:t>- Diagramme de classe</w:t>
            </w:r>
          </w:p>
        </w:tc>
        <w:tc>
          <w:tcPr>
            <w:tcW w:w="748" w:type="pct"/>
            <w:tcMar>
              <w:left w:w="115" w:type="dxa"/>
              <w:right w:w="115" w:type="dxa"/>
            </w:tcMar>
          </w:tcPr>
          <w:p w14:paraId="7E126D24" w14:textId="77777777" w:rsidR="00D53454" w:rsidRDefault="00D53454" w:rsidP="006A59B1">
            <w:pPr>
              <w:pStyle w:val="Normal1"/>
              <w:spacing w:after="0" w:line="240" w:lineRule="auto"/>
              <w:jc w:val="center"/>
            </w:pPr>
            <w:r>
              <w:t>3h</w:t>
            </w:r>
          </w:p>
        </w:tc>
        <w:tc>
          <w:tcPr>
            <w:tcW w:w="2020" w:type="pct"/>
            <w:tcMar>
              <w:left w:w="115" w:type="dxa"/>
              <w:right w:w="115" w:type="dxa"/>
            </w:tcMar>
          </w:tcPr>
          <w:p w14:paraId="23F20507" w14:textId="77777777" w:rsidR="00D53454" w:rsidRPr="007C7194" w:rsidRDefault="00D53454" w:rsidP="006A59B1">
            <w:pPr>
              <w:pStyle w:val="Normal1"/>
              <w:spacing w:after="0" w:line="240" w:lineRule="auto"/>
              <w:rPr>
                <w:lang w:val="fr-FR"/>
              </w:rPr>
            </w:pPr>
            <w:r w:rsidRPr="007C7194">
              <w:rPr>
                <w:lang w:val="fr-FR"/>
              </w:rPr>
              <w:t>Coordination des choix de conception</w:t>
            </w:r>
          </w:p>
        </w:tc>
      </w:tr>
      <w:tr w:rsidR="00696DF1" w14:paraId="5297DB51" w14:textId="77777777" w:rsidTr="00033F88">
        <w:tc>
          <w:tcPr>
            <w:tcW w:w="659" w:type="pct"/>
            <w:shd w:val="clear" w:color="auto" w:fill="E6EED5"/>
            <w:tcMar>
              <w:left w:w="115" w:type="dxa"/>
              <w:right w:w="115" w:type="dxa"/>
            </w:tcMar>
          </w:tcPr>
          <w:p w14:paraId="1C0C7570" w14:textId="77777777" w:rsidR="00D53454" w:rsidRDefault="00D53454" w:rsidP="006A59B1">
            <w:pPr>
              <w:pStyle w:val="Normal1"/>
              <w:spacing w:after="0" w:line="240" w:lineRule="auto"/>
              <w:jc w:val="center"/>
            </w:pPr>
            <w:r>
              <w:rPr>
                <w:rFonts w:ascii="Cambria" w:eastAsia="Cambria" w:hAnsi="Cambria" w:cs="Cambria"/>
                <w:b/>
              </w:rPr>
              <w:t>2/10</w:t>
            </w:r>
          </w:p>
        </w:tc>
        <w:tc>
          <w:tcPr>
            <w:tcW w:w="1573" w:type="pct"/>
            <w:shd w:val="clear" w:color="auto" w:fill="E6EED5"/>
            <w:tcMar>
              <w:left w:w="115" w:type="dxa"/>
              <w:right w:w="115" w:type="dxa"/>
            </w:tcMar>
          </w:tcPr>
          <w:p w14:paraId="25020F26" w14:textId="77777777" w:rsidR="00D53454" w:rsidRDefault="00D53454" w:rsidP="007C7194">
            <w:pPr>
              <w:pStyle w:val="Normal1"/>
              <w:spacing w:after="0" w:line="240" w:lineRule="auto"/>
              <w:rPr>
                <w:lang w:val="fr-FR"/>
              </w:rPr>
            </w:pPr>
            <w:r w:rsidRPr="007C7194">
              <w:rPr>
                <w:lang w:val="fr-FR"/>
              </w:rPr>
              <w:t>-</w:t>
            </w:r>
            <w:r>
              <w:rPr>
                <w:lang w:val="fr-FR"/>
              </w:rPr>
              <w:t xml:space="preserve"> Diagramme de classe (retours autres modules)</w:t>
            </w:r>
          </w:p>
          <w:p w14:paraId="5B0BE6E4" w14:textId="77777777" w:rsidR="00D53454" w:rsidRDefault="00D53454" w:rsidP="007C7194">
            <w:pPr>
              <w:pStyle w:val="Normal1"/>
              <w:spacing w:after="0" w:line="240" w:lineRule="auto"/>
              <w:rPr>
                <w:lang w:val="fr-FR"/>
              </w:rPr>
            </w:pPr>
            <w:r>
              <w:rPr>
                <w:lang w:val="fr-FR"/>
              </w:rPr>
              <w:t>- Réunion Direction</w:t>
            </w:r>
          </w:p>
          <w:p w14:paraId="72A59A9B" w14:textId="77777777" w:rsidR="00D53454" w:rsidRPr="00D63720" w:rsidRDefault="00D53454" w:rsidP="007C7194">
            <w:pPr>
              <w:pStyle w:val="Normal1"/>
              <w:spacing w:after="0" w:line="240" w:lineRule="auto"/>
              <w:rPr>
                <w:lang w:val="fr-FR"/>
              </w:rPr>
            </w:pPr>
            <w:r>
              <w:rPr>
                <w:lang w:val="fr-FR"/>
              </w:rPr>
              <w:t>- Réunion qualité</w:t>
            </w:r>
          </w:p>
        </w:tc>
        <w:tc>
          <w:tcPr>
            <w:tcW w:w="748" w:type="pct"/>
            <w:shd w:val="clear" w:color="auto" w:fill="E6EED5"/>
            <w:tcMar>
              <w:left w:w="115" w:type="dxa"/>
              <w:right w:w="115" w:type="dxa"/>
            </w:tcMar>
          </w:tcPr>
          <w:p w14:paraId="56292E15" w14:textId="77777777" w:rsidR="00D53454" w:rsidRDefault="00D53454" w:rsidP="00955D38">
            <w:pPr>
              <w:pStyle w:val="Normal1"/>
              <w:spacing w:after="0" w:line="240" w:lineRule="auto"/>
              <w:jc w:val="center"/>
            </w:pPr>
            <w:r>
              <w:t>30min</w:t>
            </w:r>
          </w:p>
          <w:p w14:paraId="04D9CC8D" w14:textId="77777777" w:rsidR="00D53454" w:rsidRDefault="00D53454" w:rsidP="00955D38">
            <w:pPr>
              <w:pStyle w:val="Normal1"/>
              <w:spacing w:after="0" w:line="240" w:lineRule="auto"/>
              <w:jc w:val="center"/>
            </w:pPr>
          </w:p>
          <w:p w14:paraId="3288E66F" w14:textId="77777777" w:rsidR="00D53454" w:rsidRDefault="00D53454" w:rsidP="00955D38">
            <w:pPr>
              <w:pStyle w:val="Normal1"/>
              <w:spacing w:after="0" w:line="240" w:lineRule="auto"/>
              <w:jc w:val="center"/>
            </w:pPr>
            <w:r>
              <w:t>0h30</w:t>
            </w:r>
          </w:p>
          <w:p w14:paraId="48FD066B" w14:textId="77777777" w:rsidR="00D53454" w:rsidRDefault="00D53454" w:rsidP="00955D38">
            <w:pPr>
              <w:pStyle w:val="Normal1"/>
              <w:spacing w:after="0" w:line="240" w:lineRule="auto"/>
              <w:jc w:val="center"/>
            </w:pPr>
            <w:r>
              <w:t>1h30</w:t>
            </w:r>
          </w:p>
        </w:tc>
        <w:tc>
          <w:tcPr>
            <w:tcW w:w="2020" w:type="pct"/>
            <w:shd w:val="clear" w:color="auto" w:fill="E6EED5"/>
            <w:tcMar>
              <w:left w:w="115" w:type="dxa"/>
              <w:right w:w="115" w:type="dxa"/>
            </w:tcMar>
          </w:tcPr>
          <w:p w14:paraId="2DEC0566" w14:textId="77777777" w:rsidR="00D53454" w:rsidRPr="007C7194" w:rsidRDefault="00D53454" w:rsidP="006A59B1">
            <w:pPr>
              <w:pStyle w:val="Normal1"/>
              <w:spacing w:after="0" w:line="240" w:lineRule="auto"/>
              <w:rPr>
                <w:lang w:val="fr-FR"/>
              </w:rPr>
            </w:pPr>
            <w:r w:rsidRPr="007C7194">
              <w:rPr>
                <w:lang w:val="fr-FR"/>
              </w:rPr>
              <w:t>Réunion choix de la method de développement,</w:t>
            </w:r>
            <w:r>
              <w:rPr>
                <w:lang w:val="fr-FR"/>
              </w:rPr>
              <w:t xml:space="preserve"> réunion qualité sur forme rapport</w:t>
            </w:r>
          </w:p>
        </w:tc>
      </w:tr>
      <w:tr w:rsidR="00696DF1" w14:paraId="2D1967A2" w14:textId="77777777" w:rsidTr="00033F88">
        <w:tc>
          <w:tcPr>
            <w:tcW w:w="659" w:type="pct"/>
            <w:tcMar>
              <w:left w:w="115" w:type="dxa"/>
              <w:right w:w="115" w:type="dxa"/>
            </w:tcMar>
          </w:tcPr>
          <w:p w14:paraId="26C59449" w14:textId="77777777" w:rsidR="00D53454" w:rsidRDefault="00D53454" w:rsidP="006A59B1">
            <w:pPr>
              <w:pStyle w:val="Normal1"/>
              <w:spacing w:after="0" w:line="240" w:lineRule="auto"/>
              <w:jc w:val="center"/>
            </w:pPr>
            <w:r>
              <w:rPr>
                <w:rFonts w:ascii="Cambria" w:eastAsia="Cambria" w:hAnsi="Cambria" w:cs="Cambria"/>
                <w:b/>
              </w:rPr>
              <w:t>9/10</w:t>
            </w:r>
          </w:p>
        </w:tc>
        <w:tc>
          <w:tcPr>
            <w:tcW w:w="1573" w:type="pct"/>
            <w:tcMar>
              <w:left w:w="115" w:type="dxa"/>
              <w:right w:w="115" w:type="dxa"/>
            </w:tcMar>
          </w:tcPr>
          <w:p w14:paraId="04D6708B" w14:textId="77777777" w:rsidR="00D53454" w:rsidRDefault="00D53454" w:rsidP="00F559E1">
            <w:pPr>
              <w:pStyle w:val="Normal1"/>
              <w:spacing w:after="0" w:line="240" w:lineRule="auto"/>
              <w:rPr>
                <w:lang w:val="fr-FR"/>
              </w:rPr>
            </w:pPr>
            <w:r w:rsidRPr="00F559E1">
              <w:rPr>
                <w:lang w:val="fr-FR"/>
              </w:rPr>
              <w:t>-</w:t>
            </w:r>
            <w:r>
              <w:rPr>
                <w:lang w:val="fr-FR"/>
              </w:rPr>
              <w:t xml:space="preserve"> Diagramme de classe</w:t>
            </w:r>
          </w:p>
          <w:p w14:paraId="31A82491" w14:textId="77777777" w:rsidR="00D53454" w:rsidRDefault="00D53454" w:rsidP="00F559E1">
            <w:pPr>
              <w:pStyle w:val="Normal1"/>
              <w:spacing w:after="0" w:line="240" w:lineRule="auto"/>
              <w:rPr>
                <w:lang w:val="fr-FR"/>
              </w:rPr>
            </w:pPr>
            <w:r>
              <w:rPr>
                <w:lang w:val="fr-FR"/>
              </w:rPr>
              <w:t>- Réunion Direction</w:t>
            </w:r>
          </w:p>
          <w:p w14:paraId="1A8F9EA0" w14:textId="77777777" w:rsidR="00D53454" w:rsidRPr="00D63720" w:rsidRDefault="00D53454" w:rsidP="00F559E1">
            <w:pPr>
              <w:pStyle w:val="Normal1"/>
              <w:spacing w:after="0" w:line="240" w:lineRule="auto"/>
              <w:rPr>
                <w:lang w:val="fr-FR"/>
              </w:rPr>
            </w:pPr>
            <w:r>
              <w:rPr>
                <w:lang w:val="fr-FR"/>
              </w:rPr>
              <w:t>- Prise en main netbeans</w:t>
            </w:r>
          </w:p>
        </w:tc>
        <w:tc>
          <w:tcPr>
            <w:tcW w:w="748" w:type="pct"/>
            <w:tcMar>
              <w:left w:w="115" w:type="dxa"/>
              <w:right w:w="115" w:type="dxa"/>
            </w:tcMar>
          </w:tcPr>
          <w:p w14:paraId="12C532B3" w14:textId="77777777" w:rsidR="00D53454" w:rsidRDefault="00D53454" w:rsidP="006A59B1">
            <w:pPr>
              <w:pStyle w:val="Normal1"/>
              <w:spacing w:after="0" w:line="240" w:lineRule="auto"/>
              <w:jc w:val="center"/>
            </w:pPr>
            <w:r>
              <w:rPr>
                <w:rFonts w:ascii="Cambria" w:eastAsia="Cambria" w:hAnsi="Cambria" w:cs="Cambria"/>
              </w:rPr>
              <w:t>1h</w:t>
            </w:r>
          </w:p>
          <w:p w14:paraId="3236B6F3" w14:textId="77777777" w:rsidR="00D53454" w:rsidRDefault="00D53454" w:rsidP="00F559E1">
            <w:pPr>
              <w:pStyle w:val="Normal1"/>
              <w:spacing w:after="0" w:line="240" w:lineRule="auto"/>
              <w:jc w:val="center"/>
              <w:rPr>
                <w:rFonts w:ascii="Cambria" w:eastAsia="Cambria" w:hAnsi="Cambria" w:cs="Cambria"/>
              </w:rPr>
            </w:pPr>
            <w:r>
              <w:rPr>
                <w:rFonts w:ascii="Cambria" w:eastAsia="Cambria" w:hAnsi="Cambria" w:cs="Cambria"/>
              </w:rPr>
              <w:t>1h30</w:t>
            </w:r>
          </w:p>
          <w:p w14:paraId="78154B69" w14:textId="77777777" w:rsidR="00D53454" w:rsidRDefault="00D53454" w:rsidP="00F559E1">
            <w:pPr>
              <w:pStyle w:val="Normal1"/>
              <w:spacing w:after="0" w:line="240" w:lineRule="auto"/>
              <w:jc w:val="center"/>
            </w:pPr>
            <w:r>
              <w:rPr>
                <w:rFonts w:ascii="Cambria" w:eastAsia="Cambria" w:hAnsi="Cambria" w:cs="Cambria"/>
              </w:rPr>
              <w:t>0h30</w:t>
            </w:r>
          </w:p>
        </w:tc>
        <w:tc>
          <w:tcPr>
            <w:tcW w:w="2020" w:type="pct"/>
            <w:tcMar>
              <w:left w:w="115" w:type="dxa"/>
              <w:right w:w="115" w:type="dxa"/>
            </w:tcMar>
          </w:tcPr>
          <w:p w14:paraId="63FAF1C1" w14:textId="77777777" w:rsidR="00D53454" w:rsidRPr="00D63720" w:rsidRDefault="00D53454" w:rsidP="00955D38">
            <w:pPr>
              <w:pStyle w:val="Normal1"/>
              <w:spacing w:after="0" w:line="240" w:lineRule="auto"/>
              <w:rPr>
                <w:lang w:val="fr-FR"/>
              </w:rPr>
            </w:pPr>
            <w:r>
              <w:rPr>
                <w:lang w:val="fr-FR"/>
              </w:rPr>
              <w:t>Coordination des échanges</w:t>
            </w:r>
          </w:p>
        </w:tc>
      </w:tr>
      <w:tr w:rsidR="00696DF1" w14:paraId="1AD11313" w14:textId="77777777" w:rsidTr="00033F88">
        <w:tc>
          <w:tcPr>
            <w:tcW w:w="659" w:type="pct"/>
            <w:tcMar>
              <w:left w:w="115" w:type="dxa"/>
              <w:right w:w="115" w:type="dxa"/>
            </w:tcMar>
          </w:tcPr>
          <w:p w14:paraId="42A9889E" w14:textId="77777777" w:rsidR="00696DF1" w:rsidRDefault="00696DF1" w:rsidP="006A59B1">
            <w:pPr>
              <w:pStyle w:val="Normal1"/>
              <w:spacing w:after="0" w:line="240" w:lineRule="auto"/>
              <w:jc w:val="center"/>
              <w:rPr>
                <w:rFonts w:ascii="Cambria" w:eastAsia="Cambria" w:hAnsi="Cambria" w:cs="Cambria"/>
                <w:b/>
              </w:rPr>
            </w:pPr>
            <w:r>
              <w:rPr>
                <w:rFonts w:ascii="Cambria" w:eastAsia="Cambria" w:hAnsi="Cambria" w:cs="Cambria"/>
                <w:b/>
              </w:rPr>
              <w:t>Vacances</w:t>
            </w:r>
          </w:p>
        </w:tc>
        <w:tc>
          <w:tcPr>
            <w:tcW w:w="1573" w:type="pct"/>
            <w:tcMar>
              <w:left w:w="115" w:type="dxa"/>
              <w:right w:w="115" w:type="dxa"/>
            </w:tcMar>
          </w:tcPr>
          <w:p w14:paraId="7CEAFC46" w14:textId="77777777" w:rsidR="00696DF1" w:rsidRPr="00F559E1" w:rsidRDefault="00696DF1" w:rsidP="00696DF1">
            <w:pPr>
              <w:pStyle w:val="Normal1"/>
              <w:spacing w:after="0" w:line="240" w:lineRule="auto"/>
              <w:rPr>
                <w:lang w:val="fr-FR"/>
              </w:rPr>
            </w:pPr>
            <w:r w:rsidRPr="005A51C3">
              <w:rPr>
                <w:lang w:val="fr-FR"/>
              </w:rPr>
              <w:t xml:space="preserve">- </w:t>
            </w:r>
            <w:r>
              <w:rPr>
                <w:lang w:val="fr-FR"/>
              </w:rPr>
              <w:t>Apprentissage Java</w:t>
            </w:r>
          </w:p>
        </w:tc>
        <w:tc>
          <w:tcPr>
            <w:tcW w:w="748" w:type="pct"/>
            <w:tcMar>
              <w:left w:w="115" w:type="dxa"/>
              <w:right w:w="115" w:type="dxa"/>
            </w:tcMar>
          </w:tcPr>
          <w:p w14:paraId="5DDCF254" w14:textId="77777777" w:rsidR="00696DF1" w:rsidRDefault="00696DF1" w:rsidP="006A59B1">
            <w:pPr>
              <w:pStyle w:val="Normal1"/>
              <w:spacing w:after="0" w:line="240" w:lineRule="auto"/>
              <w:jc w:val="center"/>
              <w:rPr>
                <w:rFonts w:ascii="Cambria" w:eastAsia="Cambria" w:hAnsi="Cambria" w:cs="Cambria"/>
              </w:rPr>
            </w:pPr>
            <w:r>
              <w:rPr>
                <w:rFonts w:ascii="Cambria" w:eastAsia="Cambria" w:hAnsi="Cambria" w:cs="Cambria"/>
              </w:rPr>
              <w:t>10h45</w:t>
            </w:r>
          </w:p>
        </w:tc>
        <w:tc>
          <w:tcPr>
            <w:tcW w:w="2020" w:type="pct"/>
            <w:tcMar>
              <w:left w:w="115" w:type="dxa"/>
              <w:right w:w="115" w:type="dxa"/>
            </w:tcMar>
          </w:tcPr>
          <w:p w14:paraId="004965BF" w14:textId="77777777" w:rsidR="00696DF1" w:rsidRDefault="00696DF1" w:rsidP="00955D38">
            <w:pPr>
              <w:pStyle w:val="Normal1"/>
              <w:spacing w:after="0" w:line="240" w:lineRule="auto"/>
              <w:rPr>
                <w:lang w:val="fr-FR"/>
              </w:rPr>
            </w:pPr>
          </w:p>
        </w:tc>
      </w:tr>
      <w:tr w:rsidR="00D53454" w14:paraId="32E6FEF6" w14:textId="77777777" w:rsidTr="00033F88">
        <w:tc>
          <w:tcPr>
            <w:tcW w:w="659" w:type="pct"/>
          </w:tcPr>
          <w:p w14:paraId="61D58CB4" w14:textId="77777777" w:rsidR="00D53454" w:rsidRDefault="00D53454" w:rsidP="006A59B1">
            <w:pPr>
              <w:pStyle w:val="Normal1"/>
              <w:spacing w:after="0" w:line="240" w:lineRule="auto"/>
              <w:jc w:val="center"/>
            </w:pPr>
            <w:r>
              <w:rPr>
                <w:rFonts w:ascii="Cambria" w:eastAsia="Cambria" w:hAnsi="Cambria" w:cs="Cambria"/>
                <w:b/>
              </w:rPr>
              <w:t>16/10</w:t>
            </w:r>
          </w:p>
        </w:tc>
        <w:tc>
          <w:tcPr>
            <w:tcW w:w="1573" w:type="pct"/>
          </w:tcPr>
          <w:p w14:paraId="5883C495" w14:textId="77777777" w:rsidR="00D53454" w:rsidRPr="005A51C3" w:rsidRDefault="00D53454" w:rsidP="00F559E1">
            <w:pPr>
              <w:pStyle w:val="Normal1"/>
              <w:spacing w:after="0" w:line="240" w:lineRule="auto"/>
              <w:rPr>
                <w:lang w:val="fr-FR"/>
              </w:rPr>
            </w:pPr>
            <w:r w:rsidRPr="005A51C3">
              <w:rPr>
                <w:lang w:val="fr-FR"/>
              </w:rPr>
              <w:t>- Réunion Direction</w:t>
            </w:r>
          </w:p>
          <w:p w14:paraId="5219773F" w14:textId="77777777" w:rsidR="00D53454" w:rsidRPr="005A51C3" w:rsidRDefault="00D53454" w:rsidP="006F490E">
            <w:pPr>
              <w:pStyle w:val="Normal1"/>
              <w:spacing w:after="0" w:line="240" w:lineRule="auto"/>
              <w:rPr>
                <w:lang w:val="fr-FR"/>
              </w:rPr>
            </w:pPr>
            <w:r w:rsidRPr="005A51C3">
              <w:rPr>
                <w:lang w:val="fr-FR"/>
              </w:rPr>
              <w:t>- Réalisation classes Profils</w:t>
            </w:r>
          </w:p>
        </w:tc>
        <w:tc>
          <w:tcPr>
            <w:tcW w:w="748" w:type="pct"/>
          </w:tcPr>
          <w:p w14:paraId="3600940A" w14:textId="77777777" w:rsidR="00D53454" w:rsidRDefault="00D53454" w:rsidP="006A59B1">
            <w:pPr>
              <w:pStyle w:val="Normal1"/>
              <w:spacing w:after="0" w:line="240" w:lineRule="auto"/>
              <w:jc w:val="center"/>
            </w:pPr>
            <w:r>
              <w:t>1h</w:t>
            </w:r>
          </w:p>
          <w:p w14:paraId="4F3C098A" w14:textId="77777777" w:rsidR="00D53454" w:rsidRDefault="00D53454" w:rsidP="006A59B1">
            <w:pPr>
              <w:pStyle w:val="Normal1"/>
              <w:spacing w:after="0" w:line="240" w:lineRule="auto"/>
              <w:jc w:val="center"/>
            </w:pPr>
            <w:r>
              <w:t>2h</w:t>
            </w:r>
          </w:p>
        </w:tc>
        <w:tc>
          <w:tcPr>
            <w:tcW w:w="2020" w:type="pct"/>
          </w:tcPr>
          <w:p w14:paraId="4D46DF07" w14:textId="77777777" w:rsidR="00D53454" w:rsidRDefault="00D53454" w:rsidP="006A59B1">
            <w:pPr>
              <w:pStyle w:val="Normal1"/>
              <w:spacing w:after="0" w:line="240" w:lineRule="auto"/>
            </w:pPr>
            <w:r>
              <w:t>Coordination des échanges</w:t>
            </w:r>
          </w:p>
        </w:tc>
      </w:tr>
      <w:tr w:rsidR="00D53454" w14:paraId="26D52BCD" w14:textId="77777777" w:rsidTr="00033F88">
        <w:tc>
          <w:tcPr>
            <w:tcW w:w="659" w:type="pct"/>
          </w:tcPr>
          <w:p w14:paraId="62D00107" w14:textId="77777777" w:rsidR="00D53454" w:rsidRDefault="00D53454" w:rsidP="006A59B1">
            <w:pPr>
              <w:pStyle w:val="Normal1"/>
              <w:spacing w:after="0" w:line="240" w:lineRule="auto"/>
              <w:jc w:val="center"/>
              <w:rPr>
                <w:rFonts w:ascii="Cambria" w:eastAsia="Cambria" w:hAnsi="Cambria" w:cs="Cambria"/>
                <w:b/>
              </w:rPr>
            </w:pPr>
            <w:r>
              <w:rPr>
                <w:rFonts w:ascii="Cambria" w:eastAsia="Cambria" w:hAnsi="Cambria" w:cs="Cambria"/>
                <w:b/>
              </w:rPr>
              <w:t>23/10</w:t>
            </w:r>
          </w:p>
        </w:tc>
        <w:tc>
          <w:tcPr>
            <w:tcW w:w="1573" w:type="pct"/>
          </w:tcPr>
          <w:p w14:paraId="60C44554"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Dossier de conception</w:t>
            </w:r>
          </w:p>
          <w:p w14:paraId="64A494E9" w14:textId="77777777" w:rsidR="00D53454" w:rsidRDefault="00D53454" w:rsidP="00D53454">
            <w:pPr>
              <w:pStyle w:val="Normal1"/>
              <w:spacing w:after="0" w:line="240" w:lineRule="auto"/>
              <w:rPr>
                <w:lang w:val="fr-FR"/>
              </w:rPr>
            </w:pPr>
            <w:r w:rsidRPr="005A51C3">
              <w:rPr>
                <w:lang w:val="fr-FR"/>
              </w:rPr>
              <w:t xml:space="preserve">- </w:t>
            </w:r>
            <w:r>
              <w:rPr>
                <w:lang w:val="fr-FR"/>
              </w:rPr>
              <w:t>Réunion direction</w:t>
            </w:r>
          </w:p>
          <w:p w14:paraId="18F18FFB" w14:textId="77777777" w:rsidR="00D53454" w:rsidRPr="005A51C3" w:rsidRDefault="00D53454" w:rsidP="00D53454">
            <w:pPr>
              <w:pStyle w:val="Normal1"/>
              <w:spacing w:after="0" w:line="240" w:lineRule="auto"/>
              <w:rPr>
                <w:lang w:val="fr-FR"/>
              </w:rPr>
            </w:pPr>
            <w:r>
              <w:rPr>
                <w:lang w:val="fr-FR"/>
              </w:rPr>
              <w:t>- développement Profile</w:t>
            </w:r>
          </w:p>
        </w:tc>
        <w:tc>
          <w:tcPr>
            <w:tcW w:w="748" w:type="pct"/>
          </w:tcPr>
          <w:p w14:paraId="062D41CA" w14:textId="77777777" w:rsidR="00D53454" w:rsidRDefault="00D53454" w:rsidP="006A59B1">
            <w:pPr>
              <w:pStyle w:val="Normal1"/>
              <w:spacing w:after="0" w:line="240" w:lineRule="auto"/>
              <w:jc w:val="center"/>
            </w:pPr>
            <w:r>
              <w:t>0h30</w:t>
            </w:r>
          </w:p>
          <w:p w14:paraId="11419F4D" w14:textId="77777777" w:rsidR="00D53454" w:rsidRDefault="00D53454" w:rsidP="006A59B1">
            <w:pPr>
              <w:pStyle w:val="Normal1"/>
              <w:spacing w:after="0" w:line="240" w:lineRule="auto"/>
              <w:jc w:val="center"/>
            </w:pPr>
            <w:r>
              <w:t>0h40</w:t>
            </w:r>
          </w:p>
          <w:p w14:paraId="1D891A4D" w14:textId="77777777" w:rsidR="00D53454" w:rsidRDefault="00D53454" w:rsidP="006A59B1">
            <w:pPr>
              <w:pStyle w:val="Normal1"/>
              <w:spacing w:after="0" w:line="240" w:lineRule="auto"/>
              <w:jc w:val="center"/>
            </w:pPr>
            <w:r>
              <w:t>2h45</w:t>
            </w:r>
          </w:p>
        </w:tc>
        <w:tc>
          <w:tcPr>
            <w:tcW w:w="2020" w:type="pct"/>
          </w:tcPr>
          <w:p w14:paraId="2FC2C0D5" w14:textId="77777777" w:rsidR="00D53454" w:rsidRDefault="00D53454" w:rsidP="006A59B1">
            <w:pPr>
              <w:pStyle w:val="Normal1"/>
              <w:spacing w:after="0" w:line="240" w:lineRule="auto"/>
            </w:pPr>
          </w:p>
          <w:p w14:paraId="5D6C8272" w14:textId="77777777" w:rsidR="00D53454" w:rsidRDefault="00D53454" w:rsidP="006A59B1">
            <w:pPr>
              <w:pStyle w:val="Normal1"/>
              <w:spacing w:after="0" w:line="240" w:lineRule="auto"/>
            </w:pPr>
            <w:r>
              <w:t>Point sur l’avancement</w:t>
            </w:r>
          </w:p>
        </w:tc>
      </w:tr>
      <w:tr w:rsidR="00F313A7" w14:paraId="52BC961F" w14:textId="77777777" w:rsidTr="00033F88">
        <w:tc>
          <w:tcPr>
            <w:tcW w:w="659" w:type="pct"/>
          </w:tcPr>
          <w:p w14:paraId="5AFE2FE3" w14:textId="77777777" w:rsidR="00F313A7" w:rsidRDefault="00742294" w:rsidP="006A59B1">
            <w:pPr>
              <w:pStyle w:val="Normal1"/>
              <w:spacing w:after="0" w:line="240" w:lineRule="auto"/>
              <w:jc w:val="center"/>
              <w:rPr>
                <w:rFonts w:ascii="Cambria" w:eastAsia="Cambria" w:hAnsi="Cambria" w:cs="Cambria"/>
                <w:b/>
              </w:rPr>
            </w:pPr>
            <w:r>
              <w:rPr>
                <w:rFonts w:ascii="Cambria" w:eastAsia="Cambria" w:hAnsi="Cambria" w:cs="Cambria"/>
                <w:b/>
              </w:rPr>
              <w:t>06/11</w:t>
            </w:r>
          </w:p>
        </w:tc>
        <w:tc>
          <w:tcPr>
            <w:tcW w:w="1573" w:type="pct"/>
          </w:tcPr>
          <w:p w14:paraId="647FFE31" w14:textId="77777777" w:rsidR="00F313A7" w:rsidRDefault="00F313A7" w:rsidP="00F313A7">
            <w:pPr>
              <w:pStyle w:val="Normal1"/>
              <w:spacing w:after="0" w:line="240" w:lineRule="auto"/>
              <w:rPr>
                <w:lang w:val="fr-FR"/>
              </w:rPr>
            </w:pPr>
            <w:r w:rsidRPr="005A51C3">
              <w:rPr>
                <w:lang w:val="fr-FR"/>
              </w:rPr>
              <w:t xml:space="preserve">- </w:t>
            </w:r>
            <w:r>
              <w:rPr>
                <w:lang w:val="fr-FR"/>
              </w:rPr>
              <w:t>Réunion direction</w:t>
            </w:r>
          </w:p>
          <w:p w14:paraId="1D4778C4" w14:textId="77777777" w:rsidR="00F313A7" w:rsidRPr="005A51C3" w:rsidRDefault="00F313A7" w:rsidP="00F313A7">
            <w:pPr>
              <w:pStyle w:val="Normal1"/>
              <w:spacing w:after="0" w:line="240" w:lineRule="auto"/>
              <w:rPr>
                <w:lang w:val="fr-FR"/>
              </w:rPr>
            </w:pPr>
            <w:r>
              <w:rPr>
                <w:lang w:val="fr-FR"/>
              </w:rPr>
              <w:t>- développement ProfileManage</w:t>
            </w:r>
          </w:p>
        </w:tc>
        <w:tc>
          <w:tcPr>
            <w:tcW w:w="748" w:type="pct"/>
          </w:tcPr>
          <w:p w14:paraId="59F0BE4F" w14:textId="77777777" w:rsidR="00F313A7" w:rsidRDefault="00F313A7" w:rsidP="006A59B1">
            <w:pPr>
              <w:pStyle w:val="Normal1"/>
              <w:spacing w:after="0" w:line="240" w:lineRule="auto"/>
              <w:jc w:val="center"/>
            </w:pPr>
            <w:r>
              <w:t>0h15</w:t>
            </w:r>
          </w:p>
          <w:p w14:paraId="03C1C501" w14:textId="77777777" w:rsidR="00F313A7" w:rsidRDefault="00F313A7" w:rsidP="006A59B1">
            <w:pPr>
              <w:pStyle w:val="Normal1"/>
              <w:spacing w:after="0" w:line="240" w:lineRule="auto"/>
              <w:jc w:val="center"/>
            </w:pPr>
            <w:r>
              <w:t>2h45</w:t>
            </w:r>
          </w:p>
        </w:tc>
        <w:tc>
          <w:tcPr>
            <w:tcW w:w="2020" w:type="pct"/>
          </w:tcPr>
          <w:p w14:paraId="3BAF64D8" w14:textId="77777777" w:rsidR="00F313A7" w:rsidRDefault="00F313A7" w:rsidP="006A59B1">
            <w:pPr>
              <w:pStyle w:val="Normal1"/>
              <w:spacing w:after="0" w:line="240" w:lineRule="auto"/>
            </w:pPr>
          </w:p>
        </w:tc>
      </w:tr>
      <w:tr w:rsidR="00F313A7" w14:paraId="65FA1AE2" w14:textId="77777777" w:rsidTr="00033F88">
        <w:tc>
          <w:tcPr>
            <w:tcW w:w="659" w:type="pct"/>
          </w:tcPr>
          <w:p w14:paraId="27D8136E" w14:textId="77777777" w:rsidR="00F313A7" w:rsidRDefault="00742294" w:rsidP="006A59B1">
            <w:pPr>
              <w:pStyle w:val="Normal1"/>
              <w:spacing w:after="0" w:line="240" w:lineRule="auto"/>
              <w:jc w:val="center"/>
              <w:rPr>
                <w:rFonts w:ascii="Cambria" w:eastAsia="Cambria" w:hAnsi="Cambria" w:cs="Cambria"/>
                <w:b/>
              </w:rPr>
            </w:pPr>
            <w:r>
              <w:rPr>
                <w:rFonts w:ascii="Cambria" w:eastAsia="Cambria" w:hAnsi="Cambria" w:cs="Cambria"/>
                <w:b/>
              </w:rPr>
              <w:t>13/11</w:t>
            </w:r>
          </w:p>
        </w:tc>
        <w:tc>
          <w:tcPr>
            <w:tcW w:w="1573" w:type="pct"/>
          </w:tcPr>
          <w:p w14:paraId="276E3994" w14:textId="77777777" w:rsidR="00F313A7" w:rsidRPr="005A51C3" w:rsidRDefault="00F313A7" w:rsidP="00F313A7">
            <w:pPr>
              <w:pStyle w:val="Normal1"/>
              <w:spacing w:after="0" w:line="240" w:lineRule="auto"/>
              <w:rPr>
                <w:lang w:val="fr-FR"/>
              </w:rPr>
            </w:pPr>
            <w:r>
              <w:rPr>
                <w:lang w:val="fr-FR"/>
              </w:rPr>
              <w:t>- développement ProfileManage</w:t>
            </w:r>
          </w:p>
        </w:tc>
        <w:tc>
          <w:tcPr>
            <w:tcW w:w="748" w:type="pct"/>
          </w:tcPr>
          <w:p w14:paraId="4AA3BBB5" w14:textId="77777777" w:rsidR="00F313A7" w:rsidRDefault="00F313A7" w:rsidP="006A59B1">
            <w:pPr>
              <w:pStyle w:val="Normal1"/>
              <w:spacing w:after="0" w:line="240" w:lineRule="auto"/>
              <w:jc w:val="center"/>
            </w:pPr>
            <w:r>
              <w:t>5h45</w:t>
            </w:r>
          </w:p>
        </w:tc>
        <w:tc>
          <w:tcPr>
            <w:tcW w:w="2020" w:type="pct"/>
          </w:tcPr>
          <w:p w14:paraId="0664D989" w14:textId="77777777" w:rsidR="00F313A7" w:rsidRDefault="00F313A7" w:rsidP="006A59B1">
            <w:pPr>
              <w:pStyle w:val="Normal1"/>
              <w:spacing w:after="0" w:line="240" w:lineRule="auto"/>
            </w:pPr>
          </w:p>
        </w:tc>
      </w:tr>
      <w:tr w:rsidR="00D53454" w14:paraId="1C56600C" w14:textId="77777777" w:rsidTr="00033F88">
        <w:tc>
          <w:tcPr>
            <w:tcW w:w="659" w:type="pct"/>
          </w:tcPr>
          <w:p w14:paraId="46E64032" w14:textId="77777777" w:rsidR="00D53454" w:rsidRDefault="00520B3C" w:rsidP="006A59B1">
            <w:pPr>
              <w:pStyle w:val="Normal1"/>
              <w:spacing w:after="0" w:line="240" w:lineRule="auto"/>
              <w:jc w:val="center"/>
              <w:rPr>
                <w:rFonts w:ascii="Cambria" w:eastAsia="Cambria" w:hAnsi="Cambria" w:cs="Cambria"/>
                <w:b/>
              </w:rPr>
            </w:pPr>
            <w:r>
              <w:rPr>
                <w:rFonts w:ascii="Cambria" w:eastAsia="Cambria" w:hAnsi="Cambria" w:cs="Cambria"/>
                <w:b/>
              </w:rPr>
              <w:t>20</w:t>
            </w:r>
            <w:r w:rsidR="00D53454">
              <w:rPr>
                <w:rFonts w:ascii="Cambria" w:eastAsia="Cambria" w:hAnsi="Cambria" w:cs="Cambria"/>
                <w:b/>
              </w:rPr>
              <w:t>/11</w:t>
            </w:r>
          </w:p>
        </w:tc>
        <w:tc>
          <w:tcPr>
            <w:tcW w:w="1573" w:type="pct"/>
          </w:tcPr>
          <w:p w14:paraId="0A398DD1" w14:textId="77777777" w:rsidR="00D53454" w:rsidRPr="005A51C3" w:rsidRDefault="00D53454" w:rsidP="004B0989">
            <w:pPr>
              <w:pStyle w:val="Normal1"/>
              <w:spacing w:after="0" w:line="240" w:lineRule="auto"/>
              <w:rPr>
                <w:lang w:val="fr-FR"/>
              </w:rPr>
            </w:pPr>
            <w:r w:rsidRPr="005A51C3">
              <w:rPr>
                <w:lang w:val="fr-FR"/>
              </w:rPr>
              <w:t xml:space="preserve">- </w:t>
            </w:r>
            <w:r>
              <w:rPr>
                <w:lang w:val="fr-FR"/>
              </w:rPr>
              <w:t>Dév : finalisation Profile</w:t>
            </w:r>
          </w:p>
        </w:tc>
        <w:tc>
          <w:tcPr>
            <w:tcW w:w="748" w:type="pct"/>
          </w:tcPr>
          <w:p w14:paraId="5D02419F" w14:textId="77777777" w:rsidR="00D53454" w:rsidRDefault="00D53454" w:rsidP="006A59B1">
            <w:pPr>
              <w:pStyle w:val="Normal1"/>
              <w:spacing w:after="0" w:line="240" w:lineRule="auto"/>
              <w:jc w:val="center"/>
            </w:pPr>
            <w:r>
              <w:t>3h</w:t>
            </w:r>
          </w:p>
        </w:tc>
        <w:tc>
          <w:tcPr>
            <w:tcW w:w="2020" w:type="pct"/>
          </w:tcPr>
          <w:p w14:paraId="3A9C6188" w14:textId="77777777" w:rsidR="00D53454" w:rsidRDefault="00D53454" w:rsidP="006A59B1">
            <w:pPr>
              <w:pStyle w:val="Normal1"/>
              <w:spacing w:after="0" w:line="240" w:lineRule="auto"/>
            </w:pPr>
          </w:p>
        </w:tc>
      </w:tr>
      <w:tr w:rsidR="00D53454" w14:paraId="5DDC4D8F" w14:textId="77777777" w:rsidTr="00033F88">
        <w:tc>
          <w:tcPr>
            <w:tcW w:w="659" w:type="pct"/>
          </w:tcPr>
          <w:p w14:paraId="38AF6455" w14:textId="77777777" w:rsidR="00D53454" w:rsidRDefault="00520B3C" w:rsidP="00520B3C">
            <w:pPr>
              <w:pStyle w:val="Normal1"/>
              <w:spacing w:after="0" w:line="240" w:lineRule="auto"/>
              <w:jc w:val="center"/>
              <w:rPr>
                <w:rFonts w:ascii="Cambria" w:eastAsia="Cambria" w:hAnsi="Cambria" w:cs="Cambria"/>
                <w:b/>
              </w:rPr>
            </w:pPr>
            <w:r>
              <w:rPr>
                <w:rFonts w:ascii="Cambria" w:eastAsia="Cambria" w:hAnsi="Cambria" w:cs="Cambria"/>
                <w:b/>
              </w:rPr>
              <w:t>27</w:t>
            </w:r>
            <w:r w:rsidR="00D53454">
              <w:rPr>
                <w:rFonts w:ascii="Cambria" w:eastAsia="Cambria" w:hAnsi="Cambria" w:cs="Cambria"/>
                <w:b/>
              </w:rPr>
              <w:t>/11</w:t>
            </w:r>
          </w:p>
        </w:tc>
        <w:tc>
          <w:tcPr>
            <w:tcW w:w="1573" w:type="pct"/>
          </w:tcPr>
          <w:p w14:paraId="3BA8DEA8" w14:textId="77777777" w:rsidR="00D53454" w:rsidRPr="005A51C3" w:rsidRDefault="00D53454" w:rsidP="004B0989">
            <w:pPr>
              <w:pStyle w:val="Normal1"/>
              <w:spacing w:after="0" w:line="240" w:lineRule="auto"/>
              <w:rPr>
                <w:lang w:val="fr-FR"/>
              </w:rPr>
            </w:pPr>
            <w:r w:rsidRPr="005A51C3">
              <w:rPr>
                <w:lang w:val="fr-FR"/>
              </w:rPr>
              <w:t xml:space="preserve">- </w:t>
            </w:r>
            <w:r>
              <w:rPr>
                <w:lang w:val="fr-FR"/>
              </w:rPr>
              <w:t>Intég. Profile avec Login</w:t>
            </w:r>
          </w:p>
          <w:p w14:paraId="58729B56" w14:textId="77777777" w:rsidR="00D53454" w:rsidRPr="005A51C3" w:rsidRDefault="00D53454" w:rsidP="00803D9A">
            <w:pPr>
              <w:pStyle w:val="Normal1"/>
              <w:spacing w:after="0" w:line="240" w:lineRule="auto"/>
              <w:rPr>
                <w:lang w:val="fr-FR"/>
              </w:rPr>
            </w:pPr>
            <w:r w:rsidRPr="005A51C3">
              <w:rPr>
                <w:lang w:val="fr-FR"/>
              </w:rPr>
              <w:t xml:space="preserve">- </w:t>
            </w:r>
            <w:r>
              <w:rPr>
                <w:lang w:val="fr-FR"/>
              </w:rPr>
              <w:t>Réunion direction</w:t>
            </w:r>
          </w:p>
        </w:tc>
        <w:tc>
          <w:tcPr>
            <w:tcW w:w="748" w:type="pct"/>
          </w:tcPr>
          <w:p w14:paraId="3FBE16F2" w14:textId="77777777" w:rsidR="00D53454" w:rsidRPr="004B0989" w:rsidRDefault="00D53454" w:rsidP="006A59B1">
            <w:pPr>
              <w:pStyle w:val="Normal1"/>
              <w:spacing w:after="0" w:line="240" w:lineRule="auto"/>
              <w:jc w:val="center"/>
              <w:rPr>
                <w:lang w:val="fr-FR"/>
              </w:rPr>
            </w:pPr>
            <w:r w:rsidRPr="004B0989">
              <w:rPr>
                <w:lang w:val="fr-FR"/>
              </w:rPr>
              <w:t>2h30</w:t>
            </w:r>
          </w:p>
          <w:p w14:paraId="7A83208C" w14:textId="77777777" w:rsidR="00D53454" w:rsidRPr="004B0989" w:rsidRDefault="00D53454" w:rsidP="006A59B1">
            <w:pPr>
              <w:pStyle w:val="Normal1"/>
              <w:spacing w:after="0" w:line="240" w:lineRule="auto"/>
              <w:jc w:val="center"/>
              <w:rPr>
                <w:lang w:val="fr-FR"/>
              </w:rPr>
            </w:pPr>
            <w:r w:rsidRPr="004B0989">
              <w:rPr>
                <w:lang w:val="fr-FR"/>
              </w:rPr>
              <w:t>0h30</w:t>
            </w:r>
          </w:p>
        </w:tc>
        <w:tc>
          <w:tcPr>
            <w:tcW w:w="2020" w:type="pct"/>
          </w:tcPr>
          <w:p w14:paraId="13848483" w14:textId="77777777" w:rsidR="00D53454" w:rsidRPr="004B0989" w:rsidRDefault="00D53454" w:rsidP="006A59B1">
            <w:pPr>
              <w:pStyle w:val="Normal1"/>
              <w:spacing w:after="0" w:line="240" w:lineRule="auto"/>
              <w:rPr>
                <w:lang w:val="fr-FR"/>
              </w:rPr>
            </w:pPr>
          </w:p>
        </w:tc>
      </w:tr>
      <w:tr w:rsidR="00D53454" w14:paraId="60BAF243" w14:textId="77777777" w:rsidTr="00033F88">
        <w:tc>
          <w:tcPr>
            <w:tcW w:w="659" w:type="pct"/>
          </w:tcPr>
          <w:p w14:paraId="67985B16"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04/12</w:t>
            </w:r>
          </w:p>
        </w:tc>
        <w:tc>
          <w:tcPr>
            <w:tcW w:w="1573" w:type="pct"/>
          </w:tcPr>
          <w:p w14:paraId="5AEB49A9"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Direction</w:t>
            </w:r>
          </w:p>
          <w:p w14:paraId="0F75BD1A"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Intégration</w:t>
            </w:r>
          </w:p>
        </w:tc>
        <w:tc>
          <w:tcPr>
            <w:tcW w:w="748" w:type="pct"/>
          </w:tcPr>
          <w:p w14:paraId="32E446B8" w14:textId="77777777" w:rsidR="00D53454" w:rsidRDefault="00D53454" w:rsidP="006A59B1">
            <w:pPr>
              <w:pStyle w:val="Normal1"/>
              <w:spacing w:after="0" w:line="240" w:lineRule="auto"/>
              <w:jc w:val="center"/>
              <w:rPr>
                <w:lang w:val="fr-FR"/>
              </w:rPr>
            </w:pPr>
            <w:r>
              <w:rPr>
                <w:lang w:val="fr-FR"/>
              </w:rPr>
              <w:t>1h30</w:t>
            </w:r>
          </w:p>
          <w:p w14:paraId="7A79C420" w14:textId="77777777" w:rsidR="00D53454" w:rsidRPr="004B0989" w:rsidRDefault="00D53454" w:rsidP="006A59B1">
            <w:pPr>
              <w:pStyle w:val="Normal1"/>
              <w:spacing w:after="0" w:line="240" w:lineRule="auto"/>
              <w:jc w:val="center"/>
              <w:rPr>
                <w:lang w:val="fr-FR"/>
              </w:rPr>
            </w:pPr>
            <w:r>
              <w:rPr>
                <w:lang w:val="fr-FR"/>
              </w:rPr>
              <w:t>1h30</w:t>
            </w:r>
          </w:p>
        </w:tc>
        <w:tc>
          <w:tcPr>
            <w:tcW w:w="2020" w:type="pct"/>
          </w:tcPr>
          <w:p w14:paraId="2C66042D" w14:textId="77777777" w:rsidR="00D53454" w:rsidRPr="004B0989" w:rsidRDefault="00D53454" w:rsidP="006A59B1">
            <w:pPr>
              <w:pStyle w:val="Normal1"/>
              <w:spacing w:after="0" w:line="240" w:lineRule="auto"/>
              <w:rPr>
                <w:lang w:val="fr-FR"/>
              </w:rPr>
            </w:pPr>
          </w:p>
        </w:tc>
      </w:tr>
      <w:tr w:rsidR="00D53454" w14:paraId="542979B4" w14:textId="77777777" w:rsidTr="00033F88">
        <w:tc>
          <w:tcPr>
            <w:tcW w:w="659" w:type="pct"/>
          </w:tcPr>
          <w:p w14:paraId="7EECCBDA"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11/12</w:t>
            </w:r>
          </w:p>
        </w:tc>
        <w:tc>
          <w:tcPr>
            <w:tcW w:w="1573" w:type="pct"/>
          </w:tcPr>
          <w:p w14:paraId="5D557064"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Intégration</w:t>
            </w:r>
          </w:p>
        </w:tc>
        <w:tc>
          <w:tcPr>
            <w:tcW w:w="748" w:type="pct"/>
          </w:tcPr>
          <w:p w14:paraId="31C59275" w14:textId="77777777" w:rsidR="00D53454" w:rsidRPr="004B0989" w:rsidRDefault="00D53454" w:rsidP="006A59B1">
            <w:pPr>
              <w:pStyle w:val="Normal1"/>
              <w:spacing w:after="0" w:line="240" w:lineRule="auto"/>
              <w:jc w:val="center"/>
              <w:rPr>
                <w:lang w:val="fr-FR"/>
              </w:rPr>
            </w:pPr>
            <w:r>
              <w:rPr>
                <w:lang w:val="fr-FR"/>
              </w:rPr>
              <w:t>3h</w:t>
            </w:r>
          </w:p>
        </w:tc>
        <w:tc>
          <w:tcPr>
            <w:tcW w:w="2020" w:type="pct"/>
          </w:tcPr>
          <w:p w14:paraId="03905C16" w14:textId="77777777" w:rsidR="00D53454" w:rsidRPr="004B0989" w:rsidRDefault="00D53454" w:rsidP="006A59B1">
            <w:pPr>
              <w:pStyle w:val="Normal1"/>
              <w:spacing w:after="0" w:line="240" w:lineRule="auto"/>
              <w:rPr>
                <w:lang w:val="fr-FR"/>
              </w:rPr>
            </w:pPr>
          </w:p>
        </w:tc>
      </w:tr>
      <w:tr w:rsidR="00D53454" w14:paraId="2168C788" w14:textId="77777777" w:rsidTr="00033F88">
        <w:tc>
          <w:tcPr>
            <w:tcW w:w="659" w:type="pct"/>
          </w:tcPr>
          <w:p w14:paraId="562ED3B1"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18/12</w:t>
            </w:r>
          </w:p>
        </w:tc>
        <w:tc>
          <w:tcPr>
            <w:tcW w:w="1573" w:type="pct"/>
          </w:tcPr>
          <w:p w14:paraId="5D7C1D51"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Direction</w:t>
            </w:r>
          </w:p>
          <w:p w14:paraId="7D7D9B77"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Intégration</w:t>
            </w:r>
          </w:p>
        </w:tc>
        <w:tc>
          <w:tcPr>
            <w:tcW w:w="748" w:type="pct"/>
          </w:tcPr>
          <w:p w14:paraId="56C22BC6" w14:textId="77777777" w:rsidR="00D53454" w:rsidRDefault="00D53454" w:rsidP="006A59B1">
            <w:pPr>
              <w:pStyle w:val="Normal1"/>
              <w:spacing w:after="0" w:line="240" w:lineRule="auto"/>
              <w:jc w:val="center"/>
              <w:rPr>
                <w:lang w:val="fr-FR"/>
              </w:rPr>
            </w:pPr>
            <w:r>
              <w:rPr>
                <w:lang w:val="fr-FR"/>
              </w:rPr>
              <w:t>1h30</w:t>
            </w:r>
          </w:p>
          <w:p w14:paraId="72163B65" w14:textId="77777777" w:rsidR="00D53454" w:rsidRPr="004B0989" w:rsidRDefault="00D53454" w:rsidP="006A59B1">
            <w:pPr>
              <w:pStyle w:val="Normal1"/>
              <w:spacing w:after="0" w:line="240" w:lineRule="auto"/>
              <w:jc w:val="center"/>
              <w:rPr>
                <w:lang w:val="fr-FR"/>
              </w:rPr>
            </w:pPr>
            <w:r>
              <w:rPr>
                <w:lang w:val="fr-FR"/>
              </w:rPr>
              <w:t>1h30</w:t>
            </w:r>
          </w:p>
        </w:tc>
        <w:tc>
          <w:tcPr>
            <w:tcW w:w="2020" w:type="pct"/>
          </w:tcPr>
          <w:p w14:paraId="59F1842E" w14:textId="77777777" w:rsidR="00D53454" w:rsidRPr="004B0989" w:rsidRDefault="00D53454" w:rsidP="006A59B1">
            <w:pPr>
              <w:pStyle w:val="Normal1"/>
              <w:spacing w:after="0" w:line="240" w:lineRule="auto"/>
              <w:rPr>
                <w:lang w:val="fr-FR"/>
              </w:rPr>
            </w:pPr>
          </w:p>
        </w:tc>
      </w:tr>
      <w:tr w:rsidR="00D53454" w14:paraId="5B457871" w14:textId="77777777" w:rsidTr="00033F88">
        <w:tc>
          <w:tcPr>
            <w:tcW w:w="659" w:type="pct"/>
          </w:tcPr>
          <w:p w14:paraId="4BBB78AF" w14:textId="77777777" w:rsidR="00D53454" w:rsidRPr="004B0989" w:rsidRDefault="00D53454" w:rsidP="006A59B1">
            <w:pPr>
              <w:pStyle w:val="Normal1"/>
              <w:spacing w:after="0" w:line="240" w:lineRule="auto"/>
              <w:jc w:val="center"/>
              <w:rPr>
                <w:rFonts w:ascii="Cambria" w:eastAsia="Cambria" w:hAnsi="Cambria" w:cs="Cambria"/>
                <w:b/>
                <w:lang w:val="fr-FR"/>
              </w:rPr>
            </w:pPr>
            <w:r w:rsidRPr="004B0989">
              <w:rPr>
                <w:rFonts w:ascii="Cambria" w:eastAsia="Cambria" w:hAnsi="Cambria" w:cs="Cambria"/>
                <w:b/>
                <w:lang w:val="fr-FR"/>
              </w:rPr>
              <w:t>25/12</w:t>
            </w:r>
          </w:p>
        </w:tc>
        <w:tc>
          <w:tcPr>
            <w:tcW w:w="1573" w:type="pct"/>
          </w:tcPr>
          <w:p w14:paraId="7211A7F7" w14:textId="77777777" w:rsidR="00D53454" w:rsidRPr="005A51C3" w:rsidRDefault="00D53454" w:rsidP="00A81051">
            <w:pPr>
              <w:pStyle w:val="Normal1"/>
              <w:spacing w:after="0" w:line="240" w:lineRule="auto"/>
              <w:rPr>
                <w:lang w:val="fr-FR"/>
              </w:rPr>
            </w:pPr>
            <w:r w:rsidRPr="005A51C3">
              <w:rPr>
                <w:lang w:val="fr-FR"/>
              </w:rPr>
              <w:t xml:space="preserve">- </w:t>
            </w:r>
            <w:r>
              <w:rPr>
                <w:lang w:val="fr-FR"/>
              </w:rPr>
              <w:t>Direction</w:t>
            </w:r>
          </w:p>
          <w:p w14:paraId="2A659921" w14:textId="77777777" w:rsidR="00D53454" w:rsidRPr="005A51C3" w:rsidRDefault="00D53454" w:rsidP="00D53454">
            <w:pPr>
              <w:pStyle w:val="Normal1"/>
              <w:spacing w:after="0" w:line="240" w:lineRule="auto"/>
              <w:rPr>
                <w:lang w:val="fr-FR"/>
              </w:rPr>
            </w:pPr>
            <w:r w:rsidRPr="005A51C3">
              <w:rPr>
                <w:lang w:val="fr-FR"/>
              </w:rPr>
              <w:t xml:space="preserve">- </w:t>
            </w:r>
            <w:r>
              <w:rPr>
                <w:lang w:val="fr-FR"/>
              </w:rPr>
              <w:t>Tests fonctionnels</w:t>
            </w:r>
          </w:p>
        </w:tc>
        <w:tc>
          <w:tcPr>
            <w:tcW w:w="748" w:type="pct"/>
          </w:tcPr>
          <w:p w14:paraId="16B05E22" w14:textId="77777777" w:rsidR="00D53454" w:rsidRDefault="00D53454" w:rsidP="006A59B1">
            <w:pPr>
              <w:pStyle w:val="Normal1"/>
              <w:spacing w:after="0" w:line="240" w:lineRule="auto"/>
              <w:jc w:val="center"/>
              <w:rPr>
                <w:lang w:val="fr-FR"/>
              </w:rPr>
            </w:pPr>
            <w:r>
              <w:rPr>
                <w:lang w:val="fr-FR"/>
              </w:rPr>
              <w:t>0h30</w:t>
            </w:r>
          </w:p>
          <w:p w14:paraId="0717FB59" w14:textId="77777777" w:rsidR="00D53454" w:rsidRPr="004B0989" w:rsidRDefault="00D53454" w:rsidP="006A59B1">
            <w:pPr>
              <w:pStyle w:val="Normal1"/>
              <w:spacing w:after="0" w:line="240" w:lineRule="auto"/>
              <w:jc w:val="center"/>
              <w:rPr>
                <w:lang w:val="fr-FR"/>
              </w:rPr>
            </w:pPr>
            <w:r>
              <w:rPr>
                <w:lang w:val="fr-FR"/>
              </w:rPr>
              <w:t>2h</w:t>
            </w:r>
          </w:p>
        </w:tc>
        <w:tc>
          <w:tcPr>
            <w:tcW w:w="2020" w:type="pct"/>
          </w:tcPr>
          <w:p w14:paraId="3E123343" w14:textId="77777777" w:rsidR="00D53454" w:rsidRPr="004B0989" w:rsidRDefault="00D53454" w:rsidP="006A59B1">
            <w:pPr>
              <w:pStyle w:val="Normal1"/>
              <w:spacing w:after="0" w:line="240" w:lineRule="auto"/>
              <w:rPr>
                <w:lang w:val="fr-FR"/>
              </w:rPr>
            </w:pPr>
          </w:p>
        </w:tc>
      </w:tr>
    </w:tbl>
    <w:p w14:paraId="132A5E7F" w14:textId="77777777" w:rsidR="00955D38" w:rsidRDefault="00955D38" w:rsidP="00154A50">
      <w:pPr>
        <w:jc w:val="both"/>
      </w:pPr>
    </w:p>
    <w:p w14:paraId="5B77E0A3" w14:textId="77777777" w:rsidR="00154A50" w:rsidRDefault="00154A50" w:rsidP="00154A50">
      <w:pPr>
        <w:jc w:val="both"/>
      </w:pPr>
      <w:r>
        <w:t>Je faisais partie des directeurs du projet. Ma mission principale a consisté à faciliter la communication entre les modules et, avec les autres directeurs, à orienter les décisions au sein du projet.</w:t>
      </w:r>
    </w:p>
    <w:p w14:paraId="20F1B764" w14:textId="77777777" w:rsidR="00154A50" w:rsidRDefault="00154A50" w:rsidP="00154A50">
      <w:pPr>
        <w:jc w:val="both"/>
      </w:pPr>
      <w:r>
        <w:t xml:space="preserve">Au tout début, je me suis chargé de mettre en place les moyens de travail et de communication. J'ai ainsi créé le Google Code, avec le dépôt SVN, et diffusé les responsabilités et les adresses électroniques. J'ai de plus coordonné les échanges sur le stockage des documents et rédigé le </w:t>
      </w:r>
      <w:r>
        <w:lastRenderedPageBreak/>
        <w:t>compte-rendu de la première séance. Ensuite, j'ai organisé les ordres du jour des réunions de direction.</w:t>
      </w:r>
    </w:p>
    <w:p w14:paraId="74153990" w14:textId="77777777" w:rsidR="00154A50" w:rsidRDefault="00154A50" w:rsidP="00154A50">
      <w:pPr>
        <w:jc w:val="both"/>
      </w:pPr>
      <w:r>
        <w:t>Tout au long du projet, mon rôle a consisté à coordonner les interactions et échanges entre mon module et les autres modules, ainsi qu'entre les différents groupes de responsables. Au sein du comité de direction, je m'assurais de la diffusion des grandes orientations et des jalons imposés ou décidés.</w:t>
      </w:r>
    </w:p>
    <w:p w14:paraId="6D4E3907" w14:textId="77777777" w:rsidR="00154A50" w:rsidRDefault="00154A50" w:rsidP="00154A50">
      <w:pPr>
        <w:jc w:val="both"/>
      </w:pPr>
      <w:r>
        <w:t>Pendant la phase de conception, j'ai participé aux réflexions sur la sérialisation et à l'élaboration du diagramme de classes. En tant que directeur, la coordination portait en particulier sur la responsabilité du développement des méthodes et de la logique métier.</w:t>
      </w:r>
    </w:p>
    <w:p w14:paraId="6CEEBB26" w14:textId="77777777" w:rsidR="00154A50" w:rsidRDefault="00154A50" w:rsidP="00154A50">
      <w:pPr>
        <w:jc w:val="both"/>
      </w:pPr>
      <w:r>
        <w:t>Pendant la phase de développement, j'ai implémenté en binôme, avec Louis PONTOISE, la gestion des profils (manager et classes associées).</w:t>
      </w:r>
    </w:p>
    <w:p w14:paraId="1D8E9984" w14:textId="77777777" w:rsidR="00154A50" w:rsidRDefault="00154A50" w:rsidP="00154A50">
      <w:pPr>
        <w:jc w:val="both"/>
      </w:pPr>
      <w:r>
        <w:t>Pendant la phase d'intégration, j'ai d'abord travaillé en binôme, avec Gaëtan GRÉGOIRE, sur la gestion du profil par IHM Login. Après, j'intervenais auprès des autres modules ayant besoin de compétences du mien.</w:t>
      </w:r>
    </w:p>
    <w:p w14:paraId="02A42869" w14:textId="77777777" w:rsidR="00154A50" w:rsidRDefault="00154A50" w:rsidP="00154A50">
      <w:pPr>
        <w:jc w:val="both"/>
      </w:pPr>
    </w:p>
    <w:p w14:paraId="6EAEF43F" w14:textId="77777777" w:rsidR="00154A50" w:rsidRPr="004B0989" w:rsidRDefault="00154A50" w:rsidP="00154A50">
      <w:pPr>
        <w:jc w:val="both"/>
      </w:pPr>
      <w:r>
        <w:t>Enfin, j'ai réalisé des tests fonctionnels afin d'identifier les bugs restants.</w:t>
      </w:r>
    </w:p>
    <w:p w14:paraId="48DD0641" w14:textId="77777777" w:rsidR="001B4090" w:rsidRPr="004B0989" w:rsidRDefault="001B4090">
      <w:pPr>
        <w:rPr>
          <w:rFonts w:asciiTheme="majorHAnsi" w:eastAsiaTheme="majorEastAsia" w:hAnsiTheme="majorHAnsi" w:cstheme="majorBidi"/>
          <w:b/>
          <w:bCs/>
          <w:color w:val="8DB3E2" w:themeColor="text2" w:themeTint="66"/>
        </w:rPr>
      </w:pPr>
      <w:r w:rsidRPr="004B0989">
        <w:br w:type="page"/>
      </w:r>
    </w:p>
    <w:p w14:paraId="6245D5A3" w14:textId="77777777" w:rsidR="00FE4BC0" w:rsidRDefault="00520CD9" w:rsidP="00FE4BC0">
      <w:pPr>
        <w:pStyle w:val="Titre3"/>
      </w:pPr>
      <w:bookmarkStart w:id="67" w:name="_Toc219225512"/>
      <w:r>
        <w:lastRenderedPageBreak/>
        <w:t>Joseph Silvestre</w:t>
      </w:r>
      <w:r w:rsidR="00FE4BC0">
        <w:t xml:space="preserve"> : Manager</w:t>
      </w:r>
      <w:bookmarkEnd w:id="67"/>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110"/>
        <w:gridCol w:w="4108"/>
        <w:gridCol w:w="1135"/>
        <w:gridCol w:w="2949"/>
      </w:tblGrid>
      <w:tr w:rsidR="00CE1B9E" w14:paraId="54156530" w14:textId="77777777" w:rsidTr="00033F88">
        <w:tc>
          <w:tcPr>
            <w:tcW w:w="597" w:type="pct"/>
            <w:tcMar>
              <w:left w:w="115" w:type="dxa"/>
              <w:right w:w="115" w:type="dxa"/>
            </w:tcMar>
          </w:tcPr>
          <w:p w14:paraId="2C21A8E1" w14:textId="77777777" w:rsidR="00CE1B9E" w:rsidRDefault="00CE1B9E" w:rsidP="006A59B1">
            <w:pPr>
              <w:pStyle w:val="Normal1"/>
              <w:spacing w:after="0" w:line="240" w:lineRule="auto"/>
              <w:jc w:val="center"/>
            </w:pPr>
            <w:r>
              <w:rPr>
                <w:rFonts w:ascii="Cambria" w:eastAsia="Cambria" w:hAnsi="Cambria" w:cs="Cambria"/>
                <w:b/>
              </w:rPr>
              <w:t>Semaine</w:t>
            </w:r>
          </w:p>
        </w:tc>
        <w:tc>
          <w:tcPr>
            <w:tcW w:w="2208" w:type="pct"/>
            <w:tcMar>
              <w:left w:w="115" w:type="dxa"/>
              <w:right w:w="115" w:type="dxa"/>
            </w:tcMar>
          </w:tcPr>
          <w:p w14:paraId="22589156" w14:textId="77777777" w:rsidR="00CE1B9E" w:rsidRDefault="00CE1B9E" w:rsidP="006A59B1">
            <w:pPr>
              <w:pStyle w:val="Normal1"/>
              <w:spacing w:after="0" w:line="240" w:lineRule="auto"/>
            </w:pPr>
            <w:r>
              <w:rPr>
                <w:rFonts w:ascii="Cambria" w:eastAsia="Cambria" w:hAnsi="Cambria" w:cs="Cambria"/>
                <w:b/>
              </w:rPr>
              <w:t>Tâche</w:t>
            </w:r>
          </w:p>
        </w:tc>
        <w:tc>
          <w:tcPr>
            <w:tcW w:w="610" w:type="pct"/>
            <w:tcMar>
              <w:left w:w="115" w:type="dxa"/>
              <w:right w:w="115" w:type="dxa"/>
            </w:tcMar>
          </w:tcPr>
          <w:p w14:paraId="3ACC62AA" w14:textId="77777777" w:rsidR="00CE1B9E" w:rsidRDefault="00CE1B9E" w:rsidP="006A59B1">
            <w:pPr>
              <w:pStyle w:val="Normal1"/>
              <w:spacing w:after="0" w:line="240" w:lineRule="auto"/>
              <w:jc w:val="center"/>
            </w:pPr>
            <w:r>
              <w:rPr>
                <w:rFonts w:ascii="Cambria" w:eastAsia="Cambria" w:hAnsi="Cambria" w:cs="Cambria"/>
                <w:b/>
              </w:rPr>
              <w:t>Temps passé</w:t>
            </w:r>
          </w:p>
        </w:tc>
        <w:tc>
          <w:tcPr>
            <w:tcW w:w="1585" w:type="pct"/>
            <w:tcMar>
              <w:left w:w="115" w:type="dxa"/>
              <w:right w:w="115" w:type="dxa"/>
            </w:tcMar>
          </w:tcPr>
          <w:p w14:paraId="4DF1E61A" w14:textId="77777777" w:rsidR="00CE1B9E" w:rsidRDefault="00CE1B9E" w:rsidP="006A59B1">
            <w:pPr>
              <w:pStyle w:val="Normal1"/>
              <w:spacing w:after="0" w:line="240" w:lineRule="auto"/>
            </w:pPr>
            <w:r>
              <w:rPr>
                <w:rFonts w:ascii="Cambria" w:eastAsia="Cambria" w:hAnsi="Cambria" w:cs="Cambria"/>
                <w:b/>
              </w:rPr>
              <w:t>Remarques</w:t>
            </w:r>
          </w:p>
        </w:tc>
      </w:tr>
      <w:tr w:rsidR="00CE1B9E" w14:paraId="7D1031BC" w14:textId="77777777" w:rsidTr="00033F88">
        <w:tc>
          <w:tcPr>
            <w:tcW w:w="597" w:type="pct"/>
            <w:shd w:val="clear" w:color="auto" w:fill="E6EED5"/>
            <w:tcMar>
              <w:left w:w="115" w:type="dxa"/>
              <w:right w:w="115" w:type="dxa"/>
            </w:tcMar>
          </w:tcPr>
          <w:p w14:paraId="53D7B1EF" w14:textId="77777777" w:rsidR="00CE1B9E" w:rsidRDefault="00CE1B9E" w:rsidP="006A59B1">
            <w:pPr>
              <w:pStyle w:val="Normal1"/>
              <w:spacing w:after="0" w:line="240" w:lineRule="auto"/>
              <w:jc w:val="center"/>
            </w:pPr>
            <w:r>
              <w:rPr>
                <w:rFonts w:ascii="Cambria" w:eastAsia="Cambria" w:hAnsi="Cambria" w:cs="Cambria"/>
                <w:b/>
              </w:rPr>
              <w:t>18/09</w:t>
            </w:r>
          </w:p>
        </w:tc>
        <w:tc>
          <w:tcPr>
            <w:tcW w:w="2208" w:type="pct"/>
            <w:shd w:val="clear" w:color="auto" w:fill="E6EED5"/>
            <w:tcMar>
              <w:left w:w="115" w:type="dxa"/>
              <w:right w:w="115" w:type="dxa"/>
            </w:tcMar>
          </w:tcPr>
          <w:p w14:paraId="14D21351" w14:textId="77777777" w:rsidR="00CE1B9E" w:rsidRPr="00955D38" w:rsidRDefault="00CE1B9E" w:rsidP="006A59B1">
            <w:pPr>
              <w:pStyle w:val="Normal1"/>
              <w:spacing w:after="0" w:line="240" w:lineRule="auto"/>
              <w:rPr>
                <w:lang w:val="fr-FR"/>
              </w:rPr>
            </w:pPr>
            <w:r w:rsidRPr="00955D38">
              <w:rPr>
                <w:lang w:val="fr-FR"/>
              </w:rPr>
              <w:t>- Découverte Cahier des charges</w:t>
            </w:r>
          </w:p>
          <w:p w14:paraId="5A3BB6B5" w14:textId="77777777" w:rsidR="00CE1B9E" w:rsidRPr="00955D38" w:rsidRDefault="00CE1B9E" w:rsidP="006A59B1">
            <w:pPr>
              <w:pStyle w:val="Normal1"/>
              <w:spacing w:after="0" w:line="240" w:lineRule="auto"/>
              <w:rPr>
                <w:lang w:val="fr-FR"/>
              </w:rPr>
            </w:pPr>
            <w:r w:rsidRPr="00955D38">
              <w:rPr>
                <w:lang w:val="fr-FR"/>
              </w:rPr>
              <w:t xml:space="preserve">- </w:t>
            </w:r>
            <w:r>
              <w:rPr>
                <w:lang w:val="fr-FR"/>
              </w:rPr>
              <w:t>Répartition des tâches</w:t>
            </w:r>
          </w:p>
          <w:p w14:paraId="3FDD2501" w14:textId="77777777" w:rsidR="00CE1B9E" w:rsidRPr="00955D38" w:rsidRDefault="00CE1B9E" w:rsidP="00955D38">
            <w:pPr>
              <w:pStyle w:val="Normal1"/>
              <w:spacing w:after="0" w:line="240" w:lineRule="auto"/>
              <w:rPr>
                <w:lang w:val="fr-FR"/>
              </w:rPr>
            </w:pPr>
            <w:r w:rsidRPr="00955D38">
              <w:rPr>
                <w:lang w:val="fr-FR"/>
              </w:rPr>
              <w:t xml:space="preserve">- </w:t>
            </w:r>
            <w:r>
              <w:rPr>
                <w:lang w:val="fr-FR"/>
              </w:rPr>
              <w:t>Synthèse besoins</w:t>
            </w:r>
          </w:p>
        </w:tc>
        <w:tc>
          <w:tcPr>
            <w:tcW w:w="610" w:type="pct"/>
            <w:shd w:val="clear" w:color="auto" w:fill="E6EED5"/>
            <w:tcMar>
              <w:left w:w="115" w:type="dxa"/>
              <w:right w:w="115" w:type="dxa"/>
            </w:tcMar>
          </w:tcPr>
          <w:p w14:paraId="21E17CBE" w14:textId="77777777" w:rsidR="00CE1B9E" w:rsidRDefault="00CE1B9E" w:rsidP="006A59B1">
            <w:pPr>
              <w:pStyle w:val="Normal1"/>
              <w:spacing w:after="0" w:line="240" w:lineRule="auto"/>
              <w:jc w:val="center"/>
            </w:pPr>
            <w:r>
              <w:t>1h</w:t>
            </w:r>
          </w:p>
          <w:p w14:paraId="627B55A5" w14:textId="77777777" w:rsidR="00CE1B9E" w:rsidRDefault="00CE1B9E" w:rsidP="006A59B1">
            <w:pPr>
              <w:pStyle w:val="Normal1"/>
              <w:spacing w:after="0" w:line="240" w:lineRule="auto"/>
              <w:jc w:val="center"/>
            </w:pPr>
          </w:p>
          <w:p w14:paraId="309185DE" w14:textId="77777777" w:rsidR="00CE1B9E" w:rsidRDefault="00CE1B9E" w:rsidP="006A59B1">
            <w:pPr>
              <w:pStyle w:val="Normal1"/>
              <w:spacing w:after="0" w:line="240" w:lineRule="auto"/>
              <w:jc w:val="center"/>
            </w:pPr>
            <w:r>
              <w:t>1h</w:t>
            </w:r>
          </w:p>
          <w:p w14:paraId="59C950D7" w14:textId="77777777" w:rsidR="00CE1B9E" w:rsidRDefault="00CE1B9E" w:rsidP="006A59B1">
            <w:pPr>
              <w:pStyle w:val="Normal1"/>
              <w:spacing w:after="0" w:line="240" w:lineRule="auto"/>
              <w:jc w:val="center"/>
            </w:pPr>
            <w:r>
              <w:t>1h</w:t>
            </w:r>
          </w:p>
        </w:tc>
        <w:tc>
          <w:tcPr>
            <w:tcW w:w="1585" w:type="pct"/>
            <w:shd w:val="clear" w:color="auto" w:fill="E6EED5"/>
            <w:tcMar>
              <w:left w:w="115" w:type="dxa"/>
              <w:right w:w="115" w:type="dxa"/>
            </w:tcMar>
          </w:tcPr>
          <w:p w14:paraId="1B2F34FB" w14:textId="77777777" w:rsidR="00CE1B9E" w:rsidRDefault="00CE1B9E" w:rsidP="006A59B1">
            <w:pPr>
              <w:pStyle w:val="Normal1"/>
              <w:spacing w:after="0" w:line="240" w:lineRule="auto"/>
            </w:pPr>
          </w:p>
        </w:tc>
      </w:tr>
      <w:tr w:rsidR="00CE1B9E" w14:paraId="29E55A35" w14:textId="77777777" w:rsidTr="00033F88">
        <w:tc>
          <w:tcPr>
            <w:tcW w:w="597" w:type="pct"/>
            <w:tcMar>
              <w:left w:w="115" w:type="dxa"/>
              <w:right w:w="115" w:type="dxa"/>
            </w:tcMar>
          </w:tcPr>
          <w:p w14:paraId="7150EE1B" w14:textId="77777777" w:rsidR="00CE1B9E" w:rsidRDefault="00CE1B9E" w:rsidP="006A59B1">
            <w:pPr>
              <w:pStyle w:val="Normal1"/>
              <w:spacing w:after="0" w:line="240" w:lineRule="auto"/>
              <w:jc w:val="center"/>
            </w:pPr>
            <w:r>
              <w:rPr>
                <w:rFonts w:ascii="Cambria" w:eastAsia="Cambria" w:hAnsi="Cambria" w:cs="Cambria"/>
                <w:b/>
              </w:rPr>
              <w:t>25/09</w:t>
            </w:r>
          </w:p>
        </w:tc>
        <w:tc>
          <w:tcPr>
            <w:tcW w:w="2208" w:type="pct"/>
            <w:tcMar>
              <w:left w:w="115" w:type="dxa"/>
              <w:right w:w="115" w:type="dxa"/>
            </w:tcMar>
          </w:tcPr>
          <w:p w14:paraId="48CB88E7" w14:textId="77777777" w:rsidR="00CE1B9E" w:rsidRPr="00D63720" w:rsidRDefault="00CE1B9E" w:rsidP="00955D38">
            <w:pPr>
              <w:pStyle w:val="Normal1"/>
              <w:spacing w:after="0" w:line="240" w:lineRule="auto"/>
              <w:rPr>
                <w:lang w:val="fr-FR"/>
              </w:rPr>
            </w:pPr>
            <w:r w:rsidRPr="00955D38">
              <w:rPr>
                <w:lang w:val="fr-FR"/>
              </w:rPr>
              <w:t>-</w:t>
            </w:r>
            <w:r>
              <w:rPr>
                <w:lang w:val="fr-FR"/>
              </w:rPr>
              <w:t xml:space="preserve"> Diagramme de classes</w:t>
            </w:r>
          </w:p>
        </w:tc>
        <w:tc>
          <w:tcPr>
            <w:tcW w:w="610" w:type="pct"/>
            <w:tcMar>
              <w:left w:w="115" w:type="dxa"/>
              <w:right w:w="115" w:type="dxa"/>
            </w:tcMar>
          </w:tcPr>
          <w:p w14:paraId="434FF2F0" w14:textId="77777777" w:rsidR="00CE1B9E" w:rsidRDefault="00CE1B9E" w:rsidP="006A59B1">
            <w:pPr>
              <w:pStyle w:val="Normal1"/>
              <w:spacing w:after="0" w:line="240" w:lineRule="auto"/>
              <w:jc w:val="center"/>
            </w:pPr>
            <w:r>
              <w:t>3h</w:t>
            </w:r>
          </w:p>
        </w:tc>
        <w:tc>
          <w:tcPr>
            <w:tcW w:w="1585" w:type="pct"/>
            <w:tcMar>
              <w:left w:w="115" w:type="dxa"/>
              <w:right w:w="115" w:type="dxa"/>
            </w:tcMar>
          </w:tcPr>
          <w:p w14:paraId="6D27C60A" w14:textId="77777777" w:rsidR="00CE1B9E" w:rsidRDefault="00CE1B9E" w:rsidP="006A59B1">
            <w:pPr>
              <w:pStyle w:val="Normal1"/>
              <w:spacing w:after="0" w:line="240" w:lineRule="auto"/>
            </w:pPr>
          </w:p>
        </w:tc>
      </w:tr>
      <w:tr w:rsidR="00CE1B9E" w14:paraId="0ED82A02" w14:textId="77777777" w:rsidTr="00033F88">
        <w:tc>
          <w:tcPr>
            <w:tcW w:w="597" w:type="pct"/>
            <w:shd w:val="clear" w:color="auto" w:fill="E6EED5"/>
            <w:tcMar>
              <w:left w:w="115" w:type="dxa"/>
              <w:right w:w="115" w:type="dxa"/>
            </w:tcMar>
          </w:tcPr>
          <w:p w14:paraId="5EC25E5F" w14:textId="77777777" w:rsidR="00CE1B9E" w:rsidRDefault="00CE1B9E" w:rsidP="006A59B1">
            <w:pPr>
              <w:pStyle w:val="Normal1"/>
              <w:spacing w:after="0" w:line="240" w:lineRule="auto"/>
              <w:jc w:val="center"/>
            </w:pPr>
            <w:r>
              <w:rPr>
                <w:rFonts w:ascii="Cambria" w:eastAsia="Cambria" w:hAnsi="Cambria" w:cs="Cambria"/>
                <w:b/>
              </w:rPr>
              <w:t>2/10</w:t>
            </w:r>
          </w:p>
        </w:tc>
        <w:tc>
          <w:tcPr>
            <w:tcW w:w="2208" w:type="pct"/>
            <w:shd w:val="clear" w:color="auto" w:fill="E6EED5"/>
            <w:tcMar>
              <w:left w:w="115" w:type="dxa"/>
              <w:right w:w="115" w:type="dxa"/>
            </w:tcMar>
          </w:tcPr>
          <w:p w14:paraId="61AB486A" w14:textId="77777777" w:rsidR="00CE1B9E" w:rsidRPr="00D63720" w:rsidRDefault="00CE1B9E" w:rsidP="004D4BD0">
            <w:pPr>
              <w:pStyle w:val="Normal1"/>
              <w:spacing w:after="0" w:line="240" w:lineRule="auto"/>
              <w:rPr>
                <w:lang w:val="fr-FR"/>
              </w:rPr>
            </w:pPr>
            <w:r w:rsidRPr="00D63720">
              <w:rPr>
                <w:lang w:val="fr-FR"/>
              </w:rPr>
              <w:t xml:space="preserve">- </w:t>
            </w:r>
            <w:r>
              <w:rPr>
                <w:lang w:val="fr-FR"/>
              </w:rPr>
              <w:t>Diagramme de classes</w:t>
            </w:r>
          </w:p>
        </w:tc>
        <w:tc>
          <w:tcPr>
            <w:tcW w:w="610" w:type="pct"/>
            <w:shd w:val="clear" w:color="auto" w:fill="E6EED5"/>
            <w:tcMar>
              <w:left w:w="115" w:type="dxa"/>
              <w:right w:w="115" w:type="dxa"/>
            </w:tcMar>
          </w:tcPr>
          <w:p w14:paraId="0305E58D" w14:textId="77777777" w:rsidR="00CE1B9E" w:rsidRDefault="00CE1B9E" w:rsidP="004D4BD0">
            <w:pPr>
              <w:pStyle w:val="Normal1"/>
              <w:spacing w:after="0" w:line="240" w:lineRule="auto"/>
              <w:jc w:val="center"/>
            </w:pPr>
            <w:r>
              <w:t>3h</w:t>
            </w:r>
          </w:p>
        </w:tc>
        <w:tc>
          <w:tcPr>
            <w:tcW w:w="1585" w:type="pct"/>
            <w:shd w:val="clear" w:color="auto" w:fill="E6EED5"/>
            <w:tcMar>
              <w:left w:w="115" w:type="dxa"/>
              <w:right w:w="115" w:type="dxa"/>
            </w:tcMar>
          </w:tcPr>
          <w:p w14:paraId="1443F9F0" w14:textId="77777777" w:rsidR="00CE1B9E" w:rsidRDefault="00CE1B9E" w:rsidP="006A59B1">
            <w:pPr>
              <w:pStyle w:val="Normal1"/>
              <w:spacing w:after="0" w:line="240" w:lineRule="auto"/>
            </w:pPr>
          </w:p>
        </w:tc>
      </w:tr>
      <w:tr w:rsidR="00CE1B9E" w14:paraId="7C4354A0" w14:textId="77777777" w:rsidTr="00033F88">
        <w:tc>
          <w:tcPr>
            <w:tcW w:w="597" w:type="pct"/>
            <w:tcMar>
              <w:left w:w="115" w:type="dxa"/>
              <w:right w:w="115" w:type="dxa"/>
            </w:tcMar>
          </w:tcPr>
          <w:p w14:paraId="15D05397" w14:textId="77777777" w:rsidR="00CE1B9E" w:rsidRDefault="00CE1B9E" w:rsidP="006A59B1">
            <w:pPr>
              <w:pStyle w:val="Normal1"/>
              <w:spacing w:after="0" w:line="240" w:lineRule="auto"/>
              <w:jc w:val="center"/>
            </w:pPr>
            <w:r>
              <w:rPr>
                <w:rFonts w:ascii="Cambria" w:eastAsia="Cambria" w:hAnsi="Cambria" w:cs="Cambria"/>
                <w:b/>
              </w:rPr>
              <w:t>9/10</w:t>
            </w:r>
          </w:p>
        </w:tc>
        <w:tc>
          <w:tcPr>
            <w:tcW w:w="2208" w:type="pct"/>
            <w:tcMar>
              <w:left w:w="115" w:type="dxa"/>
              <w:right w:w="115" w:type="dxa"/>
            </w:tcMar>
          </w:tcPr>
          <w:p w14:paraId="7423788E" w14:textId="77777777" w:rsidR="00CE1B9E" w:rsidRPr="00D63720" w:rsidRDefault="00CE1B9E" w:rsidP="004D4BD0">
            <w:pPr>
              <w:pStyle w:val="Normal1"/>
              <w:spacing w:after="0" w:line="240" w:lineRule="auto"/>
              <w:rPr>
                <w:lang w:val="fr-FR"/>
              </w:rPr>
            </w:pPr>
            <w:r w:rsidRPr="00D63720">
              <w:rPr>
                <w:rFonts w:ascii="Cambria" w:eastAsia="Cambria" w:hAnsi="Cambria" w:cs="Cambria"/>
                <w:lang w:val="fr-FR"/>
              </w:rPr>
              <w:t xml:space="preserve">- </w:t>
            </w:r>
            <w:r>
              <w:rPr>
                <w:rFonts w:ascii="Cambria" w:eastAsia="Cambria" w:hAnsi="Cambria" w:cs="Cambria"/>
                <w:lang w:val="fr-FR"/>
              </w:rPr>
              <w:t>Réunion manager</w:t>
            </w:r>
          </w:p>
        </w:tc>
        <w:tc>
          <w:tcPr>
            <w:tcW w:w="610" w:type="pct"/>
            <w:tcMar>
              <w:left w:w="115" w:type="dxa"/>
              <w:right w:w="115" w:type="dxa"/>
            </w:tcMar>
          </w:tcPr>
          <w:p w14:paraId="0FD4E257" w14:textId="77777777" w:rsidR="00CE1B9E" w:rsidRDefault="00CE1B9E" w:rsidP="004D4BD0">
            <w:pPr>
              <w:pStyle w:val="Normal1"/>
              <w:spacing w:after="0" w:line="240" w:lineRule="auto"/>
              <w:jc w:val="center"/>
            </w:pPr>
            <w:r>
              <w:rPr>
                <w:rFonts w:ascii="Cambria" w:eastAsia="Cambria" w:hAnsi="Cambria" w:cs="Cambria"/>
              </w:rPr>
              <w:t>3h</w:t>
            </w:r>
          </w:p>
        </w:tc>
        <w:tc>
          <w:tcPr>
            <w:tcW w:w="1585" w:type="pct"/>
            <w:tcMar>
              <w:left w:w="115" w:type="dxa"/>
              <w:right w:w="115" w:type="dxa"/>
            </w:tcMar>
          </w:tcPr>
          <w:p w14:paraId="74FBD5BB" w14:textId="77777777" w:rsidR="00CE1B9E" w:rsidRPr="00D63720" w:rsidRDefault="00CE1B9E" w:rsidP="006A59B1">
            <w:pPr>
              <w:pStyle w:val="Normal1"/>
              <w:spacing w:after="0" w:line="240" w:lineRule="auto"/>
              <w:rPr>
                <w:lang w:val="fr-FR"/>
              </w:rPr>
            </w:pPr>
            <w:r>
              <w:rPr>
                <w:lang w:val="fr-FR"/>
              </w:rPr>
              <w:t>Réflexions et mises en commun des idées pour le PMP</w:t>
            </w:r>
          </w:p>
        </w:tc>
      </w:tr>
      <w:tr w:rsidR="00CE1B9E" w14:paraId="05123188" w14:textId="77777777" w:rsidTr="00033F88">
        <w:tc>
          <w:tcPr>
            <w:tcW w:w="597" w:type="pct"/>
          </w:tcPr>
          <w:p w14:paraId="3E127B55" w14:textId="77777777" w:rsidR="00CE1B9E" w:rsidRDefault="00CE1B9E" w:rsidP="006A59B1">
            <w:pPr>
              <w:pStyle w:val="Normal1"/>
              <w:spacing w:after="0" w:line="240" w:lineRule="auto"/>
              <w:jc w:val="center"/>
            </w:pPr>
            <w:r>
              <w:rPr>
                <w:rFonts w:ascii="Cambria" w:eastAsia="Cambria" w:hAnsi="Cambria" w:cs="Cambria"/>
                <w:b/>
              </w:rPr>
              <w:t>16/10</w:t>
            </w:r>
          </w:p>
        </w:tc>
        <w:tc>
          <w:tcPr>
            <w:tcW w:w="2208" w:type="pct"/>
          </w:tcPr>
          <w:p w14:paraId="6612336F" w14:textId="77777777" w:rsidR="00CE1B9E" w:rsidRPr="005A51C3" w:rsidRDefault="00CE1B9E" w:rsidP="004D4BD0">
            <w:pPr>
              <w:pStyle w:val="Normal1"/>
              <w:spacing w:after="0" w:line="240" w:lineRule="auto"/>
              <w:rPr>
                <w:lang w:val="fr-FR"/>
              </w:rPr>
            </w:pPr>
            <w:r w:rsidRPr="005A51C3">
              <w:rPr>
                <w:rFonts w:ascii="Cambria" w:eastAsia="Cambria" w:hAnsi="Cambria" w:cs="Cambria"/>
                <w:lang w:val="fr-FR"/>
              </w:rPr>
              <w:t>-</w:t>
            </w:r>
            <w:r w:rsidRPr="005A51C3">
              <w:rPr>
                <w:lang w:val="fr-FR"/>
              </w:rPr>
              <w:t xml:space="preserve"> Communication inter-groupes</w:t>
            </w:r>
          </w:p>
          <w:p w14:paraId="634C1512" w14:textId="77777777" w:rsidR="00CE1B9E" w:rsidRPr="005A51C3" w:rsidRDefault="00CE1B9E" w:rsidP="004D4BD0">
            <w:pPr>
              <w:pStyle w:val="Normal1"/>
              <w:spacing w:after="0" w:line="240" w:lineRule="auto"/>
              <w:rPr>
                <w:lang w:val="fr-FR"/>
              </w:rPr>
            </w:pPr>
            <w:r w:rsidRPr="005A51C3">
              <w:rPr>
                <w:lang w:val="fr-FR"/>
              </w:rPr>
              <w:t>- Réunion manager</w:t>
            </w:r>
          </w:p>
        </w:tc>
        <w:tc>
          <w:tcPr>
            <w:tcW w:w="610" w:type="pct"/>
          </w:tcPr>
          <w:p w14:paraId="78D13505" w14:textId="77777777" w:rsidR="00CE1B9E" w:rsidRDefault="00CE1B9E" w:rsidP="006A59B1">
            <w:pPr>
              <w:pStyle w:val="Normal1"/>
              <w:spacing w:after="0" w:line="240" w:lineRule="auto"/>
              <w:jc w:val="center"/>
            </w:pPr>
            <w:r>
              <w:t>1h</w:t>
            </w:r>
          </w:p>
          <w:p w14:paraId="0CEBE6B9" w14:textId="77777777" w:rsidR="00CE1B9E" w:rsidRDefault="00CE1B9E" w:rsidP="006A59B1">
            <w:pPr>
              <w:pStyle w:val="Normal1"/>
              <w:spacing w:after="0" w:line="240" w:lineRule="auto"/>
              <w:jc w:val="center"/>
            </w:pPr>
          </w:p>
          <w:p w14:paraId="50FEFBE2" w14:textId="77777777" w:rsidR="00CE1B9E" w:rsidRDefault="00CE1B9E" w:rsidP="006A59B1">
            <w:pPr>
              <w:pStyle w:val="Normal1"/>
              <w:spacing w:after="0" w:line="240" w:lineRule="auto"/>
              <w:jc w:val="center"/>
            </w:pPr>
            <w:r>
              <w:t>2h</w:t>
            </w:r>
          </w:p>
        </w:tc>
        <w:tc>
          <w:tcPr>
            <w:tcW w:w="1585" w:type="pct"/>
          </w:tcPr>
          <w:p w14:paraId="6111DB2D" w14:textId="77777777" w:rsidR="00CE1B9E" w:rsidRPr="004D4BD0" w:rsidRDefault="00CE1B9E" w:rsidP="006A59B1">
            <w:pPr>
              <w:pStyle w:val="Normal1"/>
              <w:spacing w:after="0" w:line="240" w:lineRule="auto"/>
              <w:rPr>
                <w:lang w:val="fr-FR"/>
              </w:rPr>
            </w:pPr>
            <w:r w:rsidRPr="004D4BD0">
              <w:rPr>
                <w:lang w:val="fr-FR"/>
              </w:rPr>
              <w:t>Poursuite du travail sur le PMP</w:t>
            </w:r>
          </w:p>
        </w:tc>
      </w:tr>
      <w:tr w:rsidR="00CE1B9E" w14:paraId="5F92511E" w14:textId="77777777" w:rsidTr="00033F88">
        <w:tc>
          <w:tcPr>
            <w:tcW w:w="597" w:type="pct"/>
            <w:tcBorders>
              <w:top w:val="single" w:sz="8" w:space="0" w:color="9BBB59"/>
              <w:left w:val="single" w:sz="8" w:space="0" w:color="9BBB59"/>
              <w:bottom w:val="single" w:sz="8" w:space="0" w:color="9BBB59"/>
              <w:right w:val="single" w:sz="8" w:space="0" w:color="9BBB59"/>
            </w:tcBorders>
          </w:tcPr>
          <w:p w14:paraId="2602DC44"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23/10</w:t>
            </w:r>
          </w:p>
        </w:tc>
        <w:tc>
          <w:tcPr>
            <w:tcW w:w="2208" w:type="pct"/>
            <w:tcBorders>
              <w:top w:val="single" w:sz="8" w:space="0" w:color="9BBB59"/>
              <w:left w:val="single" w:sz="8" w:space="0" w:color="9BBB59"/>
              <w:bottom w:val="single" w:sz="8" w:space="0" w:color="9BBB59"/>
              <w:right w:val="single" w:sz="8" w:space="0" w:color="9BBB59"/>
            </w:tcBorders>
          </w:tcPr>
          <w:p w14:paraId="56C8D679"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w:t>
            </w:r>
          </w:p>
          <w:p w14:paraId="71D8BB84"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229EB5CF" w14:textId="77777777" w:rsidR="00CE1B9E" w:rsidRPr="00CE1B9E" w:rsidRDefault="00CE1B9E" w:rsidP="00B110F4">
            <w:pPr>
              <w:pStyle w:val="Normal1"/>
              <w:spacing w:after="0" w:line="240" w:lineRule="auto"/>
              <w:jc w:val="center"/>
            </w:pPr>
            <w:r>
              <w:t>0h30</w:t>
            </w:r>
          </w:p>
        </w:tc>
        <w:tc>
          <w:tcPr>
            <w:tcW w:w="1585" w:type="pct"/>
            <w:tcBorders>
              <w:top w:val="single" w:sz="8" w:space="0" w:color="9BBB59"/>
              <w:left w:val="single" w:sz="8" w:space="0" w:color="9BBB59"/>
              <w:bottom w:val="single" w:sz="8" w:space="0" w:color="9BBB59"/>
              <w:right w:val="single" w:sz="8" w:space="0" w:color="9BBB59"/>
            </w:tcBorders>
          </w:tcPr>
          <w:p w14:paraId="3DB18D9B" w14:textId="77777777" w:rsidR="00CE1B9E" w:rsidRPr="000C2BF1" w:rsidRDefault="00CE1B9E" w:rsidP="00B110F4">
            <w:pPr>
              <w:pStyle w:val="Normal1"/>
              <w:spacing w:after="0" w:line="240" w:lineRule="auto"/>
              <w:rPr>
                <w:lang w:val="fr-FR"/>
              </w:rPr>
            </w:pPr>
          </w:p>
        </w:tc>
      </w:tr>
      <w:tr w:rsidR="00CE1B9E" w14:paraId="09FE0873" w14:textId="77777777" w:rsidTr="00033F88">
        <w:tc>
          <w:tcPr>
            <w:tcW w:w="597" w:type="pct"/>
            <w:tcBorders>
              <w:top w:val="single" w:sz="8" w:space="0" w:color="9BBB59"/>
              <w:left w:val="single" w:sz="8" w:space="0" w:color="9BBB59"/>
              <w:bottom w:val="single" w:sz="8" w:space="0" w:color="9BBB59"/>
              <w:right w:val="single" w:sz="8" w:space="0" w:color="9BBB59"/>
            </w:tcBorders>
          </w:tcPr>
          <w:p w14:paraId="0B3ED5A0"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6/11</w:t>
            </w:r>
          </w:p>
        </w:tc>
        <w:tc>
          <w:tcPr>
            <w:tcW w:w="2208" w:type="pct"/>
            <w:tcBorders>
              <w:top w:val="single" w:sz="8" w:space="0" w:color="9BBB59"/>
              <w:left w:val="single" w:sz="8" w:space="0" w:color="9BBB59"/>
              <w:bottom w:val="single" w:sz="8" w:space="0" w:color="9BBB59"/>
              <w:right w:val="single" w:sz="8" w:space="0" w:color="9BBB59"/>
            </w:tcBorders>
          </w:tcPr>
          <w:p w14:paraId="049619EB"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 / Management</w:t>
            </w:r>
          </w:p>
          <w:p w14:paraId="0D6D0818"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2ADC2B48" w14:textId="77777777" w:rsidR="00CE1B9E" w:rsidRDefault="00CE1B9E" w:rsidP="00B110F4">
            <w:pPr>
              <w:pStyle w:val="Normal1"/>
              <w:spacing w:after="0" w:line="240" w:lineRule="auto"/>
              <w:jc w:val="center"/>
            </w:pPr>
            <w:r>
              <w:t>2h</w:t>
            </w:r>
          </w:p>
          <w:p w14:paraId="5B752339" w14:textId="77777777" w:rsidR="00CE1B9E" w:rsidRPr="00CE1B9E" w:rsidRDefault="00CE1B9E" w:rsidP="00B110F4">
            <w:pPr>
              <w:pStyle w:val="Normal1"/>
              <w:spacing w:after="0" w:line="240" w:lineRule="auto"/>
              <w:jc w:val="center"/>
            </w:pPr>
            <w:r>
              <w:t>1h</w:t>
            </w:r>
          </w:p>
        </w:tc>
        <w:tc>
          <w:tcPr>
            <w:tcW w:w="1585" w:type="pct"/>
            <w:tcBorders>
              <w:top w:val="single" w:sz="8" w:space="0" w:color="9BBB59"/>
              <w:left w:val="single" w:sz="8" w:space="0" w:color="9BBB59"/>
              <w:bottom w:val="single" w:sz="8" w:space="0" w:color="9BBB59"/>
              <w:right w:val="single" w:sz="8" w:space="0" w:color="9BBB59"/>
            </w:tcBorders>
          </w:tcPr>
          <w:p w14:paraId="37D53925" w14:textId="77777777" w:rsidR="00CE1B9E" w:rsidRPr="000C2BF1" w:rsidRDefault="00CE1B9E" w:rsidP="00B110F4">
            <w:pPr>
              <w:pStyle w:val="Normal1"/>
              <w:spacing w:after="0" w:line="240" w:lineRule="auto"/>
              <w:rPr>
                <w:lang w:val="fr-FR"/>
              </w:rPr>
            </w:pPr>
            <w:r>
              <w:rPr>
                <w:lang w:val="fr-FR"/>
              </w:rPr>
              <w:t>Résolution conflits inter groupe</w:t>
            </w:r>
          </w:p>
        </w:tc>
      </w:tr>
      <w:tr w:rsidR="00CE1B9E" w14:paraId="7FF2A0FB" w14:textId="77777777" w:rsidTr="00033F88">
        <w:tc>
          <w:tcPr>
            <w:tcW w:w="597" w:type="pct"/>
            <w:tcBorders>
              <w:top w:val="single" w:sz="8" w:space="0" w:color="9BBB59"/>
              <w:left w:val="single" w:sz="8" w:space="0" w:color="9BBB59"/>
              <w:bottom w:val="single" w:sz="8" w:space="0" w:color="9BBB59"/>
              <w:right w:val="single" w:sz="8" w:space="0" w:color="9BBB59"/>
            </w:tcBorders>
          </w:tcPr>
          <w:p w14:paraId="7196EC9B"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13/11</w:t>
            </w:r>
          </w:p>
        </w:tc>
        <w:tc>
          <w:tcPr>
            <w:tcW w:w="2208" w:type="pct"/>
            <w:tcBorders>
              <w:top w:val="single" w:sz="8" w:space="0" w:color="9BBB59"/>
              <w:left w:val="single" w:sz="8" w:space="0" w:color="9BBB59"/>
              <w:bottom w:val="single" w:sz="8" w:space="0" w:color="9BBB59"/>
              <w:right w:val="single" w:sz="8" w:space="0" w:color="9BBB59"/>
            </w:tcBorders>
          </w:tcPr>
          <w:p w14:paraId="45FFE56D"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w:t>
            </w:r>
          </w:p>
          <w:p w14:paraId="05116ED4"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08D56188" w14:textId="77777777" w:rsidR="00CE1B9E" w:rsidRDefault="00CE1B9E" w:rsidP="00B110F4">
            <w:pPr>
              <w:pStyle w:val="Normal1"/>
              <w:spacing w:after="0" w:line="240" w:lineRule="auto"/>
              <w:jc w:val="center"/>
            </w:pPr>
            <w:r>
              <w:t>030</w:t>
            </w:r>
          </w:p>
          <w:p w14:paraId="7D0B5FD1" w14:textId="77777777" w:rsidR="00CE1B9E" w:rsidRPr="00CE1B9E" w:rsidRDefault="00CE1B9E" w:rsidP="00B110F4">
            <w:pPr>
              <w:pStyle w:val="Normal1"/>
              <w:spacing w:after="0" w:line="240" w:lineRule="auto"/>
              <w:jc w:val="center"/>
            </w:pPr>
            <w:r>
              <w:t>2h30</w:t>
            </w:r>
          </w:p>
        </w:tc>
        <w:tc>
          <w:tcPr>
            <w:tcW w:w="1585" w:type="pct"/>
            <w:tcBorders>
              <w:top w:val="single" w:sz="8" w:space="0" w:color="9BBB59"/>
              <w:left w:val="single" w:sz="8" w:space="0" w:color="9BBB59"/>
              <w:bottom w:val="single" w:sz="8" w:space="0" w:color="9BBB59"/>
              <w:right w:val="single" w:sz="8" w:space="0" w:color="9BBB59"/>
            </w:tcBorders>
          </w:tcPr>
          <w:p w14:paraId="3867C4B8" w14:textId="77777777" w:rsidR="00CE1B9E" w:rsidRPr="000C2BF1" w:rsidRDefault="00CE1B9E" w:rsidP="00B110F4">
            <w:pPr>
              <w:pStyle w:val="Normal1"/>
              <w:spacing w:after="0" w:line="240" w:lineRule="auto"/>
              <w:rPr>
                <w:lang w:val="fr-FR"/>
              </w:rPr>
            </w:pPr>
          </w:p>
        </w:tc>
      </w:tr>
      <w:tr w:rsidR="00CE1B9E" w14:paraId="5A914223" w14:textId="77777777" w:rsidTr="00033F88">
        <w:tc>
          <w:tcPr>
            <w:tcW w:w="597" w:type="pct"/>
            <w:tcBorders>
              <w:top w:val="single" w:sz="8" w:space="0" w:color="9BBB59"/>
              <w:left w:val="single" w:sz="8" w:space="0" w:color="9BBB59"/>
              <w:bottom w:val="single" w:sz="8" w:space="0" w:color="9BBB59"/>
              <w:right w:val="single" w:sz="8" w:space="0" w:color="9BBB59"/>
            </w:tcBorders>
          </w:tcPr>
          <w:p w14:paraId="1A16AABB"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20/11</w:t>
            </w:r>
          </w:p>
        </w:tc>
        <w:tc>
          <w:tcPr>
            <w:tcW w:w="2208" w:type="pct"/>
            <w:tcBorders>
              <w:top w:val="single" w:sz="8" w:space="0" w:color="9BBB59"/>
              <w:left w:val="single" w:sz="8" w:space="0" w:color="9BBB59"/>
              <w:bottom w:val="single" w:sz="8" w:space="0" w:color="9BBB59"/>
              <w:right w:val="single" w:sz="8" w:space="0" w:color="9BBB59"/>
            </w:tcBorders>
          </w:tcPr>
          <w:p w14:paraId="72A090FC"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Pilotage</w:t>
            </w:r>
          </w:p>
          <w:p w14:paraId="14E71793"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10" w:type="pct"/>
            <w:tcBorders>
              <w:top w:val="single" w:sz="8" w:space="0" w:color="9BBB59"/>
              <w:left w:val="single" w:sz="8" w:space="0" w:color="9BBB59"/>
              <w:bottom w:val="single" w:sz="8" w:space="0" w:color="9BBB59"/>
              <w:right w:val="single" w:sz="8" w:space="0" w:color="9BBB59"/>
            </w:tcBorders>
          </w:tcPr>
          <w:p w14:paraId="008017FB" w14:textId="77777777" w:rsidR="00CE1B9E" w:rsidRDefault="00CE1B9E" w:rsidP="00B110F4">
            <w:pPr>
              <w:pStyle w:val="Normal1"/>
              <w:spacing w:after="0" w:line="240" w:lineRule="auto"/>
              <w:jc w:val="center"/>
            </w:pPr>
            <w:r>
              <w:t>0h30</w:t>
            </w:r>
          </w:p>
          <w:p w14:paraId="4D24A6CA" w14:textId="77777777" w:rsidR="00CE1B9E" w:rsidRPr="00CE1B9E" w:rsidRDefault="00CE1B9E" w:rsidP="00B110F4">
            <w:pPr>
              <w:pStyle w:val="Normal1"/>
              <w:spacing w:after="0" w:line="240" w:lineRule="auto"/>
              <w:jc w:val="center"/>
            </w:pPr>
            <w:r>
              <w:t>2h30</w:t>
            </w:r>
          </w:p>
        </w:tc>
        <w:tc>
          <w:tcPr>
            <w:tcW w:w="1585" w:type="pct"/>
            <w:tcBorders>
              <w:top w:val="single" w:sz="8" w:space="0" w:color="9BBB59"/>
              <w:left w:val="single" w:sz="8" w:space="0" w:color="9BBB59"/>
              <w:bottom w:val="single" w:sz="8" w:space="0" w:color="9BBB59"/>
              <w:right w:val="single" w:sz="8" w:space="0" w:color="9BBB59"/>
            </w:tcBorders>
          </w:tcPr>
          <w:p w14:paraId="121F6C7A" w14:textId="77777777" w:rsidR="00CE1B9E" w:rsidRPr="000C2BF1" w:rsidRDefault="00CE1B9E" w:rsidP="00B110F4">
            <w:pPr>
              <w:pStyle w:val="Normal1"/>
              <w:spacing w:after="0" w:line="240" w:lineRule="auto"/>
              <w:rPr>
                <w:lang w:val="fr-FR"/>
              </w:rPr>
            </w:pPr>
          </w:p>
        </w:tc>
      </w:tr>
      <w:tr w:rsidR="00CE1B9E" w14:paraId="1A8E7DF5" w14:textId="77777777" w:rsidTr="00033F88">
        <w:tc>
          <w:tcPr>
            <w:tcW w:w="597" w:type="pct"/>
            <w:tcBorders>
              <w:top w:val="single" w:sz="8" w:space="0" w:color="9BBB59"/>
              <w:left w:val="single" w:sz="8" w:space="0" w:color="9BBB59"/>
              <w:bottom w:val="single" w:sz="8" w:space="0" w:color="9BBB59"/>
              <w:right w:val="single" w:sz="8" w:space="0" w:color="9BBB59"/>
            </w:tcBorders>
          </w:tcPr>
          <w:p w14:paraId="11A30CF0"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27/11</w:t>
            </w:r>
          </w:p>
        </w:tc>
        <w:tc>
          <w:tcPr>
            <w:tcW w:w="2208" w:type="pct"/>
            <w:tcBorders>
              <w:top w:val="single" w:sz="8" w:space="0" w:color="9BBB59"/>
              <w:left w:val="single" w:sz="8" w:space="0" w:color="9BBB59"/>
              <w:bottom w:val="single" w:sz="8" w:space="0" w:color="9BBB59"/>
              <w:right w:val="single" w:sz="8" w:space="0" w:color="9BBB59"/>
            </w:tcBorders>
          </w:tcPr>
          <w:p w14:paraId="37340CF5"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avec Comm</w:t>
            </w:r>
          </w:p>
        </w:tc>
        <w:tc>
          <w:tcPr>
            <w:tcW w:w="610" w:type="pct"/>
            <w:tcBorders>
              <w:top w:val="single" w:sz="8" w:space="0" w:color="9BBB59"/>
              <w:left w:val="single" w:sz="8" w:space="0" w:color="9BBB59"/>
              <w:bottom w:val="single" w:sz="8" w:space="0" w:color="9BBB59"/>
              <w:right w:val="single" w:sz="8" w:space="0" w:color="9BBB59"/>
            </w:tcBorders>
          </w:tcPr>
          <w:p w14:paraId="62E1EE91" w14:textId="77777777" w:rsidR="00CE1B9E" w:rsidRPr="00CE1B9E" w:rsidRDefault="00CE1B9E" w:rsidP="00B110F4">
            <w:pPr>
              <w:pStyle w:val="Normal1"/>
              <w:spacing w:after="0" w:line="240" w:lineRule="auto"/>
              <w:jc w:val="center"/>
            </w:pPr>
            <w:r>
              <w:t>3h</w:t>
            </w:r>
          </w:p>
        </w:tc>
        <w:tc>
          <w:tcPr>
            <w:tcW w:w="1585" w:type="pct"/>
            <w:tcBorders>
              <w:top w:val="single" w:sz="8" w:space="0" w:color="9BBB59"/>
              <w:left w:val="single" w:sz="8" w:space="0" w:color="9BBB59"/>
              <w:bottom w:val="single" w:sz="8" w:space="0" w:color="9BBB59"/>
              <w:right w:val="single" w:sz="8" w:space="0" w:color="9BBB59"/>
            </w:tcBorders>
          </w:tcPr>
          <w:p w14:paraId="108A092B" w14:textId="77777777" w:rsidR="00CE1B9E" w:rsidRPr="000C2BF1" w:rsidRDefault="00CE1B9E" w:rsidP="00B110F4">
            <w:pPr>
              <w:pStyle w:val="Normal1"/>
              <w:spacing w:after="0" w:line="240" w:lineRule="auto"/>
              <w:rPr>
                <w:lang w:val="fr-FR"/>
              </w:rPr>
            </w:pPr>
          </w:p>
        </w:tc>
      </w:tr>
      <w:tr w:rsidR="00CE1B9E" w14:paraId="70F7CC5A" w14:textId="77777777" w:rsidTr="00033F88">
        <w:tc>
          <w:tcPr>
            <w:tcW w:w="597" w:type="pct"/>
            <w:tcBorders>
              <w:top w:val="single" w:sz="8" w:space="0" w:color="9BBB59"/>
              <w:left w:val="single" w:sz="8" w:space="0" w:color="9BBB59"/>
              <w:bottom w:val="single" w:sz="8" w:space="0" w:color="9BBB59"/>
              <w:right w:val="single" w:sz="8" w:space="0" w:color="9BBB59"/>
            </w:tcBorders>
          </w:tcPr>
          <w:p w14:paraId="6782D07B"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4/12</w:t>
            </w:r>
          </w:p>
        </w:tc>
        <w:tc>
          <w:tcPr>
            <w:tcW w:w="2208" w:type="pct"/>
            <w:tcBorders>
              <w:top w:val="single" w:sz="8" w:space="0" w:color="9BBB59"/>
              <w:left w:val="single" w:sz="8" w:space="0" w:color="9BBB59"/>
              <w:bottom w:val="single" w:sz="8" w:space="0" w:color="9BBB59"/>
              <w:right w:val="single" w:sz="8" w:space="0" w:color="9BBB59"/>
            </w:tcBorders>
          </w:tcPr>
          <w:p w14:paraId="2084EC88"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Rédaction PMP</w:t>
            </w:r>
          </w:p>
        </w:tc>
        <w:tc>
          <w:tcPr>
            <w:tcW w:w="610" w:type="pct"/>
            <w:tcBorders>
              <w:top w:val="single" w:sz="8" w:space="0" w:color="9BBB59"/>
              <w:left w:val="single" w:sz="8" w:space="0" w:color="9BBB59"/>
              <w:bottom w:val="single" w:sz="8" w:space="0" w:color="9BBB59"/>
              <w:right w:val="single" w:sz="8" w:space="0" w:color="9BBB59"/>
            </w:tcBorders>
          </w:tcPr>
          <w:p w14:paraId="2672DBD3" w14:textId="77777777" w:rsidR="00CE1B9E" w:rsidRPr="00CE1B9E" w:rsidRDefault="00CE1B9E" w:rsidP="00B110F4">
            <w:pPr>
              <w:pStyle w:val="Normal1"/>
              <w:spacing w:after="0" w:line="240" w:lineRule="auto"/>
              <w:jc w:val="center"/>
            </w:pPr>
            <w:r>
              <w:t>3h</w:t>
            </w:r>
          </w:p>
        </w:tc>
        <w:tc>
          <w:tcPr>
            <w:tcW w:w="1585" w:type="pct"/>
            <w:tcBorders>
              <w:top w:val="single" w:sz="8" w:space="0" w:color="9BBB59"/>
              <w:left w:val="single" w:sz="8" w:space="0" w:color="9BBB59"/>
              <w:bottom w:val="single" w:sz="8" w:space="0" w:color="9BBB59"/>
              <w:right w:val="single" w:sz="8" w:space="0" w:color="9BBB59"/>
            </w:tcBorders>
          </w:tcPr>
          <w:p w14:paraId="1F67ECE5" w14:textId="77777777" w:rsidR="00CE1B9E" w:rsidRPr="000C2BF1" w:rsidRDefault="00CE1B9E" w:rsidP="00B110F4">
            <w:pPr>
              <w:pStyle w:val="Normal1"/>
              <w:spacing w:after="0" w:line="240" w:lineRule="auto"/>
              <w:rPr>
                <w:lang w:val="fr-FR"/>
              </w:rPr>
            </w:pPr>
          </w:p>
        </w:tc>
      </w:tr>
      <w:tr w:rsidR="00CE1B9E" w14:paraId="56A0B72A" w14:textId="77777777" w:rsidTr="00033F88">
        <w:tc>
          <w:tcPr>
            <w:tcW w:w="597" w:type="pct"/>
            <w:tcBorders>
              <w:top w:val="single" w:sz="8" w:space="0" w:color="9BBB59"/>
              <w:left w:val="single" w:sz="8" w:space="0" w:color="9BBB59"/>
              <w:bottom w:val="single" w:sz="8" w:space="0" w:color="9BBB59"/>
              <w:right w:val="single" w:sz="8" w:space="0" w:color="9BBB59"/>
            </w:tcBorders>
          </w:tcPr>
          <w:p w14:paraId="6D679D9E"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11/12</w:t>
            </w:r>
          </w:p>
        </w:tc>
        <w:tc>
          <w:tcPr>
            <w:tcW w:w="2208" w:type="pct"/>
            <w:tcBorders>
              <w:top w:val="single" w:sz="8" w:space="0" w:color="9BBB59"/>
              <w:left w:val="single" w:sz="8" w:space="0" w:color="9BBB59"/>
              <w:bottom w:val="single" w:sz="8" w:space="0" w:color="9BBB59"/>
              <w:right w:val="single" w:sz="8" w:space="0" w:color="9BBB59"/>
            </w:tcBorders>
          </w:tcPr>
          <w:p w14:paraId="3B16993B"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Tests unitaires</w:t>
            </w:r>
          </w:p>
        </w:tc>
        <w:tc>
          <w:tcPr>
            <w:tcW w:w="610" w:type="pct"/>
            <w:tcBorders>
              <w:top w:val="single" w:sz="8" w:space="0" w:color="9BBB59"/>
              <w:left w:val="single" w:sz="8" w:space="0" w:color="9BBB59"/>
              <w:bottom w:val="single" w:sz="8" w:space="0" w:color="9BBB59"/>
              <w:right w:val="single" w:sz="8" w:space="0" w:color="9BBB59"/>
            </w:tcBorders>
          </w:tcPr>
          <w:p w14:paraId="6D013663" w14:textId="77777777" w:rsidR="00CE1B9E" w:rsidRPr="00CE1B9E" w:rsidRDefault="00CE1B9E" w:rsidP="00B110F4">
            <w:pPr>
              <w:pStyle w:val="Normal1"/>
              <w:spacing w:after="0" w:line="240" w:lineRule="auto"/>
              <w:jc w:val="center"/>
            </w:pPr>
            <w:r>
              <w:t>3h</w:t>
            </w:r>
          </w:p>
        </w:tc>
        <w:tc>
          <w:tcPr>
            <w:tcW w:w="1585" w:type="pct"/>
            <w:tcBorders>
              <w:top w:val="single" w:sz="8" w:space="0" w:color="9BBB59"/>
              <w:left w:val="single" w:sz="8" w:space="0" w:color="9BBB59"/>
              <w:bottom w:val="single" w:sz="8" w:space="0" w:color="9BBB59"/>
              <w:right w:val="single" w:sz="8" w:space="0" w:color="9BBB59"/>
            </w:tcBorders>
          </w:tcPr>
          <w:p w14:paraId="62905884" w14:textId="77777777" w:rsidR="00CE1B9E" w:rsidRPr="000C2BF1" w:rsidRDefault="00CE1B9E" w:rsidP="00B110F4">
            <w:pPr>
              <w:pStyle w:val="Normal1"/>
              <w:spacing w:after="0" w:line="240" w:lineRule="auto"/>
              <w:rPr>
                <w:lang w:val="fr-FR"/>
              </w:rPr>
            </w:pPr>
          </w:p>
        </w:tc>
      </w:tr>
      <w:tr w:rsidR="00CE1B9E" w14:paraId="6700617C" w14:textId="77777777" w:rsidTr="00033F88">
        <w:tc>
          <w:tcPr>
            <w:tcW w:w="597" w:type="pct"/>
            <w:tcBorders>
              <w:top w:val="single" w:sz="8" w:space="0" w:color="9BBB59"/>
              <w:left w:val="single" w:sz="8" w:space="0" w:color="9BBB59"/>
              <w:bottom w:val="single" w:sz="8" w:space="0" w:color="9BBB59"/>
              <w:right w:val="single" w:sz="8" w:space="0" w:color="9BBB59"/>
            </w:tcBorders>
          </w:tcPr>
          <w:p w14:paraId="6E9F9FB8" w14:textId="77777777" w:rsidR="00CE1B9E" w:rsidRPr="00CE1B9E" w:rsidRDefault="00CE1B9E" w:rsidP="00B110F4">
            <w:pPr>
              <w:pStyle w:val="Normal1"/>
              <w:spacing w:after="0" w:line="240" w:lineRule="auto"/>
              <w:jc w:val="center"/>
              <w:rPr>
                <w:rFonts w:ascii="Cambria" w:eastAsia="Cambria" w:hAnsi="Cambria" w:cs="Cambria"/>
                <w:b/>
              </w:rPr>
            </w:pPr>
            <w:r>
              <w:rPr>
                <w:rFonts w:ascii="Cambria" w:eastAsia="Cambria" w:hAnsi="Cambria" w:cs="Cambria"/>
                <w:b/>
              </w:rPr>
              <w:t>18/12</w:t>
            </w:r>
          </w:p>
        </w:tc>
        <w:tc>
          <w:tcPr>
            <w:tcW w:w="2208" w:type="pct"/>
            <w:tcBorders>
              <w:top w:val="single" w:sz="8" w:space="0" w:color="9BBB59"/>
              <w:left w:val="single" w:sz="8" w:space="0" w:color="9BBB59"/>
              <w:bottom w:val="single" w:sz="8" w:space="0" w:color="9BBB59"/>
              <w:right w:val="single" w:sz="8" w:space="0" w:color="9BBB59"/>
            </w:tcBorders>
          </w:tcPr>
          <w:p w14:paraId="7CBF5166" w14:textId="77777777" w:rsidR="00CE1B9E"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Tests Q&amp;A</w:t>
            </w:r>
          </w:p>
          <w:p w14:paraId="52A2A420" w14:textId="77777777" w:rsidR="00CE1B9E" w:rsidRPr="00D63720" w:rsidRDefault="00CE1B9E" w:rsidP="00CE1B9E">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Impl. Versionnage grille</w:t>
            </w:r>
          </w:p>
        </w:tc>
        <w:tc>
          <w:tcPr>
            <w:tcW w:w="610" w:type="pct"/>
            <w:tcBorders>
              <w:top w:val="single" w:sz="8" w:space="0" w:color="9BBB59"/>
              <w:left w:val="single" w:sz="8" w:space="0" w:color="9BBB59"/>
              <w:bottom w:val="single" w:sz="8" w:space="0" w:color="9BBB59"/>
              <w:right w:val="single" w:sz="8" w:space="0" w:color="9BBB59"/>
            </w:tcBorders>
          </w:tcPr>
          <w:p w14:paraId="447F3305" w14:textId="77777777" w:rsidR="00CE1B9E" w:rsidRDefault="00CE1B9E" w:rsidP="00B110F4">
            <w:pPr>
              <w:pStyle w:val="Normal1"/>
              <w:spacing w:after="0" w:line="240" w:lineRule="auto"/>
              <w:jc w:val="center"/>
              <w:rPr>
                <w:lang w:val="fr-FR"/>
              </w:rPr>
            </w:pPr>
            <w:r w:rsidRPr="00CE1B9E">
              <w:rPr>
                <w:lang w:val="fr-FR"/>
              </w:rPr>
              <w:t>2h</w:t>
            </w:r>
          </w:p>
          <w:p w14:paraId="5ED52706" w14:textId="77777777" w:rsidR="00CE1B9E" w:rsidRPr="00CE1B9E" w:rsidRDefault="00CE1B9E" w:rsidP="00B110F4">
            <w:pPr>
              <w:pStyle w:val="Normal1"/>
              <w:spacing w:after="0" w:line="240" w:lineRule="auto"/>
              <w:jc w:val="center"/>
              <w:rPr>
                <w:lang w:val="fr-FR"/>
              </w:rPr>
            </w:pPr>
            <w:r>
              <w:rPr>
                <w:lang w:val="fr-FR"/>
              </w:rPr>
              <w:t>1h</w:t>
            </w:r>
          </w:p>
        </w:tc>
        <w:tc>
          <w:tcPr>
            <w:tcW w:w="1585" w:type="pct"/>
            <w:tcBorders>
              <w:top w:val="single" w:sz="8" w:space="0" w:color="9BBB59"/>
              <w:left w:val="single" w:sz="8" w:space="0" w:color="9BBB59"/>
              <w:bottom w:val="single" w:sz="8" w:space="0" w:color="9BBB59"/>
              <w:right w:val="single" w:sz="8" w:space="0" w:color="9BBB59"/>
            </w:tcBorders>
          </w:tcPr>
          <w:p w14:paraId="3246F3B6" w14:textId="77777777" w:rsidR="00CE1B9E" w:rsidRPr="000C2BF1" w:rsidRDefault="00CE1B9E" w:rsidP="00B110F4">
            <w:pPr>
              <w:pStyle w:val="Normal1"/>
              <w:spacing w:after="0" w:line="240" w:lineRule="auto"/>
              <w:rPr>
                <w:lang w:val="fr-FR"/>
              </w:rPr>
            </w:pPr>
          </w:p>
        </w:tc>
      </w:tr>
    </w:tbl>
    <w:p w14:paraId="14A8C01F" w14:textId="77777777" w:rsidR="001B4090" w:rsidRDefault="001B4090">
      <w:pPr>
        <w:rPr>
          <w:rFonts w:asciiTheme="majorHAnsi" w:eastAsiaTheme="majorEastAsia" w:hAnsiTheme="majorHAnsi" w:cstheme="majorBidi"/>
          <w:b/>
          <w:bCs/>
          <w:color w:val="8DB3E2" w:themeColor="text2" w:themeTint="66"/>
        </w:rPr>
      </w:pPr>
    </w:p>
    <w:p w14:paraId="28DF1238" w14:textId="77777777" w:rsidR="00FD44EA" w:rsidRDefault="00FD44EA" w:rsidP="00B110F4">
      <w:pPr>
        <w:jc w:val="both"/>
      </w:pPr>
      <w:r>
        <w:t>En tant que manager, mon travail a consisté au découpage, à la structuration et à la planification du travail du module.</w:t>
      </w:r>
    </w:p>
    <w:p w14:paraId="10CAC796" w14:textId="77777777" w:rsidR="00466C17" w:rsidRDefault="00FD44EA" w:rsidP="00B110F4">
      <w:pPr>
        <w:jc w:val="both"/>
      </w:pPr>
      <w:r>
        <w:t xml:space="preserve">Dans un premier temps, j’ai participé à la conception en </w:t>
      </w:r>
      <w:r w:rsidR="00C6407A">
        <w:t>collaborant</w:t>
      </w:r>
      <w:r>
        <w:t xml:space="preserve"> notamment</w:t>
      </w:r>
      <w:r w:rsidR="00C6407A">
        <w:t xml:space="preserve"> à </w:t>
      </w:r>
      <w:r w:rsidR="00F62C0F">
        <w:t xml:space="preserve">l’établissement du modèle de données aux côtés de Noé Gaumont et Stéphan Donin. J’ai cependant rapidement laissé de côté les aspects conception pour travailler </w:t>
      </w:r>
      <w:r w:rsidR="008320BF">
        <w:t>avec les managers des autres groupes : Esteban Pasquier, Vincent Penot et Loïc Picavet. Ensemble, nous avons harmonisé  nos démarches de planification dans le but de faciliter</w:t>
      </w:r>
      <w:r w:rsidR="00466C17">
        <w:t xml:space="preserve"> la phase d’intégration.</w:t>
      </w:r>
    </w:p>
    <w:p w14:paraId="4E5785C8" w14:textId="77777777" w:rsidR="005F519F" w:rsidRDefault="00466C17" w:rsidP="00B110F4">
      <w:pPr>
        <w:jc w:val="both"/>
      </w:pPr>
      <w:r>
        <w:t>Dans le même temps j’ai participé à la conception de l’architecture globale basée sur le cloisonnement du développement entre les modules grâce à des interfaces (ApplicationModel + ManagerInterface).</w:t>
      </w:r>
    </w:p>
    <w:p w14:paraId="0EB41DA7" w14:textId="77777777" w:rsidR="008C5ABD" w:rsidRDefault="008C5ABD" w:rsidP="00B110F4">
      <w:pPr>
        <w:jc w:val="both"/>
      </w:pPr>
      <w:r>
        <w:t>L</w:t>
      </w:r>
      <w:r w:rsidR="005F519F">
        <w:t>ors de la phase de réalisation, j’ai développé en binôme</w:t>
      </w:r>
      <w:r w:rsidR="00325731">
        <w:t xml:space="preserve"> avec Noé Gaumont </w:t>
      </w:r>
      <w:r w:rsidR="008234F0">
        <w:t>une partie du G</w:t>
      </w:r>
      <w:r w:rsidR="008234F0" w:rsidRPr="008234F0">
        <w:t>ameManager. Cependant j’ai effectué plus d’aller-retours avec les différents membres de mon groupe vers les autres mod</w:t>
      </w:r>
      <w:r w:rsidR="008234F0">
        <w:t xml:space="preserve">ules que taper de ligne de code. En effet pour conserver une vision globale de l’avancement du groupe mais surtout des problèmes entre les modules. Cela a permis d’agrémenter les réunions hebdomadaires entre managers pour repérer et solutionner au mieux les problèmes rencontrés. </w:t>
      </w:r>
      <w:r>
        <w:t xml:space="preserve">J’ai d’ailleurs remarqué en me plongeant plus dans le développement que </w:t>
      </w:r>
      <w:r>
        <w:lastRenderedPageBreak/>
        <w:t>j’avais plus de problèmes à suivre les interactions entre les modules et je manquais de visibilité pour piloter efficacement le groupe.</w:t>
      </w:r>
    </w:p>
    <w:p w14:paraId="2EE25AE6" w14:textId="77777777" w:rsidR="0082375A" w:rsidRDefault="008C5ABD" w:rsidP="00B110F4">
      <w:pPr>
        <w:jc w:val="both"/>
      </w:pPr>
      <w:r>
        <w:t>Dans la dernière partie du projet, le groupe Data ayant commencé le développement plus tôt,  a pu se concentrer sur les tests mais surtout se tenir à disposition des autres modules pour des développements ponctuels. Par exemple, Stéphan et moi avons dû en urgence concevoir et développer un système pour permettre le visionnage arrière.</w:t>
      </w:r>
    </w:p>
    <w:p w14:paraId="3CC5EB1E" w14:textId="77777777" w:rsidR="00CE1B9E" w:rsidRPr="00466C17" w:rsidRDefault="0082375A" w:rsidP="00B110F4">
      <w:pPr>
        <w:jc w:val="both"/>
      </w:pPr>
      <w:r>
        <w:t>Enfin j’ai contribué à la rédaction du plan de management du projet pour le terminer.</w:t>
      </w:r>
      <w:r w:rsidR="00CE1B9E">
        <w:br w:type="page"/>
      </w:r>
    </w:p>
    <w:p w14:paraId="0FD9B545" w14:textId="77777777" w:rsidR="00FE4BC0" w:rsidRDefault="00520CD9" w:rsidP="00FE4BC0">
      <w:pPr>
        <w:pStyle w:val="Titre3"/>
      </w:pPr>
      <w:bookmarkStart w:id="68" w:name="_Toc219225513"/>
      <w:r>
        <w:lastRenderedPageBreak/>
        <w:t>Noé Gaumont</w:t>
      </w:r>
      <w:r w:rsidR="00FE4BC0">
        <w:t xml:space="preserve"> : Chef conception</w:t>
      </w:r>
      <w:bookmarkEnd w:id="68"/>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110"/>
        <w:gridCol w:w="4108"/>
        <w:gridCol w:w="1133"/>
        <w:gridCol w:w="2951"/>
      </w:tblGrid>
      <w:tr w:rsidR="00CE1B9E" w14:paraId="77213B10" w14:textId="77777777" w:rsidTr="00CE1B9E">
        <w:tc>
          <w:tcPr>
            <w:tcW w:w="597" w:type="pct"/>
            <w:tcMar>
              <w:left w:w="115" w:type="dxa"/>
              <w:right w:w="115" w:type="dxa"/>
            </w:tcMar>
          </w:tcPr>
          <w:p w14:paraId="2E0BC39A" w14:textId="77777777" w:rsidR="00CE1B9E" w:rsidRPr="00CE1B9E" w:rsidRDefault="00CE1B9E" w:rsidP="006A59B1">
            <w:pPr>
              <w:pStyle w:val="Normal1"/>
              <w:spacing w:after="0" w:line="240" w:lineRule="auto"/>
              <w:jc w:val="center"/>
              <w:rPr>
                <w:lang w:val="fr-FR"/>
              </w:rPr>
            </w:pPr>
            <w:r w:rsidRPr="00CE1B9E">
              <w:rPr>
                <w:rFonts w:ascii="Cambria" w:eastAsia="Cambria" w:hAnsi="Cambria" w:cs="Cambria"/>
                <w:b/>
                <w:lang w:val="fr-FR"/>
              </w:rPr>
              <w:t>Semaine</w:t>
            </w:r>
          </w:p>
        </w:tc>
        <w:tc>
          <w:tcPr>
            <w:tcW w:w="2208" w:type="pct"/>
            <w:tcMar>
              <w:left w:w="115" w:type="dxa"/>
              <w:right w:w="115" w:type="dxa"/>
            </w:tcMar>
          </w:tcPr>
          <w:p w14:paraId="145BB2E1" w14:textId="77777777" w:rsidR="00CE1B9E" w:rsidRPr="00CE1B9E" w:rsidRDefault="00CE1B9E" w:rsidP="006A59B1">
            <w:pPr>
              <w:pStyle w:val="Normal1"/>
              <w:spacing w:after="0" w:line="240" w:lineRule="auto"/>
              <w:rPr>
                <w:lang w:val="fr-FR"/>
              </w:rPr>
            </w:pPr>
            <w:r w:rsidRPr="00CE1B9E">
              <w:rPr>
                <w:rFonts w:ascii="Cambria" w:eastAsia="Cambria" w:hAnsi="Cambria" w:cs="Cambria"/>
                <w:b/>
                <w:lang w:val="fr-FR"/>
              </w:rPr>
              <w:t>Tâche</w:t>
            </w:r>
          </w:p>
        </w:tc>
        <w:tc>
          <w:tcPr>
            <w:tcW w:w="609" w:type="pct"/>
            <w:tcMar>
              <w:left w:w="115" w:type="dxa"/>
              <w:right w:w="115" w:type="dxa"/>
            </w:tcMar>
          </w:tcPr>
          <w:p w14:paraId="1CEA239A" w14:textId="77777777" w:rsidR="00CE1B9E" w:rsidRPr="00CE1B9E" w:rsidRDefault="00CE1B9E" w:rsidP="006A59B1">
            <w:pPr>
              <w:pStyle w:val="Normal1"/>
              <w:spacing w:after="0" w:line="240" w:lineRule="auto"/>
              <w:jc w:val="center"/>
              <w:rPr>
                <w:lang w:val="fr-FR"/>
              </w:rPr>
            </w:pPr>
            <w:r w:rsidRPr="00CE1B9E">
              <w:rPr>
                <w:rFonts w:ascii="Cambria" w:eastAsia="Cambria" w:hAnsi="Cambria" w:cs="Cambria"/>
                <w:b/>
                <w:lang w:val="fr-FR"/>
              </w:rPr>
              <w:t>Temps passé</w:t>
            </w:r>
          </w:p>
        </w:tc>
        <w:tc>
          <w:tcPr>
            <w:tcW w:w="1586" w:type="pct"/>
            <w:tcMar>
              <w:left w:w="115" w:type="dxa"/>
              <w:right w:w="115" w:type="dxa"/>
            </w:tcMar>
          </w:tcPr>
          <w:p w14:paraId="5D6497D2" w14:textId="77777777" w:rsidR="00CE1B9E" w:rsidRPr="00CE1B9E" w:rsidRDefault="00CE1B9E" w:rsidP="006A59B1">
            <w:pPr>
              <w:pStyle w:val="Normal1"/>
              <w:spacing w:after="0" w:line="240" w:lineRule="auto"/>
              <w:rPr>
                <w:lang w:val="fr-FR"/>
              </w:rPr>
            </w:pPr>
            <w:r w:rsidRPr="00CE1B9E">
              <w:rPr>
                <w:rFonts w:ascii="Cambria" w:eastAsia="Cambria" w:hAnsi="Cambria" w:cs="Cambria"/>
                <w:b/>
                <w:lang w:val="fr-FR"/>
              </w:rPr>
              <w:t>Remarques</w:t>
            </w:r>
          </w:p>
        </w:tc>
      </w:tr>
      <w:tr w:rsidR="00CE1B9E" w14:paraId="2153F18A" w14:textId="77777777" w:rsidTr="00CE1B9E">
        <w:tc>
          <w:tcPr>
            <w:tcW w:w="597" w:type="pct"/>
            <w:shd w:val="clear" w:color="auto" w:fill="E6EED5"/>
            <w:tcMar>
              <w:left w:w="115" w:type="dxa"/>
              <w:right w:w="115" w:type="dxa"/>
            </w:tcMar>
          </w:tcPr>
          <w:p w14:paraId="50E3C49B" w14:textId="77777777" w:rsidR="00CE1B9E" w:rsidRPr="00CE1B9E" w:rsidRDefault="00CE1B9E" w:rsidP="006A59B1">
            <w:pPr>
              <w:pStyle w:val="Normal1"/>
              <w:spacing w:after="0" w:line="240" w:lineRule="auto"/>
              <w:jc w:val="center"/>
              <w:rPr>
                <w:lang w:val="fr-FR"/>
              </w:rPr>
            </w:pPr>
            <w:r w:rsidRPr="00CE1B9E">
              <w:rPr>
                <w:rFonts w:ascii="Cambria" w:eastAsia="Cambria" w:hAnsi="Cambria" w:cs="Cambria"/>
                <w:b/>
                <w:lang w:val="fr-FR"/>
              </w:rPr>
              <w:t>18/09</w:t>
            </w:r>
          </w:p>
        </w:tc>
        <w:tc>
          <w:tcPr>
            <w:tcW w:w="2208" w:type="pct"/>
            <w:shd w:val="clear" w:color="auto" w:fill="E6EED5"/>
            <w:tcMar>
              <w:left w:w="115" w:type="dxa"/>
              <w:right w:w="115" w:type="dxa"/>
            </w:tcMar>
          </w:tcPr>
          <w:p w14:paraId="4CFA4872" w14:textId="77777777" w:rsidR="00CE1B9E" w:rsidRPr="00955D38" w:rsidRDefault="00CE1B9E" w:rsidP="006A59B1">
            <w:pPr>
              <w:pStyle w:val="Normal1"/>
              <w:spacing w:after="0" w:line="240" w:lineRule="auto"/>
              <w:rPr>
                <w:lang w:val="fr-FR"/>
              </w:rPr>
            </w:pPr>
            <w:r w:rsidRPr="00955D38">
              <w:rPr>
                <w:lang w:val="fr-FR"/>
              </w:rPr>
              <w:t>- Découverte Cahier des charges</w:t>
            </w:r>
          </w:p>
          <w:p w14:paraId="38BA2AF6" w14:textId="77777777" w:rsidR="00CE1B9E" w:rsidRPr="00955D38" w:rsidRDefault="00CE1B9E" w:rsidP="006A59B1">
            <w:pPr>
              <w:pStyle w:val="Normal1"/>
              <w:spacing w:after="0" w:line="240" w:lineRule="auto"/>
              <w:rPr>
                <w:lang w:val="fr-FR"/>
              </w:rPr>
            </w:pPr>
            <w:r w:rsidRPr="00955D38">
              <w:rPr>
                <w:lang w:val="fr-FR"/>
              </w:rPr>
              <w:t xml:space="preserve">- </w:t>
            </w:r>
            <w:r>
              <w:rPr>
                <w:lang w:val="fr-FR"/>
              </w:rPr>
              <w:t>Répartition des tâches</w:t>
            </w:r>
          </w:p>
          <w:p w14:paraId="590EE845" w14:textId="77777777" w:rsidR="00CE1B9E" w:rsidRPr="00955D38" w:rsidRDefault="00CE1B9E" w:rsidP="006A59B1">
            <w:pPr>
              <w:pStyle w:val="Normal1"/>
              <w:spacing w:after="0" w:line="240" w:lineRule="auto"/>
              <w:rPr>
                <w:lang w:val="fr-FR"/>
              </w:rPr>
            </w:pPr>
            <w:r w:rsidRPr="00955D38">
              <w:rPr>
                <w:lang w:val="fr-FR"/>
              </w:rPr>
              <w:t xml:space="preserve">- </w:t>
            </w:r>
            <w:r>
              <w:rPr>
                <w:lang w:val="fr-FR"/>
              </w:rPr>
              <w:t>Synthèse besoins</w:t>
            </w:r>
          </w:p>
        </w:tc>
        <w:tc>
          <w:tcPr>
            <w:tcW w:w="609" w:type="pct"/>
            <w:shd w:val="clear" w:color="auto" w:fill="E6EED5"/>
            <w:tcMar>
              <w:left w:w="115" w:type="dxa"/>
              <w:right w:w="115" w:type="dxa"/>
            </w:tcMar>
          </w:tcPr>
          <w:p w14:paraId="2BF19528" w14:textId="77777777" w:rsidR="00CE1B9E" w:rsidRDefault="00CE1B9E" w:rsidP="006A59B1">
            <w:pPr>
              <w:pStyle w:val="Normal1"/>
              <w:spacing w:after="0" w:line="240" w:lineRule="auto"/>
              <w:jc w:val="center"/>
            </w:pPr>
            <w:r>
              <w:t>1h</w:t>
            </w:r>
          </w:p>
          <w:p w14:paraId="6DF3DD32" w14:textId="77777777" w:rsidR="00CE1B9E" w:rsidRDefault="00CE1B9E" w:rsidP="006A59B1">
            <w:pPr>
              <w:pStyle w:val="Normal1"/>
              <w:spacing w:after="0" w:line="240" w:lineRule="auto"/>
              <w:jc w:val="center"/>
            </w:pPr>
          </w:p>
          <w:p w14:paraId="3F79B3CF" w14:textId="77777777" w:rsidR="00CE1B9E" w:rsidRDefault="00CE1B9E" w:rsidP="006A59B1">
            <w:pPr>
              <w:pStyle w:val="Normal1"/>
              <w:spacing w:after="0" w:line="240" w:lineRule="auto"/>
              <w:jc w:val="center"/>
            </w:pPr>
            <w:r>
              <w:t>1h</w:t>
            </w:r>
          </w:p>
          <w:p w14:paraId="3AF3F4BA" w14:textId="77777777" w:rsidR="00CE1B9E" w:rsidRDefault="00CE1B9E" w:rsidP="006A59B1">
            <w:pPr>
              <w:pStyle w:val="Normal1"/>
              <w:spacing w:after="0" w:line="240" w:lineRule="auto"/>
              <w:jc w:val="center"/>
            </w:pPr>
          </w:p>
          <w:p w14:paraId="3C0045F5" w14:textId="77777777" w:rsidR="00CE1B9E" w:rsidRDefault="00CE1B9E" w:rsidP="006A59B1">
            <w:pPr>
              <w:pStyle w:val="Normal1"/>
              <w:spacing w:after="0" w:line="240" w:lineRule="auto"/>
              <w:jc w:val="center"/>
            </w:pPr>
            <w:r>
              <w:t>1h</w:t>
            </w:r>
          </w:p>
        </w:tc>
        <w:tc>
          <w:tcPr>
            <w:tcW w:w="1586" w:type="pct"/>
            <w:shd w:val="clear" w:color="auto" w:fill="E6EED5"/>
            <w:tcMar>
              <w:left w:w="115" w:type="dxa"/>
              <w:right w:w="115" w:type="dxa"/>
            </w:tcMar>
          </w:tcPr>
          <w:p w14:paraId="71889F4B" w14:textId="77777777" w:rsidR="00CE1B9E" w:rsidRDefault="00CE1B9E" w:rsidP="006A59B1">
            <w:pPr>
              <w:pStyle w:val="Normal1"/>
              <w:spacing w:after="0" w:line="240" w:lineRule="auto"/>
            </w:pPr>
          </w:p>
        </w:tc>
      </w:tr>
      <w:tr w:rsidR="00CE1B9E" w14:paraId="600224BD" w14:textId="77777777" w:rsidTr="00CE1B9E">
        <w:tc>
          <w:tcPr>
            <w:tcW w:w="597" w:type="pct"/>
            <w:tcMar>
              <w:left w:w="115" w:type="dxa"/>
              <w:right w:w="115" w:type="dxa"/>
            </w:tcMar>
          </w:tcPr>
          <w:p w14:paraId="2C660730" w14:textId="77777777" w:rsidR="00CE1B9E" w:rsidRDefault="00CE1B9E" w:rsidP="006A59B1">
            <w:pPr>
              <w:pStyle w:val="Normal1"/>
              <w:spacing w:after="0" w:line="240" w:lineRule="auto"/>
              <w:jc w:val="center"/>
            </w:pPr>
            <w:r>
              <w:rPr>
                <w:rFonts w:ascii="Cambria" w:eastAsia="Cambria" w:hAnsi="Cambria" w:cs="Cambria"/>
                <w:b/>
              </w:rPr>
              <w:t>25/09</w:t>
            </w:r>
          </w:p>
        </w:tc>
        <w:tc>
          <w:tcPr>
            <w:tcW w:w="2208" w:type="pct"/>
            <w:tcMar>
              <w:left w:w="115" w:type="dxa"/>
              <w:right w:w="115" w:type="dxa"/>
            </w:tcMar>
          </w:tcPr>
          <w:p w14:paraId="612E7DEC" w14:textId="77777777" w:rsidR="00CE1B9E" w:rsidRDefault="00CE1B9E" w:rsidP="006A59B1">
            <w:pPr>
              <w:pStyle w:val="Normal1"/>
              <w:spacing w:after="0" w:line="240" w:lineRule="auto"/>
              <w:rPr>
                <w:lang w:val="fr-FR"/>
              </w:rPr>
            </w:pPr>
            <w:r w:rsidRPr="00D63720">
              <w:rPr>
                <w:lang w:val="fr-FR"/>
              </w:rPr>
              <w:t xml:space="preserve">- </w:t>
            </w:r>
            <w:r>
              <w:rPr>
                <w:lang w:val="fr-FR"/>
              </w:rPr>
              <w:t>Diagramme de classe</w:t>
            </w:r>
          </w:p>
          <w:p w14:paraId="4FA1BD7F" w14:textId="77777777" w:rsidR="00CE1B9E" w:rsidRPr="00D63720" w:rsidRDefault="00CE1B9E" w:rsidP="005E7D75">
            <w:pPr>
              <w:pStyle w:val="Normal1"/>
              <w:spacing w:after="0" w:line="240" w:lineRule="auto"/>
              <w:rPr>
                <w:lang w:val="fr-FR"/>
              </w:rPr>
            </w:pPr>
            <w:r>
              <w:rPr>
                <w:lang w:val="fr-FR"/>
              </w:rPr>
              <w:t>- Diagramme de séquences</w:t>
            </w:r>
          </w:p>
        </w:tc>
        <w:tc>
          <w:tcPr>
            <w:tcW w:w="609" w:type="pct"/>
            <w:tcMar>
              <w:left w:w="115" w:type="dxa"/>
              <w:right w:w="115" w:type="dxa"/>
            </w:tcMar>
          </w:tcPr>
          <w:p w14:paraId="0AEF8728" w14:textId="77777777" w:rsidR="00CE1B9E" w:rsidRDefault="00CE1B9E" w:rsidP="006A59B1">
            <w:pPr>
              <w:pStyle w:val="Normal1"/>
              <w:spacing w:after="0" w:line="240" w:lineRule="auto"/>
              <w:jc w:val="center"/>
            </w:pPr>
            <w:r>
              <w:t>3h</w:t>
            </w:r>
          </w:p>
        </w:tc>
        <w:tc>
          <w:tcPr>
            <w:tcW w:w="1586" w:type="pct"/>
            <w:tcMar>
              <w:left w:w="115" w:type="dxa"/>
              <w:right w:w="115" w:type="dxa"/>
            </w:tcMar>
          </w:tcPr>
          <w:p w14:paraId="2220D117" w14:textId="77777777" w:rsidR="00CE1B9E" w:rsidRDefault="00CE1B9E" w:rsidP="006A59B1">
            <w:pPr>
              <w:pStyle w:val="Normal1"/>
              <w:spacing w:after="0" w:line="240" w:lineRule="auto"/>
            </w:pPr>
          </w:p>
        </w:tc>
      </w:tr>
      <w:tr w:rsidR="00CE1B9E" w14:paraId="790DE47F" w14:textId="77777777" w:rsidTr="00CE1B9E">
        <w:tc>
          <w:tcPr>
            <w:tcW w:w="597" w:type="pct"/>
            <w:shd w:val="clear" w:color="auto" w:fill="E6EED5"/>
            <w:tcMar>
              <w:left w:w="115" w:type="dxa"/>
              <w:right w:w="115" w:type="dxa"/>
            </w:tcMar>
          </w:tcPr>
          <w:p w14:paraId="4D484824" w14:textId="77777777" w:rsidR="00CE1B9E" w:rsidRDefault="00CE1B9E" w:rsidP="006A59B1">
            <w:pPr>
              <w:pStyle w:val="Normal1"/>
              <w:spacing w:after="0" w:line="240" w:lineRule="auto"/>
              <w:jc w:val="center"/>
            </w:pPr>
            <w:r>
              <w:rPr>
                <w:rFonts w:ascii="Cambria" w:eastAsia="Cambria" w:hAnsi="Cambria" w:cs="Cambria"/>
                <w:b/>
              </w:rPr>
              <w:t>2/10</w:t>
            </w:r>
          </w:p>
        </w:tc>
        <w:tc>
          <w:tcPr>
            <w:tcW w:w="2208" w:type="pct"/>
            <w:shd w:val="clear" w:color="auto" w:fill="E6EED5"/>
            <w:tcMar>
              <w:left w:w="115" w:type="dxa"/>
              <w:right w:w="115" w:type="dxa"/>
            </w:tcMar>
          </w:tcPr>
          <w:p w14:paraId="690472FA" w14:textId="77777777" w:rsidR="00CE1B9E" w:rsidRDefault="00CE1B9E" w:rsidP="005E7D75">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6ABBE238" w14:textId="77777777" w:rsidR="00CE1B9E" w:rsidRPr="00D63720" w:rsidRDefault="00CE1B9E" w:rsidP="005E7D75">
            <w:pPr>
              <w:pStyle w:val="Normal1"/>
              <w:spacing w:after="0" w:line="240" w:lineRule="auto"/>
              <w:rPr>
                <w:lang w:val="fr-FR"/>
              </w:rPr>
            </w:pPr>
            <w:r>
              <w:rPr>
                <w:rFonts w:ascii="Cambria" w:eastAsia="Cambria" w:hAnsi="Cambria" w:cs="Cambria"/>
                <w:lang w:val="fr-FR"/>
              </w:rPr>
              <w:t xml:space="preserve">- </w:t>
            </w:r>
            <w:r>
              <w:rPr>
                <w:lang w:val="fr-FR"/>
              </w:rPr>
              <w:t>Diagramme de séquences</w:t>
            </w:r>
          </w:p>
        </w:tc>
        <w:tc>
          <w:tcPr>
            <w:tcW w:w="609" w:type="pct"/>
            <w:shd w:val="clear" w:color="auto" w:fill="E6EED5"/>
            <w:tcMar>
              <w:left w:w="115" w:type="dxa"/>
              <w:right w:w="115" w:type="dxa"/>
            </w:tcMar>
          </w:tcPr>
          <w:p w14:paraId="44E272C8" w14:textId="77777777" w:rsidR="00CE1B9E" w:rsidRDefault="00CE1B9E" w:rsidP="006A59B1">
            <w:pPr>
              <w:pStyle w:val="Normal1"/>
              <w:spacing w:after="0" w:line="240" w:lineRule="auto"/>
              <w:jc w:val="center"/>
            </w:pPr>
            <w:r>
              <w:t>3h</w:t>
            </w:r>
          </w:p>
          <w:p w14:paraId="3E5A46D6" w14:textId="77777777" w:rsidR="00CE1B9E" w:rsidRDefault="00CE1B9E" w:rsidP="006A59B1">
            <w:pPr>
              <w:pStyle w:val="Normal1"/>
              <w:spacing w:after="0" w:line="240" w:lineRule="auto"/>
              <w:jc w:val="center"/>
            </w:pPr>
            <w:r>
              <w:t>3h</w:t>
            </w:r>
          </w:p>
        </w:tc>
        <w:tc>
          <w:tcPr>
            <w:tcW w:w="1586" w:type="pct"/>
            <w:shd w:val="clear" w:color="auto" w:fill="E6EED5"/>
            <w:tcMar>
              <w:left w:w="115" w:type="dxa"/>
              <w:right w:w="115" w:type="dxa"/>
            </w:tcMar>
          </w:tcPr>
          <w:p w14:paraId="285C53F7" w14:textId="77777777" w:rsidR="00CE1B9E" w:rsidRDefault="00CE1B9E" w:rsidP="006A59B1">
            <w:pPr>
              <w:pStyle w:val="Normal1"/>
              <w:spacing w:after="0" w:line="240" w:lineRule="auto"/>
            </w:pPr>
          </w:p>
        </w:tc>
      </w:tr>
      <w:tr w:rsidR="00CE1B9E" w14:paraId="5917061B" w14:textId="77777777" w:rsidTr="00CE1B9E">
        <w:tc>
          <w:tcPr>
            <w:tcW w:w="597" w:type="pct"/>
            <w:tcMar>
              <w:left w:w="115" w:type="dxa"/>
              <w:right w:w="115" w:type="dxa"/>
            </w:tcMar>
          </w:tcPr>
          <w:p w14:paraId="2503DE10" w14:textId="77777777" w:rsidR="00CE1B9E" w:rsidRDefault="00CE1B9E" w:rsidP="006A59B1">
            <w:pPr>
              <w:pStyle w:val="Normal1"/>
              <w:spacing w:after="0" w:line="240" w:lineRule="auto"/>
              <w:jc w:val="center"/>
            </w:pPr>
            <w:r>
              <w:rPr>
                <w:rFonts w:ascii="Cambria" w:eastAsia="Cambria" w:hAnsi="Cambria" w:cs="Cambria"/>
                <w:b/>
              </w:rPr>
              <w:t>9/10</w:t>
            </w:r>
          </w:p>
        </w:tc>
        <w:tc>
          <w:tcPr>
            <w:tcW w:w="2208" w:type="pct"/>
            <w:tcMar>
              <w:left w:w="115" w:type="dxa"/>
              <w:right w:w="115" w:type="dxa"/>
            </w:tcMar>
          </w:tcPr>
          <w:p w14:paraId="206AE474" w14:textId="77777777" w:rsidR="00CE1B9E" w:rsidRDefault="00CE1B9E" w:rsidP="006A59B1">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3FCB0B69" w14:textId="77777777" w:rsidR="00CE1B9E" w:rsidRPr="00D63720" w:rsidRDefault="00CE1B9E" w:rsidP="006A59B1">
            <w:pPr>
              <w:pStyle w:val="Normal1"/>
              <w:spacing w:after="0" w:line="240" w:lineRule="auto"/>
              <w:rPr>
                <w:lang w:val="fr-FR"/>
              </w:rPr>
            </w:pPr>
            <w:r>
              <w:rPr>
                <w:rFonts w:ascii="Cambria" w:eastAsia="Cambria" w:hAnsi="Cambria" w:cs="Cambria"/>
                <w:lang w:val="fr-FR"/>
              </w:rPr>
              <w:t xml:space="preserve">- </w:t>
            </w:r>
            <w:r>
              <w:rPr>
                <w:lang w:val="fr-FR"/>
              </w:rPr>
              <w:t>Diagramme de séquences</w:t>
            </w:r>
          </w:p>
        </w:tc>
        <w:tc>
          <w:tcPr>
            <w:tcW w:w="609" w:type="pct"/>
            <w:tcMar>
              <w:left w:w="115" w:type="dxa"/>
              <w:right w:w="115" w:type="dxa"/>
            </w:tcMar>
          </w:tcPr>
          <w:p w14:paraId="6B8189BE" w14:textId="77777777" w:rsidR="00CE1B9E" w:rsidRDefault="00CE1B9E" w:rsidP="004A5837">
            <w:pPr>
              <w:pStyle w:val="Normal1"/>
              <w:spacing w:after="0" w:line="240" w:lineRule="auto"/>
              <w:jc w:val="center"/>
            </w:pPr>
            <w:r>
              <w:rPr>
                <w:rFonts w:ascii="Cambria" w:eastAsia="Cambria" w:hAnsi="Cambria" w:cs="Cambria"/>
              </w:rPr>
              <w:t>3h</w:t>
            </w:r>
          </w:p>
          <w:p w14:paraId="638E2C9E" w14:textId="77777777" w:rsidR="00CE1B9E" w:rsidRDefault="00CE1B9E" w:rsidP="004A5837">
            <w:pPr>
              <w:pStyle w:val="Normal1"/>
              <w:spacing w:after="0" w:line="240" w:lineRule="auto"/>
              <w:jc w:val="center"/>
            </w:pPr>
            <w:r>
              <w:rPr>
                <w:rFonts w:ascii="Cambria" w:eastAsia="Cambria" w:hAnsi="Cambria" w:cs="Cambria"/>
              </w:rPr>
              <w:t>2h</w:t>
            </w:r>
          </w:p>
        </w:tc>
        <w:tc>
          <w:tcPr>
            <w:tcW w:w="1586" w:type="pct"/>
            <w:tcMar>
              <w:left w:w="115" w:type="dxa"/>
              <w:right w:w="115" w:type="dxa"/>
            </w:tcMar>
          </w:tcPr>
          <w:p w14:paraId="60528722" w14:textId="77777777" w:rsidR="00CE1B9E" w:rsidRPr="00D63720" w:rsidRDefault="00CE1B9E" w:rsidP="006A59B1">
            <w:pPr>
              <w:pStyle w:val="Normal1"/>
              <w:spacing w:after="0" w:line="240" w:lineRule="auto"/>
              <w:rPr>
                <w:lang w:val="fr-FR"/>
              </w:rPr>
            </w:pPr>
          </w:p>
        </w:tc>
      </w:tr>
      <w:tr w:rsidR="00CE1B9E" w14:paraId="59E3E469" w14:textId="77777777" w:rsidTr="00CE1B9E">
        <w:tc>
          <w:tcPr>
            <w:tcW w:w="597" w:type="pct"/>
          </w:tcPr>
          <w:p w14:paraId="63522315" w14:textId="77777777" w:rsidR="00CE1B9E" w:rsidRDefault="00CE1B9E" w:rsidP="006A59B1">
            <w:pPr>
              <w:pStyle w:val="Normal1"/>
              <w:spacing w:after="0" w:line="240" w:lineRule="auto"/>
              <w:jc w:val="center"/>
            </w:pPr>
            <w:r>
              <w:rPr>
                <w:rFonts w:ascii="Cambria" w:eastAsia="Cambria" w:hAnsi="Cambria" w:cs="Cambria"/>
                <w:b/>
              </w:rPr>
              <w:t>16/10</w:t>
            </w:r>
          </w:p>
        </w:tc>
        <w:tc>
          <w:tcPr>
            <w:tcW w:w="2208" w:type="pct"/>
          </w:tcPr>
          <w:p w14:paraId="6118BE55" w14:textId="77777777" w:rsidR="00CE1B9E" w:rsidRDefault="00CE1B9E" w:rsidP="005E7D75">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0D4ABDB1" w14:textId="77777777" w:rsidR="00CE1B9E" w:rsidRDefault="00CE1B9E" w:rsidP="005E7D75">
            <w:pPr>
              <w:pStyle w:val="Normal1"/>
              <w:spacing w:after="0" w:line="240" w:lineRule="auto"/>
            </w:pPr>
            <w:r>
              <w:rPr>
                <w:rFonts w:ascii="Cambria" w:eastAsia="Cambria" w:hAnsi="Cambria" w:cs="Cambria"/>
                <w:lang w:val="fr-FR"/>
              </w:rPr>
              <w:t xml:space="preserve">- </w:t>
            </w:r>
            <w:r>
              <w:rPr>
                <w:lang w:val="fr-FR"/>
              </w:rPr>
              <w:t>Diagramme de séquences</w:t>
            </w:r>
          </w:p>
        </w:tc>
        <w:tc>
          <w:tcPr>
            <w:tcW w:w="609" w:type="pct"/>
          </w:tcPr>
          <w:p w14:paraId="075BD79E" w14:textId="77777777" w:rsidR="00CE1B9E" w:rsidRDefault="00CE1B9E" w:rsidP="006A59B1">
            <w:pPr>
              <w:pStyle w:val="Normal1"/>
              <w:spacing w:after="0" w:line="240" w:lineRule="auto"/>
              <w:jc w:val="center"/>
            </w:pPr>
            <w:r>
              <w:t>3h</w:t>
            </w:r>
          </w:p>
        </w:tc>
        <w:tc>
          <w:tcPr>
            <w:tcW w:w="1586" w:type="pct"/>
          </w:tcPr>
          <w:p w14:paraId="696B713B" w14:textId="77777777" w:rsidR="00CE1B9E" w:rsidRDefault="00CE1B9E" w:rsidP="006A59B1">
            <w:pPr>
              <w:pStyle w:val="Normal1"/>
              <w:spacing w:after="0" w:line="240" w:lineRule="auto"/>
            </w:pPr>
          </w:p>
        </w:tc>
      </w:tr>
      <w:tr w:rsidR="00CE1B9E" w14:paraId="61D58B30" w14:textId="77777777" w:rsidTr="00CE1B9E">
        <w:tc>
          <w:tcPr>
            <w:tcW w:w="597" w:type="pct"/>
          </w:tcPr>
          <w:p w14:paraId="16BE7347" w14:textId="77777777" w:rsidR="00CE1B9E" w:rsidRDefault="00CE1B9E" w:rsidP="006A59B1">
            <w:pPr>
              <w:pStyle w:val="Normal1"/>
              <w:spacing w:after="0" w:line="240" w:lineRule="auto"/>
              <w:jc w:val="center"/>
              <w:rPr>
                <w:rFonts w:ascii="Cambria" w:eastAsia="Cambria" w:hAnsi="Cambria" w:cs="Cambria"/>
                <w:b/>
              </w:rPr>
            </w:pPr>
            <w:r>
              <w:rPr>
                <w:rFonts w:ascii="Cambria" w:eastAsia="Cambria" w:hAnsi="Cambria" w:cs="Cambria"/>
                <w:b/>
              </w:rPr>
              <w:t>10/11</w:t>
            </w:r>
          </w:p>
        </w:tc>
        <w:tc>
          <w:tcPr>
            <w:tcW w:w="2208" w:type="pct"/>
          </w:tcPr>
          <w:p w14:paraId="23592A2F" w14:textId="77777777" w:rsidR="00CE1B9E" w:rsidRPr="00D63720" w:rsidRDefault="00CE1B9E"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09" w:type="pct"/>
          </w:tcPr>
          <w:p w14:paraId="2EB41A2D" w14:textId="77777777" w:rsidR="00CE1B9E" w:rsidRDefault="00CE1B9E" w:rsidP="006A59B1">
            <w:pPr>
              <w:pStyle w:val="Normal1"/>
              <w:spacing w:after="0" w:line="240" w:lineRule="auto"/>
              <w:jc w:val="center"/>
            </w:pPr>
            <w:r>
              <w:t>5h</w:t>
            </w:r>
          </w:p>
        </w:tc>
        <w:tc>
          <w:tcPr>
            <w:tcW w:w="1586" w:type="pct"/>
          </w:tcPr>
          <w:p w14:paraId="4E5D06AA" w14:textId="77777777" w:rsidR="00CE1B9E" w:rsidRDefault="00CE1B9E" w:rsidP="006A59B1">
            <w:pPr>
              <w:pStyle w:val="Normal1"/>
              <w:spacing w:after="0" w:line="240" w:lineRule="auto"/>
            </w:pPr>
          </w:p>
        </w:tc>
      </w:tr>
      <w:tr w:rsidR="00CE1B9E" w14:paraId="5E4E43C4" w14:textId="77777777" w:rsidTr="00CE1B9E">
        <w:tc>
          <w:tcPr>
            <w:tcW w:w="597" w:type="pct"/>
          </w:tcPr>
          <w:p w14:paraId="58498BB3" w14:textId="77777777" w:rsidR="00CE1B9E" w:rsidRDefault="00CE1B9E" w:rsidP="006A59B1">
            <w:pPr>
              <w:pStyle w:val="Normal1"/>
              <w:spacing w:after="0" w:line="240" w:lineRule="auto"/>
              <w:jc w:val="center"/>
              <w:rPr>
                <w:rFonts w:ascii="Cambria" w:eastAsia="Cambria" w:hAnsi="Cambria" w:cs="Cambria"/>
                <w:b/>
              </w:rPr>
            </w:pPr>
            <w:r>
              <w:rPr>
                <w:rFonts w:ascii="Cambria" w:eastAsia="Cambria" w:hAnsi="Cambria" w:cs="Cambria"/>
                <w:b/>
              </w:rPr>
              <w:t>18/12</w:t>
            </w:r>
          </w:p>
        </w:tc>
        <w:tc>
          <w:tcPr>
            <w:tcW w:w="2208" w:type="pct"/>
          </w:tcPr>
          <w:p w14:paraId="18813503"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Impl. Fin de partie</w:t>
            </w:r>
          </w:p>
          <w:p w14:paraId="2FDB658B" w14:textId="77777777" w:rsidR="00CE1B9E" w:rsidRPr="00D63720"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Correction bug</w:t>
            </w:r>
          </w:p>
        </w:tc>
        <w:tc>
          <w:tcPr>
            <w:tcW w:w="609" w:type="pct"/>
          </w:tcPr>
          <w:p w14:paraId="0ED35AD8" w14:textId="77777777" w:rsidR="00CE1B9E" w:rsidRDefault="00CE1B9E" w:rsidP="006A59B1">
            <w:pPr>
              <w:pStyle w:val="Normal1"/>
              <w:spacing w:after="0" w:line="240" w:lineRule="auto"/>
              <w:jc w:val="center"/>
              <w:rPr>
                <w:lang w:val="fr-FR"/>
              </w:rPr>
            </w:pPr>
            <w:r>
              <w:rPr>
                <w:lang w:val="fr-FR"/>
              </w:rPr>
              <w:t>2h</w:t>
            </w:r>
          </w:p>
          <w:p w14:paraId="5D50BFAC" w14:textId="77777777" w:rsidR="00CE1B9E" w:rsidRPr="000C2BF1" w:rsidRDefault="00CE1B9E" w:rsidP="006A59B1">
            <w:pPr>
              <w:pStyle w:val="Normal1"/>
              <w:spacing w:after="0" w:line="240" w:lineRule="auto"/>
              <w:jc w:val="center"/>
              <w:rPr>
                <w:lang w:val="fr-FR"/>
              </w:rPr>
            </w:pPr>
            <w:r>
              <w:rPr>
                <w:lang w:val="fr-FR"/>
              </w:rPr>
              <w:t>1h</w:t>
            </w:r>
          </w:p>
        </w:tc>
        <w:tc>
          <w:tcPr>
            <w:tcW w:w="1586" w:type="pct"/>
          </w:tcPr>
          <w:p w14:paraId="7DD613F4" w14:textId="77777777" w:rsidR="00CE1B9E" w:rsidRDefault="00CE1B9E" w:rsidP="006A59B1">
            <w:pPr>
              <w:pStyle w:val="Normal1"/>
              <w:spacing w:after="0" w:line="240" w:lineRule="auto"/>
              <w:rPr>
                <w:lang w:val="fr-FR"/>
              </w:rPr>
            </w:pPr>
          </w:p>
          <w:p w14:paraId="18C87C1E" w14:textId="77777777" w:rsidR="00CE1B9E" w:rsidRPr="000C2BF1" w:rsidRDefault="00CE1B9E" w:rsidP="006A59B1">
            <w:pPr>
              <w:pStyle w:val="Normal1"/>
              <w:spacing w:after="0" w:line="240" w:lineRule="auto"/>
              <w:rPr>
                <w:lang w:val="fr-FR"/>
              </w:rPr>
            </w:pPr>
            <w:r>
              <w:rPr>
                <w:lang w:val="fr-FR"/>
              </w:rPr>
              <w:t>Promotion d’un pion</w:t>
            </w:r>
          </w:p>
        </w:tc>
      </w:tr>
      <w:tr w:rsidR="00CE1B9E" w14:paraId="31E36F09" w14:textId="77777777" w:rsidTr="00CE1B9E">
        <w:tc>
          <w:tcPr>
            <w:tcW w:w="597" w:type="pct"/>
          </w:tcPr>
          <w:p w14:paraId="7B8AB13B" w14:textId="77777777" w:rsidR="00CE1B9E" w:rsidRPr="000C2BF1" w:rsidRDefault="00CE1B9E" w:rsidP="006A59B1">
            <w:pPr>
              <w:pStyle w:val="Normal1"/>
              <w:spacing w:after="0" w:line="240" w:lineRule="auto"/>
              <w:jc w:val="center"/>
              <w:rPr>
                <w:rFonts w:ascii="Cambria" w:eastAsia="Cambria" w:hAnsi="Cambria" w:cs="Cambria"/>
                <w:b/>
                <w:lang w:val="fr-FR"/>
              </w:rPr>
            </w:pPr>
            <w:r w:rsidRPr="000C2BF1">
              <w:rPr>
                <w:rFonts w:ascii="Cambria" w:eastAsia="Cambria" w:hAnsi="Cambria" w:cs="Cambria"/>
                <w:b/>
                <w:lang w:val="fr-FR"/>
              </w:rPr>
              <w:t>25/11</w:t>
            </w:r>
          </w:p>
        </w:tc>
        <w:tc>
          <w:tcPr>
            <w:tcW w:w="2208" w:type="pct"/>
          </w:tcPr>
          <w:p w14:paraId="12BE2E61" w14:textId="77777777" w:rsidR="00CE1B9E" w:rsidRPr="00D63720" w:rsidRDefault="00CE1B9E"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GameManager</w:t>
            </w:r>
          </w:p>
        </w:tc>
        <w:tc>
          <w:tcPr>
            <w:tcW w:w="609" w:type="pct"/>
          </w:tcPr>
          <w:p w14:paraId="25060227" w14:textId="77777777" w:rsidR="00CE1B9E" w:rsidRPr="000C2BF1" w:rsidRDefault="00CE1B9E" w:rsidP="006A59B1">
            <w:pPr>
              <w:pStyle w:val="Normal1"/>
              <w:spacing w:after="0" w:line="240" w:lineRule="auto"/>
              <w:jc w:val="center"/>
              <w:rPr>
                <w:lang w:val="fr-FR"/>
              </w:rPr>
            </w:pPr>
            <w:r w:rsidRPr="000C2BF1">
              <w:rPr>
                <w:lang w:val="fr-FR"/>
              </w:rPr>
              <w:t>3h</w:t>
            </w:r>
          </w:p>
        </w:tc>
        <w:tc>
          <w:tcPr>
            <w:tcW w:w="1586" w:type="pct"/>
          </w:tcPr>
          <w:p w14:paraId="728D4D82" w14:textId="77777777" w:rsidR="00CE1B9E" w:rsidRPr="000C2BF1" w:rsidRDefault="00CE1B9E" w:rsidP="006A59B1">
            <w:pPr>
              <w:pStyle w:val="Normal1"/>
              <w:spacing w:after="0" w:line="240" w:lineRule="auto"/>
              <w:rPr>
                <w:lang w:val="fr-FR"/>
              </w:rPr>
            </w:pPr>
          </w:p>
        </w:tc>
      </w:tr>
      <w:tr w:rsidR="004A2D58" w14:paraId="2DA14099" w14:textId="77777777" w:rsidTr="00CE1B9E">
        <w:tc>
          <w:tcPr>
            <w:tcW w:w="597" w:type="pct"/>
          </w:tcPr>
          <w:p w14:paraId="7D277B04" w14:textId="77777777" w:rsidR="004A2D58" w:rsidRPr="000C2BF1" w:rsidRDefault="004A2D58"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4/12</w:t>
            </w:r>
          </w:p>
        </w:tc>
        <w:tc>
          <w:tcPr>
            <w:tcW w:w="2208" w:type="pct"/>
          </w:tcPr>
          <w:p w14:paraId="6EA744FB" w14:textId="77777777" w:rsidR="004A2D58" w:rsidRPr="00D63720" w:rsidRDefault="004A2D58" w:rsidP="004A2D58">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 Tests</w:t>
            </w:r>
          </w:p>
        </w:tc>
        <w:tc>
          <w:tcPr>
            <w:tcW w:w="609" w:type="pct"/>
          </w:tcPr>
          <w:p w14:paraId="220E4D31" w14:textId="77777777" w:rsidR="004A2D58" w:rsidRPr="000C2BF1" w:rsidRDefault="004A2D58" w:rsidP="006A59B1">
            <w:pPr>
              <w:pStyle w:val="Normal1"/>
              <w:spacing w:after="0" w:line="240" w:lineRule="auto"/>
              <w:jc w:val="center"/>
              <w:rPr>
                <w:lang w:val="fr-FR"/>
              </w:rPr>
            </w:pPr>
            <w:r>
              <w:rPr>
                <w:lang w:val="fr-FR"/>
              </w:rPr>
              <w:t>3h</w:t>
            </w:r>
          </w:p>
        </w:tc>
        <w:tc>
          <w:tcPr>
            <w:tcW w:w="1586" w:type="pct"/>
          </w:tcPr>
          <w:p w14:paraId="19B41BF5" w14:textId="77777777" w:rsidR="004A2D58" w:rsidRPr="000C2BF1" w:rsidRDefault="004A2D58" w:rsidP="006A59B1">
            <w:pPr>
              <w:pStyle w:val="Normal1"/>
              <w:spacing w:after="0" w:line="240" w:lineRule="auto"/>
              <w:rPr>
                <w:lang w:val="fr-FR"/>
              </w:rPr>
            </w:pPr>
          </w:p>
        </w:tc>
      </w:tr>
      <w:tr w:rsidR="004A2D58" w14:paraId="2C6153FD" w14:textId="77777777" w:rsidTr="00CE1B9E">
        <w:tc>
          <w:tcPr>
            <w:tcW w:w="597" w:type="pct"/>
          </w:tcPr>
          <w:p w14:paraId="1E380912" w14:textId="77777777" w:rsidR="004A2D58" w:rsidRPr="000C2BF1" w:rsidRDefault="004A2D58"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11/12</w:t>
            </w:r>
          </w:p>
        </w:tc>
        <w:tc>
          <w:tcPr>
            <w:tcW w:w="2208" w:type="pct"/>
          </w:tcPr>
          <w:p w14:paraId="66C0C90F" w14:textId="77777777" w:rsidR="004A2D58" w:rsidRPr="00D63720" w:rsidRDefault="004A2D58"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 Tests</w:t>
            </w:r>
          </w:p>
        </w:tc>
        <w:tc>
          <w:tcPr>
            <w:tcW w:w="609" w:type="pct"/>
          </w:tcPr>
          <w:p w14:paraId="0CEE3645" w14:textId="77777777" w:rsidR="004A2D58" w:rsidRPr="000C2BF1" w:rsidRDefault="004A2D58" w:rsidP="006A59B1">
            <w:pPr>
              <w:pStyle w:val="Normal1"/>
              <w:spacing w:after="0" w:line="240" w:lineRule="auto"/>
              <w:jc w:val="center"/>
              <w:rPr>
                <w:lang w:val="fr-FR"/>
              </w:rPr>
            </w:pPr>
            <w:r>
              <w:rPr>
                <w:lang w:val="fr-FR"/>
              </w:rPr>
              <w:t>3h</w:t>
            </w:r>
          </w:p>
        </w:tc>
        <w:tc>
          <w:tcPr>
            <w:tcW w:w="1586" w:type="pct"/>
          </w:tcPr>
          <w:p w14:paraId="29A4A52C" w14:textId="77777777" w:rsidR="004A2D58" w:rsidRPr="000C2BF1" w:rsidRDefault="004A2D58" w:rsidP="006A59B1">
            <w:pPr>
              <w:pStyle w:val="Normal1"/>
              <w:spacing w:after="0" w:line="240" w:lineRule="auto"/>
              <w:rPr>
                <w:lang w:val="fr-FR"/>
              </w:rPr>
            </w:pPr>
          </w:p>
        </w:tc>
      </w:tr>
      <w:tr w:rsidR="004A2D58" w14:paraId="3769A6DF" w14:textId="77777777" w:rsidTr="00CE1B9E">
        <w:tc>
          <w:tcPr>
            <w:tcW w:w="597" w:type="pct"/>
          </w:tcPr>
          <w:p w14:paraId="2CDFE3EF" w14:textId="77777777" w:rsidR="004A2D58" w:rsidRDefault="004A2D58"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18/12</w:t>
            </w:r>
          </w:p>
        </w:tc>
        <w:tc>
          <w:tcPr>
            <w:tcW w:w="2208" w:type="pct"/>
          </w:tcPr>
          <w:p w14:paraId="24380531" w14:textId="77777777" w:rsidR="004A2D58" w:rsidRPr="00D63720" w:rsidRDefault="004A2D58" w:rsidP="004A2D58">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Intégration + Tests</w:t>
            </w:r>
          </w:p>
        </w:tc>
        <w:tc>
          <w:tcPr>
            <w:tcW w:w="609" w:type="pct"/>
          </w:tcPr>
          <w:p w14:paraId="142BF994" w14:textId="77777777" w:rsidR="004A2D58" w:rsidRPr="000C2BF1" w:rsidRDefault="004A2D58" w:rsidP="006A59B1">
            <w:pPr>
              <w:pStyle w:val="Normal1"/>
              <w:spacing w:after="0" w:line="240" w:lineRule="auto"/>
              <w:jc w:val="center"/>
              <w:rPr>
                <w:lang w:val="fr-FR"/>
              </w:rPr>
            </w:pPr>
            <w:r>
              <w:rPr>
                <w:lang w:val="fr-FR"/>
              </w:rPr>
              <w:t>3h</w:t>
            </w:r>
          </w:p>
        </w:tc>
        <w:tc>
          <w:tcPr>
            <w:tcW w:w="1586" w:type="pct"/>
          </w:tcPr>
          <w:p w14:paraId="76124EE5" w14:textId="77777777" w:rsidR="004A2D58" w:rsidRPr="000C2BF1" w:rsidRDefault="004A2D58" w:rsidP="006A59B1">
            <w:pPr>
              <w:pStyle w:val="Normal1"/>
              <w:spacing w:after="0" w:line="240" w:lineRule="auto"/>
              <w:rPr>
                <w:lang w:val="fr-FR"/>
              </w:rPr>
            </w:pPr>
          </w:p>
        </w:tc>
      </w:tr>
    </w:tbl>
    <w:p w14:paraId="6B338044" w14:textId="77777777" w:rsidR="001B4090" w:rsidRDefault="001B4090">
      <w:pPr>
        <w:rPr>
          <w:rFonts w:asciiTheme="majorHAnsi" w:eastAsiaTheme="majorEastAsia" w:hAnsiTheme="majorHAnsi" w:cstheme="majorBidi"/>
          <w:b/>
          <w:bCs/>
          <w:color w:val="8DB3E2" w:themeColor="text2" w:themeTint="66"/>
        </w:rPr>
      </w:pPr>
    </w:p>
    <w:p w14:paraId="31CCA6F1" w14:textId="77777777" w:rsidR="0067538F" w:rsidRPr="0067538F" w:rsidRDefault="0067538F" w:rsidP="00B110F4">
      <w:pPr>
        <w:jc w:val="both"/>
      </w:pPr>
      <w:r w:rsidRPr="0067538F">
        <w:t>Lors de ce projet, j’ai eu le poste  de responsable conception. C’est pourquoi une part importante de mon travail s’est effectuée dans les premières semaines du semestre. J’ai bien entendu  également participé à l’ensemble des taches (développement et intégration) au cours du semestre.</w:t>
      </w:r>
    </w:p>
    <w:p w14:paraId="132D374E" w14:textId="77777777" w:rsidR="0067538F" w:rsidRPr="0067538F" w:rsidRDefault="0067538F" w:rsidP="00B110F4">
      <w:pPr>
        <w:jc w:val="both"/>
      </w:pPr>
      <w:r w:rsidRPr="0067538F">
        <w:t xml:space="preserve">Tout d’abord avec l’ensemble des responsables conceptions, nous avons défini les besoins des autres modules vis-à-vis du module DATA. A partir de la formalisation de ces besoins, j’ai pu avec joseph </w:t>
      </w:r>
      <w:r w:rsidR="00113567">
        <w:t>S</w:t>
      </w:r>
      <w:r w:rsidRPr="0067538F">
        <w:t>ilvestre concevoir le diagramme de classe pour la partie DATA. Je me suis occupé de la création et de la mise à jour du diagramme de classe effectué sous modelio. De manière plus diffuse, j’ai été l’interlocuteur privilégié en cas de doute sur la modélisation adoptée, et ce, tout au long du semestre.</w:t>
      </w:r>
    </w:p>
    <w:p w14:paraId="48AF7750" w14:textId="77777777" w:rsidR="0067538F" w:rsidRPr="0067538F" w:rsidRDefault="0067538F" w:rsidP="00B110F4">
      <w:pPr>
        <w:jc w:val="both"/>
      </w:pPr>
      <w:r w:rsidRPr="0067538F">
        <w:t>Lors de la phase de développement, j’ai travaillé sur une partie des fonctionnalités du GameManager. Il s’agit des fonctions createGame, getListAllGames ,getListStartGames ,getListStopGames et des fonctions traitant des Events  Constant. Par ailleurs, il a parfois été nécessaire de revoir certains choix de conception. Après une prise de décision commune, je me suis occupé de la mise à jour du diagramme de classe.</w:t>
      </w:r>
    </w:p>
    <w:p w14:paraId="0E8118F3" w14:textId="77777777" w:rsidR="0067538F" w:rsidRDefault="0067538F" w:rsidP="00B110F4">
      <w:pPr>
        <w:jc w:val="both"/>
      </w:pPr>
      <w:r w:rsidRPr="0067538F">
        <w:t>Lors de la phase d’intégration, j’ai collaboré avec le module ihm grille principalement mais aussi avec le module ihm login. Mon travail a été de guider les différents modules pour faciliter la compréhension et l’utilisation de nos interfaces. Par exemple, une partie du travail effectué avec le module ihm grille a été d’expliquer l’utilisation des Events Constant et de vérifier que leur fonctionnement soit conforme aux attentes. Bien sûr lors de découverte de problème bloquant, j’ai participé à leurs résolutions dans le module data.</w:t>
      </w:r>
    </w:p>
    <w:p w14:paraId="09A6D070" w14:textId="77777777" w:rsidR="00FE4BC0" w:rsidRDefault="00520CD9" w:rsidP="00FE4BC0">
      <w:pPr>
        <w:pStyle w:val="Titre3"/>
      </w:pPr>
      <w:bookmarkStart w:id="69" w:name="_Toc219225514"/>
      <w:r>
        <w:lastRenderedPageBreak/>
        <w:t>Stéphan Donin</w:t>
      </w:r>
      <w:r w:rsidR="00FE4BC0">
        <w:t xml:space="preserve"> : Responsable développement</w:t>
      </w:r>
      <w:bookmarkEnd w:id="69"/>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222"/>
        <w:gridCol w:w="4657"/>
        <w:gridCol w:w="1088"/>
        <w:gridCol w:w="2335"/>
      </w:tblGrid>
      <w:tr w:rsidR="00CE1B9E" w14:paraId="079B0654" w14:textId="77777777" w:rsidTr="00033F88">
        <w:tc>
          <w:tcPr>
            <w:tcW w:w="657" w:type="pct"/>
            <w:tcMar>
              <w:left w:w="115" w:type="dxa"/>
              <w:right w:w="115" w:type="dxa"/>
            </w:tcMar>
          </w:tcPr>
          <w:p w14:paraId="5F9707F7" w14:textId="77777777" w:rsidR="00CE1B9E" w:rsidRPr="000C2BF1" w:rsidRDefault="00CE1B9E" w:rsidP="005A51C3">
            <w:pPr>
              <w:pStyle w:val="Normal1"/>
              <w:spacing w:after="0" w:line="240" w:lineRule="auto"/>
              <w:jc w:val="center"/>
              <w:rPr>
                <w:lang w:val="fr-FR"/>
              </w:rPr>
            </w:pPr>
            <w:r w:rsidRPr="000C2BF1">
              <w:rPr>
                <w:rFonts w:ascii="Cambria" w:eastAsia="Cambria" w:hAnsi="Cambria" w:cs="Cambria"/>
                <w:b/>
                <w:lang w:val="fr-FR"/>
              </w:rPr>
              <w:t>Semaine</w:t>
            </w:r>
          </w:p>
        </w:tc>
        <w:tc>
          <w:tcPr>
            <w:tcW w:w="2503" w:type="pct"/>
            <w:tcMar>
              <w:left w:w="115" w:type="dxa"/>
              <w:right w:w="115" w:type="dxa"/>
            </w:tcMar>
          </w:tcPr>
          <w:p w14:paraId="4019802C" w14:textId="77777777" w:rsidR="00CE1B9E" w:rsidRPr="000C2BF1" w:rsidRDefault="00CE1B9E" w:rsidP="005A51C3">
            <w:pPr>
              <w:pStyle w:val="Normal1"/>
              <w:spacing w:after="0" w:line="240" w:lineRule="auto"/>
              <w:rPr>
                <w:lang w:val="fr-FR"/>
              </w:rPr>
            </w:pPr>
            <w:r w:rsidRPr="000C2BF1">
              <w:rPr>
                <w:rFonts w:ascii="Cambria" w:eastAsia="Cambria" w:hAnsi="Cambria" w:cs="Cambria"/>
                <w:b/>
                <w:lang w:val="fr-FR"/>
              </w:rPr>
              <w:t>Tâche</w:t>
            </w:r>
          </w:p>
        </w:tc>
        <w:tc>
          <w:tcPr>
            <w:tcW w:w="585" w:type="pct"/>
            <w:tcMar>
              <w:left w:w="115" w:type="dxa"/>
              <w:right w:w="115" w:type="dxa"/>
            </w:tcMar>
          </w:tcPr>
          <w:p w14:paraId="2D56F1FA" w14:textId="77777777" w:rsidR="00CE1B9E" w:rsidRPr="000C2BF1" w:rsidRDefault="00CE1B9E" w:rsidP="005A51C3">
            <w:pPr>
              <w:pStyle w:val="Normal1"/>
              <w:spacing w:after="0" w:line="240" w:lineRule="auto"/>
              <w:jc w:val="center"/>
              <w:rPr>
                <w:lang w:val="fr-FR"/>
              </w:rPr>
            </w:pPr>
            <w:r w:rsidRPr="000C2BF1">
              <w:rPr>
                <w:rFonts w:ascii="Cambria" w:eastAsia="Cambria" w:hAnsi="Cambria" w:cs="Cambria"/>
                <w:b/>
                <w:lang w:val="fr-FR"/>
              </w:rPr>
              <w:t>Temps passé</w:t>
            </w:r>
          </w:p>
        </w:tc>
        <w:tc>
          <w:tcPr>
            <w:tcW w:w="1255" w:type="pct"/>
            <w:tcMar>
              <w:left w:w="115" w:type="dxa"/>
              <w:right w:w="115" w:type="dxa"/>
            </w:tcMar>
          </w:tcPr>
          <w:p w14:paraId="7B8DBD10" w14:textId="77777777" w:rsidR="00CE1B9E" w:rsidRDefault="00CE1B9E" w:rsidP="005A51C3">
            <w:pPr>
              <w:pStyle w:val="Normal1"/>
              <w:spacing w:after="0" w:line="240" w:lineRule="auto"/>
            </w:pPr>
            <w:r w:rsidRPr="00CE1B9E">
              <w:rPr>
                <w:rFonts w:ascii="Cambria" w:eastAsia="Cambria" w:hAnsi="Cambria" w:cs="Cambria"/>
                <w:b/>
                <w:lang w:val="fr-FR"/>
              </w:rPr>
              <w:t>Remarque</w:t>
            </w:r>
            <w:r>
              <w:rPr>
                <w:rFonts w:ascii="Cambria" w:eastAsia="Cambria" w:hAnsi="Cambria" w:cs="Cambria"/>
                <w:b/>
              </w:rPr>
              <w:t>s</w:t>
            </w:r>
          </w:p>
        </w:tc>
      </w:tr>
      <w:tr w:rsidR="00CE1B9E" w14:paraId="3C5617CD" w14:textId="77777777" w:rsidTr="00033F88">
        <w:tc>
          <w:tcPr>
            <w:tcW w:w="657" w:type="pct"/>
            <w:shd w:val="clear" w:color="auto" w:fill="E6EED5"/>
            <w:tcMar>
              <w:left w:w="115" w:type="dxa"/>
              <w:right w:w="115" w:type="dxa"/>
            </w:tcMar>
          </w:tcPr>
          <w:p w14:paraId="614E6D33" w14:textId="77777777" w:rsidR="00CE1B9E" w:rsidRDefault="00CE1B9E" w:rsidP="005A51C3">
            <w:pPr>
              <w:pStyle w:val="Normal1"/>
              <w:spacing w:after="0" w:line="240" w:lineRule="auto"/>
              <w:jc w:val="center"/>
            </w:pPr>
            <w:r>
              <w:rPr>
                <w:rFonts w:ascii="Cambria" w:eastAsia="Cambria" w:hAnsi="Cambria" w:cs="Cambria"/>
                <w:b/>
              </w:rPr>
              <w:t>18/09</w:t>
            </w:r>
          </w:p>
        </w:tc>
        <w:tc>
          <w:tcPr>
            <w:tcW w:w="2503" w:type="pct"/>
            <w:shd w:val="clear" w:color="auto" w:fill="E6EED5"/>
            <w:tcMar>
              <w:left w:w="115" w:type="dxa"/>
              <w:right w:w="115" w:type="dxa"/>
            </w:tcMar>
          </w:tcPr>
          <w:p w14:paraId="18C02F92" w14:textId="77777777" w:rsidR="00CE1B9E" w:rsidRPr="00955D38" w:rsidRDefault="00CE1B9E" w:rsidP="005A51C3">
            <w:pPr>
              <w:pStyle w:val="Normal1"/>
              <w:spacing w:after="0" w:line="240" w:lineRule="auto"/>
              <w:rPr>
                <w:lang w:val="fr-FR"/>
              </w:rPr>
            </w:pPr>
            <w:r w:rsidRPr="00955D38">
              <w:rPr>
                <w:lang w:val="fr-FR"/>
              </w:rPr>
              <w:t>- Découverte Cahier des charges</w:t>
            </w:r>
          </w:p>
          <w:p w14:paraId="1FEDB90D" w14:textId="77777777" w:rsidR="00CE1B9E" w:rsidRPr="00955D38" w:rsidRDefault="00CE1B9E" w:rsidP="005A51C3">
            <w:pPr>
              <w:pStyle w:val="Normal1"/>
              <w:spacing w:after="0" w:line="240" w:lineRule="auto"/>
              <w:rPr>
                <w:lang w:val="fr-FR"/>
              </w:rPr>
            </w:pPr>
            <w:r w:rsidRPr="00955D38">
              <w:rPr>
                <w:lang w:val="fr-FR"/>
              </w:rPr>
              <w:t xml:space="preserve">- </w:t>
            </w:r>
            <w:r>
              <w:rPr>
                <w:lang w:val="fr-FR"/>
              </w:rPr>
              <w:t>Répartition des tâches</w:t>
            </w:r>
          </w:p>
          <w:p w14:paraId="7DE0E65C" w14:textId="77777777" w:rsidR="00CE1B9E" w:rsidRPr="00955D38" w:rsidRDefault="00CE1B9E" w:rsidP="005A51C3">
            <w:pPr>
              <w:pStyle w:val="Normal1"/>
              <w:spacing w:after="0" w:line="240" w:lineRule="auto"/>
              <w:rPr>
                <w:lang w:val="fr-FR"/>
              </w:rPr>
            </w:pPr>
            <w:r w:rsidRPr="00955D38">
              <w:rPr>
                <w:lang w:val="fr-FR"/>
              </w:rPr>
              <w:t xml:space="preserve">- </w:t>
            </w:r>
            <w:r>
              <w:rPr>
                <w:lang w:val="fr-FR"/>
              </w:rPr>
              <w:t>Synthèse besoins</w:t>
            </w:r>
          </w:p>
        </w:tc>
        <w:tc>
          <w:tcPr>
            <w:tcW w:w="585" w:type="pct"/>
            <w:shd w:val="clear" w:color="auto" w:fill="E6EED5"/>
            <w:tcMar>
              <w:left w:w="115" w:type="dxa"/>
              <w:right w:w="115" w:type="dxa"/>
            </w:tcMar>
          </w:tcPr>
          <w:p w14:paraId="37F251EE" w14:textId="77777777" w:rsidR="00CE1B9E" w:rsidRDefault="00CE1B9E" w:rsidP="005A51C3">
            <w:pPr>
              <w:pStyle w:val="Normal1"/>
              <w:spacing w:after="0" w:line="240" w:lineRule="auto"/>
              <w:jc w:val="center"/>
            </w:pPr>
            <w:r>
              <w:t>1h</w:t>
            </w:r>
          </w:p>
          <w:p w14:paraId="663DF0B3" w14:textId="77777777" w:rsidR="00CE1B9E" w:rsidRDefault="00CE1B9E" w:rsidP="005A51C3">
            <w:pPr>
              <w:pStyle w:val="Normal1"/>
              <w:spacing w:after="0" w:line="240" w:lineRule="auto"/>
              <w:jc w:val="center"/>
            </w:pPr>
          </w:p>
          <w:p w14:paraId="7147E9AD" w14:textId="77777777" w:rsidR="00CE1B9E" w:rsidRDefault="00CE1B9E" w:rsidP="005A51C3">
            <w:pPr>
              <w:pStyle w:val="Normal1"/>
              <w:spacing w:after="0" w:line="240" w:lineRule="auto"/>
              <w:jc w:val="center"/>
            </w:pPr>
            <w:r>
              <w:t>1h</w:t>
            </w:r>
          </w:p>
          <w:p w14:paraId="6EDC8C34" w14:textId="77777777" w:rsidR="00CE1B9E" w:rsidRDefault="00CE1B9E" w:rsidP="005A51C3">
            <w:pPr>
              <w:pStyle w:val="Normal1"/>
              <w:spacing w:after="0" w:line="240" w:lineRule="auto"/>
              <w:jc w:val="center"/>
            </w:pPr>
          </w:p>
          <w:p w14:paraId="1DFB988F" w14:textId="77777777" w:rsidR="00CE1B9E" w:rsidRDefault="00CE1B9E" w:rsidP="005A51C3">
            <w:pPr>
              <w:pStyle w:val="Normal1"/>
              <w:spacing w:after="0" w:line="240" w:lineRule="auto"/>
              <w:jc w:val="center"/>
            </w:pPr>
            <w:r>
              <w:t>1h</w:t>
            </w:r>
          </w:p>
        </w:tc>
        <w:tc>
          <w:tcPr>
            <w:tcW w:w="1255" w:type="pct"/>
            <w:shd w:val="clear" w:color="auto" w:fill="E6EED5"/>
            <w:tcMar>
              <w:left w:w="115" w:type="dxa"/>
              <w:right w:w="115" w:type="dxa"/>
            </w:tcMar>
          </w:tcPr>
          <w:p w14:paraId="58186E8E" w14:textId="77777777" w:rsidR="00CE1B9E" w:rsidRDefault="00CE1B9E" w:rsidP="005A51C3">
            <w:pPr>
              <w:pStyle w:val="Normal1"/>
              <w:spacing w:after="0" w:line="240" w:lineRule="auto"/>
            </w:pPr>
          </w:p>
        </w:tc>
      </w:tr>
      <w:tr w:rsidR="00CE1B9E" w14:paraId="724CA2A9" w14:textId="77777777" w:rsidTr="00033F88">
        <w:tc>
          <w:tcPr>
            <w:tcW w:w="657" w:type="pct"/>
            <w:tcMar>
              <w:left w:w="115" w:type="dxa"/>
              <w:right w:w="115" w:type="dxa"/>
            </w:tcMar>
          </w:tcPr>
          <w:p w14:paraId="4DDBE19F" w14:textId="77777777" w:rsidR="00CE1B9E" w:rsidRDefault="00CE1B9E" w:rsidP="005A51C3">
            <w:pPr>
              <w:pStyle w:val="Normal1"/>
              <w:spacing w:after="0" w:line="240" w:lineRule="auto"/>
              <w:jc w:val="center"/>
            </w:pPr>
            <w:r>
              <w:rPr>
                <w:rFonts w:ascii="Cambria" w:eastAsia="Cambria" w:hAnsi="Cambria" w:cs="Cambria"/>
                <w:b/>
              </w:rPr>
              <w:t>25/09</w:t>
            </w:r>
          </w:p>
        </w:tc>
        <w:tc>
          <w:tcPr>
            <w:tcW w:w="2503" w:type="pct"/>
            <w:tcMar>
              <w:left w:w="115" w:type="dxa"/>
              <w:right w:w="115" w:type="dxa"/>
            </w:tcMar>
          </w:tcPr>
          <w:p w14:paraId="076B7BEA" w14:textId="77777777" w:rsidR="00CE1B9E" w:rsidRDefault="00CE1B9E" w:rsidP="005A51C3">
            <w:pPr>
              <w:pStyle w:val="Normal1"/>
              <w:spacing w:after="0" w:line="240" w:lineRule="auto"/>
              <w:rPr>
                <w:lang w:val="fr-FR"/>
              </w:rPr>
            </w:pPr>
            <w:r w:rsidRPr="00D63720">
              <w:rPr>
                <w:lang w:val="fr-FR"/>
              </w:rPr>
              <w:t xml:space="preserve">- </w:t>
            </w:r>
            <w:r>
              <w:rPr>
                <w:lang w:val="fr-FR"/>
              </w:rPr>
              <w:t>Diagramme de classe</w:t>
            </w:r>
          </w:p>
          <w:p w14:paraId="417D69BE" w14:textId="77777777" w:rsidR="00CE1B9E" w:rsidRPr="00D63720" w:rsidRDefault="00CE1B9E" w:rsidP="005A51C3">
            <w:pPr>
              <w:pStyle w:val="Normal1"/>
              <w:spacing w:after="0" w:line="240" w:lineRule="auto"/>
              <w:rPr>
                <w:lang w:val="fr-FR"/>
              </w:rPr>
            </w:pPr>
            <w:r>
              <w:rPr>
                <w:lang w:val="fr-FR"/>
              </w:rPr>
              <w:t>- Réunion IM interfaçage</w:t>
            </w:r>
          </w:p>
        </w:tc>
        <w:tc>
          <w:tcPr>
            <w:tcW w:w="585" w:type="pct"/>
            <w:tcMar>
              <w:left w:w="115" w:type="dxa"/>
              <w:right w:w="115" w:type="dxa"/>
            </w:tcMar>
          </w:tcPr>
          <w:p w14:paraId="034E7E89" w14:textId="77777777" w:rsidR="00CE1B9E" w:rsidRDefault="00CE1B9E" w:rsidP="005A51C3">
            <w:pPr>
              <w:pStyle w:val="Normal1"/>
              <w:spacing w:after="0" w:line="240" w:lineRule="auto"/>
              <w:jc w:val="center"/>
            </w:pPr>
            <w:r>
              <w:t>3h</w:t>
            </w:r>
          </w:p>
        </w:tc>
        <w:tc>
          <w:tcPr>
            <w:tcW w:w="1255" w:type="pct"/>
            <w:tcMar>
              <w:left w:w="115" w:type="dxa"/>
              <w:right w:w="115" w:type="dxa"/>
            </w:tcMar>
          </w:tcPr>
          <w:p w14:paraId="7558FF72" w14:textId="77777777" w:rsidR="00CE1B9E" w:rsidRDefault="00CE1B9E" w:rsidP="005A51C3">
            <w:pPr>
              <w:pStyle w:val="Normal1"/>
              <w:spacing w:after="0" w:line="240" w:lineRule="auto"/>
            </w:pPr>
          </w:p>
        </w:tc>
      </w:tr>
      <w:tr w:rsidR="00CE1B9E" w14:paraId="3ABCB0F4" w14:textId="77777777" w:rsidTr="00033F88">
        <w:tc>
          <w:tcPr>
            <w:tcW w:w="657" w:type="pct"/>
            <w:shd w:val="clear" w:color="auto" w:fill="E6EED5"/>
            <w:tcMar>
              <w:left w:w="115" w:type="dxa"/>
              <w:right w:w="115" w:type="dxa"/>
            </w:tcMar>
          </w:tcPr>
          <w:p w14:paraId="0109340B" w14:textId="77777777" w:rsidR="00CE1B9E" w:rsidRDefault="00CE1B9E" w:rsidP="005A51C3">
            <w:pPr>
              <w:pStyle w:val="Normal1"/>
              <w:spacing w:after="0" w:line="240" w:lineRule="auto"/>
              <w:jc w:val="center"/>
            </w:pPr>
            <w:r>
              <w:rPr>
                <w:rFonts w:ascii="Cambria" w:eastAsia="Cambria" w:hAnsi="Cambria" w:cs="Cambria"/>
                <w:b/>
              </w:rPr>
              <w:t>2/10</w:t>
            </w:r>
          </w:p>
        </w:tc>
        <w:tc>
          <w:tcPr>
            <w:tcW w:w="2503" w:type="pct"/>
            <w:shd w:val="clear" w:color="auto" w:fill="E6EED5"/>
            <w:tcMar>
              <w:left w:w="115" w:type="dxa"/>
              <w:right w:w="115" w:type="dxa"/>
            </w:tcMar>
          </w:tcPr>
          <w:p w14:paraId="591E4D35" w14:textId="77777777" w:rsidR="00CE1B9E" w:rsidRDefault="00CE1B9E" w:rsidP="005A51C3">
            <w:pPr>
              <w:pStyle w:val="Normal1"/>
              <w:spacing w:after="0" w:line="240" w:lineRule="auto"/>
              <w:rPr>
                <w:lang w:val="fr-FR"/>
              </w:rPr>
            </w:pPr>
            <w:r w:rsidRPr="00D63720">
              <w:rPr>
                <w:lang w:val="fr-FR"/>
              </w:rPr>
              <w:t xml:space="preserve">- </w:t>
            </w:r>
            <w:r>
              <w:rPr>
                <w:lang w:val="fr-FR"/>
              </w:rPr>
              <w:t>Diagramme de classe</w:t>
            </w:r>
          </w:p>
          <w:p w14:paraId="7A84C178" w14:textId="77777777" w:rsidR="00CE1B9E" w:rsidRPr="00D63720" w:rsidRDefault="00CE1B9E" w:rsidP="005A51C3">
            <w:pPr>
              <w:pStyle w:val="Normal1"/>
              <w:spacing w:after="0" w:line="240" w:lineRule="auto"/>
              <w:rPr>
                <w:lang w:val="fr-FR"/>
              </w:rPr>
            </w:pPr>
            <w:r>
              <w:rPr>
                <w:lang w:val="fr-FR"/>
              </w:rPr>
              <w:t>- Réunion IM interfaçage</w:t>
            </w:r>
          </w:p>
        </w:tc>
        <w:tc>
          <w:tcPr>
            <w:tcW w:w="585" w:type="pct"/>
            <w:shd w:val="clear" w:color="auto" w:fill="E6EED5"/>
            <w:tcMar>
              <w:left w:w="115" w:type="dxa"/>
              <w:right w:w="115" w:type="dxa"/>
            </w:tcMar>
          </w:tcPr>
          <w:p w14:paraId="51FF0E61" w14:textId="77777777" w:rsidR="00CE1B9E" w:rsidRDefault="00CE1B9E" w:rsidP="005A51C3">
            <w:pPr>
              <w:pStyle w:val="Normal1"/>
              <w:spacing w:after="0" w:line="240" w:lineRule="auto"/>
              <w:jc w:val="center"/>
            </w:pPr>
            <w:r>
              <w:t>30min</w:t>
            </w:r>
          </w:p>
          <w:p w14:paraId="40D78DC2" w14:textId="77777777" w:rsidR="00CE1B9E" w:rsidRDefault="00CE1B9E" w:rsidP="005A51C3">
            <w:pPr>
              <w:pStyle w:val="Normal1"/>
              <w:spacing w:after="0" w:line="240" w:lineRule="auto"/>
              <w:jc w:val="center"/>
            </w:pPr>
          </w:p>
          <w:p w14:paraId="2866223F" w14:textId="77777777" w:rsidR="00CE1B9E" w:rsidRDefault="00CE1B9E" w:rsidP="005A51C3">
            <w:pPr>
              <w:pStyle w:val="Normal1"/>
              <w:spacing w:after="0" w:line="240" w:lineRule="auto"/>
              <w:jc w:val="center"/>
            </w:pPr>
            <w:r>
              <w:t>30min</w:t>
            </w:r>
          </w:p>
        </w:tc>
        <w:tc>
          <w:tcPr>
            <w:tcW w:w="1255" w:type="pct"/>
            <w:shd w:val="clear" w:color="auto" w:fill="E6EED5"/>
            <w:tcMar>
              <w:left w:w="115" w:type="dxa"/>
              <w:right w:w="115" w:type="dxa"/>
            </w:tcMar>
          </w:tcPr>
          <w:p w14:paraId="713C8B66" w14:textId="77777777" w:rsidR="00CE1B9E" w:rsidRDefault="00CE1B9E" w:rsidP="005A51C3">
            <w:pPr>
              <w:pStyle w:val="Normal1"/>
              <w:spacing w:after="0" w:line="240" w:lineRule="auto"/>
            </w:pPr>
          </w:p>
        </w:tc>
      </w:tr>
      <w:tr w:rsidR="00CE1B9E" w14:paraId="57B0454E" w14:textId="77777777" w:rsidTr="00033F88">
        <w:tc>
          <w:tcPr>
            <w:tcW w:w="657" w:type="pct"/>
            <w:tcMar>
              <w:left w:w="115" w:type="dxa"/>
              <w:right w:w="115" w:type="dxa"/>
            </w:tcMar>
          </w:tcPr>
          <w:p w14:paraId="73DD65DE" w14:textId="77777777" w:rsidR="00CE1B9E" w:rsidRDefault="00CE1B9E" w:rsidP="005A51C3">
            <w:pPr>
              <w:pStyle w:val="Normal1"/>
              <w:spacing w:after="0" w:line="240" w:lineRule="auto"/>
              <w:jc w:val="center"/>
            </w:pPr>
            <w:r>
              <w:rPr>
                <w:rFonts w:ascii="Cambria" w:eastAsia="Cambria" w:hAnsi="Cambria" w:cs="Cambria"/>
                <w:b/>
              </w:rPr>
              <w:t>9/10</w:t>
            </w:r>
          </w:p>
        </w:tc>
        <w:tc>
          <w:tcPr>
            <w:tcW w:w="2503" w:type="pct"/>
            <w:tcMar>
              <w:left w:w="115" w:type="dxa"/>
              <w:right w:w="115" w:type="dxa"/>
            </w:tcMar>
          </w:tcPr>
          <w:p w14:paraId="0F99DEB4" w14:textId="77777777" w:rsidR="00CE1B9E" w:rsidRDefault="00CE1B9E" w:rsidP="005A51C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1D0145FB" w14:textId="77777777" w:rsidR="00CE1B9E" w:rsidRDefault="00CE1B9E" w:rsidP="005A51C3">
            <w:pPr>
              <w:pStyle w:val="Normal1"/>
              <w:spacing w:after="0" w:line="240" w:lineRule="auto"/>
              <w:rPr>
                <w:rFonts w:ascii="Cambria" w:eastAsia="Cambria" w:hAnsi="Cambria" w:cs="Cambria"/>
                <w:lang w:val="fr-FR"/>
              </w:rPr>
            </w:pPr>
            <w:r>
              <w:rPr>
                <w:rFonts w:ascii="Cambria" w:eastAsia="Cambria" w:hAnsi="Cambria" w:cs="Cambria"/>
                <w:lang w:val="fr-FR"/>
              </w:rPr>
              <w:t>- Réunion IM interfaçage</w:t>
            </w:r>
          </w:p>
          <w:p w14:paraId="54E67690" w14:textId="77777777" w:rsidR="00CE1B9E" w:rsidRPr="00D63720" w:rsidRDefault="00CE1B9E" w:rsidP="005A51C3">
            <w:pPr>
              <w:pStyle w:val="Normal1"/>
              <w:spacing w:after="0" w:line="240" w:lineRule="auto"/>
              <w:rPr>
                <w:lang w:val="fr-FR"/>
              </w:rPr>
            </w:pPr>
            <w:r>
              <w:rPr>
                <w:rFonts w:ascii="Cambria" w:eastAsia="Cambria" w:hAnsi="Cambria" w:cs="Cambria"/>
                <w:lang w:val="fr-FR"/>
              </w:rPr>
              <w:t>- Etude sérialisation</w:t>
            </w:r>
          </w:p>
        </w:tc>
        <w:tc>
          <w:tcPr>
            <w:tcW w:w="585" w:type="pct"/>
            <w:tcMar>
              <w:left w:w="115" w:type="dxa"/>
              <w:right w:w="115" w:type="dxa"/>
            </w:tcMar>
          </w:tcPr>
          <w:p w14:paraId="285F5DFC" w14:textId="77777777" w:rsidR="00CE1B9E" w:rsidRDefault="00CE1B9E" w:rsidP="005A51C3">
            <w:pPr>
              <w:pStyle w:val="Normal1"/>
              <w:spacing w:after="0" w:line="240" w:lineRule="auto"/>
              <w:jc w:val="center"/>
            </w:pPr>
            <w:r>
              <w:rPr>
                <w:rFonts w:ascii="Cambria" w:eastAsia="Cambria" w:hAnsi="Cambria" w:cs="Cambria"/>
              </w:rPr>
              <w:t>3h</w:t>
            </w:r>
          </w:p>
          <w:p w14:paraId="6DA5670F" w14:textId="77777777" w:rsidR="00CE1B9E" w:rsidRDefault="00CE1B9E" w:rsidP="005A51C3">
            <w:pPr>
              <w:pStyle w:val="Normal1"/>
              <w:spacing w:after="0" w:line="240" w:lineRule="auto"/>
              <w:jc w:val="center"/>
            </w:pPr>
            <w:r>
              <w:rPr>
                <w:rFonts w:ascii="Cambria" w:eastAsia="Cambria" w:hAnsi="Cambria" w:cs="Cambria"/>
              </w:rPr>
              <w:t>2h</w:t>
            </w:r>
          </w:p>
          <w:p w14:paraId="7D6F9478" w14:textId="77777777" w:rsidR="00CE1B9E" w:rsidRDefault="00CE1B9E" w:rsidP="005A51C3">
            <w:pPr>
              <w:pStyle w:val="Normal1"/>
              <w:spacing w:after="0" w:line="240" w:lineRule="auto"/>
              <w:jc w:val="center"/>
            </w:pPr>
            <w:r>
              <w:t>1h</w:t>
            </w:r>
          </w:p>
        </w:tc>
        <w:tc>
          <w:tcPr>
            <w:tcW w:w="1255" w:type="pct"/>
            <w:tcMar>
              <w:left w:w="115" w:type="dxa"/>
              <w:right w:w="115" w:type="dxa"/>
            </w:tcMar>
          </w:tcPr>
          <w:p w14:paraId="3C9FC0B2" w14:textId="77777777" w:rsidR="00CE1B9E" w:rsidRPr="00D63720" w:rsidRDefault="00CE1B9E" w:rsidP="005A51C3">
            <w:pPr>
              <w:pStyle w:val="Normal1"/>
              <w:spacing w:after="0" w:line="240" w:lineRule="auto"/>
              <w:rPr>
                <w:lang w:val="fr-FR"/>
              </w:rPr>
            </w:pPr>
          </w:p>
        </w:tc>
      </w:tr>
      <w:tr w:rsidR="00CE1B9E" w14:paraId="29ACF638" w14:textId="77777777" w:rsidTr="00033F88">
        <w:tc>
          <w:tcPr>
            <w:tcW w:w="657" w:type="pct"/>
          </w:tcPr>
          <w:p w14:paraId="205F969B" w14:textId="77777777" w:rsidR="00CE1B9E" w:rsidRDefault="00CE1B9E" w:rsidP="005A51C3">
            <w:pPr>
              <w:pStyle w:val="Normal1"/>
              <w:spacing w:after="0" w:line="240" w:lineRule="auto"/>
              <w:jc w:val="center"/>
            </w:pPr>
            <w:r>
              <w:rPr>
                <w:rFonts w:ascii="Cambria" w:eastAsia="Cambria" w:hAnsi="Cambria" w:cs="Cambria"/>
                <w:b/>
              </w:rPr>
              <w:t>16/10</w:t>
            </w:r>
          </w:p>
        </w:tc>
        <w:tc>
          <w:tcPr>
            <w:tcW w:w="2503" w:type="pct"/>
          </w:tcPr>
          <w:p w14:paraId="0E2186E9" w14:textId="77777777" w:rsidR="00CE1B9E" w:rsidRPr="000C2BF1" w:rsidRDefault="00CE1B9E" w:rsidP="005A51C3">
            <w:pPr>
              <w:pStyle w:val="Normal1"/>
              <w:spacing w:after="0" w:line="240" w:lineRule="auto"/>
              <w:rPr>
                <w:rFonts w:ascii="Cambria" w:eastAsia="Cambria" w:hAnsi="Cambria" w:cs="Cambria"/>
                <w:lang w:val="fr-FR"/>
              </w:rPr>
            </w:pPr>
            <w:r w:rsidRPr="000C2BF1">
              <w:rPr>
                <w:rFonts w:ascii="Cambria" w:eastAsia="Cambria" w:hAnsi="Cambria" w:cs="Cambria"/>
                <w:lang w:val="fr-FR"/>
              </w:rPr>
              <w:t xml:space="preserve">  - Réalisation sérialisation</w:t>
            </w:r>
          </w:p>
          <w:p w14:paraId="374160E0" w14:textId="77777777" w:rsidR="00CE1B9E" w:rsidRPr="000C2BF1" w:rsidRDefault="00CE1B9E" w:rsidP="005A51C3">
            <w:pPr>
              <w:pStyle w:val="Normal1"/>
              <w:spacing w:after="0" w:line="240" w:lineRule="auto"/>
              <w:rPr>
                <w:lang w:val="fr-FR"/>
              </w:rPr>
            </w:pPr>
            <w:r w:rsidRPr="000C2BF1">
              <w:rPr>
                <w:rFonts w:ascii="Cambria" w:eastAsia="Cambria" w:hAnsi="Cambria" w:cs="Cambria"/>
                <w:lang w:val="fr-FR"/>
              </w:rPr>
              <w:t xml:space="preserve">  - Réalisation classes parties</w:t>
            </w:r>
          </w:p>
        </w:tc>
        <w:tc>
          <w:tcPr>
            <w:tcW w:w="585" w:type="pct"/>
          </w:tcPr>
          <w:p w14:paraId="622E4F1C" w14:textId="77777777" w:rsidR="00CE1B9E" w:rsidRDefault="00CE1B9E" w:rsidP="005A51C3">
            <w:pPr>
              <w:pStyle w:val="Normal1"/>
              <w:spacing w:after="0" w:line="240" w:lineRule="auto"/>
              <w:jc w:val="center"/>
            </w:pPr>
            <w:r>
              <w:t>1h</w:t>
            </w:r>
          </w:p>
          <w:p w14:paraId="259DC7EE" w14:textId="77777777" w:rsidR="00CE1B9E" w:rsidRDefault="00CE1B9E" w:rsidP="005A51C3">
            <w:pPr>
              <w:pStyle w:val="Normal1"/>
              <w:spacing w:after="0" w:line="240" w:lineRule="auto"/>
              <w:jc w:val="center"/>
            </w:pPr>
            <w:r>
              <w:t>3h</w:t>
            </w:r>
          </w:p>
        </w:tc>
        <w:tc>
          <w:tcPr>
            <w:tcW w:w="1255" w:type="pct"/>
          </w:tcPr>
          <w:p w14:paraId="310BB860" w14:textId="77777777" w:rsidR="00CE1B9E" w:rsidRDefault="00CE1B9E" w:rsidP="005A51C3">
            <w:pPr>
              <w:pStyle w:val="Normal1"/>
              <w:spacing w:after="0" w:line="240" w:lineRule="auto"/>
            </w:pPr>
          </w:p>
        </w:tc>
      </w:tr>
      <w:tr w:rsidR="00CE1B9E" w14:paraId="5F19619C" w14:textId="77777777" w:rsidTr="00033F88">
        <w:tc>
          <w:tcPr>
            <w:tcW w:w="657" w:type="pct"/>
          </w:tcPr>
          <w:p w14:paraId="6B6E96C9"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23/10</w:t>
            </w:r>
          </w:p>
        </w:tc>
        <w:tc>
          <w:tcPr>
            <w:tcW w:w="2503" w:type="pct"/>
          </w:tcPr>
          <w:p w14:paraId="0C9B9210" w14:textId="77777777" w:rsidR="00CE1B9E" w:rsidRDefault="00CE1B9E" w:rsidP="00F92A4A">
            <w:pPr>
              <w:pStyle w:val="Normal1"/>
              <w:spacing w:after="0" w:line="240" w:lineRule="auto"/>
              <w:rPr>
                <w:rFonts w:ascii="Cambria" w:eastAsia="Cambria" w:hAnsi="Cambria" w:cs="Cambria"/>
              </w:rPr>
            </w:pPr>
            <w:r>
              <w:rPr>
                <w:rFonts w:ascii="Cambria" w:eastAsia="Cambria" w:hAnsi="Cambria" w:cs="Cambria"/>
              </w:rPr>
              <w:t xml:space="preserve">  - Développement GameManager</w:t>
            </w:r>
          </w:p>
          <w:p w14:paraId="473F18CC" w14:textId="77777777" w:rsidR="00CE1B9E" w:rsidRDefault="00CE1B9E" w:rsidP="00696DF1">
            <w:pPr>
              <w:pStyle w:val="Normal1"/>
              <w:spacing w:after="0" w:line="240" w:lineRule="auto"/>
              <w:rPr>
                <w:rFonts w:ascii="Cambria" w:eastAsia="Cambria" w:hAnsi="Cambria" w:cs="Cambria"/>
              </w:rPr>
            </w:pPr>
            <w:r>
              <w:rPr>
                <w:rFonts w:ascii="Cambria" w:eastAsia="Cambria" w:hAnsi="Cambria" w:cs="Cambria"/>
              </w:rPr>
              <w:t xml:space="preserve">  - Refactoring</w:t>
            </w:r>
          </w:p>
        </w:tc>
        <w:tc>
          <w:tcPr>
            <w:tcW w:w="585" w:type="pct"/>
          </w:tcPr>
          <w:p w14:paraId="5AA731A9" w14:textId="77777777" w:rsidR="00CE1B9E" w:rsidRDefault="00CE1B9E" w:rsidP="00696DF1">
            <w:pPr>
              <w:pStyle w:val="Normal1"/>
              <w:spacing w:after="0" w:line="240" w:lineRule="auto"/>
              <w:jc w:val="center"/>
              <w:rPr>
                <w:rFonts w:ascii="Cambria" w:eastAsia="Cambria" w:hAnsi="Cambria" w:cs="Cambria"/>
              </w:rPr>
            </w:pPr>
            <w:r>
              <w:rPr>
                <w:rFonts w:ascii="Cambria" w:eastAsia="Cambria" w:hAnsi="Cambria" w:cs="Cambria"/>
              </w:rPr>
              <w:t>2h30</w:t>
            </w:r>
          </w:p>
          <w:p w14:paraId="5B28FB48" w14:textId="77777777" w:rsidR="00CE1B9E" w:rsidRDefault="00CE1B9E" w:rsidP="00696DF1">
            <w:pPr>
              <w:pStyle w:val="Normal1"/>
              <w:spacing w:after="0" w:line="240" w:lineRule="auto"/>
              <w:jc w:val="center"/>
              <w:rPr>
                <w:rFonts w:ascii="Cambria" w:eastAsia="Cambria" w:hAnsi="Cambria" w:cs="Cambria"/>
              </w:rPr>
            </w:pPr>
          </w:p>
          <w:p w14:paraId="4E3CDFA8" w14:textId="77777777" w:rsidR="00CE1B9E" w:rsidRDefault="00CE1B9E" w:rsidP="00696DF1">
            <w:pPr>
              <w:pStyle w:val="Normal1"/>
              <w:spacing w:after="0" w:line="240" w:lineRule="auto"/>
              <w:jc w:val="center"/>
            </w:pPr>
            <w:r>
              <w:rPr>
                <w:rFonts w:ascii="Cambria" w:eastAsia="Cambria" w:hAnsi="Cambria" w:cs="Cambria"/>
              </w:rPr>
              <w:t>0h30</w:t>
            </w:r>
          </w:p>
        </w:tc>
        <w:tc>
          <w:tcPr>
            <w:tcW w:w="1255" w:type="pct"/>
          </w:tcPr>
          <w:p w14:paraId="105D1C75" w14:textId="77777777" w:rsidR="00CE1B9E" w:rsidRPr="00696DF1" w:rsidRDefault="00CE1B9E" w:rsidP="005A51C3">
            <w:pPr>
              <w:pStyle w:val="Normal1"/>
              <w:spacing w:after="0" w:line="240" w:lineRule="auto"/>
              <w:rPr>
                <w:lang w:val="fr-FR"/>
              </w:rPr>
            </w:pPr>
            <w:r w:rsidRPr="00696DF1">
              <w:rPr>
                <w:lang w:val="fr-FR"/>
              </w:rPr>
              <w:t>+ discussion sur l’architecture de l’application</w:t>
            </w:r>
          </w:p>
        </w:tc>
      </w:tr>
      <w:tr w:rsidR="00CE1B9E" w14:paraId="4267BF88" w14:textId="77777777" w:rsidTr="00033F88">
        <w:tc>
          <w:tcPr>
            <w:tcW w:w="657" w:type="pct"/>
          </w:tcPr>
          <w:p w14:paraId="6BC284D9"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06/11</w:t>
            </w:r>
          </w:p>
        </w:tc>
        <w:tc>
          <w:tcPr>
            <w:tcW w:w="2503" w:type="pct"/>
          </w:tcPr>
          <w:p w14:paraId="206F573E" w14:textId="77777777" w:rsidR="00CE1B9E" w:rsidRDefault="00CE1B9E" w:rsidP="007E1623">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p w14:paraId="6A72BA44" w14:textId="77777777" w:rsidR="00CE1B9E" w:rsidRPr="007E1623" w:rsidRDefault="00CE1B9E" w:rsidP="007E1623">
            <w:pPr>
              <w:pStyle w:val="Normal1"/>
              <w:spacing w:after="0" w:line="240" w:lineRule="auto"/>
              <w:rPr>
                <w:rFonts w:ascii="Cambria" w:eastAsia="Cambria" w:hAnsi="Cambria" w:cs="Cambria"/>
                <w:lang w:val="fr-FR"/>
              </w:rPr>
            </w:pPr>
            <w:r>
              <w:rPr>
                <w:rFonts w:ascii="Cambria" w:eastAsia="Cambria" w:hAnsi="Cambria" w:cs="Cambria"/>
                <w:lang w:val="fr-FR"/>
              </w:rPr>
              <w:t>- Tests sérialisation</w:t>
            </w:r>
          </w:p>
        </w:tc>
        <w:tc>
          <w:tcPr>
            <w:tcW w:w="585" w:type="pct"/>
          </w:tcPr>
          <w:p w14:paraId="4E60AD40"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2h</w:t>
            </w:r>
          </w:p>
          <w:p w14:paraId="6DE35553" w14:textId="77777777" w:rsidR="00CE1B9E" w:rsidRPr="007E1623"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tc>
        <w:tc>
          <w:tcPr>
            <w:tcW w:w="1255" w:type="pct"/>
          </w:tcPr>
          <w:p w14:paraId="454D52A1" w14:textId="77777777" w:rsidR="00CE1B9E" w:rsidRPr="00696DF1" w:rsidRDefault="00CE1B9E" w:rsidP="005A51C3">
            <w:pPr>
              <w:pStyle w:val="Normal1"/>
              <w:spacing w:after="0" w:line="240" w:lineRule="auto"/>
              <w:rPr>
                <w:lang w:val="fr-FR"/>
              </w:rPr>
            </w:pPr>
          </w:p>
        </w:tc>
      </w:tr>
      <w:tr w:rsidR="00CE1B9E" w14:paraId="3721ACC2" w14:textId="77777777" w:rsidTr="00033F88">
        <w:tc>
          <w:tcPr>
            <w:tcW w:w="657" w:type="pct"/>
          </w:tcPr>
          <w:p w14:paraId="212BA477"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13/11</w:t>
            </w:r>
          </w:p>
        </w:tc>
        <w:tc>
          <w:tcPr>
            <w:tcW w:w="2503" w:type="pct"/>
          </w:tcPr>
          <w:p w14:paraId="22513DD4" w14:textId="77777777" w:rsidR="00CE1B9E" w:rsidRDefault="00CE1B9E" w:rsidP="00F313A7">
            <w:pPr>
              <w:pStyle w:val="Normal1"/>
              <w:spacing w:after="0" w:line="240" w:lineRule="auto"/>
              <w:rPr>
                <w:rFonts w:ascii="Cambria" w:eastAsia="Cambria" w:hAnsi="Cambria" w:cs="Cambria"/>
                <w:lang w:val="fr-FR"/>
              </w:rPr>
            </w:pPr>
            <w:r>
              <w:rPr>
                <w:rFonts w:ascii="Cambria" w:eastAsia="Cambria" w:hAnsi="Cambria" w:cs="Cambria"/>
                <w:lang w:val="fr-FR"/>
              </w:rPr>
              <w:t>- Conception communication  inter-module</w:t>
            </w:r>
          </w:p>
        </w:tc>
        <w:tc>
          <w:tcPr>
            <w:tcW w:w="585" w:type="pct"/>
          </w:tcPr>
          <w:p w14:paraId="21BDA444"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tc>
        <w:tc>
          <w:tcPr>
            <w:tcW w:w="1255" w:type="pct"/>
          </w:tcPr>
          <w:p w14:paraId="03538BAA" w14:textId="77777777" w:rsidR="00CE1B9E" w:rsidRPr="00696DF1" w:rsidRDefault="00CE1B9E" w:rsidP="005A51C3">
            <w:pPr>
              <w:pStyle w:val="Normal1"/>
              <w:spacing w:after="0" w:line="240" w:lineRule="auto"/>
              <w:rPr>
                <w:lang w:val="fr-FR"/>
              </w:rPr>
            </w:pPr>
          </w:p>
        </w:tc>
      </w:tr>
      <w:tr w:rsidR="00CE1B9E" w14:paraId="6CD36E29" w14:textId="77777777" w:rsidTr="00033F88">
        <w:tc>
          <w:tcPr>
            <w:tcW w:w="657" w:type="pct"/>
          </w:tcPr>
          <w:p w14:paraId="21ED6A91"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20/11</w:t>
            </w:r>
          </w:p>
        </w:tc>
        <w:tc>
          <w:tcPr>
            <w:tcW w:w="2503" w:type="pct"/>
          </w:tcPr>
          <w:p w14:paraId="2C1E1039" w14:textId="77777777" w:rsidR="00CE1B9E" w:rsidRDefault="00CE1B9E" w:rsidP="00520B3C">
            <w:pPr>
              <w:pStyle w:val="Normal1"/>
              <w:spacing w:after="0" w:line="240" w:lineRule="auto"/>
              <w:rPr>
                <w:rFonts w:ascii="Cambria" w:eastAsia="Cambria" w:hAnsi="Cambria" w:cs="Cambria"/>
                <w:lang w:val="fr-FR"/>
              </w:rPr>
            </w:pPr>
            <w:r>
              <w:rPr>
                <w:rFonts w:ascii="Cambria" w:eastAsia="Cambria" w:hAnsi="Cambria" w:cs="Cambria"/>
                <w:lang w:val="fr-FR"/>
              </w:rPr>
              <w:t>- Mise en place statistiques des profils</w:t>
            </w:r>
          </w:p>
          <w:p w14:paraId="1861227E" w14:textId="77777777" w:rsidR="00CE1B9E" w:rsidRDefault="00CE1B9E" w:rsidP="00520B3C">
            <w:pPr>
              <w:pStyle w:val="Normal1"/>
              <w:spacing w:after="0" w:line="240" w:lineRule="auto"/>
              <w:rPr>
                <w:rFonts w:ascii="Cambria" w:eastAsia="Cambria" w:hAnsi="Cambria" w:cs="Cambria"/>
                <w:lang w:val="fr-FR"/>
              </w:rPr>
            </w:pPr>
            <w:r>
              <w:rPr>
                <w:rFonts w:ascii="Cambria" w:eastAsia="Cambria" w:hAnsi="Cambria" w:cs="Cambria"/>
                <w:lang w:val="fr-FR"/>
              </w:rPr>
              <w:t>- Adaptation publish/subscribe</w:t>
            </w:r>
          </w:p>
        </w:tc>
        <w:tc>
          <w:tcPr>
            <w:tcW w:w="585" w:type="pct"/>
          </w:tcPr>
          <w:p w14:paraId="6174EFB2"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1h30</w:t>
            </w:r>
          </w:p>
          <w:p w14:paraId="5E1C7B25" w14:textId="77777777" w:rsidR="00CE1B9E" w:rsidRDefault="00CE1B9E" w:rsidP="00696DF1">
            <w:pPr>
              <w:pStyle w:val="Normal1"/>
              <w:spacing w:after="0" w:line="240" w:lineRule="auto"/>
              <w:jc w:val="center"/>
              <w:rPr>
                <w:rFonts w:ascii="Cambria" w:eastAsia="Cambria" w:hAnsi="Cambria" w:cs="Cambria"/>
                <w:lang w:val="fr-FR"/>
              </w:rPr>
            </w:pPr>
          </w:p>
          <w:p w14:paraId="05AD2179"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1h30</w:t>
            </w:r>
          </w:p>
        </w:tc>
        <w:tc>
          <w:tcPr>
            <w:tcW w:w="1255" w:type="pct"/>
          </w:tcPr>
          <w:p w14:paraId="5DE9C911" w14:textId="77777777" w:rsidR="00CE1B9E" w:rsidRPr="00696DF1" w:rsidRDefault="00CE1B9E" w:rsidP="005A51C3">
            <w:pPr>
              <w:pStyle w:val="Normal1"/>
              <w:spacing w:after="0" w:line="240" w:lineRule="auto"/>
              <w:rPr>
                <w:lang w:val="fr-FR"/>
              </w:rPr>
            </w:pPr>
          </w:p>
        </w:tc>
      </w:tr>
      <w:tr w:rsidR="00CE1B9E" w14:paraId="012BF1C8" w14:textId="77777777" w:rsidTr="00033F88">
        <w:tc>
          <w:tcPr>
            <w:tcW w:w="657" w:type="pct"/>
          </w:tcPr>
          <w:p w14:paraId="063604B2"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27/11</w:t>
            </w:r>
          </w:p>
        </w:tc>
        <w:tc>
          <w:tcPr>
            <w:tcW w:w="2503" w:type="pct"/>
          </w:tcPr>
          <w:p w14:paraId="615EE66C" w14:textId="77777777" w:rsidR="00CE1B9E" w:rsidRDefault="00CE1B9E" w:rsidP="008003EF">
            <w:pPr>
              <w:pStyle w:val="Normal1"/>
              <w:spacing w:after="0" w:line="240" w:lineRule="auto"/>
              <w:rPr>
                <w:rFonts w:ascii="Cambria" w:eastAsia="Cambria" w:hAnsi="Cambria" w:cs="Cambria"/>
                <w:lang w:val="fr-FR"/>
              </w:rPr>
            </w:pPr>
            <w:r>
              <w:rPr>
                <w:rFonts w:ascii="Cambria" w:eastAsia="Cambria" w:hAnsi="Cambria" w:cs="Cambria"/>
                <w:lang w:val="fr-FR"/>
              </w:rPr>
              <w:t>- Intégration</w:t>
            </w:r>
          </w:p>
        </w:tc>
        <w:tc>
          <w:tcPr>
            <w:tcW w:w="585" w:type="pct"/>
          </w:tcPr>
          <w:p w14:paraId="10BA9B33"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tc>
        <w:tc>
          <w:tcPr>
            <w:tcW w:w="1255" w:type="pct"/>
          </w:tcPr>
          <w:p w14:paraId="61E09E76" w14:textId="77777777" w:rsidR="00CE1B9E" w:rsidRPr="00696DF1" w:rsidRDefault="00CE1B9E" w:rsidP="005A51C3">
            <w:pPr>
              <w:pStyle w:val="Normal1"/>
              <w:spacing w:after="0" w:line="240" w:lineRule="auto"/>
              <w:rPr>
                <w:lang w:val="fr-FR"/>
              </w:rPr>
            </w:pPr>
            <w:r>
              <w:rPr>
                <w:lang w:val="fr-FR"/>
              </w:rPr>
              <w:t>Découverte des profils à la connexion</w:t>
            </w:r>
          </w:p>
        </w:tc>
      </w:tr>
      <w:tr w:rsidR="00CE1B9E" w14:paraId="6E7FDE2F" w14:textId="77777777" w:rsidTr="00033F88">
        <w:tc>
          <w:tcPr>
            <w:tcW w:w="657" w:type="pct"/>
          </w:tcPr>
          <w:p w14:paraId="0DE74220"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4/12</w:t>
            </w:r>
          </w:p>
        </w:tc>
        <w:tc>
          <w:tcPr>
            <w:tcW w:w="2503" w:type="pct"/>
          </w:tcPr>
          <w:p w14:paraId="7BE08F81" w14:textId="77777777" w:rsidR="00CE1B9E" w:rsidRDefault="00CE1B9E" w:rsidP="007D4500">
            <w:pPr>
              <w:pStyle w:val="Normal1"/>
              <w:spacing w:after="0" w:line="240" w:lineRule="auto"/>
              <w:rPr>
                <w:rFonts w:ascii="Cambria" w:eastAsia="Cambria" w:hAnsi="Cambria" w:cs="Cambria"/>
                <w:lang w:val="fr-FR"/>
              </w:rPr>
            </w:pPr>
            <w:r>
              <w:rPr>
                <w:rFonts w:ascii="Cambria" w:eastAsia="Cambria" w:hAnsi="Cambria" w:cs="Cambria"/>
                <w:lang w:val="fr-FR"/>
              </w:rPr>
              <w:t>- Commentaire</w:t>
            </w:r>
          </w:p>
          <w:p w14:paraId="70EE30F3" w14:textId="77777777" w:rsidR="00CE1B9E" w:rsidRDefault="00CE1B9E" w:rsidP="007D4500">
            <w:pPr>
              <w:pStyle w:val="Normal1"/>
              <w:spacing w:after="0" w:line="240" w:lineRule="auto"/>
              <w:rPr>
                <w:rFonts w:ascii="Cambria" w:eastAsia="Cambria" w:hAnsi="Cambria" w:cs="Cambria"/>
                <w:lang w:val="fr-FR"/>
              </w:rPr>
            </w:pPr>
            <w:r>
              <w:rPr>
                <w:rFonts w:ascii="Cambria" w:eastAsia="Cambria" w:hAnsi="Cambria" w:cs="Cambria"/>
                <w:lang w:val="fr-FR"/>
              </w:rPr>
              <w:t>- Intégration</w:t>
            </w:r>
          </w:p>
          <w:p w14:paraId="7CD8BDDB" w14:textId="77777777" w:rsidR="00CE1B9E" w:rsidRDefault="00CE1B9E" w:rsidP="007D4500">
            <w:pPr>
              <w:pStyle w:val="Normal1"/>
              <w:spacing w:after="0" w:line="240" w:lineRule="auto"/>
              <w:rPr>
                <w:rFonts w:ascii="Cambria" w:eastAsia="Cambria" w:hAnsi="Cambria" w:cs="Cambria"/>
                <w:lang w:val="fr-FR"/>
              </w:rPr>
            </w:pPr>
            <w:r>
              <w:rPr>
                <w:rFonts w:ascii="Cambria" w:eastAsia="Cambria" w:hAnsi="Cambria" w:cs="Cambria"/>
                <w:lang w:val="fr-FR"/>
              </w:rPr>
              <w:t>- Tests unitaires</w:t>
            </w:r>
          </w:p>
        </w:tc>
        <w:tc>
          <w:tcPr>
            <w:tcW w:w="585" w:type="pct"/>
          </w:tcPr>
          <w:p w14:paraId="21F863D6" w14:textId="77777777" w:rsidR="00CE1B9E" w:rsidRDefault="00CE1B9E" w:rsidP="00696DF1">
            <w:pPr>
              <w:pStyle w:val="Normal1"/>
              <w:spacing w:after="0" w:line="240" w:lineRule="auto"/>
              <w:jc w:val="center"/>
              <w:rPr>
                <w:rFonts w:ascii="Cambria" w:eastAsia="Cambria" w:hAnsi="Cambria" w:cs="Cambria"/>
                <w:lang w:val="fr-FR"/>
              </w:rPr>
            </w:pPr>
          </w:p>
          <w:p w14:paraId="511AC429"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p w14:paraId="0AE43450" w14:textId="77777777" w:rsidR="00CE1B9E" w:rsidRDefault="00CE1B9E" w:rsidP="007D4500">
            <w:pPr>
              <w:pStyle w:val="Normal1"/>
              <w:spacing w:after="0" w:line="240" w:lineRule="auto"/>
              <w:rPr>
                <w:rFonts w:ascii="Cambria" w:eastAsia="Cambria" w:hAnsi="Cambria" w:cs="Cambria"/>
                <w:lang w:val="fr-FR"/>
              </w:rPr>
            </w:pPr>
          </w:p>
        </w:tc>
        <w:tc>
          <w:tcPr>
            <w:tcW w:w="1255" w:type="pct"/>
          </w:tcPr>
          <w:p w14:paraId="6FB78540" w14:textId="77777777" w:rsidR="00CE1B9E" w:rsidRPr="00696DF1" w:rsidRDefault="00CE1B9E" w:rsidP="005A51C3">
            <w:pPr>
              <w:pStyle w:val="Normal1"/>
              <w:spacing w:after="0" w:line="240" w:lineRule="auto"/>
              <w:rPr>
                <w:lang w:val="fr-FR"/>
              </w:rPr>
            </w:pPr>
          </w:p>
        </w:tc>
      </w:tr>
      <w:tr w:rsidR="00CE1B9E" w14:paraId="5D278927" w14:textId="77777777" w:rsidTr="00033F88">
        <w:tc>
          <w:tcPr>
            <w:tcW w:w="657" w:type="pct"/>
          </w:tcPr>
          <w:p w14:paraId="3A7BADAE"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11/12</w:t>
            </w:r>
          </w:p>
        </w:tc>
        <w:tc>
          <w:tcPr>
            <w:tcW w:w="2503" w:type="pct"/>
          </w:tcPr>
          <w:p w14:paraId="35C2C8C0"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Tests unitaires</w:t>
            </w:r>
          </w:p>
        </w:tc>
        <w:tc>
          <w:tcPr>
            <w:tcW w:w="585" w:type="pct"/>
          </w:tcPr>
          <w:p w14:paraId="0C9C2DBE"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3h</w:t>
            </w:r>
          </w:p>
        </w:tc>
        <w:tc>
          <w:tcPr>
            <w:tcW w:w="1255" w:type="pct"/>
          </w:tcPr>
          <w:p w14:paraId="5E938A25" w14:textId="77777777" w:rsidR="00CE1B9E" w:rsidRPr="00696DF1" w:rsidRDefault="00CE1B9E" w:rsidP="005A51C3">
            <w:pPr>
              <w:pStyle w:val="Normal1"/>
              <w:spacing w:after="0" w:line="240" w:lineRule="auto"/>
              <w:rPr>
                <w:lang w:val="fr-FR"/>
              </w:rPr>
            </w:pPr>
          </w:p>
        </w:tc>
      </w:tr>
      <w:tr w:rsidR="00CE1B9E" w14:paraId="4DD9EE80" w14:textId="77777777" w:rsidTr="00033F88">
        <w:tc>
          <w:tcPr>
            <w:tcW w:w="657" w:type="pct"/>
          </w:tcPr>
          <w:p w14:paraId="50C58398" w14:textId="77777777" w:rsidR="00CE1B9E" w:rsidRDefault="00CE1B9E" w:rsidP="005A51C3">
            <w:pPr>
              <w:pStyle w:val="Normal1"/>
              <w:spacing w:after="0" w:line="240" w:lineRule="auto"/>
              <w:jc w:val="center"/>
              <w:rPr>
                <w:rFonts w:ascii="Cambria" w:eastAsia="Cambria" w:hAnsi="Cambria" w:cs="Cambria"/>
                <w:b/>
              </w:rPr>
            </w:pPr>
            <w:r>
              <w:rPr>
                <w:rFonts w:ascii="Cambria" w:eastAsia="Cambria" w:hAnsi="Cambria" w:cs="Cambria"/>
                <w:b/>
              </w:rPr>
              <w:t>18/12</w:t>
            </w:r>
          </w:p>
        </w:tc>
        <w:tc>
          <w:tcPr>
            <w:tcW w:w="2503" w:type="pct"/>
          </w:tcPr>
          <w:p w14:paraId="445643AC"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Impl. Versionnage grille</w:t>
            </w:r>
          </w:p>
          <w:p w14:paraId="3C6EF513"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Tests</w:t>
            </w:r>
          </w:p>
          <w:p w14:paraId="07BCC0B5" w14:textId="77777777" w:rsidR="00CE1B9E" w:rsidRDefault="00CE1B9E" w:rsidP="000C2BF1">
            <w:pPr>
              <w:pStyle w:val="Normal1"/>
              <w:spacing w:after="0" w:line="240" w:lineRule="auto"/>
              <w:rPr>
                <w:rFonts w:ascii="Cambria" w:eastAsia="Cambria" w:hAnsi="Cambria" w:cs="Cambria"/>
                <w:lang w:val="fr-FR"/>
              </w:rPr>
            </w:pPr>
            <w:r>
              <w:rPr>
                <w:rFonts w:ascii="Cambria" w:eastAsia="Cambria" w:hAnsi="Cambria" w:cs="Cambria"/>
                <w:lang w:val="fr-FR"/>
              </w:rPr>
              <w:t>- Résolution problème non fin de partie</w:t>
            </w:r>
          </w:p>
        </w:tc>
        <w:tc>
          <w:tcPr>
            <w:tcW w:w="585" w:type="pct"/>
          </w:tcPr>
          <w:p w14:paraId="6F399B52"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p w14:paraId="10088224"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p w14:paraId="3175618A" w14:textId="77777777" w:rsidR="00CE1B9E" w:rsidRDefault="00CE1B9E" w:rsidP="00696DF1">
            <w:pPr>
              <w:pStyle w:val="Normal1"/>
              <w:spacing w:after="0" w:line="240" w:lineRule="auto"/>
              <w:jc w:val="center"/>
              <w:rPr>
                <w:rFonts w:ascii="Cambria" w:eastAsia="Cambria" w:hAnsi="Cambria" w:cs="Cambria"/>
                <w:lang w:val="fr-FR"/>
              </w:rPr>
            </w:pPr>
            <w:r>
              <w:rPr>
                <w:rFonts w:ascii="Cambria" w:eastAsia="Cambria" w:hAnsi="Cambria" w:cs="Cambria"/>
                <w:lang w:val="fr-FR"/>
              </w:rPr>
              <w:t>1h</w:t>
            </w:r>
          </w:p>
        </w:tc>
        <w:tc>
          <w:tcPr>
            <w:tcW w:w="1255" w:type="pct"/>
          </w:tcPr>
          <w:p w14:paraId="7F2BC964" w14:textId="77777777" w:rsidR="00CE1B9E" w:rsidRPr="00696DF1" w:rsidRDefault="00CE1B9E" w:rsidP="005A51C3">
            <w:pPr>
              <w:pStyle w:val="Normal1"/>
              <w:spacing w:after="0" w:line="240" w:lineRule="auto"/>
              <w:rPr>
                <w:lang w:val="fr-FR"/>
              </w:rPr>
            </w:pPr>
          </w:p>
        </w:tc>
      </w:tr>
    </w:tbl>
    <w:p w14:paraId="3C9F7101" w14:textId="77777777" w:rsidR="001B4090" w:rsidRPr="001B4090" w:rsidRDefault="001B4090" w:rsidP="001B4090"/>
    <w:p w14:paraId="4BBEF84C" w14:textId="77777777" w:rsidR="00113567" w:rsidRDefault="00113567" w:rsidP="00B110F4">
      <w:pPr>
        <w:jc w:val="both"/>
      </w:pPr>
      <w:r>
        <w:tab/>
        <w:t>Dans le cadre de ce projet, j'ai occupé le poste de responsable développement. Cependant, ce poste ne m'a pas empêché d'intervenir tout au long de chacune des phases composant ce projet, et je suis alors intervenu tant au niveau de la conception du projet, qu'au niveau de son développement.</w:t>
      </w:r>
    </w:p>
    <w:p w14:paraId="784859A4" w14:textId="77777777" w:rsidR="00113567" w:rsidRDefault="00113567" w:rsidP="00B110F4">
      <w:pPr>
        <w:jc w:val="both"/>
      </w:pPr>
      <w:r>
        <w:tab/>
        <w:t>Au cours de la phase de conception, je suis tout d'abord intervenu sur l'analyse préliminaire des besoins de l'application qui nous a servi à bien cloisonner les fonctionnalités que notre module allait avoir à charge. Au cours de cette phase d'analyse du sujet, nous avons également relevé les fonctionnalités ambiguës, pouvant mener à des conflits lorsqu'il adviendrait de choisir à quel module reviendrait la responsabilité de ces dernières.</w:t>
      </w:r>
    </w:p>
    <w:p w14:paraId="0AA3E736" w14:textId="77777777" w:rsidR="00113567" w:rsidRDefault="00113567" w:rsidP="00B110F4">
      <w:pPr>
        <w:jc w:val="both"/>
      </w:pPr>
      <w:r>
        <w:lastRenderedPageBreak/>
        <w:tab/>
        <w:t>Je suis ensuite intervenu dans l'élaboration du diagramme de classes, ainsi que sur l'analyse des besoins de l'application et des autres modules afin de le prendre en compte dans l'élaboration de ce diagramme. J'ai également participé à la réflexion quant au choix du formalisme de sérialisation des données.</w:t>
      </w:r>
    </w:p>
    <w:p w14:paraId="4CE9B531" w14:textId="77777777" w:rsidR="00113567" w:rsidRDefault="00113567" w:rsidP="00B110F4">
      <w:pPr>
        <w:jc w:val="both"/>
      </w:pPr>
      <w:r>
        <w:tab/>
        <w:t>Dans la première partie de la phase de développement (avant l'intégration finale), outre les éternelles corrections de bugs, j'ai participé à la production de certaines classes et interfaces, notamment l'interface Java GameManagerInterface et la classe l'implémentant, GameManager. Je suis également intervenu dans la mise en place du service de communication inter-module implémentant le patron de conception Publish / Subscribe, ainsi que dans le développement des méthodes de statistiques pour les profils utilisateur. J'ai participé à l'implémentation du système de gestion des différents états d'une grille de jeu.</w:t>
      </w:r>
    </w:p>
    <w:p w14:paraId="3CD909F1" w14:textId="77777777" w:rsidR="00113567" w:rsidRDefault="00113567" w:rsidP="00B110F4">
      <w:pPr>
        <w:jc w:val="both"/>
      </w:pPr>
      <w:r>
        <w:tab/>
        <w:t>Certaines remises en question des choix de conception initiaux et d'architecture logicielle eurent lieu au cours de la phase de développement, que ce soit en interne, qu'entre les différents modules. J'ai alors apporté mon aide dans la prise de décision.</w:t>
      </w:r>
    </w:p>
    <w:p w14:paraId="6D5F4707" w14:textId="77777777" w:rsidR="00113567" w:rsidRDefault="00113567" w:rsidP="00B110F4">
      <w:pPr>
        <w:jc w:val="both"/>
      </w:pPr>
      <w:r>
        <w:tab/>
        <w:t>Lors de la phase d'intégration, j'ai principalement collaboré au bon déploiement de la fonctionnalité de découverte des profils connectés, une fois l'utilisateur connecté, ainsi qu'à l'utilisation du procédé de communication inter-module et le système de gestion des différents états d'une grille de jeu.</w:t>
      </w:r>
    </w:p>
    <w:p w14:paraId="7B34C7A2" w14:textId="77777777" w:rsidR="008003EF" w:rsidRDefault="00113567" w:rsidP="00B110F4">
      <w:pPr>
        <w:jc w:val="both"/>
        <w:rPr>
          <w:rFonts w:asciiTheme="majorHAnsi" w:eastAsiaTheme="majorEastAsia" w:hAnsiTheme="majorHAnsi" w:cstheme="majorBidi"/>
          <w:b/>
          <w:bCs/>
          <w:color w:val="8DB3E2" w:themeColor="text2" w:themeTint="66"/>
        </w:rPr>
      </w:pPr>
      <w:r>
        <w:tab/>
        <w:t xml:space="preserve">En fin de phase d'intégration, j'ai mené certains tests unitaires avec JUnit, ainsi que certains tests concernant la qualité du code. </w:t>
      </w:r>
      <w:r w:rsidR="008003EF">
        <w:br w:type="page"/>
      </w:r>
    </w:p>
    <w:p w14:paraId="32DB87DD" w14:textId="77777777" w:rsidR="00FE4BC0" w:rsidRDefault="00520CD9" w:rsidP="00FE4BC0">
      <w:pPr>
        <w:pStyle w:val="Titre3"/>
      </w:pPr>
      <w:bookmarkStart w:id="70" w:name="_Toc219225515"/>
      <w:r>
        <w:lastRenderedPageBreak/>
        <w:t>Louis Pontoise</w:t>
      </w:r>
      <w:r w:rsidR="00FE4BC0">
        <w:t> : Chef qualité</w:t>
      </w:r>
      <w:bookmarkEnd w:id="70"/>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444"/>
        <w:gridCol w:w="3486"/>
        <w:gridCol w:w="1652"/>
        <w:gridCol w:w="2720"/>
      </w:tblGrid>
      <w:tr w:rsidR="00113567" w14:paraId="15B5C010" w14:textId="77777777" w:rsidTr="003D6C53">
        <w:tc>
          <w:tcPr>
            <w:tcW w:w="776" w:type="pct"/>
            <w:tcMar>
              <w:left w:w="115" w:type="dxa"/>
              <w:right w:w="115" w:type="dxa"/>
            </w:tcMar>
          </w:tcPr>
          <w:p w14:paraId="2AF8066C" w14:textId="77777777" w:rsidR="00113567" w:rsidRPr="007E1623" w:rsidRDefault="00113567" w:rsidP="006A59B1">
            <w:pPr>
              <w:pStyle w:val="Normal1"/>
              <w:spacing w:after="0" w:line="240" w:lineRule="auto"/>
              <w:jc w:val="center"/>
              <w:rPr>
                <w:lang w:val="fr-FR"/>
              </w:rPr>
            </w:pPr>
            <w:r w:rsidRPr="007E1623">
              <w:rPr>
                <w:rFonts w:ascii="Cambria" w:eastAsia="Cambria" w:hAnsi="Cambria" w:cs="Cambria"/>
                <w:b/>
                <w:lang w:val="fr-FR"/>
              </w:rPr>
              <w:t>Semaine</w:t>
            </w:r>
          </w:p>
        </w:tc>
        <w:tc>
          <w:tcPr>
            <w:tcW w:w="1874" w:type="pct"/>
            <w:tcMar>
              <w:left w:w="115" w:type="dxa"/>
              <w:right w:w="115" w:type="dxa"/>
            </w:tcMar>
          </w:tcPr>
          <w:p w14:paraId="081B2E9C" w14:textId="77777777" w:rsidR="00113567" w:rsidRPr="007E1623" w:rsidRDefault="00113567" w:rsidP="006A59B1">
            <w:pPr>
              <w:pStyle w:val="Normal1"/>
              <w:spacing w:after="0" w:line="240" w:lineRule="auto"/>
              <w:rPr>
                <w:lang w:val="fr-FR"/>
              </w:rPr>
            </w:pPr>
            <w:r w:rsidRPr="007E1623">
              <w:rPr>
                <w:rFonts w:ascii="Cambria" w:eastAsia="Cambria" w:hAnsi="Cambria" w:cs="Cambria"/>
                <w:b/>
                <w:lang w:val="fr-FR"/>
              </w:rPr>
              <w:t>Tâche</w:t>
            </w:r>
          </w:p>
        </w:tc>
        <w:tc>
          <w:tcPr>
            <w:tcW w:w="888" w:type="pct"/>
            <w:tcMar>
              <w:left w:w="115" w:type="dxa"/>
              <w:right w:w="115" w:type="dxa"/>
            </w:tcMar>
          </w:tcPr>
          <w:p w14:paraId="15D7D431" w14:textId="77777777" w:rsidR="00113567" w:rsidRPr="007E1623" w:rsidRDefault="00113567" w:rsidP="006A59B1">
            <w:pPr>
              <w:pStyle w:val="Normal1"/>
              <w:spacing w:after="0" w:line="240" w:lineRule="auto"/>
              <w:jc w:val="center"/>
              <w:rPr>
                <w:lang w:val="fr-FR"/>
              </w:rPr>
            </w:pPr>
            <w:r w:rsidRPr="007E1623">
              <w:rPr>
                <w:rFonts w:ascii="Cambria" w:eastAsia="Cambria" w:hAnsi="Cambria" w:cs="Cambria"/>
                <w:b/>
                <w:lang w:val="fr-FR"/>
              </w:rPr>
              <w:t>Temps passé</w:t>
            </w:r>
          </w:p>
        </w:tc>
        <w:tc>
          <w:tcPr>
            <w:tcW w:w="1462" w:type="pct"/>
            <w:tcMar>
              <w:left w:w="115" w:type="dxa"/>
              <w:right w:w="115" w:type="dxa"/>
            </w:tcMar>
          </w:tcPr>
          <w:p w14:paraId="13F41426" w14:textId="77777777" w:rsidR="00113567" w:rsidRPr="007E1623" w:rsidRDefault="00113567" w:rsidP="006A59B1">
            <w:pPr>
              <w:pStyle w:val="Normal1"/>
              <w:spacing w:after="0" w:line="240" w:lineRule="auto"/>
              <w:rPr>
                <w:lang w:val="fr-FR"/>
              </w:rPr>
            </w:pPr>
            <w:r w:rsidRPr="007E1623">
              <w:rPr>
                <w:rFonts w:ascii="Cambria" w:eastAsia="Cambria" w:hAnsi="Cambria" w:cs="Cambria"/>
                <w:b/>
                <w:lang w:val="fr-FR"/>
              </w:rPr>
              <w:t>Remarques</w:t>
            </w:r>
          </w:p>
        </w:tc>
      </w:tr>
      <w:tr w:rsidR="00113567" w14:paraId="069E7029" w14:textId="77777777" w:rsidTr="003D6C53">
        <w:tc>
          <w:tcPr>
            <w:tcW w:w="776" w:type="pct"/>
            <w:shd w:val="clear" w:color="auto" w:fill="E6EED5"/>
            <w:tcMar>
              <w:left w:w="115" w:type="dxa"/>
              <w:right w:w="115" w:type="dxa"/>
            </w:tcMar>
          </w:tcPr>
          <w:p w14:paraId="7895D983" w14:textId="77777777" w:rsidR="00113567" w:rsidRPr="007E1623" w:rsidRDefault="00113567" w:rsidP="006A59B1">
            <w:pPr>
              <w:pStyle w:val="Normal1"/>
              <w:spacing w:after="0" w:line="240" w:lineRule="auto"/>
              <w:jc w:val="center"/>
              <w:rPr>
                <w:lang w:val="fr-FR"/>
              </w:rPr>
            </w:pPr>
            <w:r w:rsidRPr="007E1623">
              <w:rPr>
                <w:rFonts w:ascii="Cambria" w:eastAsia="Cambria" w:hAnsi="Cambria" w:cs="Cambria"/>
                <w:b/>
                <w:lang w:val="fr-FR"/>
              </w:rPr>
              <w:t>18/09</w:t>
            </w:r>
          </w:p>
        </w:tc>
        <w:tc>
          <w:tcPr>
            <w:tcW w:w="1874" w:type="pct"/>
            <w:shd w:val="clear" w:color="auto" w:fill="E6EED5"/>
            <w:tcMar>
              <w:left w:w="115" w:type="dxa"/>
              <w:right w:w="115" w:type="dxa"/>
            </w:tcMar>
          </w:tcPr>
          <w:p w14:paraId="27C65D2B" w14:textId="77777777" w:rsidR="00113567" w:rsidRPr="00955D38" w:rsidRDefault="00113567" w:rsidP="006A59B1">
            <w:pPr>
              <w:pStyle w:val="Normal1"/>
              <w:spacing w:after="0" w:line="240" w:lineRule="auto"/>
              <w:rPr>
                <w:lang w:val="fr-FR"/>
              </w:rPr>
            </w:pPr>
            <w:r w:rsidRPr="00955D38">
              <w:rPr>
                <w:lang w:val="fr-FR"/>
              </w:rPr>
              <w:t>- Découverte Cahier des charges</w:t>
            </w:r>
          </w:p>
          <w:p w14:paraId="7FF107B8" w14:textId="77777777" w:rsidR="00113567" w:rsidRPr="00955D38" w:rsidRDefault="00113567" w:rsidP="006A59B1">
            <w:pPr>
              <w:pStyle w:val="Normal1"/>
              <w:spacing w:after="0" w:line="240" w:lineRule="auto"/>
              <w:rPr>
                <w:lang w:val="fr-FR"/>
              </w:rPr>
            </w:pPr>
            <w:r w:rsidRPr="00955D38">
              <w:rPr>
                <w:lang w:val="fr-FR"/>
              </w:rPr>
              <w:t xml:space="preserve">- </w:t>
            </w:r>
            <w:r>
              <w:rPr>
                <w:lang w:val="fr-FR"/>
              </w:rPr>
              <w:t>Répartition des tâches</w:t>
            </w:r>
          </w:p>
          <w:p w14:paraId="5CC21A86" w14:textId="77777777" w:rsidR="00113567" w:rsidRPr="00955D38" w:rsidRDefault="00113567" w:rsidP="0021552B">
            <w:pPr>
              <w:pStyle w:val="Normal1"/>
              <w:spacing w:after="0" w:line="240" w:lineRule="auto"/>
              <w:rPr>
                <w:lang w:val="fr-FR"/>
              </w:rPr>
            </w:pPr>
            <w:r w:rsidRPr="00955D38">
              <w:rPr>
                <w:lang w:val="fr-FR"/>
              </w:rPr>
              <w:t xml:space="preserve">- </w:t>
            </w:r>
            <w:r>
              <w:rPr>
                <w:lang w:val="fr-FR"/>
              </w:rPr>
              <w:t>Réunion qualité</w:t>
            </w:r>
          </w:p>
        </w:tc>
        <w:tc>
          <w:tcPr>
            <w:tcW w:w="888" w:type="pct"/>
            <w:shd w:val="clear" w:color="auto" w:fill="E6EED5"/>
            <w:tcMar>
              <w:left w:w="115" w:type="dxa"/>
              <w:right w:w="115" w:type="dxa"/>
            </w:tcMar>
          </w:tcPr>
          <w:p w14:paraId="1D806A1D" w14:textId="77777777" w:rsidR="00113567" w:rsidRDefault="00113567" w:rsidP="006A59B1">
            <w:pPr>
              <w:pStyle w:val="Normal1"/>
              <w:spacing w:after="0" w:line="240" w:lineRule="auto"/>
              <w:jc w:val="center"/>
            </w:pPr>
            <w:r>
              <w:t>1h</w:t>
            </w:r>
          </w:p>
          <w:p w14:paraId="62738F6F" w14:textId="77777777" w:rsidR="00113567" w:rsidRDefault="00113567" w:rsidP="006A59B1">
            <w:pPr>
              <w:pStyle w:val="Normal1"/>
              <w:spacing w:after="0" w:line="240" w:lineRule="auto"/>
              <w:jc w:val="center"/>
            </w:pPr>
          </w:p>
          <w:p w14:paraId="0652784F" w14:textId="77777777" w:rsidR="00113567" w:rsidRDefault="00113567" w:rsidP="0021552B">
            <w:pPr>
              <w:pStyle w:val="Normal1"/>
              <w:spacing w:after="0" w:line="240" w:lineRule="auto"/>
              <w:jc w:val="center"/>
            </w:pPr>
            <w:r>
              <w:t>1h</w:t>
            </w:r>
          </w:p>
          <w:p w14:paraId="24DE2027" w14:textId="77777777" w:rsidR="00113567" w:rsidRDefault="00113567" w:rsidP="006A59B1">
            <w:pPr>
              <w:pStyle w:val="Normal1"/>
              <w:spacing w:after="0" w:line="240" w:lineRule="auto"/>
              <w:jc w:val="center"/>
            </w:pPr>
            <w:r>
              <w:t>1h</w:t>
            </w:r>
          </w:p>
        </w:tc>
        <w:tc>
          <w:tcPr>
            <w:tcW w:w="1462" w:type="pct"/>
            <w:shd w:val="clear" w:color="auto" w:fill="E6EED5"/>
            <w:tcMar>
              <w:left w:w="115" w:type="dxa"/>
              <w:right w:w="115" w:type="dxa"/>
            </w:tcMar>
          </w:tcPr>
          <w:p w14:paraId="78844D82" w14:textId="77777777" w:rsidR="00113567" w:rsidRDefault="00113567" w:rsidP="006A59B1">
            <w:pPr>
              <w:pStyle w:val="Normal1"/>
              <w:spacing w:after="0" w:line="240" w:lineRule="auto"/>
            </w:pPr>
          </w:p>
        </w:tc>
      </w:tr>
      <w:tr w:rsidR="00113567" w14:paraId="5AD22FC8" w14:textId="77777777" w:rsidTr="003D6C53">
        <w:tc>
          <w:tcPr>
            <w:tcW w:w="776" w:type="pct"/>
            <w:tcMar>
              <w:left w:w="115" w:type="dxa"/>
              <w:right w:w="115" w:type="dxa"/>
            </w:tcMar>
          </w:tcPr>
          <w:p w14:paraId="07419928" w14:textId="77777777" w:rsidR="00113567" w:rsidRDefault="00113567" w:rsidP="006A59B1">
            <w:pPr>
              <w:pStyle w:val="Normal1"/>
              <w:spacing w:after="0" w:line="240" w:lineRule="auto"/>
              <w:jc w:val="center"/>
            </w:pPr>
            <w:r>
              <w:rPr>
                <w:rFonts w:ascii="Cambria" w:eastAsia="Cambria" w:hAnsi="Cambria" w:cs="Cambria"/>
                <w:b/>
              </w:rPr>
              <w:t>25/09</w:t>
            </w:r>
          </w:p>
        </w:tc>
        <w:tc>
          <w:tcPr>
            <w:tcW w:w="1874" w:type="pct"/>
            <w:tcMar>
              <w:left w:w="115" w:type="dxa"/>
              <w:right w:w="115" w:type="dxa"/>
            </w:tcMar>
          </w:tcPr>
          <w:p w14:paraId="7A9D5936" w14:textId="77777777" w:rsidR="00113567" w:rsidRPr="00D63720" w:rsidRDefault="00113567" w:rsidP="006A59B1">
            <w:pPr>
              <w:pStyle w:val="Normal1"/>
              <w:spacing w:after="0" w:line="240" w:lineRule="auto"/>
              <w:rPr>
                <w:lang w:val="fr-FR"/>
              </w:rPr>
            </w:pPr>
            <w:r w:rsidRPr="00D63720">
              <w:rPr>
                <w:lang w:val="fr-FR"/>
              </w:rPr>
              <w:t xml:space="preserve">- </w:t>
            </w:r>
            <w:r>
              <w:rPr>
                <w:lang w:val="fr-FR"/>
              </w:rPr>
              <w:t>Réunion qualité</w:t>
            </w:r>
          </w:p>
        </w:tc>
        <w:tc>
          <w:tcPr>
            <w:tcW w:w="888" w:type="pct"/>
            <w:tcMar>
              <w:left w:w="115" w:type="dxa"/>
              <w:right w:w="115" w:type="dxa"/>
            </w:tcMar>
          </w:tcPr>
          <w:p w14:paraId="017469FA" w14:textId="77777777" w:rsidR="00113567" w:rsidRDefault="00113567" w:rsidP="006A59B1">
            <w:pPr>
              <w:pStyle w:val="Normal1"/>
              <w:spacing w:after="0" w:line="240" w:lineRule="auto"/>
              <w:jc w:val="center"/>
            </w:pPr>
            <w:r>
              <w:t>3h</w:t>
            </w:r>
          </w:p>
        </w:tc>
        <w:tc>
          <w:tcPr>
            <w:tcW w:w="1462" w:type="pct"/>
            <w:tcMar>
              <w:left w:w="115" w:type="dxa"/>
              <w:right w:w="115" w:type="dxa"/>
            </w:tcMar>
          </w:tcPr>
          <w:p w14:paraId="6A124AF3" w14:textId="77777777" w:rsidR="00113567" w:rsidRDefault="00113567" w:rsidP="006A59B1">
            <w:pPr>
              <w:pStyle w:val="Normal1"/>
              <w:spacing w:after="0" w:line="240" w:lineRule="auto"/>
            </w:pPr>
          </w:p>
        </w:tc>
      </w:tr>
      <w:tr w:rsidR="00113567" w14:paraId="3DF3B52A" w14:textId="77777777" w:rsidTr="003D6C53">
        <w:tc>
          <w:tcPr>
            <w:tcW w:w="776" w:type="pct"/>
            <w:shd w:val="clear" w:color="auto" w:fill="E6EED5"/>
            <w:tcMar>
              <w:left w:w="115" w:type="dxa"/>
              <w:right w:w="115" w:type="dxa"/>
            </w:tcMar>
          </w:tcPr>
          <w:p w14:paraId="4C7FF95A" w14:textId="77777777" w:rsidR="00113567" w:rsidRDefault="00113567" w:rsidP="006A59B1">
            <w:pPr>
              <w:pStyle w:val="Normal1"/>
              <w:spacing w:after="0" w:line="240" w:lineRule="auto"/>
              <w:jc w:val="center"/>
            </w:pPr>
            <w:r>
              <w:rPr>
                <w:rFonts w:ascii="Cambria" w:eastAsia="Cambria" w:hAnsi="Cambria" w:cs="Cambria"/>
                <w:b/>
              </w:rPr>
              <w:t>2/10</w:t>
            </w:r>
          </w:p>
        </w:tc>
        <w:tc>
          <w:tcPr>
            <w:tcW w:w="1874" w:type="pct"/>
            <w:shd w:val="clear" w:color="auto" w:fill="E6EED5"/>
            <w:tcMar>
              <w:left w:w="115" w:type="dxa"/>
              <w:right w:w="115" w:type="dxa"/>
            </w:tcMar>
          </w:tcPr>
          <w:p w14:paraId="648DC889" w14:textId="77777777" w:rsidR="00113567" w:rsidRPr="00D63720" w:rsidRDefault="00113567" w:rsidP="006A59B1">
            <w:pPr>
              <w:pStyle w:val="Normal1"/>
              <w:spacing w:after="0" w:line="240" w:lineRule="auto"/>
              <w:rPr>
                <w:lang w:val="fr-FR"/>
              </w:rPr>
            </w:pPr>
            <w:r w:rsidRPr="00D63720">
              <w:rPr>
                <w:lang w:val="fr-FR"/>
              </w:rPr>
              <w:t xml:space="preserve">- </w:t>
            </w:r>
            <w:r>
              <w:rPr>
                <w:lang w:val="fr-FR"/>
              </w:rPr>
              <w:t>Réunion qualité</w:t>
            </w:r>
          </w:p>
        </w:tc>
        <w:tc>
          <w:tcPr>
            <w:tcW w:w="888" w:type="pct"/>
            <w:shd w:val="clear" w:color="auto" w:fill="E6EED5"/>
            <w:tcMar>
              <w:left w:w="115" w:type="dxa"/>
              <w:right w:w="115" w:type="dxa"/>
            </w:tcMar>
          </w:tcPr>
          <w:p w14:paraId="2E531D9E" w14:textId="77777777" w:rsidR="00113567" w:rsidRDefault="00113567" w:rsidP="0021552B">
            <w:pPr>
              <w:pStyle w:val="Normal1"/>
              <w:spacing w:after="0" w:line="240" w:lineRule="auto"/>
              <w:jc w:val="center"/>
            </w:pPr>
            <w:r>
              <w:t>3h</w:t>
            </w:r>
          </w:p>
        </w:tc>
        <w:tc>
          <w:tcPr>
            <w:tcW w:w="1462" w:type="pct"/>
            <w:shd w:val="clear" w:color="auto" w:fill="E6EED5"/>
            <w:tcMar>
              <w:left w:w="115" w:type="dxa"/>
              <w:right w:w="115" w:type="dxa"/>
            </w:tcMar>
          </w:tcPr>
          <w:p w14:paraId="45A3F4D0" w14:textId="77777777" w:rsidR="00113567" w:rsidRDefault="00113567" w:rsidP="006A59B1">
            <w:pPr>
              <w:pStyle w:val="Normal1"/>
              <w:spacing w:after="0" w:line="240" w:lineRule="auto"/>
            </w:pPr>
          </w:p>
        </w:tc>
      </w:tr>
      <w:tr w:rsidR="00113567" w14:paraId="5A1075AC" w14:textId="77777777" w:rsidTr="003D6C53">
        <w:tc>
          <w:tcPr>
            <w:tcW w:w="776" w:type="pct"/>
            <w:tcMar>
              <w:left w:w="115" w:type="dxa"/>
              <w:right w:w="115" w:type="dxa"/>
            </w:tcMar>
          </w:tcPr>
          <w:p w14:paraId="4979F1C9" w14:textId="77777777" w:rsidR="00113567" w:rsidRDefault="00113567" w:rsidP="006A59B1">
            <w:pPr>
              <w:pStyle w:val="Normal1"/>
              <w:spacing w:after="0" w:line="240" w:lineRule="auto"/>
              <w:jc w:val="center"/>
            </w:pPr>
            <w:r>
              <w:rPr>
                <w:rFonts w:ascii="Cambria" w:eastAsia="Cambria" w:hAnsi="Cambria" w:cs="Cambria"/>
                <w:b/>
              </w:rPr>
              <w:t>9/10</w:t>
            </w:r>
          </w:p>
        </w:tc>
        <w:tc>
          <w:tcPr>
            <w:tcW w:w="1874" w:type="pct"/>
            <w:tcMar>
              <w:left w:w="115" w:type="dxa"/>
              <w:right w:w="115" w:type="dxa"/>
            </w:tcMar>
          </w:tcPr>
          <w:p w14:paraId="663D8A94" w14:textId="77777777" w:rsidR="00113567" w:rsidRPr="00D63720" w:rsidRDefault="00113567" w:rsidP="006A59B1">
            <w:pPr>
              <w:pStyle w:val="Normal1"/>
              <w:spacing w:after="0" w:line="240" w:lineRule="auto"/>
              <w:rPr>
                <w:lang w:val="fr-FR"/>
              </w:rPr>
            </w:pPr>
            <w:r w:rsidRPr="00D63720">
              <w:rPr>
                <w:rFonts w:ascii="Cambria" w:eastAsia="Cambria" w:hAnsi="Cambria" w:cs="Cambria"/>
                <w:lang w:val="fr-FR"/>
              </w:rPr>
              <w:t xml:space="preserve">- </w:t>
            </w:r>
            <w:r>
              <w:rPr>
                <w:lang w:val="fr-FR"/>
              </w:rPr>
              <w:t>Réunion qualité</w:t>
            </w:r>
          </w:p>
        </w:tc>
        <w:tc>
          <w:tcPr>
            <w:tcW w:w="888" w:type="pct"/>
            <w:tcMar>
              <w:left w:w="115" w:type="dxa"/>
              <w:right w:w="115" w:type="dxa"/>
            </w:tcMar>
          </w:tcPr>
          <w:p w14:paraId="61FA3272" w14:textId="77777777" w:rsidR="00113567" w:rsidRDefault="00113567" w:rsidP="0021552B">
            <w:pPr>
              <w:pStyle w:val="Normal1"/>
              <w:spacing w:after="0" w:line="240" w:lineRule="auto"/>
              <w:jc w:val="center"/>
            </w:pPr>
            <w:r>
              <w:rPr>
                <w:rFonts w:ascii="Cambria" w:eastAsia="Cambria" w:hAnsi="Cambria" w:cs="Cambria"/>
              </w:rPr>
              <w:t>3h</w:t>
            </w:r>
          </w:p>
        </w:tc>
        <w:tc>
          <w:tcPr>
            <w:tcW w:w="1462" w:type="pct"/>
            <w:tcMar>
              <w:left w:w="115" w:type="dxa"/>
              <w:right w:w="115" w:type="dxa"/>
            </w:tcMar>
          </w:tcPr>
          <w:p w14:paraId="566E21B8" w14:textId="77777777" w:rsidR="00113567" w:rsidRPr="00D63720" w:rsidRDefault="00113567" w:rsidP="006A59B1">
            <w:pPr>
              <w:pStyle w:val="Normal1"/>
              <w:spacing w:after="0" w:line="240" w:lineRule="auto"/>
              <w:rPr>
                <w:lang w:val="fr-FR"/>
              </w:rPr>
            </w:pPr>
          </w:p>
        </w:tc>
      </w:tr>
      <w:tr w:rsidR="00113567" w14:paraId="5006210C" w14:textId="77777777" w:rsidTr="003D6C53">
        <w:tc>
          <w:tcPr>
            <w:tcW w:w="776" w:type="pct"/>
          </w:tcPr>
          <w:p w14:paraId="447F1B8E" w14:textId="77777777" w:rsidR="00113567" w:rsidRDefault="00113567" w:rsidP="006A59B1">
            <w:pPr>
              <w:pStyle w:val="Normal1"/>
              <w:spacing w:after="0" w:line="240" w:lineRule="auto"/>
              <w:jc w:val="center"/>
            </w:pPr>
            <w:r>
              <w:rPr>
                <w:rFonts w:ascii="Cambria" w:eastAsia="Cambria" w:hAnsi="Cambria" w:cs="Cambria"/>
                <w:b/>
              </w:rPr>
              <w:t>16/10</w:t>
            </w:r>
          </w:p>
        </w:tc>
        <w:tc>
          <w:tcPr>
            <w:tcW w:w="1874" w:type="pct"/>
          </w:tcPr>
          <w:p w14:paraId="5B50E8C8" w14:textId="77777777" w:rsidR="00113567" w:rsidRDefault="00113567" w:rsidP="006F490E">
            <w:pPr>
              <w:pStyle w:val="Normal1"/>
              <w:spacing w:after="0" w:line="240" w:lineRule="auto"/>
            </w:pPr>
            <w:r>
              <w:rPr>
                <w:rFonts w:ascii="Cambria" w:eastAsia="Cambria" w:hAnsi="Cambria" w:cs="Cambria"/>
              </w:rPr>
              <w:t xml:space="preserve">  - Réalisation classes Profils</w:t>
            </w:r>
          </w:p>
        </w:tc>
        <w:tc>
          <w:tcPr>
            <w:tcW w:w="888" w:type="pct"/>
          </w:tcPr>
          <w:p w14:paraId="49FF2476" w14:textId="77777777" w:rsidR="00113567" w:rsidRDefault="00113567" w:rsidP="006A59B1">
            <w:pPr>
              <w:pStyle w:val="Normal1"/>
              <w:spacing w:after="0" w:line="240" w:lineRule="auto"/>
              <w:jc w:val="center"/>
            </w:pPr>
            <w:r>
              <w:t>3h</w:t>
            </w:r>
          </w:p>
        </w:tc>
        <w:tc>
          <w:tcPr>
            <w:tcW w:w="1462" w:type="pct"/>
          </w:tcPr>
          <w:p w14:paraId="5C269A9B" w14:textId="77777777" w:rsidR="00113567" w:rsidRDefault="00113567" w:rsidP="006A59B1">
            <w:pPr>
              <w:pStyle w:val="Normal1"/>
              <w:spacing w:after="0" w:line="240" w:lineRule="auto"/>
            </w:pPr>
          </w:p>
        </w:tc>
      </w:tr>
      <w:tr w:rsidR="00113567" w14:paraId="324FE7EB" w14:textId="77777777" w:rsidTr="003D6C53">
        <w:tc>
          <w:tcPr>
            <w:tcW w:w="776" w:type="pct"/>
          </w:tcPr>
          <w:p w14:paraId="162EA30D" w14:textId="77777777" w:rsidR="00113567" w:rsidRDefault="00113567" w:rsidP="006A59B1">
            <w:pPr>
              <w:pStyle w:val="Normal1"/>
              <w:spacing w:after="0" w:line="240" w:lineRule="auto"/>
              <w:jc w:val="center"/>
              <w:rPr>
                <w:rFonts w:ascii="Cambria" w:eastAsia="Cambria" w:hAnsi="Cambria" w:cs="Cambria"/>
                <w:b/>
              </w:rPr>
            </w:pPr>
            <w:r>
              <w:rPr>
                <w:rFonts w:ascii="Cambria" w:eastAsia="Cambria" w:hAnsi="Cambria" w:cs="Cambria"/>
                <w:b/>
              </w:rPr>
              <w:t>23/10</w:t>
            </w:r>
          </w:p>
        </w:tc>
        <w:tc>
          <w:tcPr>
            <w:tcW w:w="1874" w:type="pct"/>
          </w:tcPr>
          <w:p w14:paraId="1631ED76"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xml:space="preserve">- Expliactions JavaDoc </w:t>
            </w:r>
          </w:p>
          <w:p w14:paraId="146F8323"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Dév Profile</w:t>
            </w:r>
          </w:p>
        </w:tc>
        <w:tc>
          <w:tcPr>
            <w:tcW w:w="888" w:type="pct"/>
          </w:tcPr>
          <w:p w14:paraId="1506A332" w14:textId="77777777" w:rsidR="00113567" w:rsidRDefault="00113567" w:rsidP="006A59B1">
            <w:pPr>
              <w:pStyle w:val="Normal1"/>
              <w:spacing w:after="0" w:line="240" w:lineRule="auto"/>
              <w:jc w:val="center"/>
              <w:rPr>
                <w:lang w:val="fr-FR"/>
              </w:rPr>
            </w:pPr>
            <w:r>
              <w:rPr>
                <w:lang w:val="fr-FR"/>
              </w:rPr>
              <w:t>1h</w:t>
            </w:r>
          </w:p>
          <w:p w14:paraId="3AAF6199" w14:textId="77777777" w:rsidR="00113567" w:rsidRPr="008003EF" w:rsidRDefault="00113567" w:rsidP="006A59B1">
            <w:pPr>
              <w:pStyle w:val="Normal1"/>
              <w:spacing w:after="0" w:line="240" w:lineRule="auto"/>
              <w:jc w:val="center"/>
              <w:rPr>
                <w:lang w:val="fr-FR"/>
              </w:rPr>
            </w:pPr>
            <w:r>
              <w:rPr>
                <w:lang w:val="fr-FR"/>
              </w:rPr>
              <w:t>2h</w:t>
            </w:r>
          </w:p>
        </w:tc>
        <w:tc>
          <w:tcPr>
            <w:tcW w:w="1462" w:type="pct"/>
          </w:tcPr>
          <w:p w14:paraId="753FF967" w14:textId="77777777" w:rsidR="00113567" w:rsidRPr="008003EF" w:rsidRDefault="00113567" w:rsidP="006A59B1">
            <w:pPr>
              <w:pStyle w:val="Normal1"/>
              <w:spacing w:after="0" w:line="240" w:lineRule="auto"/>
              <w:rPr>
                <w:lang w:val="fr-FR"/>
              </w:rPr>
            </w:pPr>
          </w:p>
        </w:tc>
      </w:tr>
      <w:tr w:rsidR="00113567" w14:paraId="58809753" w14:textId="77777777" w:rsidTr="003D6C53">
        <w:tc>
          <w:tcPr>
            <w:tcW w:w="776" w:type="pct"/>
          </w:tcPr>
          <w:p w14:paraId="3E80F3D2"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05/11</w:t>
            </w:r>
          </w:p>
        </w:tc>
        <w:tc>
          <w:tcPr>
            <w:tcW w:w="1874" w:type="pct"/>
          </w:tcPr>
          <w:p w14:paraId="741683C5" w14:textId="77777777" w:rsidR="00113567" w:rsidRPr="008003EF"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Rédaction doc qualité</w:t>
            </w:r>
          </w:p>
        </w:tc>
        <w:tc>
          <w:tcPr>
            <w:tcW w:w="888" w:type="pct"/>
          </w:tcPr>
          <w:p w14:paraId="1ECA1D85" w14:textId="77777777" w:rsidR="00113567" w:rsidRPr="008003EF" w:rsidRDefault="00113567" w:rsidP="006A59B1">
            <w:pPr>
              <w:pStyle w:val="Normal1"/>
              <w:spacing w:after="0" w:line="240" w:lineRule="auto"/>
              <w:jc w:val="center"/>
              <w:rPr>
                <w:lang w:val="fr-FR"/>
              </w:rPr>
            </w:pPr>
            <w:r w:rsidRPr="008003EF">
              <w:rPr>
                <w:lang w:val="fr-FR"/>
              </w:rPr>
              <w:t>1h</w:t>
            </w:r>
          </w:p>
        </w:tc>
        <w:tc>
          <w:tcPr>
            <w:tcW w:w="1462" w:type="pct"/>
          </w:tcPr>
          <w:p w14:paraId="4ADB4205" w14:textId="77777777" w:rsidR="00113567" w:rsidRPr="008003EF" w:rsidRDefault="00113567" w:rsidP="006A59B1">
            <w:pPr>
              <w:pStyle w:val="Normal1"/>
              <w:spacing w:after="0" w:line="240" w:lineRule="auto"/>
              <w:rPr>
                <w:lang w:val="fr-FR"/>
              </w:rPr>
            </w:pPr>
          </w:p>
        </w:tc>
      </w:tr>
      <w:tr w:rsidR="00113567" w14:paraId="1896D5F4" w14:textId="77777777" w:rsidTr="003D6C53">
        <w:tc>
          <w:tcPr>
            <w:tcW w:w="776" w:type="pct"/>
          </w:tcPr>
          <w:p w14:paraId="583A3F5D"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06/11</w:t>
            </w:r>
          </w:p>
        </w:tc>
        <w:tc>
          <w:tcPr>
            <w:tcW w:w="1874" w:type="pct"/>
          </w:tcPr>
          <w:p w14:paraId="4D9DC86C" w14:textId="77777777" w:rsidR="00113567" w:rsidRPr="008003EF"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tc>
        <w:tc>
          <w:tcPr>
            <w:tcW w:w="888" w:type="pct"/>
          </w:tcPr>
          <w:p w14:paraId="391EB7D1" w14:textId="77777777" w:rsidR="00113567" w:rsidRPr="008003EF" w:rsidRDefault="00113567" w:rsidP="006A59B1">
            <w:pPr>
              <w:pStyle w:val="Normal1"/>
              <w:spacing w:after="0" w:line="240" w:lineRule="auto"/>
              <w:jc w:val="center"/>
              <w:rPr>
                <w:lang w:val="fr-FR"/>
              </w:rPr>
            </w:pPr>
            <w:r>
              <w:rPr>
                <w:lang w:val="fr-FR"/>
              </w:rPr>
              <w:t>3h</w:t>
            </w:r>
          </w:p>
        </w:tc>
        <w:tc>
          <w:tcPr>
            <w:tcW w:w="1462" w:type="pct"/>
          </w:tcPr>
          <w:p w14:paraId="6A7EABEF" w14:textId="77777777" w:rsidR="00113567" w:rsidRPr="008003EF" w:rsidRDefault="00113567" w:rsidP="006A59B1">
            <w:pPr>
              <w:pStyle w:val="Normal1"/>
              <w:spacing w:after="0" w:line="240" w:lineRule="auto"/>
              <w:rPr>
                <w:lang w:val="fr-FR"/>
              </w:rPr>
            </w:pPr>
          </w:p>
        </w:tc>
      </w:tr>
      <w:tr w:rsidR="00113567" w14:paraId="350A8217" w14:textId="77777777" w:rsidTr="003D6C53">
        <w:tc>
          <w:tcPr>
            <w:tcW w:w="776" w:type="pct"/>
          </w:tcPr>
          <w:p w14:paraId="6D9ABB38"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13/11</w:t>
            </w:r>
          </w:p>
        </w:tc>
        <w:tc>
          <w:tcPr>
            <w:tcW w:w="1874" w:type="pct"/>
          </w:tcPr>
          <w:p w14:paraId="640D3B6B"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p w14:paraId="6AAD5D3F" w14:textId="77777777" w:rsidR="00113567" w:rsidRPr="008003EF"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Modif Conception</w:t>
            </w:r>
          </w:p>
        </w:tc>
        <w:tc>
          <w:tcPr>
            <w:tcW w:w="888" w:type="pct"/>
          </w:tcPr>
          <w:p w14:paraId="17DF30E0" w14:textId="77777777" w:rsidR="00113567" w:rsidRDefault="00113567" w:rsidP="006A59B1">
            <w:pPr>
              <w:pStyle w:val="Normal1"/>
              <w:spacing w:after="0" w:line="240" w:lineRule="auto"/>
              <w:jc w:val="center"/>
              <w:rPr>
                <w:lang w:val="fr-FR"/>
              </w:rPr>
            </w:pPr>
            <w:r>
              <w:rPr>
                <w:lang w:val="fr-FR"/>
              </w:rPr>
              <w:t>2h</w:t>
            </w:r>
          </w:p>
          <w:p w14:paraId="6862C5EF" w14:textId="77777777" w:rsidR="00113567" w:rsidRPr="008003EF" w:rsidRDefault="00113567" w:rsidP="006A59B1">
            <w:pPr>
              <w:pStyle w:val="Normal1"/>
              <w:spacing w:after="0" w:line="240" w:lineRule="auto"/>
              <w:jc w:val="center"/>
              <w:rPr>
                <w:lang w:val="fr-FR"/>
              </w:rPr>
            </w:pPr>
            <w:r>
              <w:rPr>
                <w:lang w:val="fr-FR"/>
              </w:rPr>
              <w:t>1h</w:t>
            </w:r>
          </w:p>
        </w:tc>
        <w:tc>
          <w:tcPr>
            <w:tcW w:w="1462" w:type="pct"/>
          </w:tcPr>
          <w:p w14:paraId="30504362" w14:textId="77777777" w:rsidR="00113567" w:rsidRDefault="00113567" w:rsidP="006A59B1">
            <w:pPr>
              <w:pStyle w:val="Normal1"/>
              <w:spacing w:after="0" w:line="240" w:lineRule="auto"/>
              <w:rPr>
                <w:lang w:val="fr-FR"/>
              </w:rPr>
            </w:pPr>
          </w:p>
          <w:p w14:paraId="1235CD1D" w14:textId="77777777" w:rsidR="00113567" w:rsidRPr="008003EF" w:rsidRDefault="00113567" w:rsidP="006A59B1">
            <w:pPr>
              <w:pStyle w:val="Normal1"/>
              <w:spacing w:after="0" w:line="240" w:lineRule="auto"/>
              <w:rPr>
                <w:lang w:val="fr-FR"/>
              </w:rPr>
            </w:pPr>
            <w:r>
              <w:rPr>
                <w:lang w:val="fr-FR"/>
              </w:rPr>
              <w:t>PublicProfile</w:t>
            </w:r>
          </w:p>
        </w:tc>
      </w:tr>
      <w:tr w:rsidR="00113567" w14:paraId="31C9EF37" w14:textId="77777777" w:rsidTr="003D6C53">
        <w:tc>
          <w:tcPr>
            <w:tcW w:w="776" w:type="pct"/>
          </w:tcPr>
          <w:p w14:paraId="6F2D7ACE" w14:textId="77777777" w:rsidR="00113567" w:rsidRPr="008003EF" w:rsidRDefault="00113567" w:rsidP="006A59B1">
            <w:pPr>
              <w:pStyle w:val="Normal1"/>
              <w:spacing w:after="0" w:line="240" w:lineRule="auto"/>
              <w:jc w:val="center"/>
              <w:rPr>
                <w:rFonts w:ascii="Cambria" w:eastAsia="Cambria" w:hAnsi="Cambria" w:cs="Cambria"/>
                <w:b/>
                <w:lang w:val="fr-FR"/>
              </w:rPr>
            </w:pPr>
            <w:r w:rsidRPr="008003EF">
              <w:rPr>
                <w:rFonts w:ascii="Cambria" w:eastAsia="Cambria" w:hAnsi="Cambria" w:cs="Cambria"/>
                <w:b/>
                <w:lang w:val="fr-FR"/>
              </w:rPr>
              <w:t>19/11</w:t>
            </w:r>
          </w:p>
        </w:tc>
        <w:tc>
          <w:tcPr>
            <w:tcW w:w="1874" w:type="pct"/>
          </w:tcPr>
          <w:p w14:paraId="3ECD117E" w14:textId="77777777" w:rsidR="00113567" w:rsidRPr="008003EF"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tc>
        <w:tc>
          <w:tcPr>
            <w:tcW w:w="888" w:type="pct"/>
          </w:tcPr>
          <w:p w14:paraId="5C24F4E6" w14:textId="77777777" w:rsidR="00113567" w:rsidRPr="008003EF" w:rsidRDefault="00113567" w:rsidP="006A59B1">
            <w:pPr>
              <w:pStyle w:val="Normal1"/>
              <w:spacing w:after="0" w:line="240" w:lineRule="auto"/>
              <w:jc w:val="center"/>
              <w:rPr>
                <w:lang w:val="fr-FR"/>
              </w:rPr>
            </w:pPr>
            <w:r>
              <w:rPr>
                <w:lang w:val="fr-FR"/>
              </w:rPr>
              <w:t>3h</w:t>
            </w:r>
          </w:p>
        </w:tc>
        <w:tc>
          <w:tcPr>
            <w:tcW w:w="1462" w:type="pct"/>
          </w:tcPr>
          <w:p w14:paraId="10D40B80" w14:textId="77777777" w:rsidR="00113567" w:rsidRPr="008003EF" w:rsidRDefault="00113567" w:rsidP="006A59B1">
            <w:pPr>
              <w:pStyle w:val="Normal1"/>
              <w:spacing w:after="0" w:line="240" w:lineRule="auto"/>
              <w:rPr>
                <w:lang w:val="fr-FR"/>
              </w:rPr>
            </w:pPr>
          </w:p>
        </w:tc>
      </w:tr>
      <w:tr w:rsidR="00113567" w14:paraId="08A57815" w14:textId="77777777" w:rsidTr="003D6C53">
        <w:tc>
          <w:tcPr>
            <w:tcW w:w="776" w:type="pct"/>
          </w:tcPr>
          <w:p w14:paraId="2AEACFEC" w14:textId="77777777" w:rsidR="00113567" w:rsidRPr="008003EF"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20/11</w:t>
            </w:r>
          </w:p>
        </w:tc>
        <w:tc>
          <w:tcPr>
            <w:tcW w:w="1874" w:type="pct"/>
          </w:tcPr>
          <w:p w14:paraId="0D375A64"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Dév ProfileManager</w:t>
            </w:r>
          </w:p>
          <w:p w14:paraId="1F937703"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Refactoring Sérialisation</w:t>
            </w:r>
          </w:p>
          <w:p w14:paraId="774968E8"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JUnit</w:t>
            </w:r>
          </w:p>
        </w:tc>
        <w:tc>
          <w:tcPr>
            <w:tcW w:w="888" w:type="pct"/>
          </w:tcPr>
          <w:p w14:paraId="564A7CAC" w14:textId="77777777" w:rsidR="00113567" w:rsidRDefault="00113567" w:rsidP="006A59B1">
            <w:pPr>
              <w:pStyle w:val="Normal1"/>
              <w:spacing w:after="0" w:line="240" w:lineRule="auto"/>
              <w:jc w:val="center"/>
              <w:rPr>
                <w:lang w:val="fr-FR"/>
              </w:rPr>
            </w:pPr>
            <w:r>
              <w:rPr>
                <w:lang w:val="fr-FR"/>
              </w:rPr>
              <w:t>1h30</w:t>
            </w:r>
          </w:p>
          <w:p w14:paraId="029DBE03" w14:textId="77777777" w:rsidR="00113567" w:rsidRDefault="00113567" w:rsidP="006A59B1">
            <w:pPr>
              <w:pStyle w:val="Normal1"/>
              <w:spacing w:after="0" w:line="240" w:lineRule="auto"/>
              <w:jc w:val="center"/>
              <w:rPr>
                <w:lang w:val="fr-FR"/>
              </w:rPr>
            </w:pPr>
            <w:r>
              <w:rPr>
                <w:lang w:val="fr-FR"/>
              </w:rPr>
              <w:t>0h30</w:t>
            </w:r>
          </w:p>
          <w:p w14:paraId="788F1F4D" w14:textId="77777777" w:rsidR="00113567" w:rsidRDefault="00113567" w:rsidP="006A59B1">
            <w:pPr>
              <w:pStyle w:val="Normal1"/>
              <w:spacing w:after="0" w:line="240" w:lineRule="auto"/>
              <w:jc w:val="center"/>
              <w:rPr>
                <w:lang w:val="fr-FR"/>
              </w:rPr>
            </w:pPr>
            <w:r>
              <w:rPr>
                <w:lang w:val="fr-FR"/>
              </w:rPr>
              <w:t>0h30</w:t>
            </w:r>
          </w:p>
        </w:tc>
        <w:tc>
          <w:tcPr>
            <w:tcW w:w="1462" w:type="pct"/>
          </w:tcPr>
          <w:p w14:paraId="25B0BF3E" w14:textId="77777777" w:rsidR="00113567" w:rsidRPr="008003EF" w:rsidRDefault="00113567" w:rsidP="006A59B1">
            <w:pPr>
              <w:pStyle w:val="Normal1"/>
              <w:spacing w:after="0" w:line="240" w:lineRule="auto"/>
              <w:rPr>
                <w:lang w:val="fr-FR"/>
              </w:rPr>
            </w:pPr>
          </w:p>
        </w:tc>
      </w:tr>
      <w:tr w:rsidR="00113567" w14:paraId="5ABB4130" w14:textId="77777777" w:rsidTr="003D6C53">
        <w:tc>
          <w:tcPr>
            <w:tcW w:w="776" w:type="pct"/>
          </w:tcPr>
          <w:p w14:paraId="4EFC66D7"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27/11</w:t>
            </w:r>
          </w:p>
        </w:tc>
        <w:tc>
          <w:tcPr>
            <w:tcW w:w="1874" w:type="pct"/>
          </w:tcPr>
          <w:p w14:paraId="44021C33"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Intégration avec Comm</w:t>
            </w:r>
          </w:p>
        </w:tc>
        <w:tc>
          <w:tcPr>
            <w:tcW w:w="888" w:type="pct"/>
          </w:tcPr>
          <w:p w14:paraId="20009F0E" w14:textId="77777777" w:rsidR="00113567" w:rsidRDefault="00113567" w:rsidP="006A59B1">
            <w:pPr>
              <w:pStyle w:val="Normal1"/>
              <w:spacing w:after="0" w:line="240" w:lineRule="auto"/>
              <w:jc w:val="center"/>
              <w:rPr>
                <w:lang w:val="fr-FR"/>
              </w:rPr>
            </w:pPr>
            <w:r>
              <w:rPr>
                <w:lang w:val="fr-FR"/>
              </w:rPr>
              <w:t>3h</w:t>
            </w:r>
          </w:p>
        </w:tc>
        <w:tc>
          <w:tcPr>
            <w:tcW w:w="1462" w:type="pct"/>
          </w:tcPr>
          <w:p w14:paraId="52E29D59" w14:textId="77777777" w:rsidR="00113567" w:rsidRPr="008003EF" w:rsidRDefault="00113567" w:rsidP="006A59B1">
            <w:pPr>
              <w:pStyle w:val="Normal1"/>
              <w:spacing w:after="0" w:line="240" w:lineRule="auto"/>
              <w:rPr>
                <w:lang w:val="fr-FR"/>
              </w:rPr>
            </w:pPr>
          </w:p>
        </w:tc>
      </w:tr>
      <w:tr w:rsidR="00113567" w14:paraId="700A8C91" w14:textId="77777777" w:rsidTr="003D6C53">
        <w:tc>
          <w:tcPr>
            <w:tcW w:w="776" w:type="pct"/>
          </w:tcPr>
          <w:p w14:paraId="5CC0B0D1"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4/12</w:t>
            </w:r>
          </w:p>
        </w:tc>
        <w:tc>
          <w:tcPr>
            <w:tcW w:w="1874" w:type="pct"/>
          </w:tcPr>
          <w:p w14:paraId="674C2EB8"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Rédac rapport réalisation</w:t>
            </w:r>
          </w:p>
          <w:p w14:paraId="70A93F27"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JUnit</w:t>
            </w:r>
          </w:p>
        </w:tc>
        <w:tc>
          <w:tcPr>
            <w:tcW w:w="888" w:type="pct"/>
          </w:tcPr>
          <w:p w14:paraId="27E8B41B" w14:textId="77777777" w:rsidR="00113567" w:rsidRDefault="00113567" w:rsidP="006A59B1">
            <w:pPr>
              <w:pStyle w:val="Normal1"/>
              <w:spacing w:after="0" w:line="240" w:lineRule="auto"/>
              <w:jc w:val="center"/>
              <w:rPr>
                <w:lang w:val="fr-FR"/>
              </w:rPr>
            </w:pPr>
            <w:r>
              <w:rPr>
                <w:lang w:val="fr-FR"/>
              </w:rPr>
              <w:t>2h</w:t>
            </w:r>
          </w:p>
          <w:p w14:paraId="255229E1" w14:textId="77777777" w:rsidR="00113567" w:rsidRDefault="00113567" w:rsidP="006A59B1">
            <w:pPr>
              <w:pStyle w:val="Normal1"/>
              <w:spacing w:after="0" w:line="240" w:lineRule="auto"/>
              <w:jc w:val="center"/>
              <w:rPr>
                <w:lang w:val="fr-FR"/>
              </w:rPr>
            </w:pPr>
            <w:r>
              <w:rPr>
                <w:lang w:val="fr-FR"/>
              </w:rPr>
              <w:t>1h</w:t>
            </w:r>
          </w:p>
        </w:tc>
        <w:tc>
          <w:tcPr>
            <w:tcW w:w="1462" w:type="pct"/>
          </w:tcPr>
          <w:p w14:paraId="5C1D6DCF" w14:textId="77777777" w:rsidR="00113567" w:rsidRPr="008003EF" w:rsidRDefault="00113567" w:rsidP="006A59B1">
            <w:pPr>
              <w:pStyle w:val="Normal1"/>
              <w:spacing w:after="0" w:line="240" w:lineRule="auto"/>
              <w:rPr>
                <w:lang w:val="fr-FR"/>
              </w:rPr>
            </w:pPr>
          </w:p>
        </w:tc>
      </w:tr>
      <w:tr w:rsidR="00113567" w14:paraId="3B9E3128" w14:textId="77777777" w:rsidTr="003D6C53">
        <w:tc>
          <w:tcPr>
            <w:tcW w:w="776" w:type="pct"/>
          </w:tcPr>
          <w:p w14:paraId="5FBF85DE"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11/12</w:t>
            </w:r>
          </w:p>
        </w:tc>
        <w:tc>
          <w:tcPr>
            <w:tcW w:w="1874" w:type="pct"/>
          </w:tcPr>
          <w:p w14:paraId="517F84C4" w14:textId="77777777" w:rsidR="00113567" w:rsidRDefault="00113567" w:rsidP="006F490E">
            <w:pPr>
              <w:pStyle w:val="Normal1"/>
              <w:spacing w:after="0" w:line="240" w:lineRule="auto"/>
              <w:rPr>
                <w:rFonts w:ascii="Cambria" w:eastAsia="Cambria" w:hAnsi="Cambria" w:cs="Cambria"/>
                <w:lang w:val="fr-FR"/>
              </w:rPr>
            </w:pPr>
            <w:r>
              <w:rPr>
                <w:rFonts w:ascii="Cambria" w:eastAsia="Cambria" w:hAnsi="Cambria" w:cs="Cambria"/>
                <w:lang w:val="fr-FR"/>
              </w:rPr>
              <w:t>- Tests unitaires</w:t>
            </w:r>
          </w:p>
          <w:p w14:paraId="24153B5B"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Commentaires JavaDoc</w:t>
            </w:r>
          </w:p>
        </w:tc>
        <w:tc>
          <w:tcPr>
            <w:tcW w:w="888" w:type="pct"/>
          </w:tcPr>
          <w:p w14:paraId="5D92D7F7" w14:textId="77777777" w:rsidR="00113567" w:rsidRDefault="00113567" w:rsidP="006A59B1">
            <w:pPr>
              <w:pStyle w:val="Normal1"/>
              <w:spacing w:after="0" w:line="240" w:lineRule="auto"/>
              <w:jc w:val="center"/>
              <w:rPr>
                <w:lang w:val="fr-FR"/>
              </w:rPr>
            </w:pPr>
            <w:r>
              <w:rPr>
                <w:lang w:val="fr-FR"/>
              </w:rPr>
              <w:t>2h30</w:t>
            </w:r>
          </w:p>
          <w:p w14:paraId="65740AA0" w14:textId="77777777" w:rsidR="00113567" w:rsidRDefault="00113567" w:rsidP="006A59B1">
            <w:pPr>
              <w:pStyle w:val="Normal1"/>
              <w:spacing w:after="0" w:line="240" w:lineRule="auto"/>
              <w:jc w:val="center"/>
              <w:rPr>
                <w:lang w:val="fr-FR"/>
              </w:rPr>
            </w:pPr>
            <w:r>
              <w:rPr>
                <w:lang w:val="fr-FR"/>
              </w:rPr>
              <w:t>0h30</w:t>
            </w:r>
          </w:p>
        </w:tc>
        <w:tc>
          <w:tcPr>
            <w:tcW w:w="1462" w:type="pct"/>
          </w:tcPr>
          <w:p w14:paraId="2FC88B8B" w14:textId="77777777" w:rsidR="00113567" w:rsidRPr="008003EF" w:rsidRDefault="00113567" w:rsidP="006A59B1">
            <w:pPr>
              <w:pStyle w:val="Normal1"/>
              <w:spacing w:after="0" w:line="240" w:lineRule="auto"/>
              <w:rPr>
                <w:lang w:val="fr-FR"/>
              </w:rPr>
            </w:pPr>
          </w:p>
        </w:tc>
      </w:tr>
      <w:tr w:rsidR="00113567" w14:paraId="4AEA69DA" w14:textId="77777777" w:rsidTr="003D6C53">
        <w:tc>
          <w:tcPr>
            <w:tcW w:w="776" w:type="pct"/>
          </w:tcPr>
          <w:p w14:paraId="3ED0A752" w14:textId="77777777" w:rsidR="00113567" w:rsidRDefault="00113567" w:rsidP="006A59B1">
            <w:pPr>
              <w:pStyle w:val="Normal1"/>
              <w:spacing w:after="0" w:line="240" w:lineRule="auto"/>
              <w:jc w:val="center"/>
              <w:rPr>
                <w:rFonts w:ascii="Cambria" w:eastAsia="Cambria" w:hAnsi="Cambria" w:cs="Cambria"/>
                <w:b/>
                <w:lang w:val="fr-FR"/>
              </w:rPr>
            </w:pPr>
            <w:r>
              <w:rPr>
                <w:rFonts w:ascii="Cambria" w:eastAsia="Cambria" w:hAnsi="Cambria" w:cs="Cambria"/>
                <w:b/>
                <w:lang w:val="fr-FR"/>
              </w:rPr>
              <w:t>18/12</w:t>
            </w:r>
          </w:p>
        </w:tc>
        <w:tc>
          <w:tcPr>
            <w:tcW w:w="1874" w:type="pct"/>
          </w:tcPr>
          <w:p w14:paraId="65AFBBD2" w14:textId="77777777" w:rsidR="00113567" w:rsidRDefault="00113567" w:rsidP="008003EF">
            <w:pPr>
              <w:pStyle w:val="Normal1"/>
              <w:spacing w:after="0" w:line="240" w:lineRule="auto"/>
              <w:rPr>
                <w:rFonts w:ascii="Cambria" w:eastAsia="Cambria" w:hAnsi="Cambria" w:cs="Cambria"/>
                <w:lang w:val="fr-FR"/>
              </w:rPr>
            </w:pPr>
            <w:r>
              <w:rPr>
                <w:rFonts w:ascii="Cambria" w:eastAsia="Cambria" w:hAnsi="Cambria" w:cs="Cambria"/>
                <w:lang w:val="fr-FR"/>
              </w:rPr>
              <w:t>- Tests Q&amp;A</w:t>
            </w:r>
          </w:p>
        </w:tc>
        <w:tc>
          <w:tcPr>
            <w:tcW w:w="888" w:type="pct"/>
          </w:tcPr>
          <w:p w14:paraId="21C548A0" w14:textId="77777777" w:rsidR="00113567" w:rsidRDefault="00113567" w:rsidP="006A59B1">
            <w:pPr>
              <w:pStyle w:val="Normal1"/>
              <w:spacing w:after="0" w:line="240" w:lineRule="auto"/>
              <w:jc w:val="center"/>
              <w:rPr>
                <w:lang w:val="fr-FR"/>
              </w:rPr>
            </w:pPr>
            <w:r>
              <w:rPr>
                <w:lang w:val="fr-FR"/>
              </w:rPr>
              <w:t>3h</w:t>
            </w:r>
          </w:p>
        </w:tc>
        <w:tc>
          <w:tcPr>
            <w:tcW w:w="1462" w:type="pct"/>
          </w:tcPr>
          <w:p w14:paraId="287FD3BB" w14:textId="77777777" w:rsidR="00113567" w:rsidRPr="008003EF" w:rsidRDefault="00113567" w:rsidP="006A59B1">
            <w:pPr>
              <w:pStyle w:val="Normal1"/>
              <w:spacing w:after="0" w:line="240" w:lineRule="auto"/>
              <w:rPr>
                <w:lang w:val="fr-FR"/>
              </w:rPr>
            </w:pPr>
          </w:p>
        </w:tc>
      </w:tr>
    </w:tbl>
    <w:p w14:paraId="1DEB9D86" w14:textId="77777777" w:rsidR="00B34CBE" w:rsidRDefault="00B34CBE" w:rsidP="00B110F4">
      <w:pPr>
        <w:jc w:val="both"/>
      </w:pPr>
    </w:p>
    <w:p w14:paraId="7306E289" w14:textId="77777777" w:rsidR="00B34CBE" w:rsidRDefault="00B34CBE" w:rsidP="00B110F4">
      <w:pPr>
        <w:jc w:val="both"/>
      </w:pPr>
      <w:r>
        <w:t>Dans le cadre du projet de LO23 A2012, j'ai été désigné Responsable Qualité au sein du module Gestion des Données.</w:t>
      </w:r>
    </w:p>
    <w:p w14:paraId="6A2D9F32" w14:textId="77777777" w:rsidR="00B34CBE" w:rsidRDefault="00B34CBE" w:rsidP="00B110F4">
      <w:pPr>
        <w:jc w:val="both"/>
      </w:pPr>
      <w:r>
        <w:t>Au début du projet, j'ai été fortement impliqué dans la rédaction de rapports de Qualité. L'objectif était de se mettre d'accord sur des stratégies et des bonnes pratiques d'entrée de jeu pour que les équipes puissent se lancer dans le projet dans de bonnes conditions de collaboration. J'ai ainsi rédigé un rapport de Conventions Collectives concernant l'environnement du projet : NetBeans, le SVN, et Java.</w:t>
      </w:r>
    </w:p>
    <w:p w14:paraId="73414410" w14:textId="77777777" w:rsidR="00B34CBE" w:rsidRDefault="00B34CBE" w:rsidP="00B110F4">
      <w:pPr>
        <w:jc w:val="both"/>
      </w:pPr>
      <w:r>
        <w:t>Après quelques séances, les documents Qualité étant en majeure partie finie, j'ai pu changer de casquette et participer au développement de l'application. J'ai été mis en binôme avec Pierre-Alexandre Fonta et nous avons ensemble implémenté le Cahier des Charges, en particulier les classes associées à la gestion de Profils (i.e. ProfileManager, Profile, PublicProfile, Serializer, etc).</w:t>
      </w:r>
    </w:p>
    <w:p w14:paraId="29DD002B" w14:textId="77777777" w:rsidR="00B34CBE" w:rsidRDefault="00B34CBE" w:rsidP="00B110F4">
      <w:pPr>
        <w:jc w:val="both"/>
      </w:pPr>
      <w:r>
        <w:t xml:space="preserve">En fin de projet, j'ai participé au développement de tests unitaires JUnit sur les classes réalisées. De plus, j'ai participé à l'intégration du code avec le module Communication en binôme avec Joseph Silvestre. J'ai également contribué au rapport de réalisation à ce </w:t>
      </w:r>
      <w:r w:rsidR="0067538F">
        <w:t>moment-là</w:t>
      </w:r>
      <w:r>
        <w:t>. Finalement, j'ai participé à des tests Q&amp;A sur l'application finale.</w:t>
      </w:r>
    </w:p>
    <w:p w14:paraId="1E5C29E5" w14:textId="77777777" w:rsidR="00B34CBE" w:rsidRDefault="00B34CBE" w:rsidP="00B110F4">
      <w:pPr>
        <w:jc w:val="both"/>
      </w:pPr>
    </w:p>
    <w:p w14:paraId="50BFF97A" w14:textId="77777777" w:rsidR="00B34CBE" w:rsidRDefault="00B34CBE" w:rsidP="00B110F4">
      <w:pPr>
        <w:jc w:val="both"/>
      </w:pPr>
      <w:r>
        <w:lastRenderedPageBreak/>
        <w:t xml:space="preserve">Le projet m'a permis de monter en compétences sur les aspects SVN et tests unitaires, et l'expérience du travail en équipe tout au long du projet a été remarquablement intéressante. </w:t>
      </w:r>
    </w:p>
    <w:p w14:paraId="6FD29B81" w14:textId="77777777" w:rsidR="00FE4BC0" w:rsidRDefault="00520CD9" w:rsidP="00FE4BC0">
      <w:pPr>
        <w:pStyle w:val="Titre3"/>
      </w:pPr>
      <w:bookmarkStart w:id="71" w:name="_Toc219225516"/>
      <w:r>
        <w:t>Karim Hamidou</w:t>
      </w:r>
      <w:r w:rsidR="00FE4BC0">
        <w:t> : Responsable d’études</w:t>
      </w:r>
      <w:bookmarkEnd w:id="71"/>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10" w:type="dxa"/>
          <w:right w:w="10" w:type="dxa"/>
        </w:tblCellMar>
        <w:tblLook w:val="0000" w:firstRow="0" w:lastRow="0" w:firstColumn="0" w:lastColumn="0" w:noHBand="0" w:noVBand="0"/>
      </w:tblPr>
      <w:tblGrid>
        <w:gridCol w:w="1444"/>
        <w:gridCol w:w="3486"/>
        <w:gridCol w:w="1652"/>
        <w:gridCol w:w="2720"/>
      </w:tblGrid>
      <w:tr w:rsidR="00113567" w14:paraId="06A3946E" w14:textId="77777777" w:rsidTr="003D6C53">
        <w:tc>
          <w:tcPr>
            <w:tcW w:w="776" w:type="pct"/>
            <w:tcMar>
              <w:left w:w="115" w:type="dxa"/>
              <w:right w:w="115" w:type="dxa"/>
            </w:tcMar>
          </w:tcPr>
          <w:p w14:paraId="7DA48A10" w14:textId="77777777" w:rsidR="00113567" w:rsidRDefault="00113567" w:rsidP="006A59B1">
            <w:pPr>
              <w:pStyle w:val="Normal1"/>
              <w:spacing w:after="0" w:line="240" w:lineRule="auto"/>
              <w:jc w:val="center"/>
            </w:pPr>
            <w:r>
              <w:rPr>
                <w:rFonts w:ascii="Cambria" w:eastAsia="Cambria" w:hAnsi="Cambria" w:cs="Cambria"/>
                <w:b/>
              </w:rPr>
              <w:t>Semaine</w:t>
            </w:r>
          </w:p>
        </w:tc>
        <w:tc>
          <w:tcPr>
            <w:tcW w:w="1874" w:type="pct"/>
            <w:tcMar>
              <w:left w:w="115" w:type="dxa"/>
              <w:right w:w="115" w:type="dxa"/>
            </w:tcMar>
          </w:tcPr>
          <w:p w14:paraId="2C517EBA" w14:textId="77777777" w:rsidR="00113567" w:rsidRDefault="00113567" w:rsidP="006A59B1">
            <w:pPr>
              <w:pStyle w:val="Normal1"/>
              <w:spacing w:after="0" w:line="240" w:lineRule="auto"/>
            </w:pPr>
            <w:r>
              <w:rPr>
                <w:rFonts w:ascii="Cambria" w:eastAsia="Cambria" w:hAnsi="Cambria" w:cs="Cambria"/>
                <w:b/>
              </w:rPr>
              <w:t>Tâche</w:t>
            </w:r>
          </w:p>
        </w:tc>
        <w:tc>
          <w:tcPr>
            <w:tcW w:w="888" w:type="pct"/>
            <w:tcMar>
              <w:left w:w="115" w:type="dxa"/>
              <w:right w:w="115" w:type="dxa"/>
            </w:tcMar>
          </w:tcPr>
          <w:p w14:paraId="4D77633C" w14:textId="77777777" w:rsidR="00113567" w:rsidRDefault="00113567" w:rsidP="006A59B1">
            <w:pPr>
              <w:pStyle w:val="Normal1"/>
              <w:spacing w:after="0" w:line="240" w:lineRule="auto"/>
              <w:jc w:val="center"/>
            </w:pPr>
            <w:r>
              <w:rPr>
                <w:rFonts w:ascii="Cambria" w:eastAsia="Cambria" w:hAnsi="Cambria" w:cs="Cambria"/>
                <w:b/>
              </w:rPr>
              <w:t>Temps passé</w:t>
            </w:r>
          </w:p>
        </w:tc>
        <w:tc>
          <w:tcPr>
            <w:tcW w:w="1462" w:type="pct"/>
            <w:tcMar>
              <w:left w:w="115" w:type="dxa"/>
              <w:right w:w="115" w:type="dxa"/>
            </w:tcMar>
          </w:tcPr>
          <w:p w14:paraId="7826E171" w14:textId="77777777" w:rsidR="00113567" w:rsidRDefault="00113567" w:rsidP="006A59B1">
            <w:pPr>
              <w:pStyle w:val="Normal1"/>
              <w:spacing w:after="0" w:line="240" w:lineRule="auto"/>
            </w:pPr>
            <w:r>
              <w:rPr>
                <w:rFonts w:ascii="Cambria" w:eastAsia="Cambria" w:hAnsi="Cambria" w:cs="Cambria"/>
                <w:b/>
              </w:rPr>
              <w:t>Remarques</w:t>
            </w:r>
          </w:p>
        </w:tc>
      </w:tr>
      <w:tr w:rsidR="00113567" w14:paraId="1FBE5483" w14:textId="77777777" w:rsidTr="003D6C53">
        <w:tc>
          <w:tcPr>
            <w:tcW w:w="776" w:type="pct"/>
            <w:shd w:val="clear" w:color="auto" w:fill="E6EED5"/>
            <w:tcMar>
              <w:left w:w="115" w:type="dxa"/>
              <w:right w:w="115" w:type="dxa"/>
            </w:tcMar>
          </w:tcPr>
          <w:p w14:paraId="4C81F47C" w14:textId="77777777" w:rsidR="00113567" w:rsidRDefault="00113567" w:rsidP="006A59B1">
            <w:pPr>
              <w:pStyle w:val="Normal1"/>
              <w:spacing w:after="0" w:line="240" w:lineRule="auto"/>
              <w:jc w:val="center"/>
            </w:pPr>
            <w:r>
              <w:rPr>
                <w:rFonts w:ascii="Cambria" w:eastAsia="Cambria" w:hAnsi="Cambria" w:cs="Cambria"/>
                <w:b/>
              </w:rPr>
              <w:t>18/09</w:t>
            </w:r>
          </w:p>
        </w:tc>
        <w:tc>
          <w:tcPr>
            <w:tcW w:w="1874" w:type="pct"/>
            <w:shd w:val="clear" w:color="auto" w:fill="E6EED5"/>
            <w:tcMar>
              <w:left w:w="115" w:type="dxa"/>
              <w:right w:w="115" w:type="dxa"/>
            </w:tcMar>
          </w:tcPr>
          <w:p w14:paraId="308D1F8D" w14:textId="77777777" w:rsidR="00113567" w:rsidRPr="00955D38" w:rsidRDefault="00113567" w:rsidP="006A59B1">
            <w:pPr>
              <w:pStyle w:val="Normal1"/>
              <w:spacing w:after="0" w:line="240" w:lineRule="auto"/>
              <w:rPr>
                <w:lang w:val="fr-FR"/>
              </w:rPr>
            </w:pPr>
            <w:r w:rsidRPr="00955D38">
              <w:rPr>
                <w:lang w:val="fr-FR"/>
              </w:rPr>
              <w:t>- Découverte Cahier des charges</w:t>
            </w:r>
          </w:p>
          <w:p w14:paraId="31002A48" w14:textId="77777777" w:rsidR="00113567" w:rsidRPr="00955D38" w:rsidRDefault="00113567" w:rsidP="006A59B1">
            <w:pPr>
              <w:pStyle w:val="Normal1"/>
              <w:spacing w:after="0" w:line="240" w:lineRule="auto"/>
              <w:rPr>
                <w:lang w:val="fr-FR"/>
              </w:rPr>
            </w:pPr>
            <w:r w:rsidRPr="00955D38">
              <w:rPr>
                <w:lang w:val="fr-FR"/>
              </w:rPr>
              <w:t xml:space="preserve">- </w:t>
            </w:r>
            <w:r>
              <w:rPr>
                <w:lang w:val="fr-FR"/>
              </w:rPr>
              <w:t>Répartition des tâches</w:t>
            </w:r>
          </w:p>
          <w:p w14:paraId="6E62DFA0" w14:textId="77777777" w:rsidR="00113567" w:rsidRPr="00955D38" w:rsidRDefault="00113567" w:rsidP="006A59B1">
            <w:pPr>
              <w:pStyle w:val="Normal1"/>
              <w:spacing w:after="0" w:line="240" w:lineRule="auto"/>
              <w:rPr>
                <w:lang w:val="fr-FR"/>
              </w:rPr>
            </w:pPr>
            <w:r w:rsidRPr="00955D38">
              <w:rPr>
                <w:lang w:val="fr-FR"/>
              </w:rPr>
              <w:t xml:space="preserve">- </w:t>
            </w:r>
            <w:r>
              <w:rPr>
                <w:lang w:val="fr-FR"/>
              </w:rPr>
              <w:t>Synthèse besoins</w:t>
            </w:r>
          </w:p>
        </w:tc>
        <w:tc>
          <w:tcPr>
            <w:tcW w:w="888" w:type="pct"/>
            <w:shd w:val="clear" w:color="auto" w:fill="E6EED5"/>
            <w:tcMar>
              <w:left w:w="115" w:type="dxa"/>
              <w:right w:w="115" w:type="dxa"/>
            </w:tcMar>
          </w:tcPr>
          <w:p w14:paraId="6229E44D" w14:textId="77777777" w:rsidR="00113567" w:rsidRDefault="00113567" w:rsidP="006A59B1">
            <w:pPr>
              <w:pStyle w:val="Normal1"/>
              <w:spacing w:after="0" w:line="240" w:lineRule="auto"/>
              <w:jc w:val="center"/>
            </w:pPr>
            <w:r>
              <w:t>1h</w:t>
            </w:r>
          </w:p>
          <w:p w14:paraId="7C283C74" w14:textId="77777777" w:rsidR="00113567" w:rsidRDefault="00113567" w:rsidP="006A59B1">
            <w:pPr>
              <w:pStyle w:val="Normal1"/>
              <w:spacing w:after="0" w:line="240" w:lineRule="auto"/>
              <w:jc w:val="center"/>
            </w:pPr>
          </w:p>
          <w:p w14:paraId="2EA43038" w14:textId="77777777" w:rsidR="00113567" w:rsidRDefault="00113567" w:rsidP="006A59B1">
            <w:pPr>
              <w:pStyle w:val="Normal1"/>
              <w:spacing w:after="0" w:line="240" w:lineRule="auto"/>
              <w:jc w:val="center"/>
            </w:pPr>
            <w:r>
              <w:t>1h</w:t>
            </w:r>
          </w:p>
          <w:p w14:paraId="6BDA9468" w14:textId="77777777" w:rsidR="00113567" w:rsidRDefault="00113567" w:rsidP="006A59B1">
            <w:pPr>
              <w:pStyle w:val="Normal1"/>
              <w:spacing w:after="0" w:line="240" w:lineRule="auto"/>
              <w:jc w:val="center"/>
            </w:pPr>
          </w:p>
          <w:p w14:paraId="3B7C3F3C" w14:textId="77777777" w:rsidR="00113567" w:rsidRDefault="00113567" w:rsidP="006A59B1">
            <w:pPr>
              <w:pStyle w:val="Normal1"/>
              <w:spacing w:after="0" w:line="240" w:lineRule="auto"/>
              <w:jc w:val="center"/>
            </w:pPr>
            <w:r>
              <w:t>1h</w:t>
            </w:r>
          </w:p>
        </w:tc>
        <w:tc>
          <w:tcPr>
            <w:tcW w:w="1462" w:type="pct"/>
            <w:shd w:val="clear" w:color="auto" w:fill="E6EED5"/>
            <w:tcMar>
              <w:left w:w="115" w:type="dxa"/>
              <w:right w:w="115" w:type="dxa"/>
            </w:tcMar>
          </w:tcPr>
          <w:p w14:paraId="2892B88A" w14:textId="77777777" w:rsidR="00113567" w:rsidRDefault="00113567" w:rsidP="006A59B1">
            <w:pPr>
              <w:pStyle w:val="Normal1"/>
              <w:spacing w:after="0" w:line="240" w:lineRule="auto"/>
            </w:pPr>
          </w:p>
        </w:tc>
      </w:tr>
      <w:tr w:rsidR="00113567" w14:paraId="2C609FAD" w14:textId="77777777" w:rsidTr="003D6C53">
        <w:tc>
          <w:tcPr>
            <w:tcW w:w="776" w:type="pct"/>
            <w:tcMar>
              <w:left w:w="115" w:type="dxa"/>
              <w:right w:w="115" w:type="dxa"/>
            </w:tcMar>
          </w:tcPr>
          <w:p w14:paraId="63BCD8EA" w14:textId="77777777" w:rsidR="00113567" w:rsidRDefault="00113567" w:rsidP="006A59B1">
            <w:pPr>
              <w:pStyle w:val="Normal1"/>
              <w:spacing w:after="0" w:line="240" w:lineRule="auto"/>
              <w:jc w:val="center"/>
            </w:pPr>
            <w:r>
              <w:rPr>
                <w:rFonts w:ascii="Cambria" w:eastAsia="Cambria" w:hAnsi="Cambria" w:cs="Cambria"/>
                <w:b/>
              </w:rPr>
              <w:t>25/09</w:t>
            </w:r>
          </w:p>
        </w:tc>
        <w:tc>
          <w:tcPr>
            <w:tcW w:w="1874" w:type="pct"/>
            <w:tcMar>
              <w:left w:w="115" w:type="dxa"/>
              <w:right w:w="115" w:type="dxa"/>
            </w:tcMar>
          </w:tcPr>
          <w:p w14:paraId="5EDA731B" w14:textId="77777777" w:rsidR="00113567" w:rsidRDefault="00113567" w:rsidP="006A59B1">
            <w:pPr>
              <w:pStyle w:val="Normal1"/>
              <w:spacing w:after="0" w:line="240" w:lineRule="auto"/>
              <w:rPr>
                <w:lang w:val="fr-FR"/>
              </w:rPr>
            </w:pPr>
            <w:r w:rsidRPr="00D63720">
              <w:rPr>
                <w:lang w:val="fr-FR"/>
              </w:rPr>
              <w:t xml:space="preserve">- </w:t>
            </w:r>
            <w:r>
              <w:rPr>
                <w:lang w:val="fr-FR"/>
              </w:rPr>
              <w:t>Diagramme de classe</w:t>
            </w:r>
          </w:p>
          <w:p w14:paraId="7D7EB470" w14:textId="77777777" w:rsidR="00113567" w:rsidRPr="00D63720" w:rsidRDefault="00113567" w:rsidP="006A59B1">
            <w:pPr>
              <w:pStyle w:val="Normal1"/>
              <w:spacing w:after="0" w:line="240" w:lineRule="auto"/>
              <w:rPr>
                <w:lang w:val="fr-FR"/>
              </w:rPr>
            </w:pPr>
            <w:r>
              <w:rPr>
                <w:lang w:val="fr-FR"/>
              </w:rPr>
              <w:t>- Réunion IM interfaçage</w:t>
            </w:r>
          </w:p>
        </w:tc>
        <w:tc>
          <w:tcPr>
            <w:tcW w:w="888" w:type="pct"/>
            <w:tcMar>
              <w:left w:w="115" w:type="dxa"/>
              <w:right w:w="115" w:type="dxa"/>
            </w:tcMar>
          </w:tcPr>
          <w:p w14:paraId="00DD2088" w14:textId="77777777" w:rsidR="00113567" w:rsidRDefault="00113567" w:rsidP="006A59B1">
            <w:pPr>
              <w:pStyle w:val="Normal1"/>
              <w:spacing w:after="0" w:line="240" w:lineRule="auto"/>
              <w:jc w:val="center"/>
            </w:pPr>
            <w:r>
              <w:t>3h</w:t>
            </w:r>
          </w:p>
        </w:tc>
        <w:tc>
          <w:tcPr>
            <w:tcW w:w="1462" w:type="pct"/>
            <w:tcMar>
              <w:left w:w="115" w:type="dxa"/>
              <w:right w:w="115" w:type="dxa"/>
            </w:tcMar>
          </w:tcPr>
          <w:p w14:paraId="3E35ADFD" w14:textId="77777777" w:rsidR="00113567" w:rsidRDefault="00113567" w:rsidP="006A59B1">
            <w:pPr>
              <w:pStyle w:val="Normal1"/>
              <w:spacing w:after="0" w:line="240" w:lineRule="auto"/>
            </w:pPr>
          </w:p>
        </w:tc>
      </w:tr>
      <w:tr w:rsidR="00113567" w14:paraId="20D8E2DA" w14:textId="77777777" w:rsidTr="003D6C53">
        <w:tc>
          <w:tcPr>
            <w:tcW w:w="776" w:type="pct"/>
            <w:shd w:val="clear" w:color="auto" w:fill="E6EED5"/>
            <w:tcMar>
              <w:left w:w="115" w:type="dxa"/>
              <w:right w:w="115" w:type="dxa"/>
            </w:tcMar>
          </w:tcPr>
          <w:p w14:paraId="11DA69D8" w14:textId="77777777" w:rsidR="00113567" w:rsidRDefault="00113567" w:rsidP="006A59B1">
            <w:pPr>
              <w:pStyle w:val="Normal1"/>
              <w:spacing w:after="0" w:line="240" w:lineRule="auto"/>
              <w:jc w:val="center"/>
            </w:pPr>
            <w:r>
              <w:rPr>
                <w:rFonts w:ascii="Cambria" w:eastAsia="Cambria" w:hAnsi="Cambria" w:cs="Cambria"/>
                <w:b/>
              </w:rPr>
              <w:t>2/10</w:t>
            </w:r>
          </w:p>
        </w:tc>
        <w:tc>
          <w:tcPr>
            <w:tcW w:w="1874" w:type="pct"/>
            <w:shd w:val="clear" w:color="auto" w:fill="E6EED5"/>
            <w:tcMar>
              <w:left w:w="115" w:type="dxa"/>
              <w:right w:w="115" w:type="dxa"/>
            </w:tcMar>
          </w:tcPr>
          <w:p w14:paraId="031B4D94" w14:textId="77777777" w:rsidR="00113567" w:rsidRDefault="00113567" w:rsidP="006A59B1">
            <w:pPr>
              <w:pStyle w:val="Normal1"/>
              <w:spacing w:after="0" w:line="240" w:lineRule="auto"/>
              <w:rPr>
                <w:lang w:val="fr-FR"/>
              </w:rPr>
            </w:pPr>
            <w:r w:rsidRPr="00D63720">
              <w:rPr>
                <w:lang w:val="fr-FR"/>
              </w:rPr>
              <w:t xml:space="preserve">- </w:t>
            </w:r>
            <w:r>
              <w:rPr>
                <w:lang w:val="fr-FR"/>
              </w:rPr>
              <w:t>Diagramme de classe</w:t>
            </w:r>
          </w:p>
          <w:p w14:paraId="497BCC87" w14:textId="77777777" w:rsidR="00113567" w:rsidRPr="00D63720" w:rsidRDefault="00113567" w:rsidP="006A59B1">
            <w:pPr>
              <w:pStyle w:val="Normal1"/>
              <w:spacing w:after="0" w:line="240" w:lineRule="auto"/>
              <w:rPr>
                <w:lang w:val="fr-FR"/>
              </w:rPr>
            </w:pPr>
            <w:r>
              <w:rPr>
                <w:lang w:val="fr-FR"/>
              </w:rPr>
              <w:t>- Réunion IM interfaçage</w:t>
            </w:r>
          </w:p>
        </w:tc>
        <w:tc>
          <w:tcPr>
            <w:tcW w:w="888" w:type="pct"/>
            <w:shd w:val="clear" w:color="auto" w:fill="E6EED5"/>
            <w:tcMar>
              <w:left w:w="115" w:type="dxa"/>
              <w:right w:w="115" w:type="dxa"/>
            </w:tcMar>
          </w:tcPr>
          <w:p w14:paraId="2D6245DE" w14:textId="77777777" w:rsidR="00113567" w:rsidRDefault="00113567" w:rsidP="006A59B1">
            <w:pPr>
              <w:pStyle w:val="Normal1"/>
              <w:spacing w:after="0" w:line="240" w:lineRule="auto"/>
              <w:jc w:val="center"/>
            </w:pPr>
            <w:r>
              <w:t>30min</w:t>
            </w:r>
          </w:p>
          <w:p w14:paraId="2E1F1291" w14:textId="77777777" w:rsidR="00113567" w:rsidRDefault="00113567" w:rsidP="006A59B1">
            <w:pPr>
              <w:pStyle w:val="Normal1"/>
              <w:spacing w:after="0" w:line="240" w:lineRule="auto"/>
              <w:jc w:val="center"/>
            </w:pPr>
          </w:p>
          <w:p w14:paraId="79181200" w14:textId="77777777" w:rsidR="00113567" w:rsidRDefault="00113567" w:rsidP="006A59B1">
            <w:pPr>
              <w:pStyle w:val="Normal1"/>
              <w:spacing w:after="0" w:line="240" w:lineRule="auto"/>
              <w:jc w:val="center"/>
            </w:pPr>
            <w:r>
              <w:t>30min</w:t>
            </w:r>
          </w:p>
        </w:tc>
        <w:tc>
          <w:tcPr>
            <w:tcW w:w="1462" w:type="pct"/>
            <w:shd w:val="clear" w:color="auto" w:fill="E6EED5"/>
            <w:tcMar>
              <w:left w:w="115" w:type="dxa"/>
              <w:right w:w="115" w:type="dxa"/>
            </w:tcMar>
          </w:tcPr>
          <w:p w14:paraId="2B777539" w14:textId="77777777" w:rsidR="00113567" w:rsidRDefault="00113567" w:rsidP="006A59B1">
            <w:pPr>
              <w:pStyle w:val="Normal1"/>
              <w:spacing w:after="0" w:line="240" w:lineRule="auto"/>
            </w:pPr>
          </w:p>
        </w:tc>
      </w:tr>
      <w:tr w:rsidR="00113567" w14:paraId="15B332D0" w14:textId="77777777" w:rsidTr="003D6C53">
        <w:tc>
          <w:tcPr>
            <w:tcW w:w="776" w:type="pct"/>
            <w:tcMar>
              <w:left w:w="115" w:type="dxa"/>
              <w:right w:w="115" w:type="dxa"/>
            </w:tcMar>
          </w:tcPr>
          <w:p w14:paraId="3B838230" w14:textId="77777777" w:rsidR="00113567" w:rsidRDefault="00113567" w:rsidP="006A59B1">
            <w:pPr>
              <w:pStyle w:val="Normal1"/>
              <w:spacing w:after="0" w:line="240" w:lineRule="auto"/>
              <w:jc w:val="center"/>
            </w:pPr>
            <w:r>
              <w:rPr>
                <w:rFonts w:ascii="Cambria" w:eastAsia="Cambria" w:hAnsi="Cambria" w:cs="Cambria"/>
                <w:b/>
              </w:rPr>
              <w:t>9/10</w:t>
            </w:r>
          </w:p>
        </w:tc>
        <w:tc>
          <w:tcPr>
            <w:tcW w:w="1874" w:type="pct"/>
            <w:tcMar>
              <w:left w:w="115" w:type="dxa"/>
              <w:right w:w="115" w:type="dxa"/>
            </w:tcMar>
          </w:tcPr>
          <w:p w14:paraId="3F263FBB" w14:textId="77777777" w:rsidR="00113567" w:rsidRDefault="00113567" w:rsidP="006A59B1">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Diagramme de classe</w:t>
            </w:r>
          </w:p>
          <w:p w14:paraId="3967D009" w14:textId="77777777" w:rsidR="00113567" w:rsidRDefault="00113567" w:rsidP="006A59B1">
            <w:pPr>
              <w:pStyle w:val="Normal1"/>
              <w:spacing w:after="0" w:line="240" w:lineRule="auto"/>
              <w:rPr>
                <w:rFonts w:ascii="Cambria" w:eastAsia="Cambria" w:hAnsi="Cambria" w:cs="Cambria"/>
                <w:lang w:val="fr-FR"/>
              </w:rPr>
            </w:pPr>
            <w:r>
              <w:rPr>
                <w:rFonts w:ascii="Cambria" w:eastAsia="Cambria" w:hAnsi="Cambria" w:cs="Cambria"/>
                <w:lang w:val="fr-FR"/>
              </w:rPr>
              <w:t>- Réunion IM interfaçage</w:t>
            </w:r>
          </w:p>
          <w:p w14:paraId="5EA4C0B6" w14:textId="77777777" w:rsidR="00113567" w:rsidRPr="00D63720" w:rsidRDefault="00113567" w:rsidP="006A59B1">
            <w:pPr>
              <w:pStyle w:val="Normal1"/>
              <w:spacing w:after="0" w:line="240" w:lineRule="auto"/>
              <w:rPr>
                <w:lang w:val="fr-FR"/>
              </w:rPr>
            </w:pPr>
            <w:r>
              <w:rPr>
                <w:rFonts w:ascii="Cambria" w:eastAsia="Cambria" w:hAnsi="Cambria" w:cs="Cambria"/>
                <w:lang w:val="fr-FR"/>
              </w:rPr>
              <w:t>- Etude sérialisation</w:t>
            </w:r>
          </w:p>
        </w:tc>
        <w:tc>
          <w:tcPr>
            <w:tcW w:w="888" w:type="pct"/>
            <w:tcMar>
              <w:left w:w="115" w:type="dxa"/>
              <w:right w:w="115" w:type="dxa"/>
            </w:tcMar>
          </w:tcPr>
          <w:p w14:paraId="7181DEFB" w14:textId="77777777" w:rsidR="00113567" w:rsidRDefault="00113567" w:rsidP="006A59B1">
            <w:pPr>
              <w:pStyle w:val="Normal1"/>
              <w:spacing w:after="0" w:line="240" w:lineRule="auto"/>
              <w:jc w:val="center"/>
            </w:pPr>
            <w:r>
              <w:rPr>
                <w:rFonts w:ascii="Cambria" w:eastAsia="Cambria" w:hAnsi="Cambria" w:cs="Cambria"/>
              </w:rPr>
              <w:t>3h</w:t>
            </w:r>
          </w:p>
          <w:p w14:paraId="1E542D5C" w14:textId="77777777" w:rsidR="00113567" w:rsidRDefault="00113567" w:rsidP="006A59B1">
            <w:pPr>
              <w:pStyle w:val="Normal1"/>
              <w:spacing w:after="0" w:line="240" w:lineRule="auto"/>
              <w:jc w:val="center"/>
            </w:pPr>
            <w:r>
              <w:rPr>
                <w:rFonts w:ascii="Cambria" w:eastAsia="Cambria" w:hAnsi="Cambria" w:cs="Cambria"/>
              </w:rPr>
              <w:t>2h</w:t>
            </w:r>
          </w:p>
          <w:p w14:paraId="1E5CE4BC" w14:textId="77777777" w:rsidR="00113567" w:rsidRDefault="00113567" w:rsidP="006A59B1">
            <w:pPr>
              <w:pStyle w:val="Normal1"/>
              <w:spacing w:after="0" w:line="240" w:lineRule="auto"/>
              <w:jc w:val="center"/>
            </w:pPr>
            <w:r>
              <w:t>1h</w:t>
            </w:r>
          </w:p>
        </w:tc>
        <w:tc>
          <w:tcPr>
            <w:tcW w:w="1462" w:type="pct"/>
            <w:tcMar>
              <w:left w:w="115" w:type="dxa"/>
              <w:right w:w="115" w:type="dxa"/>
            </w:tcMar>
          </w:tcPr>
          <w:p w14:paraId="6CBFD09E" w14:textId="77777777" w:rsidR="00113567" w:rsidRPr="00D63720" w:rsidRDefault="00113567" w:rsidP="006A59B1">
            <w:pPr>
              <w:pStyle w:val="Normal1"/>
              <w:spacing w:after="0" w:line="240" w:lineRule="auto"/>
              <w:rPr>
                <w:lang w:val="fr-FR"/>
              </w:rPr>
            </w:pPr>
          </w:p>
        </w:tc>
      </w:tr>
      <w:tr w:rsidR="00113567" w14:paraId="2AEA3C45" w14:textId="77777777" w:rsidTr="003D6C53">
        <w:tc>
          <w:tcPr>
            <w:tcW w:w="776" w:type="pct"/>
          </w:tcPr>
          <w:p w14:paraId="16B12151" w14:textId="77777777" w:rsidR="00113567" w:rsidRDefault="00113567" w:rsidP="006A59B1">
            <w:pPr>
              <w:pStyle w:val="Normal1"/>
              <w:spacing w:after="0" w:line="240" w:lineRule="auto"/>
              <w:jc w:val="center"/>
            </w:pPr>
            <w:r>
              <w:rPr>
                <w:rFonts w:ascii="Cambria" w:eastAsia="Cambria" w:hAnsi="Cambria" w:cs="Cambria"/>
                <w:b/>
              </w:rPr>
              <w:t>16/10</w:t>
            </w:r>
          </w:p>
        </w:tc>
        <w:tc>
          <w:tcPr>
            <w:tcW w:w="1874" w:type="pct"/>
          </w:tcPr>
          <w:p w14:paraId="2457EC68" w14:textId="77777777" w:rsidR="00113567" w:rsidRPr="006F490E" w:rsidRDefault="00113567" w:rsidP="0021552B">
            <w:pPr>
              <w:pStyle w:val="Normal1"/>
              <w:spacing w:after="0" w:line="240" w:lineRule="auto"/>
              <w:rPr>
                <w:rFonts w:ascii="Cambria" w:eastAsia="Cambria" w:hAnsi="Cambria" w:cs="Cambria"/>
                <w:lang w:val="fr-FR"/>
              </w:rPr>
            </w:pPr>
            <w:r w:rsidRPr="006F490E">
              <w:rPr>
                <w:rFonts w:ascii="Cambria" w:eastAsia="Cambria" w:hAnsi="Cambria" w:cs="Cambria"/>
                <w:lang w:val="fr-FR"/>
              </w:rPr>
              <w:t xml:space="preserve">  - Réalisation sérialisation</w:t>
            </w:r>
          </w:p>
          <w:p w14:paraId="5C150C4D" w14:textId="77777777" w:rsidR="00113567" w:rsidRPr="006F490E" w:rsidRDefault="00113567" w:rsidP="0021552B">
            <w:pPr>
              <w:pStyle w:val="Normal1"/>
              <w:spacing w:after="0" w:line="240" w:lineRule="auto"/>
              <w:rPr>
                <w:lang w:val="fr-FR"/>
              </w:rPr>
            </w:pPr>
            <w:r w:rsidRPr="006F490E">
              <w:rPr>
                <w:rFonts w:ascii="Cambria" w:eastAsia="Cambria" w:hAnsi="Cambria" w:cs="Cambria"/>
                <w:lang w:val="fr-FR"/>
              </w:rPr>
              <w:t xml:space="preserve">  - Réalisation classes parties</w:t>
            </w:r>
          </w:p>
        </w:tc>
        <w:tc>
          <w:tcPr>
            <w:tcW w:w="888" w:type="pct"/>
          </w:tcPr>
          <w:p w14:paraId="2E85BA7E" w14:textId="77777777" w:rsidR="00113567" w:rsidRDefault="00113567" w:rsidP="006A59B1">
            <w:pPr>
              <w:pStyle w:val="Normal1"/>
              <w:spacing w:after="0" w:line="240" w:lineRule="auto"/>
              <w:jc w:val="center"/>
            </w:pPr>
            <w:r>
              <w:t>1h</w:t>
            </w:r>
          </w:p>
          <w:p w14:paraId="5B50496A" w14:textId="77777777" w:rsidR="00113567" w:rsidRDefault="00113567" w:rsidP="006A59B1">
            <w:pPr>
              <w:pStyle w:val="Normal1"/>
              <w:spacing w:after="0" w:line="240" w:lineRule="auto"/>
              <w:jc w:val="center"/>
            </w:pPr>
            <w:r>
              <w:t>3h</w:t>
            </w:r>
          </w:p>
        </w:tc>
        <w:tc>
          <w:tcPr>
            <w:tcW w:w="1462" w:type="pct"/>
          </w:tcPr>
          <w:p w14:paraId="321D58F3" w14:textId="77777777" w:rsidR="00113567" w:rsidRDefault="00113567" w:rsidP="006A59B1">
            <w:pPr>
              <w:pStyle w:val="Normal1"/>
              <w:spacing w:after="0" w:line="240" w:lineRule="auto"/>
            </w:pPr>
          </w:p>
        </w:tc>
      </w:tr>
      <w:tr w:rsidR="00113567" w14:paraId="0FA1F1CC" w14:textId="77777777" w:rsidTr="003D6C53">
        <w:tc>
          <w:tcPr>
            <w:tcW w:w="776" w:type="pct"/>
          </w:tcPr>
          <w:p w14:paraId="7716DC4F" w14:textId="77777777" w:rsidR="00113567" w:rsidRDefault="00113567" w:rsidP="006A59B1">
            <w:pPr>
              <w:pStyle w:val="Normal1"/>
              <w:spacing w:after="0" w:line="240" w:lineRule="auto"/>
              <w:jc w:val="center"/>
              <w:rPr>
                <w:rFonts w:ascii="Cambria" w:eastAsia="Cambria" w:hAnsi="Cambria" w:cs="Cambria"/>
                <w:b/>
              </w:rPr>
            </w:pPr>
            <w:r>
              <w:rPr>
                <w:rFonts w:ascii="Cambria" w:eastAsia="Cambria" w:hAnsi="Cambria" w:cs="Cambria"/>
                <w:b/>
              </w:rPr>
              <w:t>13/11</w:t>
            </w:r>
          </w:p>
        </w:tc>
        <w:tc>
          <w:tcPr>
            <w:tcW w:w="1874" w:type="pct"/>
          </w:tcPr>
          <w:p w14:paraId="430EBA36" w14:textId="77777777" w:rsidR="00113567" w:rsidRDefault="00113567" w:rsidP="007E1623">
            <w:pPr>
              <w:pStyle w:val="Normal1"/>
              <w:spacing w:after="0" w:line="240" w:lineRule="auto"/>
              <w:rPr>
                <w:rFonts w:ascii="Cambria" w:eastAsia="Cambria" w:hAnsi="Cambria" w:cs="Cambria"/>
                <w:lang w:val="fr-FR"/>
              </w:rPr>
            </w:pPr>
            <w:r w:rsidRPr="00D63720">
              <w:rPr>
                <w:rFonts w:ascii="Cambria" w:eastAsia="Cambria" w:hAnsi="Cambria" w:cs="Cambria"/>
                <w:lang w:val="fr-FR"/>
              </w:rPr>
              <w:t xml:space="preserve">- </w:t>
            </w:r>
            <w:r>
              <w:rPr>
                <w:rFonts w:ascii="Cambria" w:eastAsia="Cambria" w:hAnsi="Cambria" w:cs="Cambria"/>
                <w:lang w:val="fr-FR"/>
              </w:rPr>
              <w:t>Dév +tests initialisation grille</w:t>
            </w:r>
          </w:p>
          <w:p w14:paraId="270A78AB" w14:textId="77777777" w:rsidR="00113567" w:rsidRPr="006F490E" w:rsidRDefault="00113567" w:rsidP="007E1623">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tc>
        <w:tc>
          <w:tcPr>
            <w:tcW w:w="888" w:type="pct"/>
          </w:tcPr>
          <w:p w14:paraId="57C403CC" w14:textId="77777777" w:rsidR="00113567" w:rsidRDefault="00113567" w:rsidP="006A59B1">
            <w:pPr>
              <w:pStyle w:val="Normal1"/>
              <w:spacing w:after="0" w:line="240" w:lineRule="auto"/>
              <w:jc w:val="center"/>
            </w:pPr>
            <w:r>
              <w:t>1h30</w:t>
            </w:r>
          </w:p>
          <w:p w14:paraId="15D2947C" w14:textId="77777777" w:rsidR="00113567" w:rsidRDefault="00113567" w:rsidP="006A59B1">
            <w:pPr>
              <w:pStyle w:val="Normal1"/>
              <w:spacing w:after="0" w:line="240" w:lineRule="auto"/>
              <w:jc w:val="center"/>
            </w:pPr>
          </w:p>
          <w:p w14:paraId="4A9717B0" w14:textId="77777777" w:rsidR="00113567" w:rsidRDefault="00113567" w:rsidP="006A59B1">
            <w:pPr>
              <w:pStyle w:val="Normal1"/>
              <w:spacing w:after="0" w:line="240" w:lineRule="auto"/>
              <w:jc w:val="center"/>
            </w:pPr>
            <w:r>
              <w:t>1h30</w:t>
            </w:r>
          </w:p>
        </w:tc>
        <w:tc>
          <w:tcPr>
            <w:tcW w:w="1462" w:type="pct"/>
          </w:tcPr>
          <w:p w14:paraId="21748F16" w14:textId="77777777" w:rsidR="00113567" w:rsidRDefault="00113567" w:rsidP="006A59B1">
            <w:pPr>
              <w:pStyle w:val="Normal1"/>
              <w:spacing w:after="0" w:line="240" w:lineRule="auto"/>
            </w:pPr>
          </w:p>
        </w:tc>
      </w:tr>
      <w:tr w:rsidR="004A2D58" w14:paraId="7E5133F0" w14:textId="77777777" w:rsidTr="003D6C53">
        <w:tc>
          <w:tcPr>
            <w:tcW w:w="776" w:type="pct"/>
          </w:tcPr>
          <w:p w14:paraId="52C5D86E"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19/11</w:t>
            </w:r>
          </w:p>
        </w:tc>
        <w:tc>
          <w:tcPr>
            <w:tcW w:w="1874" w:type="pct"/>
          </w:tcPr>
          <w:p w14:paraId="0B0CCC15" w14:textId="77777777" w:rsidR="004A2D58" w:rsidRDefault="004A2D58" w:rsidP="004A2D58">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tc>
        <w:tc>
          <w:tcPr>
            <w:tcW w:w="888" w:type="pct"/>
          </w:tcPr>
          <w:p w14:paraId="04FDE61F" w14:textId="77777777" w:rsidR="004A2D58" w:rsidRDefault="00F6560D" w:rsidP="006A59B1">
            <w:pPr>
              <w:pStyle w:val="Normal1"/>
              <w:spacing w:after="0" w:line="240" w:lineRule="auto"/>
              <w:jc w:val="center"/>
            </w:pPr>
            <w:r>
              <w:t>3h</w:t>
            </w:r>
          </w:p>
        </w:tc>
        <w:tc>
          <w:tcPr>
            <w:tcW w:w="1462" w:type="pct"/>
          </w:tcPr>
          <w:p w14:paraId="1B71F859" w14:textId="77777777" w:rsidR="004A2D58" w:rsidRDefault="004A2D58" w:rsidP="006A59B1">
            <w:pPr>
              <w:pStyle w:val="Normal1"/>
              <w:spacing w:after="0" w:line="240" w:lineRule="auto"/>
            </w:pPr>
          </w:p>
        </w:tc>
      </w:tr>
      <w:tr w:rsidR="004A2D58" w14:paraId="5DAF44BD" w14:textId="77777777" w:rsidTr="003D6C53">
        <w:tc>
          <w:tcPr>
            <w:tcW w:w="776" w:type="pct"/>
          </w:tcPr>
          <w:p w14:paraId="0C427494"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20/11</w:t>
            </w:r>
          </w:p>
        </w:tc>
        <w:tc>
          <w:tcPr>
            <w:tcW w:w="1874" w:type="pct"/>
          </w:tcPr>
          <w:p w14:paraId="6C7F04F0" w14:textId="77777777" w:rsidR="004A2D58" w:rsidRDefault="00F6560D" w:rsidP="000C2BF1">
            <w:pPr>
              <w:pStyle w:val="Normal1"/>
              <w:spacing w:after="0" w:line="240" w:lineRule="auto"/>
              <w:rPr>
                <w:rFonts w:ascii="Cambria" w:eastAsia="Cambria" w:hAnsi="Cambria" w:cs="Cambria"/>
                <w:lang w:val="fr-FR"/>
              </w:rPr>
            </w:pPr>
            <w:r>
              <w:rPr>
                <w:rFonts w:ascii="Cambria" w:eastAsia="Cambria" w:hAnsi="Cambria" w:cs="Cambria"/>
                <w:lang w:val="fr-FR"/>
              </w:rPr>
              <w:t>- Dév GameManager</w:t>
            </w:r>
          </w:p>
        </w:tc>
        <w:tc>
          <w:tcPr>
            <w:tcW w:w="888" w:type="pct"/>
          </w:tcPr>
          <w:p w14:paraId="5FED6DB6" w14:textId="77777777" w:rsidR="004A2D58" w:rsidRDefault="00F6560D" w:rsidP="006A59B1">
            <w:pPr>
              <w:pStyle w:val="Normal1"/>
              <w:spacing w:after="0" w:line="240" w:lineRule="auto"/>
              <w:jc w:val="center"/>
            </w:pPr>
            <w:r>
              <w:t>3h</w:t>
            </w:r>
          </w:p>
        </w:tc>
        <w:tc>
          <w:tcPr>
            <w:tcW w:w="1462" w:type="pct"/>
          </w:tcPr>
          <w:p w14:paraId="3296C924" w14:textId="77777777" w:rsidR="004A2D58" w:rsidRDefault="004A2D58" w:rsidP="006A59B1">
            <w:pPr>
              <w:pStyle w:val="Normal1"/>
              <w:spacing w:after="0" w:line="240" w:lineRule="auto"/>
            </w:pPr>
          </w:p>
        </w:tc>
      </w:tr>
      <w:tr w:rsidR="004A2D58" w14:paraId="3F9D4989" w14:textId="77777777" w:rsidTr="003D6C53">
        <w:tc>
          <w:tcPr>
            <w:tcW w:w="776" w:type="pct"/>
          </w:tcPr>
          <w:p w14:paraId="27ECFE9F"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27/11</w:t>
            </w:r>
          </w:p>
        </w:tc>
        <w:tc>
          <w:tcPr>
            <w:tcW w:w="1874" w:type="pct"/>
          </w:tcPr>
          <w:p w14:paraId="49F0EC2F" w14:textId="77777777" w:rsidR="004A2D58" w:rsidRDefault="00F6560D" w:rsidP="00F6560D">
            <w:pPr>
              <w:pStyle w:val="Normal1"/>
              <w:spacing w:after="0" w:line="240" w:lineRule="auto"/>
              <w:rPr>
                <w:rFonts w:ascii="Cambria" w:eastAsia="Cambria" w:hAnsi="Cambria" w:cs="Cambria"/>
                <w:lang w:val="fr-FR"/>
              </w:rPr>
            </w:pPr>
            <w:r>
              <w:rPr>
                <w:rFonts w:ascii="Cambria" w:eastAsia="Cambria" w:hAnsi="Cambria" w:cs="Cambria"/>
                <w:lang w:val="fr-FR"/>
              </w:rPr>
              <w:t>- Intégration Grille</w:t>
            </w:r>
          </w:p>
        </w:tc>
        <w:tc>
          <w:tcPr>
            <w:tcW w:w="888" w:type="pct"/>
          </w:tcPr>
          <w:p w14:paraId="3AA1996C" w14:textId="77777777" w:rsidR="004A2D58" w:rsidRDefault="00F6560D" w:rsidP="006A59B1">
            <w:pPr>
              <w:pStyle w:val="Normal1"/>
              <w:spacing w:after="0" w:line="240" w:lineRule="auto"/>
              <w:jc w:val="center"/>
            </w:pPr>
            <w:r>
              <w:t>3h</w:t>
            </w:r>
          </w:p>
        </w:tc>
        <w:tc>
          <w:tcPr>
            <w:tcW w:w="1462" w:type="pct"/>
          </w:tcPr>
          <w:p w14:paraId="64878F9C" w14:textId="77777777" w:rsidR="004A2D58" w:rsidRDefault="004A2D58" w:rsidP="006A59B1">
            <w:pPr>
              <w:pStyle w:val="Normal1"/>
              <w:spacing w:after="0" w:line="240" w:lineRule="auto"/>
            </w:pPr>
          </w:p>
        </w:tc>
      </w:tr>
      <w:tr w:rsidR="004A2D58" w14:paraId="26C0CA09" w14:textId="77777777" w:rsidTr="003D6C53">
        <w:tc>
          <w:tcPr>
            <w:tcW w:w="776" w:type="pct"/>
          </w:tcPr>
          <w:p w14:paraId="101ADBE6"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4/12</w:t>
            </w:r>
          </w:p>
        </w:tc>
        <w:tc>
          <w:tcPr>
            <w:tcW w:w="1874" w:type="pct"/>
          </w:tcPr>
          <w:p w14:paraId="7172B2D6" w14:textId="77777777" w:rsidR="004A2D58" w:rsidRDefault="00F6560D" w:rsidP="000C2BF1">
            <w:pPr>
              <w:pStyle w:val="Normal1"/>
              <w:spacing w:after="0" w:line="240" w:lineRule="auto"/>
              <w:rPr>
                <w:rFonts w:ascii="Cambria" w:eastAsia="Cambria" w:hAnsi="Cambria" w:cs="Cambria"/>
                <w:lang w:val="fr-FR"/>
              </w:rPr>
            </w:pPr>
            <w:r>
              <w:rPr>
                <w:rFonts w:ascii="Cambria" w:eastAsia="Cambria" w:hAnsi="Cambria" w:cs="Cambria"/>
                <w:lang w:val="fr-FR"/>
              </w:rPr>
              <w:t>- Intégration Grille</w:t>
            </w:r>
          </w:p>
        </w:tc>
        <w:tc>
          <w:tcPr>
            <w:tcW w:w="888" w:type="pct"/>
          </w:tcPr>
          <w:p w14:paraId="5843A2FE" w14:textId="77777777" w:rsidR="004A2D58" w:rsidRDefault="00F6560D" w:rsidP="006A59B1">
            <w:pPr>
              <w:pStyle w:val="Normal1"/>
              <w:spacing w:after="0" w:line="240" w:lineRule="auto"/>
              <w:jc w:val="center"/>
            </w:pPr>
            <w:r>
              <w:t>3h</w:t>
            </w:r>
          </w:p>
        </w:tc>
        <w:tc>
          <w:tcPr>
            <w:tcW w:w="1462" w:type="pct"/>
          </w:tcPr>
          <w:p w14:paraId="35D0CFCD" w14:textId="77777777" w:rsidR="004A2D58" w:rsidRDefault="004A2D58" w:rsidP="006A59B1">
            <w:pPr>
              <w:pStyle w:val="Normal1"/>
              <w:spacing w:after="0" w:line="240" w:lineRule="auto"/>
            </w:pPr>
          </w:p>
        </w:tc>
      </w:tr>
      <w:tr w:rsidR="004A2D58" w14:paraId="0C46B70C" w14:textId="77777777" w:rsidTr="003D6C53">
        <w:tc>
          <w:tcPr>
            <w:tcW w:w="776" w:type="pct"/>
          </w:tcPr>
          <w:p w14:paraId="4D137796" w14:textId="77777777" w:rsidR="004A2D58" w:rsidRDefault="004A2D58" w:rsidP="006A59B1">
            <w:pPr>
              <w:pStyle w:val="Normal1"/>
              <w:spacing w:after="0" w:line="240" w:lineRule="auto"/>
              <w:jc w:val="center"/>
              <w:rPr>
                <w:rFonts w:ascii="Cambria" w:eastAsia="Cambria" w:hAnsi="Cambria" w:cs="Cambria"/>
                <w:b/>
              </w:rPr>
            </w:pPr>
            <w:r>
              <w:rPr>
                <w:rFonts w:ascii="Cambria" w:eastAsia="Cambria" w:hAnsi="Cambria" w:cs="Cambria"/>
                <w:b/>
              </w:rPr>
              <w:t>11/12</w:t>
            </w:r>
          </w:p>
        </w:tc>
        <w:tc>
          <w:tcPr>
            <w:tcW w:w="1874" w:type="pct"/>
          </w:tcPr>
          <w:p w14:paraId="7EDF97CB" w14:textId="77777777" w:rsidR="004A2D58" w:rsidRDefault="00F6560D" w:rsidP="000C2BF1">
            <w:pPr>
              <w:pStyle w:val="Normal1"/>
              <w:spacing w:after="0" w:line="240" w:lineRule="auto"/>
              <w:rPr>
                <w:rFonts w:ascii="Cambria" w:eastAsia="Cambria" w:hAnsi="Cambria" w:cs="Cambria"/>
                <w:lang w:val="fr-FR"/>
              </w:rPr>
            </w:pPr>
            <w:r>
              <w:rPr>
                <w:rFonts w:ascii="Cambria" w:eastAsia="Cambria" w:hAnsi="Cambria" w:cs="Cambria"/>
                <w:lang w:val="fr-FR"/>
              </w:rPr>
              <w:t>- Intégration Grille</w:t>
            </w:r>
          </w:p>
        </w:tc>
        <w:tc>
          <w:tcPr>
            <w:tcW w:w="888" w:type="pct"/>
          </w:tcPr>
          <w:p w14:paraId="62CF52EF" w14:textId="77777777" w:rsidR="004A2D58" w:rsidRDefault="00F6560D" w:rsidP="006A59B1">
            <w:pPr>
              <w:pStyle w:val="Normal1"/>
              <w:spacing w:after="0" w:line="240" w:lineRule="auto"/>
              <w:jc w:val="center"/>
            </w:pPr>
            <w:r>
              <w:t>3h</w:t>
            </w:r>
          </w:p>
        </w:tc>
        <w:tc>
          <w:tcPr>
            <w:tcW w:w="1462" w:type="pct"/>
          </w:tcPr>
          <w:p w14:paraId="46AD9555" w14:textId="77777777" w:rsidR="004A2D58" w:rsidRDefault="004A2D58" w:rsidP="006A59B1">
            <w:pPr>
              <w:pStyle w:val="Normal1"/>
              <w:spacing w:after="0" w:line="240" w:lineRule="auto"/>
            </w:pPr>
          </w:p>
        </w:tc>
      </w:tr>
      <w:tr w:rsidR="00113567" w14:paraId="012421DE" w14:textId="77777777" w:rsidTr="003D6C53">
        <w:tc>
          <w:tcPr>
            <w:tcW w:w="776" w:type="pct"/>
          </w:tcPr>
          <w:p w14:paraId="0FE900AF" w14:textId="77777777" w:rsidR="00113567" w:rsidRDefault="00113567" w:rsidP="006A59B1">
            <w:pPr>
              <w:pStyle w:val="Normal1"/>
              <w:spacing w:after="0" w:line="240" w:lineRule="auto"/>
              <w:jc w:val="center"/>
              <w:rPr>
                <w:rFonts w:ascii="Cambria" w:eastAsia="Cambria" w:hAnsi="Cambria" w:cs="Cambria"/>
                <w:b/>
              </w:rPr>
            </w:pPr>
            <w:r>
              <w:rPr>
                <w:rFonts w:ascii="Cambria" w:eastAsia="Cambria" w:hAnsi="Cambria" w:cs="Cambria"/>
                <w:b/>
              </w:rPr>
              <w:t>18/12</w:t>
            </w:r>
          </w:p>
        </w:tc>
        <w:tc>
          <w:tcPr>
            <w:tcW w:w="1874" w:type="pct"/>
          </w:tcPr>
          <w:p w14:paraId="78CBEB53" w14:textId="77777777" w:rsidR="00113567" w:rsidRDefault="00113567" w:rsidP="000C2BF1">
            <w:pPr>
              <w:pStyle w:val="Normal1"/>
              <w:spacing w:after="0" w:line="240" w:lineRule="auto"/>
              <w:rPr>
                <w:rFonts w:ascii="Cambria" w:eastAsia="Cambria" w:hAnsi="Cambria" w:cs="Cambria"/>
                <w:lang w:val="fr-FR"/>
              </w:rPr>
            </w:pPr>
            <w:r>
              <w:rPr>
                <w:rFonts w:ascii="Cambria" w:eastAsia="Cambria" w:hAnsi="Cambria" w:cs="Cambria"/>
                <w:lang w:val="fr-FR"/>
              </w:rPr>
              <w:t>- Bugs sérialisation</w:t>
            </w:r>
          </w:p>
          <w:p w14:paraId="420FC05F" w14:textId="77777777" w:rsidR="00113567" w:rsidRPr="00D63720" w:rsidRDefault="00113567" w:rsidP="000C2BF1">
            <w:pPr>
              <w:pStyle w:val="Normal1"/>
              <w:spacing w:after="0" w:line="240" w:lineRule="auto"/>
              <w:rPr>
                <w:rFonts w:ascii="Cambria" w:eastAsia="Cambria" w:hAnsi="Cambria" w:cs="Cambria"/>
                <w:lang w:val="fr-FR"/>
              </w:rPr>
            </w:pPr>
            <w:r>
              <w:rPr>
                <w:rFonts w:ascii="Cambria" w:eastAsia="Cambria" w:hAnsi="Cambria" w:cs="Cambria"/>
                <w:lang w:val="fr-FR"/>
              </w:rPr>
              <w:t>- Bugs intégration</w:t>
            </w:r>
          </w:p>
        </w:tc>
        <w:tc>
          <w:tcPr>
            <w:tcW w:w="888" w:type="pct"/>
          </w:tcPr>
          <w:p w14:paraId="7153C1AB" w14:textId="77777777" w:rsidR="00113567" w:rsidRDefault="00113567" w:rsidP="006A59B1">
            <w:pPr>
              <w:pStyle w:val="Normal1"/>
              <w:spacing w:after="0" w:line="240" w:lineRule="auto"/>
              <w:jc w:val="center"/>
            </w:pPr>
            <w:r>
              <w:t>3h</w:t>
            </w:r>
          </w:p>
        </w:tc>
        <w:tc>
          <w:tcPr>
            <w:tcW w:w="1462" w:type="pct"/>
          </w:tcPr>
          <w:p w14:paraId="3539B010" w14:textId="77777777" w:rsidR="00113567" w:rsidRDefault="00113567" w:rsidP="006A59B1">
            <w:pPr>
              <w:pStyle w:val="Normal1"/>
              <w:spacing w:after="0" w:line="240" w:lineRule="auto"/>
            </w:pPr>
          </w:p>
        </w:tc>
      </w:tr>
    </w:tbl>
    <w:p w14:paraId="62340322" w14:textId="77777777" w:rsidR="00FE4BC0" w:rsidRDefault="00FE4BC0" w:rsidP="00FE4BC0"/>
    <w:p w14:paraId="0069261E" w14:textId="77777777" w:rsidR="00CE1B9E" w:rsidRPr="00CE1B9E" w:rsidRDefault="005D6734" w:rsidP="00B110F4">
      <w:pPr>
        <w:jc w:val="both"/>
      </w:pPr>
      <w:r>
        <w:t xml:space="preserve">Mon rôle dans le groupe était responsable études. Au début du projet j'ai donc étudié avec Stéphan </w:t>
      </w:r>
      <w:r w:rsidR="00B34CBE">
        <w:t xml:space="preserve"> (</w:t>
      </w:r>
      <w:r>
        <w:t>responsable développement) les</w:t>
      </w:r>
      <w:r w:rsidR="00B34CBE">
        <w:t xml:space="preserve"> </w:t>
      </w:r>
      <w:r>
        <w:t>solutions techniques que nous pouvions mettre un œuvre, par exemple</w:t>
      </w:r>
      <w:r w:rsidR="00B34CBE">
        <w:t xml:space="preserve"> </w:t>
      </w:r>
      <w:r>
        <w:t>pour la sérialisation des données. Plus tard, après que la conception</w:t>
      </w:r>
      <w:r w:rsidR="00B34CBE">
        <w:t xml:space="preserve"> </w:t>
      </w:r>
      <w:r>
        <w:t>soit achevée, j'ai travaillé sur la partie plateau et pièces du</w:t>
      </w:r>
      <w:r w:rsidR="00B34CBE">
        <w:t xml:space="preserve"> </w:t>
      </w:r>
      <w:r>
        <w:t>diagramme de classes (définition des classes, création de méthodes que</w:t>
      </w:r>
      <w:r w:rsidR="00B34CBE">
        <w:t xml:space="preserve"> </w:t>
      </w:r>
      <w:r>
        <w:t>nous avions oubliées pendant la conception, etc.). Enfin, lors de la</w:t>
      </w:r>
      <w:r w:rsidR="00B34CBE">
        <w:t xml:space="preserve"> </w:t>
      </w:r>
      <w:r>
        <w:t>fin du développement et durant la phase d'intégration j'ai travaillé</w:t>
      </w:r>
      <w:r w:rsidR="00B34CBE">
        <w:t xml:space="preserve"> </w:t>
      </w:r>
      <w:r>
        <w:t>comme "agent de liaison" avec l'équipe d'IHM grille pour corriger les</w:t>
      </w:r>
      <w:r w:rsidR="00B34CBE">
        <w:t xml:space="preserve"> </w:t>
      </w:r>
      <w:r>
        <w:t>bugs et soucis d'intégrations que nous rencontrions</w:t>
      </w:r>
      <w:r w:rsidR="00B34CBE">
        <w:t>.</w:t>
      </w:r>
    </w:p>
    <w:p w14:paraId="5CE80804" w14:textId="77777777" w:rsidR="00CE1B9E" w:rsidRDefault="00CE1B9E">
      <w:pPr>
        <w:rPr>
          <w:rFonts w:asciiTheme="majorHAnsi" w:eastAsiaTheme="majorEastAsia" w:hAnsiTheme="majorHAnsi" w:cstheme="majorBidi"/>
          <w:b/>
          <w:bCs/>
          <w:color w:val="4F81BD" w:themeColor="accent1"/>
          <w:sz w:val="32"/>
          <w:szCs w:val="28"/>
        </w:rPr>
      </w:pPr>
      <w:r>
        <w:br w:type="page"/>
      </w:r>
    </w:p>
    <w:p w14:paraId="4C88675B" w14:textId="77777777" w:rsidR="00FE4BC0" w:rsidRPr="008C4DE1" w:rsidRDefault="00FE4BC0" w:rsidP="00FE4BC0">
      <w:pPr>
        <w:pStyle w:val="Titre1"/>
      </w:pPr>
      <w:bookmarkStart w:id="72" w:name="_Toc219225517"/>
      <w:r>
        <w:lastRenderedPageBreak/>
        <w:t>Management du module Communication et Traitement</w:t>
      </w:r>
      <w:bookmarkEnd w:id="72"/>
    </w:p>
    <w:p w14:paraId="27F1F77C" w14:textId="77777777" w:rsidR="00FE4BC0" w:rsidRDefault="00FE4BC0" w:rsidP="00FE4BC0"/>
    <w:p w14:paraId="08B01955" w14:textId="77777777" w:rsidR="00FE4BC0" w:rsidRDefault="00FE4BC0" w:rsidP="00FE4BC0">
      <w:pPr>
        <w:pStyle w:val="Titre2"/>
      </w:pPr>
      <w:bookmarkStart w:id="73" w:name="_Toc219225518"/>
      <w:r>
        <w:t>Introduction</w:t>
      </w:r>
      <w:bookmarkEnd w:id="73"/>
    </w:p>
    <w:p w14:paraId="66C877B7" w14:textId="77777777" w:rsidR="00343DE6" w:rsidRDefault="00343DE6" w:rsidP="00343DE6">
      <w:pPr>
        <w:jc w:val="both"/>
      </w:pPr>
    </w:p>
    <w:p w14:paraId="33A59D45" w14:textId="77777777" w:rsidR="00343DE6" w:rsidRDefault="00343DE6" w:rsidP="00343DE6">
      <w:pPr>
        <w:jc w:val="both"/>
      </w:pPr>
      <w:r>
        <w:tab/>
        <w:t xml:space="preserve">Le module Communication &amp; Traitement est l'élément indispensable à la gestion du réseau. L'objectif premier de ce module est d'offrir une communication réseau suffisamment aboutie pour qu'elle paraisse transparente non seulement au joueur (utilisateur) mais aussi aux autres modules gérant l'application de façon locale. Il est donc primordial que le réseau n'entache en aucun cas la jouabilité de P2PChess. Le jeu en réseau est censé être un avantage et non un défaut apparent. Deux types de communications sont à développer dans ce module, la communication multicast et la communication point à point. Ce module faisant partie d'un ensemble de 4 modules, il y a évidemment toute une partie interfaçage avec les autres modules à mettre en place. </w:t>
      </w:r>
    </w:p>
    <w:p w14:paraId="738F2838" w14:textId="77777777" w:rsidR="00343DE6" w:rsidRDefault="00343DE6" w:rsidP="00343DE6">
      <w:pPr>
        <w:jc w:val="both"/>
      </w:pPr>
      <w:r>
        <w:tab/>
        <w:t>Ce plan de management va donc présenter de façon synthétique le découpage du projet avant de mettre en avant des estimations, on l'espère, proches de la réalité. Dans le cas contraire, celles-ci seront bien évidemment commentées. Viendra ensuite un schéma d'ordonnancement qui permettra de visualiser d'éventuels chemins critiques ou encore des tâches parall</w:t>
      </w:r>
      <w:r w:rsidR="00B110F4">
        <w:t>é</w:t>
      </w:r>
      <w:r>
        <w:t xml:space="preserve">lisables. Ensuite, le diagramme de Gantt donnera une vision globale sur les différentes périodes de travail en fonction des tâches à </w:t>
      </w:r>
      <w:r w:rsidR="00B110F4">
        <w:t>effectuer</w:t>
      </w:r>
      <w:r>
        <w:t xml:space="preserve"> et de leur deadline. Une partie retracera brièvement et textuellement le projet et les remarques importantes le concernant. Une analyse des risques a également été effectuée lors de ce projet, ses résultats seront donc présentés. Enfin, toutes les fiches de suivi individuelles des participants au module sont incluses pour illustrer en détails le travail de chacun. Ce plan de management se terminera par un bilan reposant sur l'intérêt du projet, sa réussite et ses difficultés.</w:t>
      </w:r>
    </w:p>
    <w:p w14:paraId="5606E979" w14:textId="77777777" w:rsidR="00533098" w:rsidRDefault="00533098">
      <w:r>
        <w:br w:type="page"/>
      </w:r>
    </w:p>
    <w:p w14:paraId="6237ADFB" w14:textId="77777777" w:rsidR="00FE4BC0" w:rsidRDefault="00FE4BC0" w:rsidP="00FE4BC0">
      <w:pPr>
        <w:pStyle w:val="Titre2"/>
      </w:pPr>
      <w:bookmarkStart w:id="74" w:name="_Toc219225519"/>
      <w:r>
        <w:lastRenderedPageBreak/>
        <w:t>Découpage du projet</w:t>
      </w:r>
      <w:bookmarkEnd w:id="74"/>
    </w:p>
    <w:p w14:paraId="0D1A6D06" w14:textId="77777777" w:rsidR="00F46610" w:rsidRDefault="00F46610"/>
    <w:p w14:paraId="49D535CD" w14:textId="77777777" w:rsidR="00533098" w:rsidRDefault="003D6C53">
      <w:r>
        <w:rPr>
          <w:noProof/>
          <w:lang w:eastAsia="fr-FR"/>
        </w:rPr>
        <w:pict w14:anchorId="759D9E05">
          <v:group id="Group 75" o:spid="_x0000_s1079" style="position:absolute;margin-left:-61.3pt;margin-top:10.8pt;width:8in;height:517.65pt;z-index:251739136" coordorigin="190,3108" coordsize="11520,1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">
            <v:roundrect id="AutoShape 76" o:spid="_x0000_s1080" style="position:absolute;left:4290;top:3108;width:3165;height:144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jbDcMA&#10;AADbAAAADwAAAGRycy9kb3ducmV2LnhtbESPT2vCQBTE70K/w/IKvemmYqtEVyn+AT0aFa+P7DMJ&#10;zb5Nd9eY9tO7QsHjMDO/YWaLztSiJecrywreBwkI4tzqigsFx8OmPwHhA7LG2jIp+CUPi/lLb4ap&#10;tjfeU5uFQkQI+xQVlCE0qZQ+L8mgH9iGOHoX6wyGKF0htcNbhJtaDpPkUxqsOC6U2NCypPw7uxoF&#10;evV3KvT6Q+/MOVu78Y/c5ptWqbfX7msKIlAXnuH/9lYrGI3g8SX+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jbDcMAAADbAAAADwAAAAAAAAAAAAAAAACYAgAAZHJzL2Rv&#10;d25yZXYueG1sUEsFBgAAAAAEAAQA9QAAAIgDAAAAAA==&#10;" fillcolor="#ccc [656]" strokecolor="black [3213]" strokeweight="1pt">
              <v:fill color2="#f2f2f2 [3052]" focus="50%" type="gradient"/>
              <v:shadow on="t" color="#7f7f7f [1601]" opacity=".5" offset="1pt,26939emu"/>
              <v:textbox>
                <w:txbxContent>
                  <w:p w14:paraId="75E3A2EE" w14:textId="77777777" w:rsidR="00E077FF" w:rsidRPr="004E6998" w:rsidRDefault="00E077FF" w:rsidP="00343DE6">
                    <w:pPr>
                      <w:jc w:val="center"/>
                      <w:rPr>
                        <w:b/>
                        <w:color w:val="404040" w:themeColor="text1" w:themeTint="BF"/>
                        <w:u w:val="single"/>
                      </w:rPr>
                    </w:pPr>
                    <w:r w:rsidRPr="004E6998">
                      <w:rPr>
                        <w:b/>
                        <w:color w:val="404040" w:themeColor="text1" w:themeTint="BF"/>
                        <w:u w:val="single"/>
                      </w:rPr>
                      <w:t>Module</w:t>
                    </w:r>
                  </w:p>
                  <w:p w14:paraId="38EE6A37" w14:textId="77777777" w:rsidR="00E077FF" w:rsidRPr="004E6998" w:rsidRDefault="00E077FF" w:rsidP="00343DE6">
                    <w:pPr>
                      <w:jc w:val="center"/>
                      <w:rPr>
                        <w:b/>
                        <w:color w:val="404040" w:themeColor="text1" w:themeTint="BF"/>
                        <w:u w:val="single"/>
                      </w:rPr>
                    </w:pPr>
                    <w:r w:rsidRPr="004E6998">
                      <w:rPr>
                        <w:b/>
                        <w:color w:val="404040" w:themeColor="text1" w:themeTint="BF"/>
                        <w:u w:val="single"/>
                      </w:rPr>
                      <w:t>Communication &amp; Traitement</w:t>
                    </w:r>
                  </w:p>
                </w:txbxContent>
              </v:textbox>
            </v:roundrect>
            <v:roundrect id="AutoShape 77" o:spid="_x0000_s1081" style="position:absolute;left:954;top:5689;width:3165;height:144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R+lsMA&#10;AADbAAAADwAAAGRycy9kb3ducmV2LnhtbESPT2vCQBTE7wW/w/KE3upGqX9IXUWsgh4bW7w+sq9J&#10;MPs27m5j9NO7BcHjMDO/YebLztSiJecrywqGgwQEcW51xYWC78P2bQbCB2SNtWVScCUPy0XvZY6p&#10;thf+ojYLhYgQ9ikqKENoUil9XpJBP7ANcfR+rTMYonSF1A4vEW5qOUqSiTRYcVwosaF1Sfkp+zMK&#10;9Oftp9Cbsd6bY7Zx07Pc5dtWqdd+t/oAEagLz/CjvdMK3sfw/yX+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R+lsMAAADbAAAADwAAAAAAAAAAAAAAAACYAgAAZHJzL2Rv&#10;d25yZXYueG1sUEsFBgAAAAAEAAQA9QAAAIgDAAAAAA==&#10;" fillcolor="#ccc [656]" strokecolor="black [3213]" strokeweight="1pt">
              <v:fill color2="#f2f2f2 [3052]" focus="50%" type="gradient"/>
              <v:shadow on="t" color="#7f7f7f [1601]" opacity=".5" offset="1pt,26939emu"/>
              <v:textbox>
                <w:txbxContent>
                  <w:p w14:paraId="5ECFF4B0" w14:textId="77777777" w:rsidR="00E077FF" w:rsidRPr="004E6998" w:rsidRDefault="00E077FF" w:rsidP="00343DE6">
                    <w:pPr>
                      <w:jc w:val="center"/>
                      <w:rPr>
                        <w:b/>
                        <w:color w:val="404040" w:themeColor="text1" w:themeTint="BF"/>
                        <w:u w:val="single"/>
                      </w:rPr>
                    </w:pPr>
                    <w:r w:rsidRPr="004E6998">
                      <w:rPr>
                        <w:b/>
                        <w:color w:val="404040" w:themeColor="text1" w:themeTint="BF"/>
                        <w:u w:val="single"/>
                      </w:rPr>
                      <w:t>Interface d'entrée</w:t>
                    </w:r>
                  </w:p>
                  <w:p w14:paraId="6AEADF1F" w14:textId="77777777" w:rsidR="00E077FF" w:rsidRPr="004E6998" w:rsidRDefault="00E077FF" w:rsidP="00343DE6">
                    <w:pPr>
                      <w:jc w:val="center"/>
                      <w:rPr>
                        <w:b/>
                        <w:color w:val="404040" w:themeColor="text1" w:themeTint="BF"/>
                      </w:rPr>
                    </w:pPr>
                    <w:r w:rsidRPr="004E6998">
                      <w:rPr>
                        <w:b/>
                        <w:color w:val="404040" w:themeColor="text1" w:themeTint="BF"/>
                      </w:rPr>
                      <w:t>Récupère et convertit les données</w:t>
                    </w:r>
                  </w:p>
                </w:txbxContent>
              </v:textbox>
            </v:roundrect>
            <v:roundrect id="AutoShape 78" o:spid="_x0000_s1082" style="position:absolute;left:4359;top:5689;width:3165;height:144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g4cMA&#10;AADbAAAADwAAAGRycy9kb3ducmV2LnhtbESPQWvCQBSE7wX/w/KE3upGaVVSVxGroEdji9dH9jUJ&#10;Zt/G3W1M/fWuIHgcZuYbZrboTC1acr6yrGA4SEAQ51ZXXCj4PmzepiB8QNZYWyYF/+RhMe+9zDDV&#10;9sJ7arNQiAhhn6KCMoQmldLnJRn0A9sQR+/XOoMhSldI7fAS4aaWoyQZS4MVx4USG1qVlJ+yP6NA&#10;f11/Cr3+0DtzzNZucpbbfNMq9drvlp8gAnXhGX60t1rB+xj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bg4cMAAADbAAAADwAAAAAAAAAAAAAAAACYAgAAZHJzL2Rv&#10;d25yZXYueG1sUEsFBgAAAAAEAAQA9QAAAIgDAAAAAA==&#10;" fillcolor="#ccc [656]" strokecolor="black [3213]" strokeweight="1pt">
              <v:fill color2="#f2f2f2 [3052]" focus="50%" type="gradient"/>
              <v:shadow on="t" color="#7f7f7f [1601]" opacity=".5" offset="1pt,26939emu"/>
              <v:textbox>
                <w:txbxContent>
                  <w:p w14:paraId="49650B27" w14:textId="77777777" w:rsidR="00E077FF" w:rsidRPr="004E6998" w:rsidRDefault="00E077FF" w:rsidP="00343DE6">
                    <w:pPr>
                      <w:jc w:val="center"/>
                      <w:rPr>
                        <w:b/>
                        <w:color w:val="404040" w:themeColor="text1" w:themeTint="BF"/>
                        <w:u w:val="single"/>
                      </w:rPr>
                    </w:pPr>
                    <w:r w:rsidRPr="004E6998">
                      <w:rPr>
                        <w:b/>
                        <w:color w:val="404040" w:themeColor="text1" w:themeTint="BF"/>
                        <w:u w:val="single"/>
                      </w:rPr>
                      <w:t xml:space="preserve">Module </w:t>
                    </w:r>
                  </w:p>
                  <w:p w14:paraId="4469AC23" w14:textId="77777777" w:rsidR="00E077FF" w:rsidRPr="004E6998" w:rsidRDefault="00E077FF" w:rsidP="00343DE6">
                    <w:pPr>
                      <w:jc w:val="center"/>
                      <w:rPr>
                        <w:b/>
                        <w:color w:val="404040" w:themeColor="text1" w:themeTint="BF"/>
                        <w:u w:val="single"/>
                      </w:rPr>
                    </w:pPr>
                    <w:r w:rsidRPr="004E6998">
                      <w:rPr>
                        <w:b/>
                        <w:color w:val="404040" w:themeColor="text1" w:themeTint="BF"/>
                        <w:u w:val="single"/>
                      </w:rPr>
                      <w:t>Transit de données</w:t>
                    </w:r>
                  </w:p>
                </w:txbxContent>
              </v:textbox>
            </v:roundrect>
            <v:roundrect id="AutoShape 79" o:spid="_x0000_s1083" style="position:absolute;left:7696;top:5689;width:3165;height:144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FesQA&#10;AADbAAAADwAAAGRycy9kb3ducmV2LnhtbESPT2vCQBTE70K/w/IKvemm0mqJ2UjxD+jRtMXrI/ua&#10;hGbfxt1tTPvpXUHwOMzMb5hsOZhW9OR8Y1nB8yQBQVxa3XCl4PNjO34D4QOyxtYyKfgjD8v8YZRh&#10;qu2ZD9QXoRIRwj5FBXUIXSqlL2sy6Ce2I47et3UGQ5SuktrhOcJNK6dJMpMGG44LNXa0qqn8KX6N&#10;Ar3+/6r05lXvzbHYuPlJ7sptr9TT4/C+ABFoCPfwrb3TCl7mcP0Sf4D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aRXrEAAAA2wAAAA8AAAAAAAAAAAAAAAAAmAIAAGRycy9k&#10;b3ducmV2LnhtbFBLBQYAAAAABAAEAPUAAACJAwAAAAA=&#10;" fillcolor="#ccc [656]" strokecolor="black [3213]" strokeweight="1pt">
              <v:fill color2="#f2f2f2 [3052]" focus="50%" type="gradient"/>
              <v:shadow on="t" color="#7f7f7f [1601]" opacity=".5" offset="1pt,26939emu"/>
              <v:textbox>
                <w:txbxContent>
                  <w:p w14:paraId="2F1C1E8D" w14:textId="77777777" w:rsidR="00E077FF" w:rsidRPr="004E6998" w:rsidRDefault="00E077FF" w:rsidP="00343DE6">
                    <w:pPr>
                      <w:jc w:val="center"/>
                      <w:rPr>
                        <w:b/>
                        <w:color w:val="404040" w:themeColor="text1" w:themeTint="BF"/>
                        <w:u w:val="single"/>
                      </w:rPr>
                    </w:pPr>
                    <w:r w:rsidRPr="004E6998">
                      <w:rPr>
                        <w:b/>
                        <w:color w:val="404040" w:themeColor="text1" w:themeTint="BF"/>
                        <w:u w:val="single"/>
                      </w:rPr>
                      <w:t>Interface de sortie</w:t>
                    </w:r>
                  </w:p>
                  <w:p w14:paraId="64CCE375" w14:textId="77777777" w:rsidR="00E077FF" w:rsidRPr="004E6998" w:rsidRDefault="00E077FF" w:rsidP="00343DE6">
                    <w:pPr>
                      <w:jc w:val="center"/>
                      <w:rPr>
                        <w:b/>
                        <w:color w:val="404040" w:themeColor="text1" w:themeTint="BF"/>
                      </w:rPr>
                    </w:pPr>
                    <w:r w:rsidRPr="004E6998">
                      <w:rPr>
                        <w:b/>
                        <w:color w:val="404040" w:themeColor="text1" w:themeTint="BF"/>
                      </w:rPr>
                      <w:t>Convertit et rend les données</w:t>
                    </w:r>
                  </w:p>
                </w:txbxContent>
              </v:textbox>
            </v:roundrect>
            <v:roundrect id="AutoShape 80" o:spid="_x0000_s1084" style="position:absolute;left:2928;top:8100;width:2936;height:120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RCMAA&#10;AADbAAAADwAAAGRycy9kb3ducmV2LnhtbERPz2vCMBS+C/4P4QnebDpRNzqjiFPQo93Gro/mrS1r&#10;XmqS1epfbw6Cx4/v93Ldm0Z05HxtWcFLkoIgLqyuuVTw9bmfvIHwAVljY5kUXMnDejUcLDHT9sIn&#10;6vJQihjCPkMFVQhtJqUvKjLoE9sSR+7XOoMhQldK7fASw00jp2m6kAZrjg0VtrStqPjL/40C/XH7&#10;LvVuro/mJ9+517M8FPtOqfGo37yDCNSHp/jhPmgFszg2fok/QK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XRCMAAAADbAAAADwAAAAAAAAAAAAAAAACYAgAAZHJzL2Rvd25y&#10;ZXYueG1sUEsFBgAAAAAEAAQA9QAAAIUDAAAAAA==&#10;" fillcolor="#ccc [656]" strokecolor="black [3213]" strokeweight="1pt">
              <v:fill color2="#f2f2f2 [3052]" focus="50%" type="gradient"/>
              <v:shadow on="t" color="#7f7f7f [1601]" opacity=".5" offset="1pt,26939emu"/>
              <v:textbox>
                <w:txbxContent>
                  <w:p w14:paraId="40974EF0" w14:textId="77777777" w:rsidR="00E077FF" w:rsidRPr="004E6998" w:rsidRDefault="00E077FF" w:rsidP="00343DE6">
                    <w:pPr>
                      <w:jc w:val="center"/>
                      <w:rPr>
                        <w:b/>
                        <w:color w:val="404040" w:themeColor="text1" w:themeTint="BF"/>
                        <w:u w:val="single"/>
                      </w:rPr>
                    </w:pPr>
                    <w:r w:rsidRPr="004E6998">
                      <w:rPr>
                        <w:b/>
                        <w:color w:val="404040" w:themeColor="text1" w:themeTint="BF"/>
                        <w:u w:val="single"/>
                      </w:rPr>
                      <w:t>Communication P2P</w:t>
                    </w:r>
                  </w:p>
                  <w:p w14:paraId="07BC2768" w14:textId="77777777" w:rsidR="00E077FF" w:rsidRPr="004E6998" w:rsidRDefault="00E077FF" w:rsidP="00343DE6">
                    <w:pPr>
                      <w:jc w:val="center"/>
                      <w:rPr>
                        <w:b/>
                        <w:color w:val="404040" w:themeColor="text1" w:themeTint="BF"/>
                      </w:rPr>
                    </w:pPr>
                    <w:r w:rsidRPr="004E6998">
                      <w:rPr>
                        <w:b/>
                        <w:color w:val="404040" w:themeColor="text1" w:themeTint="BF"/>
                      </w:rPr>
                      <w:t>Envoi &amp; Réception</w:t>
                    </w:r>
                  </w:p>
                </w:txbxContent>
              </v:textbox>
            </v:roundrect>
            <v:roundrect id="AutoShape 81" o:spid="_x0000_s1085" style="position:absolute;left:5968;top:8100;width:2913;height:120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0k8MA&#10;AADbAAAADwAAAGRycy9kb3ducmV2LnhtbESPQWvCQBSE7wX/w/IEb82m0lYbXUWsgh5NK70+ss8k&#10;NPs27q4x7a/vCgWPw8x8w8yXvWlER87XlhU8JSkI4sLqmksFnx/bxykIH5A1NpZJwQ95WC4GD3PM&#10;tL3ygbo8lCJC2GeooAqhzaT0RUUGfWJb4uidrDMYonSl1A6vEW4aOU7TV2mw5rhQYUvriorv/GIU&#10;6PffY6k3L3pvvvKNm5zlrth2So2G/WoGIlAf7uH/9k4reH6D2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0k8MAAADbAAAADwAAAAAAAAAAAAAAAACYAgAAZHJzL2Rv&#10;d25yZXYueG1sUEsFBgAAAAAEAAQA9QAAAIgDAAAAAA==&#10;" fillcolor="#ccc [656]" strokecolor="black [3213]" strokeweight="1pt">
              <v:fill color2="#f2f2f2 [3052]" focus="50%" type="gradient"/>
              <v:shadow on="t" color="#7f7f7f [1601]" opacity=".5" offset="1pt,26939emu"/>
              <v:textbox>
                <w:txbxContent>
                  <w:p w14:paraId="39F86DD3" w14:textId="77777777" w:rsidR="00E077FF" w:rsidRPr="004E6998" w:rsidRDefault="00E077FF" w:rsidP="00343DE6">
                    <w:pPr>
                      <w:jc w:val="center"/>
                      <w:rPr>
                        <w:b/>
                        <w:color w:val="404040" w:themeColor="text1" w:themeTint="BF"/>
                        <w:u w:val="single"/>
                      </w:rPr>
                    </w:pPr>
                    <w:r w:rsidRPr="004E6998">
                      <w:rPr>
                        <w:b/>
                        <w:color w:val="404040" w:themeColor="text1" w:themeTint="BF"/>
                        <w:u w:val="single"/>
                      </w:rPr>
                      <w:t xml:space="preserve">Découverte / </w:t>
                    </w:r>
                    <w:r>
                      <w:rPr>
                        <w:b/>
                        <w:color w:val="404040" w:themeColor="text1" w:themeTint="BF"/>
                        <w:u w:val="single"/>
                      </w:rPr>
                      <w:t>Multicast</w:t>
                    </w:r>
                  </w:p>
                  <w:p w14:paraId="0A9A07C1" w14:textId="77777777" w:rsidR="00E077FF" w:rsidRPr="004E6998" w:rsidRDefault="00E077FF" w:rsidP="00343DE6">
                    <w:pPr>
                      <w:jc w:val="center"/>
                      <w:rPr>
                        <w:b/>
                        <w:color w:val="404040" w:themeColor="text1" w:themeTint="BF"/>
                      </w:rPr>
                    </w:pPr>
                    <w:r w:rsidRPr="004E6998">
                      <w:rPr>
                        <w:b/>
                        <w:color w:val="404040" w:themeColor="text1" w:themeTint="BF"/>
                      </w:rPr>
                      <w:t>Envoi &amp; Réception</w:t>
                    </w:r>
                  </w:p>
                </w:txbxContent>
              </v:textbox>
            </v:roundrect>
            <v:shape id="AutoShape 82" o:spid="_x0000_s1086" type="#_x0000_t32" style="position:absolute;left:5889;top:4548;width:0;height:6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gYeMEAAADbAAAADwAAAGRycy9kb3ducmV2LnhtbERPTU8CMRC9m/gfmjHxYqCrRMCVQlRi&#10;5IAHgXAetuN243a6thXWf+8cTDi+vO/ZovetOlJMTWADt8MCFHEVbMO1gd32dTAFlTKyxTYwGfil&#10;BIv55cUMSxtO/EHHTa6VhHAq0YDLuSu1TpUjj2kYOmLhPkP0mAXGWtuIJwn3rb4rirH22LA0OOzo&#10;xVH1tfnx0rsePR9YP7xPXL/k+Lb/vjnksTHXV/3TI6hMfT6L/90ra+Be1ssX+QF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6Bh4wQAAANsAAAAPAAAAAAAAAAAAAAAA&#10;AKECAABkcnMvZG93bnJldi54bWxQSwUGAAAAAAQABAD5AAAAjwMAAAAA&#10;" strokeweight="2.5pt"/>
            <v:shape id="AutoShape 83" o:spid="_x0000_s1087" type="#_x0000_t32" style="position:absolute;left:2378;top:5237;width:691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xiwcIAAADbAAAADwAAAGRycy9kb3ducmV2LnhtbESPQWvCQBSE74L/YXmCN91EUCS6ShEE&#10;K0WIrffX7GuSmn0bdrea+utdQfA4zMw3zHLdmUZcyPnasoJ0nIAgLqyuuVTw9bkdzUH4gKyxsUwK&#10;/snDetXvLTHT9so5XY6hFBHCPkMFVQhtJqUvKjLox7Yljt6PdQZDlK6U2uE1wk0jJ0kykwZrjgsV&#10;trSpqDgf/4wCypNf9x0Kd8jTZv9RTtvT+fau1HDQvS1ABOrCK/xs77SCaQqPL/EH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xiwcIAAADbAAAADwAAAAAAAAAAAAAA&#10;AAChAgAAZHJzL2Rvd25yZXYueG1sUEsFBgAAAAAEAAQA+QAAAJADAAAAAA==&#10;" strokeweight="2.5pt"/>
            <v:shape id="AutoShape 84" o:spid="_x0000_s1088" type="#_x0000_t32" style="position:absolute;left:2412;top:5237;width:0;height:4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YjlMQAAADbAAAADwAAAGRycy9kb3ducmV2LnhtbESPX0vDMBTF3wd+h3AFX8Sm23BqXTam&#10;Iu5BH6zi821zbYrNTU1iW7/9Igh7PJw/P856O9lODORD61jBPMtBENdOt9woeH97vLgGESKyxs4x&#10;KfilANvNyWyNhXYjv9JQxkakEQ4FKjAx9oWUoTZkMWSuJ07ep/MWY5K+kdrjmMZtJxd5vpIWW04E&#10;gz3dG6q/yh+buM/Lu4rlzcuVmR7YP318n1dxpdTZ6bS7BRFpisfwf3uvFVwu4O9L+gFy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diOUxAAAANsAAAAPAAAAAAAAAAAA&#10;AAAAAKECAABkcnMvZG93bnJldi54bWxQSwUGAAAAAAQABAD5AAAAkgMAAAAA&#10;" strokeweight="2.5pt"/>
            <v:shape id="AutoShape 85" o:spid="_x0000_s1089" type="#_x0000_t32" style="position:absolute;left:5889;top:5237;width:0;height:4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qGD8QAAADbAAAADwAAAGRycy9kb3ducmV2LnhtbESPzU4CMRSF9yS8Q3NJ3BjpKBFloBDB&#10;GFngwtG4vkwv0wnT26EtML69NSFheXJ+vpzZorONOJEPtWMF98MMBHHpdM2Vgu+vt7tnECEia2wc&#10;k4JfCrCY93szzLU78yediliJNMIhRwUmxjaXMpSGLIaha4mTt3PeYkzSV1J7PKdx28iHLBtLizUn&#10;gsGWVobKfXG0ibsZLbcsJx9Ppntl//5zuN3GsVI3g+5lCiJSF6/hS3utFTyO4P9L+gF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oYPxAAAANsAAAAPAAAAAAAAAAAA&#10;AAAAAKECAABkcnMvZG93bnJldi54bWxQSwUGAAAAAAQABAD5AAAAkgMAAAAA&#10;" strokeweight="2.5pt"/>
            <v:shape id="AutoShape 86" o:spid="_x0000_s1090" type="#_x0000_t32" style="position:absolute;left:9259;top:5237;width:0;height:4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Mee8UAAADbAAAADwAAAGRycy9kb3ducmV2LnhtbESPy07DMBBF90j8gzVIbBB1eJU2xImA&#10;qiqLdkGpup7GQxwRj4Nt0vD3GAmJ5dV9HN2iGm0nBvKhdazgapKBIK6dbrlRsHtbXs5AhIissXNM&#10;Cr4pQFWenhSYa3fkVxq2sRFphEOOCkyMfS5lqA1ZDBPXEyfv3XmLMUnfSO3xmMZtJ6+zbCottpwI&#10;Bnt6NlR/bL9s4q5vng4s55t7My7Yr/afF4c4Ver8bHx8ABFpjP/hv/aLVnB3C79f0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Mee8UAAADbAAAADwAAAAAAAAAA&#10;AAAAAAChAgAAZHJzL2Rvd25yZXYueG1sUEsFBgAAAAAEAAQA+QAAAJMDAAAAAA==&#10;" strokeweight="2.5pt"/>
            <v:shape id="AutoShape 87" o:spid="_x0000_s1091" type="#_x0000_t32" style="position:absolute;left:5889;top:7129;width:0;height:6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0ll8UAAADbAAAADwAAAGRycy9kb3ducmV2LnhtbESPy07DMBBF95X4B2uQ2FStA1VTCHEr&#10;HkJ0AYu2iPUkHuKIeBxs04a/r5EqdXl1H0e3XA22E3vyoXWs4HqagSCunW65UfCxe5ncgggRWWPn&#10;mBT8UYDV8mJUYqHdgTe038ZGpBEOBSowMfaFlKE2ZDFMXU+cvC/nLcYkfSO1x0Mat528ybJcWmw5&#10;EQz29GSo/t7+2sR9mz1WLO/eF2Z4Zv/6+TOuYq7U1eXwcA8i0hDP4VN7rRXMc/j/kn6AX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0ll8UAAADbAAAADwAAAAAAAAAA&#10;AAAAAAChAgAAZHJzL2Rvd25yZXYueG1sUEsFBgAAAAAEAAQA+QAAAJMDAAAAAA==&#10;" strokeweight="2.5pt"/>
            <v:shape id="AutoShape 88" o:spid="_x0000_s1092" type="#_x0000_t32" style="position:absolute;left:4359;top:7818;width:3096;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pux8MAAADbAAAADwAAAGRycy9kb3ducmV2LnhtbESP3WoCMRSE7wXfIRzBO80qWOrWKCII&#10;KqWw/tyfbk53t25OliTq6tObQsHLYWa+YWaL1tTiSs5XlhWMhgkI4tzqigsFx8N68A7CB2SNtWVS&#10;cCcPi3m3M8NU2xtndN2HQkQI+xQVlCE0qZQ+L8mgH9qGOHo/1hkMUbpCaoe3CDe1HCfJmzRYcVwo&#10;saFVSfl5fzEKKEt+3XfI3Vc2qnefxaQ5nR9bpfq9dvkBIlAbXuH/9kYrmEzh70v8AX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absfDAAAA2wAAAA8AAAAAAAAAAAAA&#10;AAAAoQIAAGRycy9kb3ducmV2LnhtbFBLBQYAAAAABAAEAPkAAACRAwAAAAA=&#10;" strokeweight="2.5pt"/>
            <v:shape id="AutoShape 89" o:spid="_x0000_s1093" type="#_x0000_t32" style="position:absolute;left:7445;top:7819;width:0;height:2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TSxcEAAADbAAAADwAAAGRycy9kb3ducmV2LnhtbERPTU8CMRC9m/gfmjHxYqCLJiusFCIY&#10;owc9CITzsB23G7fTpa2w/nvnYOLx5X3Pl4Pv1IliagMbmIwLUMR1sC03Bnbb59EUVMrIFrvAZOCH&#10;EiwXlxdzrGw48wedNrlREsKpQgMu577SOtWOPKZx6ImF+wzRYxYYG20jniXcd/q2KErtsWVpcNjT&#10;2lH9tfn20vt2tzqwnr3fu+GJ48v+eHPIpTHXV8PjA6hMQ/4X/7lfrYFS1ssX+QF6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hNLFwQAAANsAAAAPAAAAAAAAAAAAAAAA&#10;AKECAABkcnMvZG93bnJldi54bWxQSwUGAAAAAAQABAD5AAAAjwMAAAAA&#10;" strokeweight="2.5pt"/>
            <v:shape id="AutoShape 90" o:spid="_x0000_s1094" type="#_x0000_t32" style="position:absolute;left:4376;top:7819;width:0;height:2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h3XsQAAADbAAAADwAAAGRycy9kb3ducmV2LnhtbESPS0sDMRSF94L/IVzBjbSZKkzb6WRK&#10;VUQXuuiDrm8nt5Ohk5sxie34740guDycx8cpl4PtxJl8aB0rmIwzEMS10y03Cnbbl9EMRIjIGjvH&#10;pOCbAiyr66sSC+0uvKbzJjYijXAoUIGJsS+kDLUhi2HseuLkHZ23GJP0jdQeL2ncdvI+y3JpseVE&#10;MNjTk6H6tPmyifv+8HhgOf+YmuGZ/ev+8+4Qc6Vub4bVAkSkIf6H/9pvWkE+gd8v6QfI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HdexAAAANsAAAAPAAAAAAAAAAAA&#10;AAAAAKECAABkcnMvZG93bnJldi54bWxQSwUGAAAAAAQABAD5AAAAkgMAAAAA&#10;" strokeweight="2.5pt"/>
            <v:roundrect id="AutoShape 91" o:spid="_x0000_s1095" style="position:absolute;left:190;top:7819;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dp8QA&#10;AADbAAAADwAAAGRycy9kb3ducmV2LnhtbESPQWvCQBSE7wX/w/IEb3VjDrakriKKRShIE3vp7TX7&#10;zAazb8PuNsZ/3y0Uehxm5htmtRltJwbyoXWsYDHPQBDXTrfcKPg4Hx6fQYSIrLFzTAruFGCznjys&#10;sNDuxiUNVWxEgnAoUIGJsS+kDLUhi2HueuLkXZy3GJP0jdQebwluO5ln2VJabDktGOxpZ6i+Vt9W&#10;wampXj+frrF8v5dfpjrt/TDkb0rNpuP2BUSkMf6H/9pHrWCZw++X9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1XafEAAAA2wAAAA8AAAAAAAAAAAAAAAAAmAIAAGRycy9k&#10;b3ducmV2LnhtbFBLBQYAAAAABAAEAPUAAACJAwAAAAA=&#10;" fillcolor="white [3201]" strokecolor="black [3213]" strokeweight="1pt">
              <v:fill color2="#ccc0d9 [1303]" focus="100%" type="gradient"/>
              <v:stroke dashstyle="dash"/>
              <v:shadow on="t" color="#3f3151 [1607]" opacity=".5" offset="1pt,26939emu"/>
              <v:textbox>
                <w:txbxContent>
                  <w:p w14:paraId="6AF68904" w14:textId="77777777" w:rsidR="00E077FF" w:rsidRPr="004E6998" w:rsidRDefault="00E077FF" w:rsidP="00343DE6">
                    <w:pPr>
                      <w:jc w:val="center"/>
                      <w:rPr>
                        <w:b/>
                        <w:color w:val="404040" w:themeColor="text1" w:themeTint="BF"/>
                      </w:rPr>
                    </w:pPr>
                    <w:r w:rsidRPr="004E6998">
                      <w:rPr>
                        <w:b/>
                        <w:color w:val="404040" w:themeColor="text1" w:themeTint="BF"/>
                      </w:rPr>
                      <w:t>Conception IE</w:t>
                    </w:r>
                  </w:p>
                  <w:p w14:paraId="0EF348B4" w14:textId="77777777" w:rsidR="00E077FF" w:rsidRPr="004E6998" w:rsidRDefault="00E077FF" w:rsidP="00343DE6">
                    <w:pPr>
                      <w:jc w:val="center"/>
                      <w:rPr>
                        <w:b/>
                        <w:color w:val="404040" w:themeColor="text1" w:themeTint="BF"/>
                      </w:rPr>
                    </w:pPr>
                  </w:p>
                </w:txbxContent>
              </v:textbox>
            </v:roundrect>
            <v:roundrect id="AutoShape 92" o:spid="_x0000_s1096" style="position:absolute;left:190;top:9055;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4PMUA&#10;AADbAAAADwAAAGRycy9kb3ducmV2LnhtbESPQWsCMRSE7wX/Q3iCt5qtBStboxSlRRCku+2lt9fN&#10;62Zx87Ik6br+eyMIHoeZ+YZZrgfbip58aBwreJpmIIgrpxuuFXx/vT8uQISIrLF1TArOFGC9Gj0s&#10;MdfuxAX1ZaxFgnDIUYGJsculDJUhi2HqOuLk/TlvMSbpa6k9nhLctnKWZXNpseG0YLCjjaHqWP5b&#10;BYe6/Ph5Ocbi81z8mvKw9X0/2ys1GQ9vryAiDfEevrV3WsH8Ga5f0g+Qq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fg8xQAAANsAAAAPAAAAAAAAAAAAAAAAAJgCAABkcnMv&#10;ZG93bnJldi54bWxQSwUGAAAAAAQABAD1AAAAigMAAAAA&#10;" fillcolor="white [3201]" strokecolor="black [3213]" strokeweight="1pt">
              <v:fill color2="#ccc0d9 [1303]" focus="100%" type="gradient"/>
              <v:stroke dashstyle="dash"/>
              <v:shadow on="t" color="#3f3151 [1607]" opacity=".5" offset="1pt,26939emu"/>
              <v:textbox>
                <w:txbxContent>
                  <w:p w14:paraId="7092748E" w14:textId="77777777" w:rsidR="00E077FF" w:rsidRPr="004E6998" w:rsidRDefault="00E077FF" w:rsidP="00343DE6">
                    <w:pPr>
                      <w:jc w:val="center"/>
                      <w:rPr>
                        <w:b/>
                        <w:color w:val="404040" w:themeColor="text1" w:themeTint="BF"/>
                      </w:rPr>
                    </w:pPr>
                    <w:r w:rsidRPr="004E6998">
                      <w:rPr>
                        <w:b/>
                        <w:color w:val="404040" w:themeColor="text1" w:themeTint="BF"/>
                      </w:rPr>
                      <w:t>Développement IE</w:t>
                    </w:r>
                  </w:p>
                  <w:p w14:paraId="3D8E5D41" w14:textId="77777777" w:rsidR="00E077FF" w:rsidRPr="004E6998" w:rsidRDefault="00E077FF" w:rsidP="00343DE6">
                    <w:pPr>
                      <w:jc w:val="center"/>
                      <w:rPr>
                        <w:b/>
                        <w:color w:val="404040" w:themeColor="text1" w:themeTint="BF"/>
                      </w:rPr>
                    </w:pPr>
                  </w:p>
                </w:txbxContent>
              </v:textbox>
            </v:roundrect>
            <v:roundrect id="AutoShape 93" o:spid="_x0000_s1097" style="position:absolute;left:190;top:10293;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BgSMUA&#10;AADbAAAADwAAAGRycy9kb3ducmV2LnhtbESPQWsCMRSE7wX/Q3iCt5qtFCtboxSlRRCku+2lt9fN&#10;62Zx87Ik6br+eyMIHoeZ+YZZrgfbip58aBwreJpmIIgrpxuuFXx/vT8uQISIrLF1TArOFGC9Gj0s&#10;MdfuxAX1ZaxFgnDIUYGJsculDJUhi2HqOuLk/TlvMSbpa6k9nhLctnKWZXNpseG0YLCjjaHqWP5b&#10;BYe6/Ph5Ocbi81z8mvKw9X0/2ys1GQ9vryAiDfEevrV3WsH8Ga5f0g+Qq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GBIxQAAANsAAAAPAAAAAAAAAAAAAAAAAJgCAABkcnMv&#10;ZG93bnJldi54bWxQSwUGAAAAAAQABAD1AAAAigMAAAAA&#10;" fillcolor="white [3201]" strokecolor="black [3213]" strokeweight="1pt">
              <v:fill color2="#ccc0d9 [1303]" focus="100%" type="gradient"/>
              <v:stroke dashstyle="dash"/>
              <v:shadow on="t" color="#3f3151 [1607]" opacity=".5" offset="1pt,26939emu"/>
              <v:textbox>
                <w:txbxContent>
                  <w:p w14:paraId="1C97F18F" w14:textId="77777777" w:rsidR="00E077FF" w:rsidRPr="004E6998" w:rsidRDefault="00E077FF" w:rsidP="00343DE6">
                    <w:pPr>
                      <w:jc w:val="center"/>
                      <w:rPr>
                        <w:b/>
                        <w:color w:val="404040" w:themeColor="text1" w:themeTint="BF"/>
                      </w:rPr>
                    </w:pPr>
                    <w:r w:rsidRPr="004E6998">
                      <w:rPr>
                        <w:b/>
                        <w:color w:val="404040" w:themeColor="text1" w:themeTint="BF"/>
                      </w:rPr>
                      <w:t>Tests IE</w:t>
                    </w:r>
                  </w:p>
                  <w:p w14:paraId="0C1AC91A" w14:textId="77777777" w:rsidR="00E077FF" w:rsidRPr="00A96A4F" w:rsidRDefault="00E077FF" w:rsidP="00343DE6">
                    <w:pPr>
                      <w:jc w:val="center"/>
                      <w:rPr>
                        <w:b/>
                      </w:rPr>
                    </w:pPr>
                  </w:p>
                </w:txbxContent>
              </v:textbox>
            </v:roundrect>
            <v:roundrect id="AutoShape 94" o:spid="_x0000_s1098" style="position:absolute;left:3098;top:9947;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F08UA&#10;AADbAAAADwAAAGRycy9kb3ducmV2LnhtbESPQWsCMRSE7wX/Q3iCt5qtUCtboxSlRRCku+2lt9fN&#10;62Zx87Ik6br+eyMIHoeZ+YZZrgfbip58aBwreJpmIIgrpxuuFXx/vT8uQISIrLF1TArOFGC9Gj0s&#10;MdfuxAX1ZaxFgnDIUYGJsculDJUhi2HqOuLk/TlvMSbpa6k9nhLctnKWZXNpseG0YLCjjaHqWP5b&#10;BYe6/Ph5Ocbi81z8mvKw9X0/2ys1GQ9vryAiDfEevrV3WsH8Ga5f0g+Qq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MXTxQAAANsAAAAPAAAAAAAAAAAAAAAAAJgCAABkcnMv&#10;ZG93bnJldi54bWxQSwUGAAAAAAQABAD1AAAAigMAAAAA&#10;" fillcolor="white [3201]" strokecolor="black [3213]" strokeweight="1pt">
              <v:fill color2="#ccc0d9 [1303]" focus="100%" type="gradient"/>
              <v:stroke dashstyle="dash"/>
              <v:shadow on="t" color="#3f3151 [1607]" opacity=".5" offset="1pt,26939emu"/>
              <v:textbox>
                <w:txbxContent>
                  <w:p w14:paraId="27CC3A89" w14:textId="77777777" w:rsidR="00E077FF" w:rsidRPr="004E6998" w:rsidRDefault="00E077FF" w:rsidP="00343DE6">
                    <w:pPr>
                      <w:jc w:val="center"/>
                      <w:rPr>
                        <w:b/>
                        <w:color w:val="404040" w:themeColor="text1" w:themeTint="BF"/>
                      </w:rPr>
                    </w:pPr>
                    <w:r w:rsidRPr="004E6998">
                      <w:rPr>
                        <w:b/>
                        <w:color w:val="404040" w:themeColor="text1" w:themeTint="BF"/>
                      </w:rPr>
                      <w:t>Conception P2P</w:t>
                    </w:r>
                  </w:p>
                  <w:p w14:paraId="60EE53FD" w14:textId="77777777" w:rsidR="00E077FF" w:rsidRPr="00A96A4F" w:rsidRDefault="00E077FF" w:rsidP="00343DE6">
                    <w:pPr>
                      <w:jc w:val="center"/>
                      <w:rPr>
                        <w:b/>
                      </w:rPr>
                    </w:pPr>
                  </w:p>
                </w:txbxContent>
              </v:textbox>
            </v:roundrect>
            <v:roundrect id="AutoShape 95" o:spid="_x0000_s1099" style="position:absolute;left:3098;top:11183;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5bpMQA&#10;AADbAAAADwAAAGRycy9kb3ducmV2LnhtbESPQWvCQBSE7wX/w/IEb3Wjh7SkriKKRShIE3vp7TX7&#10;zAazb8PuNsZ/3y0Uehxm5htmtRltJwbyoXWsYDHPQBDXTrfcKPg4Hx6fQYSIrLFzTAruFGCznjys&#10;sNDuxiUNVWxEgnAoUIGJsS+kDLUhi2HueuLkXZy3GJP0jdQebwluO7nMslxabDktGOxpZ6i+Vt9W&#10;wampXj+frrF8v5dfpjrt/TAs35SaTcftC4hIY/wP/7WPWkGew++X9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OW6TEAAAA2wAAAA8AAAAAAAAAAAAAAAAAmAIAAGRycy9k&#10;b3ducmV2LnhtbFBLBQYAAAAABAAEAPUAAACJAwAAAAA=&#10;" fillcolor="white [3201]" strokecolor="black [3213]" strokeweight="1pt">
              <v:fill color2="#ccc0d9 [1303]" focus="100%" type="gradient"/>
              <v:stroke dashstyle="dash"/>
              <v:shadow on="t" color="#3f3151 [1607]" opacity=".5" offset="1pt,26939emu"/>
              <v:textbox>
                <w:txbxContent>
                  <w:p w14:paraId="01B8F081" w14:textId="77777777" w:rsidR="00E077FF" w:rsidRPr="004E6998" w:rsidRDefault="00E077FF" w:rsidP="00343DE6">
                    <w:pPr>
                      <w:jc w:val="center"/>
                      <w:rPr>
                        <w:b/>
                        <w:color w:val="404040" w:themeColor="text1" w:themeTint="BF"/>
                      </w:rPr>
                    </w:pPr>
                    <w:r w:rsidRPr="004E6998">
                      <w:rPr>
                        <w:b/>
                        <w:color w:val="404040" w:themeColor="text1" w:themeTint="BF"/>
                      </w:rPr>
                      <w:t>Développement P2P</w:t>
                    </w:r>
                  </w:p>
                  <w:p w14:paraId="2EEF2815" w14:textId="77777777" w:rsidR="00E077FF" w:rsidRPr="00A96A4F" w:rsidRDefault="00E077FF" w:rsidP="00343DE6">
                    <w:pPr>
                      <w:jc w:val="center"/>
                      <w:rPr>
                        <w:b/>
                      </w:rPr>
                    </w:pPr>
                  </w:p>
                </w:txbxContent>
              </v:textbox>
            </v:roundrect>
            <v:roundrect id="AutoShape 96" o:spid="_x0000_s1100" style="position:absolute;left:3098;top:12421;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P8QA&#10;AADbAAAADwAAAGRycy9kb3ducmV2LnhtbESPQWsCMRSE74L/IbxCb5qtBy1bo4iiCAXpbnvp7bl5&#10;bhY3L0sS1/XfN4VCj8PMfMMs14NtRU8+NI4VvEwzEMSV0w3XCr4+95NXECEia2wdk4IHBVivxqMl&#10;5trduaC+jLVIEA45KjAxdrmUoTJkMUxdR5y8i/MWY5K+ltrjPcFtK2dZNpcWG04LBjvaGqqu5c0q&#10;ONXl4XtxjcXHozib8rTzfT97V+r5adi8gYg0xP/wX/uoFcwX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C/j/EAAAA2wAAAA8AAAAAAAAAAAAAAAAAmAIAAGRycy9k&#10;b3ducmV2LnhtbFBLBQYAAAAABAAEAPUAAACJAwAAAAA=&#10;" fillcolor="white [3201]" strokecolor="black [3213]" strokeweight="1pt">
              <v:fill color2="#ccc0d9 [1303]" focus="100%" type="gradient"/>
              <v:stroke dashstyle="dash"/>
              <v:shadow on="t" color="#3f3151 [1607]" opacity=".5" offset="1pt,26939emu"/>
              <v:textbox>
                <w:txbxContent>
                  <w:p w14:paraId="0E7958EA" w14:textId="77777777" w:rsidR="00E077FF" w:rsidRPr="004E6998" w:rsidRDefault="00E077FF" w:rsidP="00343DE6">
                    <w:pPr>
                      <w:jc w:val="center"/>
                      <w:rPr>
                        <w:b/>
                        <w:color w:val="404040" w:themeColor="text1" w:themeTint="BF"/>
                      </w:rPr>
                    </w:pPr>
                    <w:r w:rsidRPr="004E6998">
                      <w:rPr>
                        <w:b/>
                        <w:color w:val="404040" w:themeColor="text1" w:themeTint="BF"/>
                      </w:rPr>
                      <w:t>Tests P2P</w:t>
                    </w:r>
                  </w:p>
                  <w:p w14:paraId="6054C998" w14:textId="77777777" w:rsidR="00E077FF" w:rsidRPr="00A96A4F" w:rsidRDefault="00E077FF" w:rsidP="00343DE6">
                    <w:pPr>
                      <w:jc w:val="center"/>
                      <w:rPr>
                        <w:b/>
                      </w:rPr>
                    </w:pPr>
                  </w:p>
                </w:txbxContent>
              </v:textbox>
            </v:roundrect>
            <v:roundrect id="AutoShape 97" o:spid="_x0000_s1101" style="position:absolute;left:6565;top:9947;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qTcEA&#10;AADbAAAADwAAAGRycy9kb3ducmV2LnhtbERPz2vCMBS+D/wfwhN2m6ke3KhGEWVDGIjtdvH2bJ5N&#10;sXkpSaz1v18Owo4f3+/lerCt6MmHxrGC6SQDQVw53XCt4Pfn8+0DRIjIGlvHpOBBAdar0csSc+3u&#10;XFBfxlqkEA45KjAxdrmUoTJkMUxcR5y4i/MWY4K+ltrjPYXbVs6ybC4tNpwaDHa0NVRdy5tVcKjL&#10;r9P7NRbHR3E25WHn+372rdTreNgsQEQa4r/46d5rBfM0Nn1JP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dak3BAAAA2wAAAA8AAAAAAAAAAAAAAAAAmAIAAGRycy9kb3du&#10;cmV2LnhtbFBLBQYAAAAABAAEAPUAAACGAwAAAAA=&#10;" fillcolor="white [3201]" strokecolor="black [3213]" strokeweight="1pt">
              <v:fill color2="#ccc0d9 [1303]" focus="100%" type="gradient"/>
              <v:stroke dashstyle="dash"/>
              <v:shadow on="t" color="#3f3151 [1607]" opacity=".5" offset="1pt,26939emu"/>
              <v:textbox>
                <w:txbxContent>
                  <w:p w14:paraId="762A7919" w14:textId="77777777" w:rsidR="00E077FF" w:rsidRPr="004E6998" w:rsidRDefault="00E077FF" w:rsidP="00343DE6">
                    <w:pPr>
                      <w:jc w:val="center"/>
                      <w:rPr>
                        <w:b/>
                        <w:color w:val="404040" w:themeColor="text1" w:themeTint="BF"/>
                      </w:rPr>
                    </w:pPr>
                    <w:r>
                      <w:rPr>
                        <w:b/>
                        <w:color w:val="404040" w:themeColor="text1" w:themeTint="BF"/>
                      </w:rPr>
                      <w:t>Conception DM</w:t>
                    </w:r>
                  </w:p>
                  <w:p w14:paraId="56749D81" w14:textId="77777777" w:rsidR="00E077FF" w:rsidRPr="00A96A4F" w:rsidRDefault="00E077FF" w:rsidP="00343DE6">
                    <w:pPr>
                      <w:jc w:val="center"/>
                      <w:rPr>
                        <w:b/>
                      </w:rPr>
                    </w:pPr>
                  </w:p>
                </w:txbxContent>
              </v:textbox>
            </v:roundrect>
            <v:roundrect id="AutoShape 98" o:spid="_x0000_s1102" style="position:absolute;left:6565;top:11183;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P1sUA&#10;AADbAAAADwAAAGRycy9kb3ducmV2LnhtbESPQWsCMRSE7wX/Q3hCbzVbD7ZdjVIUS6Eg3W0v3p6b&#10;52Zx87IkcV3/fSMIPQ4z8w2zWA22FT350DhW8DzJQBBXTjdcK/j92T69gggRWWPrmBRcKcBqOXpY&#10;YK7dhQvqy1iLBOGQowITY5dLGSpDFsPEdcTJOzpvMSbpa6k9XhLctnKaZTNpseG0YLCjtaHqVJ6t&#10;gl1dfuxfTrH4vhYHU+42vu+nX0o9jof3OYhIQ/wP39ufWsHsDW5f0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WxQAAANsAAAAPAAAAAAAAAAAAAAAAAJgCAABkcnMv&#10;ZG93bnJldi54bWxQSwUGAAAAAAQABAD1AAAAigMAAAAA&#10;" fillcolor="white [3201]" strokecolor="black [3213]" strokeweight="1pt">
              <v:fill color2="#ccc0d9 [1303]" focus="100%" type="gradient"/>
              <v:stroke dashstyle="dash"/>
              <v:shadow on="t" color="#3f3151 [1607]" opacity=".5" offset="1pt,26939emu"/>
              <v:textbox>
                <w:txbxContent>
                  <w:p w14:paraId="5C6C204C" w14:textId="77777777" w:rsidR="00E077FF" w:rsidRPr="004E6998" w:rsidRDefault="00E077FF" w:rsidP="00343DE6">
                    <w:pPr>
                      <w:jc w:val="center"/>
                      <w:rPr>
                        <w:b/>
                        <w:color w:val="404040" w:themeColor="text1" w:themeTint="BF"/>
                      </w:rPr>
                    </w:pPr>
                    <w:r>
                      <w:rPr>
                        <w:b/>
                        <w:color w:val="404040" w:themeColor="text1" w:themeTint="BF"/>
                      </w:rPr>
                      <w:t>Développement DM</w:t>
                    </w:r>
                  </w:p>
                  <w:p w14:paraId="3B1FF547" w14:textId="77777777" w:rsidR="00E077FF" w:rsidRPr="00A96A4F" w:rsidRDefault="00E077FF" w:rsidP="00343DE6">
                    <w:pPr>
                      <w:jc w:val="center"/>
                      <w:rPr>
                        <w:b/>
                      </w:rPr>
                    </w:pPr>
                  </w:p>
                </w:txbxContent>
              </v:textbox>
            </v:roundrect>
            <v:roundrect id="AutoShape 99" o:spid="_x0000_s1103" style="position:absolute;left:6565;top:12421;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LwlsEA&#10;AADbAAAADwAAAGRycy9kb3ducmV2LnhtbERPz2vCMBS+D/wfwhN2m6keplSjiLIhDGTtdvH2bJ5N&#10;sXkpSaz1v18OA48f3+/VZrCt6MmHxrGC6SQDQVw53XCt4Pfn420BIkRkja1jUvCgAJv16GWFuXZ3&#10;LqgvYy1SCIccFZgYu1zKUBmyGCauI07cxXmLMUFfS+3xnsJtK2dZ9i4tNpwaDHa0M1Rdy5tVcKzL&#10;z9P8GovvR3E25XHv+372pdTreNguQUQa4lP87z5oBfO0Pn1JP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y8JbBAAAA2wAAAA8AAAAAAAAAAAAAAAAAmAIAAGRycy9kb3du&#10;cmV2LnhtbFBLBQYAAAAABAAEAPUAAACGAwAAAAA=&#10;" fillcolor="white [3201]" strokecolor="black [3213]" strokeweight="1pt">
              <v:fill color2="#ccc0d9 [1303]" focus="100%" type="gradient"/>
              <v:stroke dashstyle="dash"/>
              <v:shadow on="t" color="#3f3151 [1607]" opacity=".5" offset="1pt,26939emu"/>
              <v:textbox>
                <w:txbxContent>
                  <w:p w14:paraId="3B9BDC66" w14:textId="77777777" w:rsidR="00E077FF" w:rsidRPr="004E6998" w:rsidRDefault="00E077FF" w:rsidP="00343DE6">
                    <w:pPr>
                      <w:jc w:val="center"/>
                      <w:rPr>
                        <w:b/>
                        <w:color w:val="404040" w:themeColor="text1" w:themeTint="BF"/>
                      </w:rPr>
                    </w:pPr>
                    <w:r>
                      <w:rPr>
                        <w:b/>
                        <w:color w:val="404040" w:themeColor="text1" w:themeTint="BF"/>
                      </w:rPr>
                      <w:t>Tests DM</w:t>
                    </w:r>
                  </w:p>
                  <w:p w14:paraId="65630753" w14:textId="77777777" w:rsidR="00E077FF" w:rsidRPr="00A96A4F" w:rsidRDefault="00E077FF" w:rsidP="00343DE6">
                    <w:pPr>
                      <w:jc w:val="center"/>
                      <w:rPr>
                        <w:b/>
                      </w:rPr>
                    </w:pPr>
                  </w:p>
                </w:txbxContent>
              </v:textbox>
            </v:roundrect>
            <v:roundrect id="AutoShape 100" o:spid="_x0000_s1104" style="position:absolute;left:9394;top:7669;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5VDcUA&#10;AADbAAAADwAAAGRycy9kb3ducmV2LnhtbESPQWvCQBSE74X+h+UVems2elBJXUUUi1CQJu2lt2f2&#10;mQ1m34bdbYz/vlsoeBxm5htmuR5tJwbyoXWsYJLlIIhrp1tuFHx97l8WIEJE1tg5JgU3CrBePT4s&#10;sdDuyiUNVWxEgnAoUIGJsS+kDLUhiyFzPXHyzs5bjEn6RmqP1wS3nZzm+UxabDktGOxpa6i+VD9W&#10;wbGp3r7nl1h+3MqTqY47PwzTd6Wen8bNK4hIY7yH/9sHrWA+gb8v6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lUNxQAAANsAAAAPAAAAAAAAAAAAAAAAAJgCAABkcnMv&#10;ZG93bnJldi54bWxQSwUGAAAAAAQABAD1AAAAigMAAAAA&#10;" fillcolor="white [3201]" strokecolor="black [3213]" strokeweight="1pt">
              <v:fill color2="#ccc0d9 [1303]" focus="100%" type="gradient"/>
              <v:stroke dashstyle="dash"/>
              <v:shadow on="t" color="#3f3151 [1607]" opacity=".5" offset="1pt,26939emu"/>
              <v:textbox>
                <w:txbxContent>
                  <w:p w14:paraId="26AD88B8" w14:textId="77777777" w:rsidR="00E077FF" w:rsidRPr="004E6998" w:rsidRDefault="00E077FF" w:rsidP="00343DE6">
                    <w:pPr>
                      <w:jc w:val="center"/>
                      <w:rPr>
                        <w:b/>
                        <w:color w:val="404040" w:themeColor="text1" w:themeTint="BF"/>
                      </w:rPr>
                    </w:pPr>
                    <w:r w:rsidRPr="004E6998">
                      <w:rPr>
                        <w:b/>
                        <w:color w:val="404040" w:themeColor="text1" w:themeTint="BF"/>
                      </w:rPr>
                      <w:t>Conception IS</w:t>
                    </w:r>
                  </w:p>
                  <w:p w14:paraId="6A62C997" w14:textId="77777777" w:rsidR="00E077FF" w:rsidRPr="004E6998" w:rsidRDefault="00E077FF" w:rsidP="00343DE6">
                    <w:pPr>
                      <w:jc w:val="center"/>
                      <w:rPr>
                        <w:b/>
                        <w:color w:val="404040" w:themeColor="text1" w:themeTint="BF"/>
                      </w:rPr>
                    </w:pPr>
                  </w:p>
                </w:txbxContent>
              </v:textbox>
            </v:roundrect>
            <v:roundrect id="AutoShape 101" o:spid="_x0000_s1105" style="position:absolute;left:9394;top:8905;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LesQA&#10;AADbAAAADwAAAGRycy9kb3ducmV2LnhtbESPQWvCQBSE74X+h+UVequb5lBLdBVpqRQKYqIXb8/s&#10;MxvMvg27a4z/vlsQehxm5htmvhxtJwbyoXWs4HWSgSCunW65UbDffb28gwgRWWPnmBTcKMBy8fgw&#10;x0K7K5c0VLERCcKhQAUmxr6QMtSGLIaJ64mTd3LeYkzSN1J7vCa47WSeZW/SYstpwWBPH4bqc3Wx&#10;CjZNtT5Mz7Hc3sqjqTaffhjyH6Wen8bVDESkMf6H7+1vrWCaw9+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sy3rEAAAA2wAAAA8AAAAAAAAAAAAAAAAAmAIAAGRycy9k&#10;b3ducmV2LnhtbFBLBQYAAAAABAAEAPUAAACJAwAAAAA=&#10;" fillcolor="white [3201]" strokecolor="black [3213]" strokeweight="1pt">
              <v:fill color2="#ccc0d9 [1303]" focus="100%" type="gradient"/>
              <v:stroke dashstyle="dash"/>
              <v:shadow on="t" color="#3f3151 [1607]" opacity=".5" offset="1pt,26939emu"/>
              <v:textbox>
                <w:txbxContent>
                  <w:p w14:paraId="2D4E8576" w14:textId="77777777" w:rsidR="00E077FF" w:rsidRPr="004E6998" w:rsidRDefault="00E077FF" w:rsidP="00343DE6">
                    <w:pPr>
                      <w:jc w:val="center"/>
                      <w:rPr>
                        <w:b/>
                        <w:color w:val="404040" w:themeColor="text1" w:themeTint="BF"/>
                      </w:rPr>
                    </w:pPr>
                    <w:r w:rsidRPr="004E6998">
                      <w:rPr>
                        <w:b/>
                        <w:color w:val="404040" w:themeColor="text1" w:themeTint="BF"/>
                      </w:rPr>
                      <w:t>Développement IS</w:t>
                    </w:r>
                  </w:p>
                  <w:p w14:paraId="3862BD16" w14:textId="77777777" w:rsidR="00E077FF" w:rsidRPr="00A96A4F" w:rsidRDefault="00E077FF" w:rsidP="00343DE6">
                    <w:pPr>
                      <w:jc w:val="center"/>
                      <w:rPr>
                        <w:b/>
                      </w:rPr>
                    </w:pPr>
                  </w:p>
                </w:txbxContent>
              </v:textbox>
            </v:roundrect>
            <v:roundrect id="AutoShape 102" o:spid="_x0000_s1106" style="position:absolute;left:9394;top:10143;width:2316;height:5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u4cUA&#10;AADbAAAADwAAAGRycy9kb3ducmV2LnhtbESPQWsCMRSE7wX/Q3iCt5qtBZWtUYrSIgjibnvp7XXz&#10;ulncvCxJuq7/vikIHoeZ+YZZbQbbip58aBwreJpmIIgrpxuuFXx+vD0uQYSIrLF1TAquFGCzHj2s&#10;MNfuwgX1ZaxFgnDIUYGJsculDJUhi2HqOuLk/ThvMSbpa6k9XhLctnKWZXNpseG0YLCjraHqXP5a&#10;Bce6fP9anGNxuhbfpjzufN/PDkpNxsPrC4hIQ7yHb+29VrB4hv8v6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G7hxQAAANsAAAAPAAAAAAAAAAAAAAAAAJgCAABkcnMv&#10;ZG93bnJldi54bWxQSwUGAAAAAAQABAD1AAAAigMAAAAA&#10;" fillcolor="white [3201]" strokecolor="black [3213]" strokeweight="1pt">
              <v:fill color2="#ccc0d9 [1303]" focus="100%" type="gradient"/>
              <v:stroke dashstyle="dash"/>
              <v:shadow on="t" color="#3f3151 [1607]" opacity=".5" offset="1pt,26939emu"/>
              <v:textbox>
                <w:txbxContent>
                  <w:p w14:paraId="00251AC2" w14:textId="77777777" w:rsidR="00E077FF" w:rsidRPr="004E6998" w:rsidRDefault="00E077FF" w:rsidP="00343DE6">
                    <w:pPr>
                      <w:jc w:val="center"/>
                      <w:rPr>
                        <w:b/>
                        <w:color w:val="404040" w:themeColor="text1" w:themeTint="BF"/>
                      </w:rPr>
                    </w:pPr>
                    <w:r w:rsidRPr="004E6998">
                      <w:rPr>
                        <w:b/>
                        <w:color w:val="404040" w:themeColor="text1" w:themeTint="BF"/>
                      </w:rPr>
                      <w:t>Tests IS</w:t>
                    </w:r>
                  </w:p>
                  <w:p w14:paraId="2A8036AE" w14:textId="77777777" w:rsidR="00E077FF" w:rsidRPr="004E6998" w:rsidRDefault="00E077FF" w:rsidP="00343DE6">
                    <w:pPr>
                      <w:jc w:val="center"/>
                      <w:rPr>
                        <w:b/>
                        <w:color w:val="404040" w:themeColor="text1" w:themeTint="BF"/>
                      </w:rPr>
                    </w:pPr>
                  </w:p>
                </w:txbxContent>
              </v:textbox>
            </v:roundrect>
            <v:shape id="AutoShape 103" o:spid="_x0000_s1107" type="#_x0000_t32" style="position:absolute;left:5576;top:9306;width:0;height:34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5sHsIAAADbAAAADwAAAGRycy9kb3ducmV2LnhtbESPQYvCMBSE7wv+h/AEb2uqLiq1UXRB&#10;8OJh1Yu3R/NsSpuX2mRr/fdmYcHjMDPfMNmmt7XoqPWlYwWTcQKCOHe65ELB5bz/XILwAVlj7ZgU&#10;PMnDZj34yDDV7sE/1J1CISKEfYoKTAhNKqXPDVn0Y9cQR+/mWoshyraQusVHhNtaTpNkLi2WHBcM&#10;NvRtKK9Ov1aBbbS9H53R16qc1Ts63La7pFNqNOy3KxCB+vAO/7cPWsHiC/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85sHsIAAADbAAAADwAAAAAAAAAAAAAA&#10;AAChAgAAZHJzL2Rvd25yZXYueG1sUEsFBgAAAAAEAAQA+QAAAJADAAAAAA==&#10;" strokeweight="1.5pt"/>
            <v:shape id="AutoShape 104" o:spid="_x0000_s1108" type="#_x0000_t32" style="position:absolute;left:6414;top:9306;width:0;height:34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JhcIAAADbAAAADwAAAGRycy9kb3ducmV2LnhtbESPQYvCMBSE7wv+h/AEb2uqsiq1UXRB&#10;8OJh1Yu3R/NsSpuX2mRr/fdmYcHjMDPfMNmmt7XoqPWlYwWTcQKCOHe65ELB5bz/XILwAVlj7ZgU&#10;PMnDZj34yDDV7sE/1J1CISKEfYoKTAhNKqXPDVn0Y9cQR+/mWoshyraQusVHhNtaTpNkLi2WHBcM&#10;NvRtKK9Ov1aBbbS9H53R16qc1Ts63La7pFNqNOy3KxCB+vAO/7cPWsHiC/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LJhcIAAADbAAAADwAAAAAAAAAAAAAA&#10;AAChAgAAZHJzL2Rvd25yZXYueG1sUEsFBgAAAAAEAAQA+QAAAJADAAAAAA==&#10;" strokeweight="1.5pt"/>
            <v:shape id="AutoShape 105" o:spid="_x0000_s1109" type="#_x0000_t32" style="position:absolute;left:2729;top:7129;width:0;height:34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BX8sIAAADbAAAADwAAAGRycy9kb3ducmV2LnhtbESPQWvCQBSE7wX/w/IEb3VjBSsxa4iC&#10;4MVDrRdvj+xLNph9G7PbGP+9Wyj0OMzMN0yWj7YVA/W+caxgMU9AEJdON1wruHwf3tcgfEDW2Dom&#10;BU/ykG8nbxmm2j34i4ZzqEWEsE9RgQmhS6X0pSGLfu464uhVrrcYouxrqXt8RLht5UeSrKTFhuOC&#10;wY72hsrb+ccqsJ2295Mz+nprlu2OjlWxSwalZtOx2IAINIb/8F/7qBV8ruD3S/wB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BX8sIAAADbAAAADwAAAAAAAAAAAAAA&#10;AAChAgAAZHJzL2Rvd25yZXYueG1sUEsFBgAAAAAEAAQA+QAAAJADAAAAAA==&#10;" strokeweight="1.5pt"/>
            <v:shape id="AutoShape 106" o:spid="_x0000_s1110" type="#_x0000_t32" style="position:absolute;left:9142;top:7129;width:0;height:34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zyacMAAADbAAAADwAAAGRycy9kb3ducmV2LnhtbESPwWrDMBBE74X8g9hAbo3cBprgWjZO&#10;IZBLDk1zyW2x1paxtXIt1XH+PioUehxm5g2TFbPtxUSjbx0reFknIIgrp1tuFFy+Ds87ED4ga+wd&#10;k4I7eSjyxVOGqXY3/qTpHBoRIexTVGBCGFIpfWXIol+7gTh6tRsthijHRuoRbxFue/maJG/SYstx&#10;weBAH4aq7vxjFdhB2++TM/ratZt+T8e63CeTUqvlXL6DCDSH//Bf+6gVbLfw+yX+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c8mnDAAAA2wAAAA8AAAAAAAAAAAAA&#10;AAAAoQIAAGRycy9kb3ducmV2LnhtbFBLBQYAAAAABAAEAPkAAACRAwAAAAA=&#10;" strokeweight="1.5pt"/>
            <v:shape id="AutoShape 107" o:spid="_x0000_s1111" type="#_x0000_t32" style="position:absolute;left:2506;top:8100;width:223;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8icb8AAADbAAAADwAAAGRycy9kb3ducmV2LnhtbERPTYvCMBC9C/sfwizsTVNdUKmmsiwo&#10;Xq1Cr0MzNtVm0jaxdv/95iB4fLzv7W60jRio97VjBfNZAoK4dLrmSsHlvJ+uQfiArLFxTAr+yMMu&#10;+5hsMdXuySca8lCJGMI+RQUmhDaV0peGLPqZa4kjd3W9xRBhX0nd4zOG20YukmQpLdYcGwy29Guo&#10;vOcPq+D7cuvOSbGaF4fOdAd8+GPerZX6+hx/NiACjeEtfrmPWsEq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U8icb8AAADbAAAADwAAAAAAAAAAAAAAAACh&#10;AgAAZHJzL2Rvd25yZXYueG1sUEsFBgAAAAAEAAQA+QAAAI0DAAAAAA==&#10;" strokeweight="1.5pt"/>
            <v:shape id="AutoShape 108" o:spid="_x0000_s1112" type="#_x0000_t32" style="position:absolute;left:2506;top:9306;width:223;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H6sMAAADbAAAADwAAAGRycy9kb3ducmV2LnhtbESPwWrDMBBE74H+g9hCb4mcFBrHjRJK&#10;oMbXOgZfF2tjubVWtqUk7t9XhUKPw8y8YfbH2fbiRpPvHCtYrxIQxI3THbcKqvP7MgXhA7LG3jEp&#10;+CYPx8PDYo+Zdnf+oFsZWhEh7DNUYEIYMil9Y8iiX7mBOHoXN1kMUU6t1BPeI9z2cpMkL9Jix3HB&#10;4EAnQ81XebUKnqvP8ZzU23Wdj2bM8eqLckyVenqc315BBJrDf/ivXWgF2x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Dh+rDAAAA2wAAAA8AAAAAAAAAAAAA&#10;AAAAoQIAAGRycy9kb3ducmV2LnhtbFBLBQYAAAAABAAEAPkAAACRAwAAAAA=&#10;" strokeweight="1.5pt"/>
            <v:shape id="AutoShape 109" o:spid="_x0000_s1113" type="#_x0000_t32" style="position:absolute;left:2506;top:10576;width:223;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xeUL8AAADbAAAADwAAAGRycy9kb3ducmV2LnhtbERPz2vCMBS+D/Y/hDfwtqYqbKUaZQhK&#10;r2uFXh/Ns6lrXtomav3vl8Ngx4/v93Y/217cafKdYwXLJAVB3DjdcavgXB3fMxA+IGvsHZOCJ3nY&#10;715ftphr9+BvupehFTGEfY4KTAhDLqVvDFn0iRuII3dxk8UQ4dRKPeEjhttertL0Q1rsODYYHOhg&#10;qPkpb1bB+nwdq7T+XNan0YwnvPmiHDOlFm/z1wZEoDn8i//chVaQxfXxS/wBcvc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uxeUL8AAADbAAAADwAAAAAAAAAAAAAAAACh&#10;AgAAZHJzL2Rvd25yZXYueG1sUEsFBgAAAAAEAAQA+QAAAI0DAAAAAA==&#10;" strokeweight="1.5pt"/>
            <v:shape id="AutoShape 110" o:spid="_x0000_s1114" type="#_x0000_t32" style="position:absolute;left:5414;top:10292;width:16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D7y8EAAADbAAAADwAAAGRycy9kb3ducmV2LnhtbESPQYvCMBSE7wv+h/AEb2vaFbR0jSLC&#10;itetgtdH87apNi9tE7X+e7MgeBxm5htmuR5sI27U+9qxgnSagCAuna65UnA8/HxmIHxA1tg4JgUP&#10;8rBejT6WmGt351+6FaESEcI+RwUmhDaX0peGLPqpa4mj9+d6iyHKvpK6x3uE20Z+JclcWqw5Lhhs&#10;aWuovBRXq2B2PHeH5LRIT7vOdDu8+n3RZUpNxsPmG0SgIbzDr/ZeK8hS+P8Sf4B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oPvLwQAAANsAAAAPAAAAAAAAAAAAAAAA&#10;AKECAABkcnMvZG93bnJldi54bWxQSwUGAAAAAAQABAD5AAAAjwMAAAAA&#10;" strokeweight="1.5pt"/>
            <v:shape id="AutoShape 111" o:spid="_x0000_s1115" type="#_x0000_t32" style="position:absolute;left:5414;top:11499;width:162;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JlvMAAAADbAAAADwAAAGRycy9kb3ducmV2LnhtbESPQYvCMBSE7wv+h/CEva2pLrilGkUE&#10;xatV8Pponk21eWmbqPXfG0HY4zAz3zDzZW9rcafOV44VjEcJCOLC6YpLBcfD5icF4QOyxtoxKXiS&#10;h+Vi8DXHTLsH7+meh1JECPsMFZgQmkxKXxiy6EeuIY7e2XUWQ5RdKXWHjwi3tZwkyVRarDguGGxo&#10;bai45jer4Pd4aQ/J6W982ram3eLN7/I2Vep72K9mIAL14T/8ae+0gnQC7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ZbzAAAAA2wAAAA8AAAAAAAAAAAAAAAAA&#10;oQIAAGRycy9kb3ducmV2LnhtbFBLBQYAAAAABAAEAPkAAACOAwAAAAA=&#10;" strokeweight="1.5pt"/>
            <v:shape id="AutoShape 112" o:spid="_x0000_s1116" type="#_x0000_t32" style="position:absolute;left:5414;top:12752;width:162;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7AJ8AAAADbAAAADwAAAGRycy9kb3ducmV2LnhtbESPQYvCMBSE7wv+h/AEb2uqwlqqUURQ&#10;vG4VvD6aZ1NtXtomav33ZmHB4zAz3zDLdW9r8aDOV44VTMYJCOLC6YpLBafj7jsF4QOyxtoxKXiR&#10;h/Vq8LXETLsn/9IjD6WIEPYZKjAhNJmUvjBk0Y9dQxy9i+sshii7UuoOnxFuazlNkh9pseK4YLCh&#10;raHilt+tgtnp2h6T83xy3rem3ePdH/I2VWo07DcLEIH68An/tw9aQTqDvy/xB8jV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wCfAAAAA2wAAAA8AAAAAAAAAAAAAAAAA&#10;oQIAAGRycy9kb3ducmV2LnhtbFBLBQYAAAAABAAEAPkAAACOAwAAAAA=&#10;" strokeweight="1.5pt"/>
            <v:shape id="AutoShape 113" o:spid="_x0000_s1117" type="#_x0000_t32" style="position:absolute;left:6414;top:10293;width:151;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YU8EAAADbAAAADwAAAGRycy9kb3ducmV2LnhtbESPQYvCMBSE7wv+h/AEb2uqLmupRhFB&#10;8bpV8Pponk21eWmbqN1/vxGEPQ4z8w2zXPe2Fg/qfOVYwWScgCAunK64VHA67j5TED4ga6wdk4Jf&#10;8rBeDT6WmGn35B965KEUEcI+QwUmhCaT0heGLPqxa4ijd3GdxRBlV0rd4TPCbS2nSfItLVYcFww2&#10;tDVU3PK7VTA7Xdtjcp5PzvvWtHu8+0PepkqNhv1mASJQH/7D7/ZBK0i/4PUl/g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11hTwQAAANsAAAAPAAAAAAAAAAAAAAAA&#10;AKECAABkcnMvZG93bnJldi54bWxQSwUGAAAAAAQABAD5AAAAjwMAAAAA&#10;" strokeweight="1.5pt"/>
            <v:shape id="AutoShape 114" o:spid="_x0000_s1118" type="#_x0000_t32" style="position:absolute;left:6414;top:11498;width:151;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v9yMEAAADbAAAADwAAAGRycy9kb3ducmV2LnhtbESPQYvCMBSE7wv+h/AEb2uqsmupRhFB&#10;8bpV8Pponk21eWmbqN1/vxGEPQ4z8w2zXPe2Fg/qfOVYwWScgCAunK64VHA67j5TED4ga6wdk4Jf&#10;8rBeDT6WmGn35B965KEUEcI+QwUmhCaT0heGLPqxa4ijd3GdxRBlV0rd4TPCbS2nSfItLVYcFww2&#10;tDVU3PK7VTA7Xdtjcp5PzvvWtHu8+0PepkqNhv1mASJQH/7D7/ZBK0i/4PUl/g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3IwQAAANsAAAAPAAAAAAAAAAAAAAAA&#10;AKECAABkcnMvZG93bnJldi54bWxQSwUGAAAAAAQABAD5AAAAjwMAAAAA&#10;" strokeweight="1.5pt"/>
            <v:shape id="AutoShape 115" o:spid="_x0000_s1119" type="#_x0000_t32" style="position:absolute;left:6414;top:12751;width:15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ljv8AAAADbAAAADwAAAGRycy9kb3ducmV2LnhtbESPQYvCMBSE7wv+h/AEb2uqgluqUURQ&#10;vFoFr4/m2VSbl7aJWv+9WVjY4zAz3zDLdW9r8aTOV44VTMYJCOLC6YpLBefT7jsF4QOyxtoxKXiT&#10;h/Vq8LXETLsXH+mZh1JECPsMFZgQmkxKXxiy6MeuIY7e1XUWQ5RdKXWHrwi3tZwmyVxarDguGGxo&#10;a6i45w+rYHa+tafk8jO57FvT7vHhD3mbKjUa9psFiEB9+A//tQ9aQTqH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JY7/AAAAA2wAAAA8AAAAAAAAAAAAAAAAA&#10;oQIAAGRycy9kb3ducmV2LnhtbFBLBQYAAAAABAAEAPkAAACOAwAAAAA=&#10;" strokeweight="1.5pt"/>
            <v:shape id="AutoShape 116" o:spid="_x0000_s1120" type="#_x0000_t32" style="position:absolute;left:9142;top:10567;width:223;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XGJMEAAADbAAAADwAAAGRycy9kb3ducmV2LnhtbESPQYvCMBSE78L+h/AWvGmqgpauUWRh&#10;xetWoddH82y6Ni9tE7X++40geBxm5htmvR1sI27U+9qxgtk0AUFcOl1zpeB0/JmkIHxA1tg4JgUP&#10;8rDdfIzWmGl351+65aESEcI+QwUmhDaT0peGLPqpa4mjd3a9xRBlX0nd4z3CbSPnSbKUFmuOCwZb&#10;+jZUXvKrVbA4/XXHpFjNin1nuj1e/SHvUqXGn8PuC0SgIbzDr/ZBK0hX8PwSf4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BcYkwQAAANsAAAAPAAAAAAAAAAAAAAAA&#10;AKECAABkcnMvZG93bnJldi54bWxQSwUGAAAAAAQABAD5AAAAjwMAAAAA&#10;" strokeweight="1.5pt"/>
            <v:shape id="AutoShape 117" o:spid="_x0000_s1121" type="#_x0000_t32" style="position:absolute;left:9138;top:9204;width:223;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pSVr8AAADbAAAADwAAAGRycy9kb3ducmV2LnhtbERPz2vCMBS+D/Y/hDfwtqYqbKUaZQhK&#10;r2uFXh/Ns6lrXtomav3vl8Ngx4/v93Y/217cafKdYwXLJAVB3DjdcavgXB3fMxA+IGvsHZOCJ3nY&#10;715ftphr9+BvupehFTGEfY4KTAhDLqVvDFn0iRuII3dxk8UQ4dRKPeEjhttertL0Q1rsODYYHOhg&#10;qPkpb1bB+nwdq7T+XNan0YwnvPmiHDOlFm/z1wZEoDn8i//chVaQxbHxS/wBcvc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JpSVr8AAADbAAAADwAAAAAAAAAAAAAAAACh&#10;AgAAZHJzL2Rvd25yZXYueG1sUEsFBgAAAAAEAAQA+QAAAI0DAAAAAA==&#10;" strokeweight="1.5pt"/>
            <v:shape id="AutoShape 118" o:spid="_x0000_s1122" type="#_x0000_t32" style="position:absolute;left:9138;top:7950;width:223;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b3zcEAAADbAAAADwAAAGRycy9kb3ducmV2LnhtbESPQYvCMBSE7wv+h/AEb2uqwm6tRhFB&#10;8bpV8Pponk21eWmbqN1/vxGEPQ4z8w2zXPe2Fg/qfOVYwWScgCAunK64VHA67j5TED4ga6wdk4Jf&#10;8rBeDT6WmGn35B965KEUEcI+QwUmhCaT0heGLPqxa4ijd3GdxRBlV0rd4TPCbS2nSfIlLVYcFww2&#10;tDVU3PK7VTA7Xdtjcv6enPetafd494e8TZUaDfvNAkSgPvyH3+2DVpDO4fUl/g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1vfNwQAAANsAAAAPAAAAAAAAAAAAAAAA&#10;AKECAABkcnMvZG93bnJldi54bWxQSwUGAAAAAAQABAD5AAAAjwMAAAAA&#10;" strokeweight="1.5pt"/>
            <v:shapetype id="_x0000_t202" coordsize="21600,21600" o:spt="202" path="m0,0l0,21600,21600,21600,21600,0xe">
              <v:stroke joinstyle="miter"/>
              <v:path gradientshapeok="t" o:connecttype="rect"/>
            </v:shapetype>
            <v:shape id="Text Box 119" o:spid="_x0000_s1123" type="#_x0000_t202" style="position:absolute;left:6266;top:4818;width:1430;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14:paraId="0E2EA5B3" w14:textId="77777777" w:rsidR="00E077FF" w:rsidRPr="004E6998" w:rsidRDefault="00E077FF" w:rsidP="00343DE6">
                    <w:pPr>
                      <w:rPr>
                        <w:i/>
                        <w:color w:val="404040" w:themeColor="text1" w:themeTint="BF"/>
                      </w:rPr>
                    </w:pPr>
                    <w:r w:rsidRPr="004E6998">
                      <w:rPr>
                        <w:i/>
                        <w:color w:val="404040" w:themeColor="text1" w:themeTint="BF"/>
                      </w:rPr>
                      <w:t>L. Berteloot</w:t>
                    </w:r>
                  </w:p>
                </w:txbxContent>
              </v:textbox>
            </v:shape>
            <v:shape id="Text Box 120" o:spid="_x0000_s1124" type="#_x0000_t202" style="position:absolute;left:4188;top:4818;width:1430;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14:paraId="062646A4" w14:textId="77777777" w:rsidR="00E077FF" w:rsidRPr="004E6998" w:rsidRDefault="00E077FF" w:rsidP="00343DE6">
                    <w:pPr>
                      <w:rPr>
                        <w:i/>
                        <w:color w:val="404040" w:themeColor="text1" w:themeTint="BF"/>
                      </w:rPr>
                    </w:pPr>
                    <w:r w:rsidRPr="004E6998">
                      <w:rPr>
                        <w:i/>
                        <w:color w:val="404040" w:themeColor="text1" w:themeTint="BF"/>
                      </w:rPr>
                      <w:t>V. Penot</w:t>
                    </w:r>
                  </w:p>
                </w:txbxContent>
              </v:textbox>
            </v:shape>
            <v:shape id="Text Box 121" o:spid="_x0000_s1125" type="#_x0000_t202" style="position:absolute;left:757;top:8374;width:1169;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14:paraId="4DD3834B" w14:textId="77777777" w:rsidR="00E077FF" w:rsidRPr="004E6998" w:rsidRDefault="00E077FF" w:rsidP="00343DE6">
                    <w:pPr>
                      <w:rPr>
                        <w:i/>
                        <w:color w:val="404040" w:themeColor="text1" w:themeTint="BF"/>
                      </w:rPr>
                    </w:pPr>
                    <w:r w:rsidRPr="004E6998">
                      <w:rPr>
                        <w:i/>
                        <w:color w:val="404040" w:themeColor="text1" w:themeTint="BF"/>
                      </w:rPr>
                      <w:t>B. Poirier</w:t>
                    </w:r>
                  </w:p>
                </w:txbxContent>
              </v:textbox>
            </v:shape>
            <v:shape id="Text Box 122" o:spid="_x0000_s1126" type="#_x0000_t202" style="position:absolute;left:774;top:9610;width:1336;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14:paraId="091CAFF9" w14:textId="77777777" w:rsidR="00E077FF" w:rsidRPr="004E6998" w:rsidRDefault="00E077FF" w:rsidP="00343DE6">
                    <w:pPr>
                      <w:rPr>
                        <w:i/>
                        <w:color w:val="404040" w:themeColor="text1" w:themeTint="BF"/>
                      </w:rPr>
                    </w:pPr>
                    <w:r w:rsidRPr="004E6998">
                      <w:rPr>
                        <w:i/>
                        <w:color w:val="404040" w:themeColor="text1" w:themeTint="BF"/>
                      </w:rPr>
                      <w:t>F. Guilpain</w:t>
                    </w:r>
                  </w:p>
                </w:txbxContent>
              </v:textbox>
            </v:shape>
            <v:shape id="Text Box 123" o:spid="_x0000_s1127" type="#_x0000_t202" style="position:absolute;left:774;top:10879;width:1336;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14:paraId="507A49FE" w14:textId="77777777" w:rsidR="00E077FF" w:rsidRPr="004E6998" w:rsidRDefault="00E077FF" w:rsidP="00343DE6">
                    <w:pPr>
                      <w:rPr>
                        <w:i/>
                        <w:color w:val="404040" w:themeColor="text1" w:themeTint="BF"/>
                      </w:rPr>
                    </w:pPr>
                    <w:r w:rsidRPr="004E6998">
                      <w:rPr>
                        <w:i/>
                        <w:color w:val="404040" w:themeColor="text1" w:themeTint="BF"/>
                      </w:rPr>
                      <w:t>C. Zawada</w:t>
                    </w:r>
                  </w:p>
                </w:txbxContent>
              </v:textbox>
            </v:shape>
            <v:shape id="Text Box 124" o:spid="_x0000_s1128" type="#_x0000_t202" style="position:absolute;left:1702;top:7061;width:1430;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14:paraId="7BE9698C" w14:textId="77777777" w:rsidR="00E077FF" w:rsidRPr="004E6998" w:rsidRDefault="00E077FF" w:rsidP="00343DE6">
                    <w:pPr>
                      <w:rPr>
                        <w:i/>
                        <w:color w:val="404040" w:themeColor="text1" w:themeTint="BF"/>
                      </w:rPr>
                    </w:pPr>
                    <w:r w:rsidRPr="004E6998">
                      <w:rPr>
                        <w:i/>
                        <w:color w:val="404040" w:themeColor="text1" w:themeTint="BF"/>
                      </w:rPr>
                      <w:t>V. Penot</w:t>
                    </w:r>
                  </w:p>
                </w:txbxContent>
              </v:textbox>
            </v:shape>
            <v:shape id="Text Box 125" o:spid="_x0000_s1129" type="#_x0000_t202" style="position:absolute;left:8084;top:7061;width:1430;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14:paraId="73836DCD" w14:textId="77777777" w:rsidR="00E077FF" w:rsidRPr="004E6998" w:rsidRDefault="00E077FF" w:rsidP="00343DE6">
                    <w:pPr>
                      <w:rPr>
                        <w:i/>
                        <w:color w:val="404040" w:themeColor="text1" w:themeTint="BF"/>
                      </w:rPr>
                    </w:pPr>
                    <w:r w:rsidRPr="004E6998">
                      <w:rPr>
                        <w:i/>
                        <w:color w:val="404040" w:themeColor="text1" w:themeTint="BF"/>
                      </w:rPr>
                      <w:t>V. Penot</w:t>
                    </w:r>
                  </w:p>
                </w:txbxContent>
              </v:textbox>
            </v:shape>
            <v:shape id="Text Box 126" o:spid="_x0000_s1130" type="#_x0000_t202" style="position:absolute;left:3684;top:9239;width:1430;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14:paraId="01F9E315" w14:textId="77777777" w:rsidR="00E077FF" w:rsidRPr="004E6998" w:rsidRDefault="00E077FF" w:rsidP="00343DE6">
                    <w:pPr>
                      <w:rPr>
                        <w:i/>
                        <w:color w:val="404040" w:themeColor="text1" w:themeTint="BF"/>
                      </w:rPr>
                    </w:pPr>
                    <w:r w:rsidRPr="004E6998">
                      <w:rPr>
                        <w:i/>
                        <w:color w:val="404040" w:themeColor="text1" w:themeTint="BF"/>
                      </w:rPr>
                      <w:t>L. Berteloot</w:t>
                    </w:r>
                  </w:p>
                </w:txbxContent>
              </v:textbox>
            </v:shape>
            <v:shape id="Text Box 127" o:spid="_x0000_s1131" type="#_x0000_t202" style="position:absolute;left:6797;top:9222;width:1430;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14:paraId="2FA51B10" w14:textId="77777777" w:rsidR="00E077FF" w:rsidRPr="004E6998" w:rsidRDefault="00E077FF" w:rsidP="00343DE6">
                    <w:pPr>
                      <w:rPr>
                        <w:i/>
                        <w:color w:val="404040" w:themeColor="text1" w:themeTint="BF"/>
                      </w:rPr>
                    </w:pPr>
                    <w:r w:rsidRPr="004E6998">
                      <w:rPr>
                        <w:i/>
                        <w:color w:val="404040" w:themeColor="text1" w:themeTint="BF"/>
                      </w:rPr>
                      <w:t>L. Berteloot</w:t>
                    </w:r>
                  </w:p>
                </w:txbxContent>
              </v:textbox>
            </v:shape>
            <v:shape id="Text Box 128" o:spid="_x0000_s1132" type="#_x0000_t202" style="position:absolute;left:3826;top:10482;width:1169;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14:paraId="24D77723" w14:textId="77777777" w:rsidR="00E077FF" w:rsidRPr="004E6998" w:rsidRDefault="00E077FF" w:rsidP="00343DE6">
                    <w:pPr>
                      <w:rPr>
                        <w:i/>
                        <w:color w:val="404040" w:themeColor="text1" w:themeTint="BF"/>
                      </w:rPr>
                    </w:pPr>
                    <w:r w:rsidRPr="004E6998">
                      <w:rPr>
                        <w:i/>
                        <w:color w:val="404040" w:themeColor="text1" w:themeTint="BF"/>
                      </w:rPr>
                      <w:t>B. Poirier</w:t>
                    </w:r>
                  </w:p>
                </w:txbxContent>
              </v:textbox>
            </v:shape>
            <v:shape id="Text Box 129" o:spid="_x0000_s1133" type="#_x0000_t202" style="position:absolute;left:7175;top:10482;width:1169;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14:paraId="65416ED0" w14:textId="77777777" w:rsidR="00E077FF" w:rsidRPr="004E6998" w:rsidRDefault="00E077FF" w:rsidP="00343DE6">
                    <w:pPr>
                      <w:rPr>
                        <w:i/>
                        <w:color w:val="404040" w:themeColor="text1" w:themeTint="BF"/>
                      </w:rPr>
                    </w:pPr>
                    <w:r w:rsidRPr="004E6998">
                      <w:rPr>
                        <w:i/>
                        <w:color w:val="404040" w:themeColor="text1" w:themeTint="BF"/>
                      </w:rPr>
                      <w:t>B. Poirier</w:t>
                    </w:r>
                  </w:p>
                </w:txbxContent>
              </v:textbox>
            </v:shape>
            <v:shape id="Text Box 130" o:spid="_x0000_s1134" type="#_x0000_t202" style="position:absolute;left:3778;top:11710;width:1336;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14:paraId="673EC41E" w14:textId="77777777" w:rsidR="00E077FF" w:rsidRPr="004E6998" w:rsidRDefault="00E077FF" w:rsidP="00343DE6">
                    <w:pPr>
                      <w:rPr>
                        <w:i/>
                        <w:color w:val="404040" w:themeColor="text1" w:themeTint="BF"/>
                      </w:rPr>
                    </w:pPr>
                    <w:r w:rsidRPr="004E6998">
                      <w:rPr>
                        <w:i/>
                        <w:color w:val="404040" w:themeColor="text1" w:themeTint="BF"/>
                      </w:rPr>
                      <w:t>F. Guilpain</w:t>
                    </w:r>
                  </w:p>
                </w:txbxContent>
              </v:textbox>
            </v:shape>
            <v:shape id="Text Box 131" o:spid="_x0000_s1135" type="#_x0000_t202" style="position:absolute;left:7059;top:11710;width:1336;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14:paraId="292E218E" w14:textId="77777777" w:rsidR="00E077FF" w:rsidRPr="004E6998" w:rsidRDefault="00E077FF" w:rsidP="00343DE6">
                    <w:pPr>
                      <w:rPr>
                        <w:i/>
                        <w:color w:val="404040" w:themeColor="text1" w:themeTint="BF"/>
                      </w:rPr>
                    </w:pPr>
                    <w:r w:rsidRPr="004E6998">
                      <w:rPr>
                        <w:i/>
                        <w:color w:val="404040" w:themeColor="text1" w:themeTint="BF"/>
                      </w:rPr>
                      <w:t>F. Guilpain</w:t>
                    </w:r>
                  </w:p>
                </w:txbxContent>
              </v:textbox>
            </v:shape>
            <v:shape id="Text Box 132" o:spid="_x0000_s1136" type="#_x0000_t202" style="position:absolute;left:3727;top:12973;width:1336;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14:paraId="06AB338E" w14:textId="77777777" w:rsidR="00E077FF" w:rsidRPr="004E6998" w:rsidRDefault="00E077FF" w:rsidP="00343DE6">
                    <w:pPr>
                      <w:rPr>
                        <w:i/>
                        <w:color w:val="404040" w:themeColor="text1" w:themeTint="BF"/>
                      </w:rPr>
                    </w:pPr>
                    <w:r w:rsidRPr="004E6998">
                      <w:rPr>
                        <w:i/>
                        <w:color w:val="404040" w:themeColor="text1" w:themeTint="BF"/>
                      </w:rPr>
                      <w:t>C. Zawada</w:t>
                    </w:r>
                  </w:p>
                </w:txbxContent>
              </v:textbox>
            </v:shape>
            <v:shape id="Text Box 133" o:spid="_x0000_s1137" type="#_x0000_t202" style="position:absolute;left:7059;top:12973;width:1336;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14:paraId="2E7F3FB6" w14:textId="77777777" w:rsidR="00E077FF" w:rsidRPr="004E6998" w:rsidRDefault="00E077FF" w:rsidP="00343DE6">
                    <w:pPr>
                      <w:rPr>
                        <w:i/>
                        <w:color w:val="404040" w:themeColor="text1" w:themeTint="BF"/>
                      </w:rPr>
                    </w:pPr>
                    <w:r w:rsidRPr="004E6998">
                      <w:rPr>
                        <w:i/>
                        <w:color w:val="404040" w:themeColor="text1" w:themeTint="BF"/>
                      </w:rPr>
                      <w:t>C. Zawada</w:t>
                    </w:r>
                  </w:p>
                </w:txbxContent>
              </v:textbox>
            </v:shape>
            <v:shape id="Text Box 134" o:spid="_x0000_s1138" type="#_x0000_t202" style="position:absolute;left:9855;top:10695;width:1336;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14:paraId="60AACF9B" w14:textId="77777777" w:rsidR="00E077FF" w:rsidRPr="004E6998" w:rsidRDefault="00E077FF" w:rsidP="00343DE6">
                    <w:pPr>
                      <w:rPr>
                        <w:i/>
                        <w:color w:val="404040" w:themeColor="text1" w:themeTint="BF"/>
                      </w:rPr>
                    </w:pPr>
                    <w:r w:rsidRPr="004E6998">
                      <w:rPr>
                        <w:i/>
                        <w:color w:val="404040" w:themeColor="text1" w:themeTint="BF"/>
                      </w:rPr>
                      <w:t>C. Zawada</w:t>
                    </w:r>
                  </w:p>
                </w:txbxContent>
              </v:textbox>
            </v:shape>
            <v:shape id="Text Box 135" o:spid="_x0000_s1139" type="#_x0000_t202" style="position:absolute;left:9903;top:8221;width:1169;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14:paraId="48485E1C" w14:textId="77777777" w:rsidR="00E077FF" w:rsidRPr="004E6998" w:rsidRDefault="00E077FF" w:rsidP="00343DE6">
                    <w:pPr>
                      <w:rPr>
                        <w:i/>
                        <w:color w:val="404040" w:themeColor="text1" w:themeTint="BF"/>
                      </w:rPr>
                    </w:pPr>
                    <w:r w:rsidRPr="004E6998">
                      <w:rPr>
                        <w:i/>
                        <w:color w:val="404040" w:themeColor="text1" w:themeTint="BF"/>
                      </w:rPr>
                      <w:t>B. Poirier</w:t>
                    </w:r>
                  </w:p>
                </w:txbxContent>
              </v:textbox>
            </v:shape>
            <v:shape id="Text Box 136" o:spid="_x0000_s1140" type="#_x0000_t202" style="position:absolute;left:9903;top:9457;width:1336;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14:paraId="472A7B2D" w14:textId="77777777" w:rsidR="00E077FF" w:rsidRPr="004E6998" w:rsidRDefault="00E077FF" w:rsidP="00343DE6">
                    <w:pPr>
                      <w:rPr>
                        <w:i/>
                        <w:color w:val="404040" w:themeColor="text1" w:themeTint="BF"/>
                      </w:rPr>
                    </w:pPr>
                    <w:r w:rsidRPr="004E6998">
                      <w:rPr>
                        <w:i/>
                        <w:color w:val="404040" w:themeColor="text1" w:themeTint="BF"/>
                      </w:rPr>
                      <w:t>F. Guilpain</w:t>
                    </w:r>
                  </w:p>
                </w:txbxContent>
              </v:textbox>
            </v:shape>
            <v:shape id="Text Box 137" o:spid="_x0000_s1141" type="#_x0000_t202" style="position:absolute;left:4845;top:7061;width:1430;height: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14:paraId="5DA67A31" w14:textId="77777777" w:rsidR="00E077FF" w:rsidRPr="004E6998" w:rsidRDefault="00E077FF" w:rsidP="00343DE6">
                    <w:pPr>
                      <w:rPr>
                        <w:i/>
                        <w:color w:val="404040" w:themeColor="text1" w:themeTint="BF"/>
                      </w:rPr>
                    </w:pPr>
                    <w:r w:rsidRPr="004E6998">
                      <w:rPr>
                        <w:i/>
                        <w:color w:val="404040" w:themeColor="text1" w:themeTint="BF"/>
                      </w:rPr>
                      <w:t>V. Penot</w:t>
                    </w:r>
                  </w:p>
                </w:txbxContent>
              </v:textbox>
            </v:shape>
          </v:group>
        </w:pict>
      </w:r>
      <w:r w:rsidR="00533098">
        <w:br w:type="page"/>
      </w:r>
    </w:p>
    <w:p w14:paraId="137DE346" w14:textId="77777777" w:rsidR="00FE4BC0" w:rsidRDefault="00F46610" w:rsidP="00FE4BC0">
      <w:pPr>
        <w:pStyle w:val="Titre2"/>
      </w:pPr>
      <w:bookmarkStart w:id="75" w:name="_Toc219225520"/>
      <w:r>
        <w:lastRenderedPageBreak/>
        <w:t>E</w:t>
      </w:r>
      <w:r w:rsidR="00FE4BC0">
        <w:t>stimation des charges</w:t>
      </w:r>
      <w:bookmarkEnd w:id="75"/>
    </w:p>
    <w:p w14:paraId="5F84BA30" w14:textId="77777777" w:rsidR="00343DE6" w:rsidRPr="00343DE6" w:rsidRDefault="00343DE6" w:rsidP="00343DE6"/>
    <w:tbl>
      <w:tblPr>
        <w:tblStyle w:val="Tramemoyenne12"/>
        <w:tblW w:w="9747" w:type="dxa"/>
        <w:tblLook w:val="04A0" w:firstRow="1" w:lastRow="0" w:firstColumn="1" w:lastColumn="0" w:noHBand="0" w:noVBand="1"/>
      </w:tblPr>
      <w:tblGrid>
        <w:gridCol w:w="5920"/>
        <w:gridCol w:w="1392"/>
        <w:gridCol w:w="236"/>
        <w:gridCol w:w="2199"/>
      </w:tblGrid>
      <w:tr w:rsidR="00343DE6" w14:paraId="71F41018"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vAlign w:val="center"/>
          </w:tcPr>
          <w:p w14:paraId="01E7A167" w14:textId="77777777" w:rsidR="00343DE6" w:rsidRPr="004E6998" w:rsidRDefault="00343DE6" w:rsidP="007C4719">
            <w:pPr>
              <w:rPr>
                <w:color w:val="404040" w:themeColor="text1" w:themeTint="BF"/>
              </w:rPr>
            </w:pPr>
            <w:r w:rsidRPr="004E6998">
              <w:rPr>
                <w:color w:val="404040" w:themeColor="text1" w:themeTint="BF"/>
              </w:rPr>
              <w:t>Phase</w:t>
            </w:r>
          </w:p>
        </w:tc>
        <w:tc>
          <w:tcPr>
            <w:tcW w:w="1392" w:type="dxa"/>
            <w:vAlign w:val="center"/>
          </w:tcPr>
          <w:p w14:paraId="2E27975A"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E6998">
              <w:rPr>
                <w:color w:val="404040" w:themeColor="text1" w:themeTint="BF"/>
              </w:rPr>
              <w:t>Ratio</w:t>
            </w:r>
          </w:p>
        </w:tc>
        <w:tc>
          <w:tcPr>
            <w:tcW w:w="236" w:type="dxa"/>
            <w:vAlign w:val="center"/>
          </w:tcPr>
          <w:p w14:paraId="3FE6349C"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p>
        </w:tc>
        <w:tc>
          <w:tcPr>
            <w:tcW w:w="2199" w:type="dxa"/>
            <w:vAlign w:val="center"/>
          </w:tcPr>
          <w:p w14:paraId="7D7D1823"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E6998">
              <w:rPr>
                <w:color w:val="404040" w:themeColor="text1" w:themeTint="BF"/>
              </w:rPr>
              <w:t xml:space="preserve">Charge </w:t>
            </w:r>
          </w:p>
          <w:p w14:paraId="43140441" w14:textId="77777777" w:rsidR="00343DE6" w:rsidRPr="004E6998" w:rsidRDefault="00343DE6" w:rsidP="007C471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E6998">
              <w:rPr>
                <w:color w:val="404040" w:themeColor="text1" w:themeTint="BF"/>
              </w:rPr>
              <w:t>(en heure-personne)</w:t>
            </w:r>
          </w:p>
        </w:tc>
      </w:tr>
      <w:tr w:rsidR="00343DE6" w14:paraId="74B89DAE" w14:textId="77777777" w:rsidTr="007C4719">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5920" w:type="dxa"/>
          </w:tcPr>
          <w:p w14:paraId="3B1A6ACB" w14:textId="77777777" w:rsidR="00343DE6" w:rsidRPr="004E6998" w:rsidRDefault="00343DE6" w:rsidP="007C4719">
            <w:pPr>
              <w:rPr>
                <w:color w:val="404040" w:themeColor="text1" w:themeTint="BF"/>
              </w:rPr>
            </w:pPr>
            <w:r w:rsidRPr="004E6998">
              <w:rPr>
                <w:color w:val="404040" w:themeColor="text1" w:themeTint="BF"/>
              </w:rPr>
              <w:t>Etude préalable</w:t>
            </w:r>
          </w:p>
          <w:p w14:paraId="7F7FD42B" w14:textId="77777777" w:rsidR="00343DE6" w:rsidRPr="004E6998" w:rsidRDefault="00343DE6" w:rsidP="007C4719">
            <w:pPr>
              <w:rPr>
                <w:color w:val="404040" w:themeColor="text1" w:themeTint="BF"/>
              </w:rPr>
            </w:pPr>
          </w:p>
          <w:p w14:paraId="65FB816F" w14:textId="77777777" w:rsidR="00343DE6" w:rsidRPr="004E6998" w:rsidRDefault="00343DE6" w:rsidP="007C4719">
            <w:pPr>
              <w:pStyle w:val="Paragraphedeliste"/>
              <w:numPr>
                <w:ilvl w:val="0"/>
                <w:numId w:val="14"/>
              </w:numPr>
              <w:rPr>
                <w:b w:val="0"/>
                <w:color w:val="404040" w:themeColor="text1" w:themeTint="BF"/>
              </w:rPr>
            </w:pPr>
            <w:r w:rsidRPr="004E6998">
              <w:rPr>
                <w:b w:val="0"/>
                <w:color w:val="404040" w:themeColor="text1" w:themeTint="BF"/>
              </w:rPr>
              <w:t>découverte du cahier des charges et découpage structurel global</w:t>
            </w:r>
          </w:p>
          <w:p w14:paraId="7CA17D6D" w14:textId="77777777" w:rsidR="00343DE6" w:rsidRPr="004E6998" w:rsidRDefault="00343DE6" w:rsidP="007C4719">
            <w:pPr>
              <w:pStyle w:val="Paragraphedeliste"/>
              <w:numPr>
                <w:ilvl w:val="0"/>
                <w:numId w:val="14"/>
              </w:numPr>
              <w:rPr>
                <w:b w:val="0"/>
                <w:color w:val="404040" w:themeColor="text1" w:themeTint="BF"/>
              </w:rPr>
            </w:pPr>
            <w:r w:rsidRPr="004E6998">
              <w:rPr>
                <w:b w:val="0"/>
                <w:color w:val="404040" w:themeColor="text1" w:themeTint="BF"/>
              </w:rPr>
              <w:t>création/organisation d'une équipe</w:t>
            </w:r>
          </w:p>
          <w:p w14:paraId="5A55B356" w14:textId="77777777" w:rsidR="00343DE6" w:rsidRPr="004E6998" w:rsidRDefault="00343DE6" w:rsidP="007C4719">
            <w:pPr>
              <w:pStyle w:val="Paragraphedeliste"/>
              <w:numPr>
                <w:ilvl w:val="0"/>
                <w:numId w:val="14"/>
              </w:numPr>
              <w:rPr>
                <w:b w:val="0"/>
                <w:color w:val="404040" w:themeColor="text1" w:themeTint="BF"/>
              </w:rPr>
            </w:pPr>
            <w:r w:rsidRPr="004E6998">
              <w:rPr>
                <w:b w:val="0"/>
                <w:color w:val="404040" w:themeColor="text1" w:themeTint="BF"/>
              </w:rPr>
              <w:t>découverte environnement technique (SVN, Netbeans)</w:t>
            </w:r>
          </w:p>
          <w:p w14:paraId="24CDC415" w14:textId="77777777" w:rsidR="00343DE6" w:rsidRPr="004E6998" w:rsidRDefault="00343DE6" w:rsidP="007C4719">
            <w:pPr>
              <w:pStyle w:val="Paragraphedeliste"/>
              <w:numPr>
                <w:ilvl w:val="0"/>
                <w:numId w:val="14"/>
              </w:numPr>
              <w:rPr>
                <w:color w:val="404040" w:themeColor="text1" w:themeTint="BF"/>
              </w:rPr>
            </w:pPr>
            <w:r w:rsidRPr="004E6998">
              <w:rPr>
                <w:b w:val="0"/>
                <w:color w:val="404040" w:themeColor="text1" w:themeTint="BF"/>
              </w:rPr>
              <w:t>premiers problèmes/choix de conception</w:t>
            </w:r>
          </w:p>
          <w:p w14:paraId="04E82B4E" w14:textId="77777777" w:rsidR="00343DE6" w:rsidRPr="004E6998" w:rsidRDefault="00343DE6" w:rsidP="007C4719">
            <w:pPr>
              <w:pStyle w:val="Paragraphedeliste"/>
              <w:rPr>
                <w:color w:val="404040" w:themeColor="text1" w:themeTint="BF"/>
              </w:rPr>
            </w:pPr>
          </w:p>
        </w:tc>
        <w:tc>
          <w:tcPr>
            <w:tcW w:w="1392" w:type="dxa"/>
          </w:tcPr>
          <w:p w14:paraId="59D2025C"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5%</w:t>
            </w:r>
          </w:p>
          <w:p w14:paraId="68B17802"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p>
          <w:p w14:paraId="7B55D6D7"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1%</w:t>
            </w:r>
          </w:p>
          <w:p w14:paraId="271FE873"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p>
          <w:p w14:paraId="0E253E73"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1%</w:t>
            </w:r>
          </w:p>
          <w:p w14:paraId="45D97DDF"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1%</w:t>
            </w:r>
          </w:p>
          <w:p w14:paraId="43BEA16A"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2%</w:t>
            </w:r>
          </w:p>
        </w:tc>
        <w:tc>
          <w:tcPr>
            <w:tcW w:w="236" w:type="dxa"/>
          </w:tcPr>
          <w:p w14:paraId="03432B57"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tc>
        <w:tc>
          <w:tcPr>
            <w:tcW w:w="2199" w:type="dxa"/>
          </w:tcPr>
          <w:p w14:paraId="42E25530"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10</w:t>
            </w:r>
          </w:p>
          <w:p w14:paraId="7FEAEF33"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p w14:paraId="72E7636C"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2</w:t>
            </w:r>
          </w:p>
          <w:p w14:paraId="31DE15A7"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p>
          <w:p w14:paraId="2FF18568"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2</w:t>
            </w:r>
          </w:p>
          <w:p w14:paraId="5F97A32C"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color w:val="404040" w:themeColor="text1" w:themeTint="BF"/>
              </w:rPr>
            </w:pPr>
            <w:r w:rsidRPr="004E6998">
              <w:rPr>
                <w:color w:val="404040" w:themeColor="text1" w:themeTint="BF"/>
              </w:rPr>
              <w:t>3</w:t>
            </w:r>
          </w:p>
          <w:p w14:paraId="575BB842"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color w:val="404040" w:themeColor="text1" w:themeTint="BF"/>
              </w:rPr>
              <w:t>3</w:t>
            </w:r>
          </w:p>
        </w:tc>
      </w:tr>
      <w:tr w:rsidR="00343DE6" w14:paraId="355A21D5"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69861704" w14:textId="77777777" w:rsidR="00343DE6" w:rsidRPr="004E6998" w:rsidRDefault="00343DE6" w:rsidP="007C4719">
            <w:pPr>
              <w:rPr>
                <w:color w:val="404040" w:themeColor="text1" w:themeTint="BF"/>
              </w:rPr>
            </w:pPr>
            <w:r w:rsidRPr="004E6998">
              <w:rPr>
                <w:color w:val="404040" w:themeColor="text1" w:themeTint="BF"/>
              </w:rPr>
              <w:t>Etude détaillée</w:t>
            </w:r>
          </w:p>
          <w:p w14:paraId="582DE991" w14:textId="77777777" w:rsidR="00343DE6" w:rsidRPr="004E6998" w:rsidRDefault="00343DE6" w:rsidP="007C4719">
            <w:pPr>
              <w:rPr>
                <w:color w:val="404040" w:themeColor="text1" w:themeTint="BF"/>
              </w:rPr>
            </w:pPr>
          </w:p>
          <w:p w14:paraId="746635D7" w14:textId="77777777" w:rsidR="00343DE6" w:rsidRPr="004E6998" w:rsidRDefault="00343DE6" w:rsidP="007C4719">
            <w:pPr>
              <w:pStyle w:val="Paragraphedeliste"/>
              <w:numPr>
                <w:ilvl w:val="0"/>
                <w:numId w:val="16"/>
              </w:numPr>
              <w:rPr>
                <w:i/>
                <w:color w:val="404040" w:themeColor="text1" w:themeTint="BF"/>
              </w:rPr>
            </w:pPr>
            <w:r w:rsidRPr="004E6998">
              <w:rPr>
                <w:i/>
                <w:color w:val="404040" w:themeColor="text1" w:themeTint="BF"/>
              </w:rPr>
              <w:t>Conception</w:t>
            </w:r>
          </w:p>
          <w:p w14:paraId="102C74F7" w14:textId="77777777" w:rsidR="00343DE6" w:rsidRPr="004E6998" w:rsidRDefault="00343DE6" w:rsidP="007C4719">
            <w:pPr>
              <w:pStyle w:val="Paragraphedeliste"/>
              <w:numPr>
                <w:ilvl w:val="0"/>
                <w:numId w:val="15"/>
              </w:numPr>
              <w:rPr>
                <w:b w:val="0"/>
                <w:color w:val="404040" w:themeColor="text1" w:themeTint="BF"/>
              </w:rPr>
            </w:pPr>
            <w:r w:rsidRPr="004E6998">
              <w:rPr>
                <w:b w:val="0"/>
                <w:color w:val="404040" w:themeColor="text1" w:themeTint="BF"/>
              </w:rPr>
              <w:t>modèle des interactions/interfaces entre modules</w:t>
            </w:r>
          </w:p>
          <w:p w14:paraId="148FE4F3" w14:textId="77777777" w:rsidR="00343DE6" w:rsidRPr="004E6998" w:rsidRDefault="00343DE6" w:rsidP="007C4719">
            <w:pPr>
              <w:pStyle w:val="Paragraphedeliste"/>
              <w:numPr>
                <w:ilvl w:val="0"/>
                <w:numId w:val="15"/>
              </w:numPr>
              <w:rPr>
                <w:b w:val="0"/>
                <w:color w:val="404040" w:themeColor="text1" w:themeTint="BF"/>
              </w:rPr>
            </w:pPr>
            <w:r w:rsidRPr="004E6998">
              <w:rPr>
                <w:b w:val="0"/>
                <w:color w:val="404040" w:themeColor="text1" w:themeTint="BF"/>
              </w:rPr>
              <w:t>diagrammes de cas d'utilisation</w:t>
            </w:r>
          </w:p>
          <w:p w14:paraId="6F4F011C" w14:textId="77777777" w:rsidR="00343DE6" w:rsidRPr="004E6998" w:rsidRDefault="00343DE6" w:rsidP="007C4719">
            <w:pPr>
              <w:pStyle w:val="Paragraphedeliste"/>
              <w:numPr>
                <w:ilvl w:val="0"/>
                <w:numId w:val="15"/>
              </w:numPr>
              <w:rPr>
                <w:b w:val="0"/>
                <w:color w:val="404040" w:themeColor="text1" w:themeTint="BF"/>
              </w:rPr>
            </w:pPr>
            <w:r w:rsidRPr="004E6998">
              <w:rPr>
                <w:b w:val="0"/>
                <w:color w:val="404040" w:themeColor="text1" w:themeTint="BF"/>
              </w:rPr>
              <w:t>diagrammes de séquences</w:t>
            </w:r>
          </w:p>
          <w:p w14:paraId="44EA9046" w14:textId="77777777" w:rsidR="00343DE6" w:rsidRPr="004E6998" w:rsidRDefault="00343DE6" w:rsidP="007C4719">
            <w:pPr>
              <w:pStyle w:val="Paragraphedeliste"/>
              <w:numPr>
                <w:ilvl w:val="0"/>
                <w:numId w:val="18"/>
              </w:numPr>
              <w:rPr>
                <w:b w:val="0"/>
                <w:color w:val="404040" w:themeColor="text1" w:themeTint="BF"/>
              </w:rPr>
            </w:pPr>
            <w:r w:rsidRPr="004E6998">
              <w:rPr>
                <w:b w:val="0"/>
                <w:color w:val="404040" w:themeColor="text1" w:themeTint="BF"/>
              </w:rPr>
              <w:t>choix de conception</w:t>
            </w:r>
          </w:p>
          <w:p w14:paraId="75ADA611" w14:textId="77777777" w:rsidR="00343DE6" w:rsidRPr="004E6998" w:rsidRDefault="00343DE6" w:rsidP="007C4719">
            <w:pPr>
              <w:pStyle w:val="Paragraphedeliste"/>
              <w:numPr>
                <w:ilvl w:val="0"/>
                <w:numId w:val="18"/>
              </w:numPr>
              <w:rPr>
                <w:b w:val="0"/>
                <w:color w:val="404040" w:themeColor="text1" w:themeTint="BF"/>
              </w:rPr>
            </w:pPr>
            <w:r w:rsidRPr="004E6998">
              <w:rPr>
                <w:b w:val="0"/>
                <w:color w:val="404040" w:themeColor="text1" w:themeTint="BF"/>
              </w:rPr>
              <w:t>diagramme de classe</w:t>
            </w:r>
          </w:p>
          <w:p w14:paraId="21C8D5CF" w14:textId="77777777" w:rsidR="00343DE6" w:rsidRPr="004E6998" w:rsidRDefault="00343DE6" w:rsidP="007C4719">
            <w:pPr>
              <w:pStyle w:val="Paragraphedeliste"/>
              <w:ind w:left="360"/>
              <w:jc w:val="both"/>
              <w:rPr>
                <w:i/>
                <w:color w:val="404040" w:themeColor="text1" w:themeTint="BF"/>
              </w:rPr>
            </w:pPr>
          </w:p>
          <w:p w14:paraId="30BF34F3" w14:textId="77777777" w:rsidR="00343DE6" w:rsidRPr="004E6998" w:rsidRDefault="00343DE6" w:rsidP="007C4719">
            <w:pPr>
              <w:pStyle w:val="Paragraphedeliste"/>
              <w:numPr>
                <w:ilvl w:val="0"/>
                <w:numId w:val="17"/>
              </w:numPr>
              <w:jc w:val="both"/>
              <w:rPr>
                <w:i/>
                <w:color w:val="404040" w:themeColor="text1" w:themeTint="BF"/>
              </w:rPr>
            </w:pPr>
            <w:r w:rsidRPr="004E6998">
              <w:rPr>
                <w:i/>
                <w:color w:val="404040" w:themeColor="text1" w:themeTint="BF"/>
              </w:rPr>
              <w:t>Management</w:t>
            </w:r>
          </w:p>
          <w:p w14:paraId="325F2472" w14:textId="77777777" w:rsidR="00343DE6" w:rsidRPr="004E6998" w:rsidRDefault="00343DE6" w:rsidP="007C4719">
            <w:pPr>
              <w:pStyle w:val="Paragraphedeliste"/>
              <w:numPr>
                <w:ilvl w:val="0"/>
                <w:numId w:val="18"/>
              </w:numPr>
              <w:rPr>
                <w:b w:val="0"/>
                <w:color w:val="404040" w:themeColor="text1" w:themeTint="BF"/>
              </w:rPr>
            </w:pPr>
            <w:r w:rsidRPr="004E6998">
              <w:rPr>
                <w:b w:val="0"/>
                <w:color w:val="404040" w:themeColor="text1" w:themeTint="BF"/>
              </w:rPr>
              <w:t>découpage structurel du module</w:t>
            </w:r>
          </w:p>
          <w:p w14:paraId="0705FEE9" w14:textId="77777777" w:rsidR="00343DE6" w:rsidRPr="004E6998" w:rsidRDefault="00343DE6" w:rsidP="007C4719">
            <w:pPr>
              <w:pStyle w:val="Paragraphedeliste"/>
              <w:numPr>
                <w:ilvl w:val="0"/>
                <w:numId w:val="18"/>
              </w:numPr>
              <w:rPr>
                <w:b w:val="0"/>
                <w:color w:val="404040" w:themeColor="text1" w:themeTint="BF"/>
              </w:rPr>
            </w:pPr>
            <w:r w:rsidRPr="004E6998">
              <w:rPr>
                <w:b w:val="0"/>
                <w:color w:val="404040" w:themeColor="text1" w:themeTint="BF"/>
              </w:rPr>
              <w:t>estimation des charges</w:t>
            </w:r>
          </w:p>
          <w:p w14:paraId="0C10EDCA" w14:textId="77777777" w:rsidR="00343DE6" w:rsidRPr="004E6998" w:rsidRDefault="00343DE6" w:rsidP="007C4719">
            <w:pPr>
              <w:pStyle w:val="Paragraphedeliste"/>
              <w:numPr>
                <w:ilvl w:val="0"/>
                <w:numId w:val="18"/>
              </w:numPr>
              <w:rPr>
                <w:b w:val="0"/>
                <w:color w:val="404040" w:themeColor="text1" w:themeTint="BF"/>
              </w:rPr>
            </w:pPr>
            <w:r w:rsidRPr="004E6998">
              <w:rPr>
                <w:b w:val="0"/>
                <w:color w:val="404040" w:themeColor="text1" w:themeTint="BF"/>
              </w:rPr>
              <w:t xml:space="preserve">planification </w:t>
            </w:r>
          </w:p>
          <w:p w14:paraId="007F1A41" w14:textId="77777777" w:rsidR="00343DE6" w:rsidRPr="004E6998" w:rsidRDefault="00343DE6" w:rsidP="007C4719">
            <w:pPr>
              <w:pStyle w:val="Paragraphedeliste"/>
              <w:rPr>
                <w:b w:val="0"/>
                <w:color w:val="404040" w:themeColor="text1" w:themeTint="BF"/>
              </w:rPr>
            </w:pPr>
            <w:r w:rsidRPr="004E6998">
              <w:rPr>
                <w:b w:val="0"/>
                <w:color w:val="404040" w:themeColor="text1" w:themeTint="BF"/>
              </w:rPr>
              <w:t>(Gantt &amp; méthodes des antécédents)</w:t>
            </w:r>
          </w:p>
          <w:p w14:paraId="271EE81C" w14:textId="77777777" w:rsidR="00343DE6" w:rsidRPr="004E6998" w:rsidRDefault="00343DE6" w:rsidP="007C4719">
            <w:pPr>
              <w:pStyle w:val="Paragraphedeliste"/>
              <w:numPr>
                <w:ilvl w:val="0"/>
                <w:numId w:val="18"/>
              </w:numPr>
              <w:rPr>
                <w:b w:val="0"/>
                <w:color w:val="404040" w:themeColor="text1" w:themeTint="BF"/>
              </w:rPr>
            </w:pPr>
            <w:r w:rsidRPr="004E6998">
              <w:rPr>
                <w:b w:val="0"/>
                <w:color w:val="404040" w:themeColor="text1" w:themeTint="BF"/>
              </w:rPr>
              <w:t>Déroulement du projet</w:t>
            </w:r>
          </w:p>
          <w:p w14:paraId="67BB525D" w14:textId="77777777" w:rsidR="00343DE6" w:rsidRPr="004E6998" w:rsidRDefault="00343DE6" w:rsidP="007C4719">
            <w:pPr>
              <w:pStyle w:val="Paragraphedeliste"/>
              <w:numPr>
                <w:ilvl w:val="0"/>
                <w:numId w:val="18"/>
              </w:numPr>
              <w:rPr>
                <w:b w:val="0"/>
                <w:color w:val="404040" w:themeColor="text1" w:themeTint="BF"/>
              </w:rPr>
            </w:pPr>
            <w:r w:rsidRPr="004E6998">
              <w:rPr>
                <w:b w:val="0"/>
                <w:color w:val="404040" w:themeColor="text1" w:themeTint="BF"/>
              </w:rPr>
              <w:t>Analyse de risque</w:t>
            </w:r>
          </w:p>
          <w:p w14:paraId="1853971C" w14:textId="77777777" w:rsidR="00343DE6" w:rsidRPr="004E6998" w:rsidRDefault="00343DE6" w:rsidP="007C4719">
            <w:pPr>
              <w:pStyle w:val="Paragraphedeliste"/>
              <w:numPr>
                <w:ilvl w:val="0"/>
                <w:numId w:val="18"/>
              </w:numPr>
              <w:rPr>
                <w:b w:val="0"/>
                <w:color w:val="404040" w:themeColor="text1" w:themeTint="BF"/>
              </w:rPr>
            </w:pPr>
            <w:r w:rsidRPr="004E6998">
              <w:rPr>
                <w:b w:val="0"/>
                <w:color w:val="404040" w:themeColor="text1" w:themeTint="BF"/>
              </w:rPr>
              <w:t>Actions qualités</w:t>
            </w:r>
          </w:p>
          <w:p w14:paraId="59D8DCBF" w14:textId="77777777" w:rsidR="00343DE6" w:rsidRPr="004E6998" w:rsidRDefault="00343DE6" w:rsidP="007C4719">
            <w:pPr>
              <w:pStyle w:val="Paragraphedeliste"/>
              <w:numPr>
                <w:ilvl w:val="0"/>
                <w:numId w:val="18"/>
              </w:numPr>
              <w:rPr>
                <w:b w:val="0"/>
                <w:color w:val="404040" w:themeColor="text1" w:themeTint="BF"/>
              </w:rPr>
            </w:pPr>
            <w:r w:rsidRPr="004E6998">
              <w:rPr>
                <w:b w:val="0"/>
                <w:color w:val="404040" w:themeColor="text1" w:themeTint="BF"/>
              </w:rPr>
              <w:t>Fiches de travail individuelles</w:t>
            </w:r>
          </w:p>
          <w:p w14:paraId="6F99617A" w14:textId="77777777" w:rsidR="00343DE6" w:rsidRPr="004E6998" w:rsidRDefault="00343DE6" w:rsidP="007C4719">
            <w:pPr>
              <w:pStyle w:val="Paragraphedeliste"/>
              <w:numPr>
                <w:ilvl w:val="0"/>
                <w:numId w:val="18"/>
              </w:numPr>
              <w:rPr>
                <w:b w:val="0"/>
                <w:color w:val="404040" w:themeColor="text1" w:themeTint="BF"/>
              </w:rPr>
            </w:pPr>
            <w:r w:rsidRPr="004E6998">
              <w:rPr>
                <w:b w:val="0"/>
                <w:color w:val="404040" w:themeColor="text1" w:themeTint="BF"/>
              </w:rPr>
              <w:t>Bilan</w:t>
            </w:r>
          </w:p>
          <w:p w14:paraId="6A3D7A35" w14:textId="77777777" w:rsidR="00343DE6" w:rsidRPr="004E6998" w:rsidRDefault="00343DE6" w:rsidP="007C4719">
            <w:pPr>
              <w:pStyle w:val="Paragraphedeliste"/>
              <w:rPr>
                <w:color w:val="404040" w:themeColor="text1" w:themeTint="BF"/>
              </w:rPr>
            </w:pPr>
          </w:p>
        </w:tc>
        <w:tc>
          <w:tcPr>
            <w:tcW w:w="1392" w:type="dxa"/>
          </w:tcPr>
          <w:p w14:paraId="53862AE1"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35%</w:t>
            </w:r>
          </w:p>
          <w:p w14:paraId="5D27DB98"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5D20389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b/>
                <w:color w:val="404040" w:themeColor="text1" w:themeTint="BF"/>
              </w:rPr>
              <w:t>20%</w:t>
            </w:r>
          </w:p>
          <w:p w14:paraId="38283261"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7921832F"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15B29B03"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7FF17C28"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6E3501F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02994F41"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4E82211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15%</w:t>
            </w:r>
          </w:p>
          <w:p w14:paraId="713C5D33"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33D0694F"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1%</w:t>
            </w:r>
          </w:p>
          <w:p w14:paraId="5D64D83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00C85C2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p w14:paraId="2183FC4B"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5F727E98"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w:t>
            </w:r>
          </w:p>
          <w:p w14:paraId="466F7F26"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3E6DA29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0F02F670"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1%</w:t>
            </w:r>
          </w:p>
          <w:p w14:paraId="7FB4E506"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tc>
        <w:tc>
          <w:tcPr>
            <w:tcW w:w="236" w:type="dxa"/>
          </w:tcPr>
          <w:p w14:paraId="59C31C2D"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tc>
        <w:tc>
          <w:tcPr>
            <w:tcW w:w="2199" w:type="dxa"/>
          </w:tcPr>
          <w:p w14:paraId="2D1CD413"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60</w:t>
            </w:r>
          </w:p>
          <w:p w14:paraId="46009BB1"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2061B762"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35</w:t>
            </w:r>
          </w:p>
          <w:p w14:paraId="5FC4FB86"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22F2241D"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3E603D9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0D2851AE"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5ED2490A"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7</w:t>
            </w:r>
          </w:p>
          <w:p w14:paraId="4448F3C0"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b/>
                <w:color w:val="404040" w:themeColor="text1" w:themeTint="BF"/>
              </w:rPr>
            </w:pPr>
          </w:p>
          <w:p w14:paraId="3DBBF4E7"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25</w:t>
            </w:r>
          </w:p>
          <w:p w14:paraId="6EAF07D3"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4BCC158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6F638B46"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w:t>
            </w:r>
          </w:p>
          <w:p w14:paraId="58E30074"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p w14:paraId="17953E1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w:t>
            </w:r>
          </w:p>
          <w:p w14:paraId="537B5A3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5</w:t>
            </w:r>
          </w:p>
          <w:p w14:paraId="3E4188E3"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732D452D"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2AC3D1F3"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color w:val="404040" w:themeColor="text1" w:themeTint="BF"/>
              </w:rPr>
              <w:t>2</w:t>
            </w:r>
          </w:p>
        </w:tc>
      </w:tr>
      <w:tr w:rsidR="00343DE6" w14:paraId="4CD424DD" w14:textId="77777777" w:rsidTr="007C4719">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5920" w:type="dxa"/>
            <w:vAlign w:val="center"/>
          </w:tcPr>
          <w:p w14:paraId="5DD0B7F4" w14:textId="77777777" w:rsidR="00343DE6" w:rsidRPr="004E6998" w:rsidRDefault="00343DE6" w:rsidP="007C4719">
            <w:pPr>
              <w:rPr>
                <w:color w:val="404040" w:themeColor="text1" w:themeTint="BF"/>
              </w:rPr>
            </w:pPr>
            <w:r w:rsidRPr="004E6998">
              <w:rPr>
                <w:color w:val="404040" w:themeColor="text1" w:themeTint="BF"/>
              </w:rPr>
              <w:t>Etude technique</w:t>
            </w:r>
          </w:p>
        </w:tc>
        <w:tc>
          <w:tcPr>
            <w:tcW w:w="1392" w:type="dxa"/>
            <w:vAlign w:val="center"/>
          </w:tcPr>
          <w:p w14:paraId="2B2DE1BC"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10%</w:t>
            </w:r>
          </w:p>
        </w:tc>
        <w:tc>
          <w:tcPr>
            <w:tcW w:w="236" w:type="dxa"/>
            <w:vAlign w:val="center"/>
          </w:tcPr>
          <w:p w14:paraId="1A39B7D3"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tc>
        <w:tc>
          <w:tcPr>
            <w:tcW w:w="2199" w:type="dxa"/>
            <w:vAlign w:val="center"/>
          </w:tcPr>
          <w:p w14:paraId="334DDAEA"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20</w:t>
            </w:r>
          </w:p>
        </w:tc>
      </w:tr>
      <w:tr w:rsidR="00343DE6" w14:paraId="14C77687"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019714AC" w14:textId="77777777" w:rsidR="00343DE6" w:rsidRPr="004E6998" w:rsidRDefault="00343DE6" w:rsidP="007C4719">
            <w:pPr>
              <w:rPr>
                <w:color w:val="404040" w:themeColor="text1" w:themeTint="BF"/>
              </w:rPr>
            </w:pPr>
            <w:r w:rsidRPr="004E6998">
              <w:rPr>
                <w:color w:val="404040" w:themeColor="text1" w:themeTint="BF"/>
              </w:rPr>
              <w:t>Réalisation</w:t>
            </w:r>
          </w:p>
          <w:p w14:paraId="1C00AA8E" w14:textId="77777777" w:rsidR="00343DE6" w:rsidRPr="004E6998" w:rsidRDefault="00343DE6" w:rsidP="007C4719">
            <w:pPr>
              <w:pStyle w:val="Paragraphedeliste"/>
              <w:numPr>
                <w:ilvl w:val="0"/>
                <w:numId w:val="19"/>
              </w:numPr>
              <w:rPr>
                <w:i/>
                <w:color w:val="404040" w:themeColor="text1" w:themeTint="BF"/>
              </w:rPr>
            </w:pPr>
            <w:r w:rsidRPr="004E6998">
              <w:rPr>
                <w:i/>
                <w:color w:val="404040" w:themeColor="text1" w:themeTint="BF"/>
              </w:rPr>
              <w:t>Développement</w:t>
            </w:r>
          </w:p>
          <w:p w14:paraId="609BD989" w14:textId="77777777" w:rsidR="00343DE6" w:rsidRPr="004E6998" w:rsidRDefault="00343DE6" w:rsidP="007C4719">
            <w:pPr>
              <w:pStyle w:val="Paragraphedeliste"/>
              <w:numPr>
                <w:ilvl w:val="0"/>
                <w:numId w:val="19"/>
              </w:numPr>
              <w:rPr>
                <w:i/>
                <w:color w:val="404040" w:themeColor="text1" w:themeTint="BF"/>
              </w:rPr>
            </w:pPr>
            <w:r w:rsidRPr="004E6998">
              <w:rPr>
                <w:i/>
                <w:color w:val="404040" w:themeColor="text1" w:themeTint="BF"/>
              </w:rPr>
              <w:t>Tests unitaires</w:t>
            </w:r>
          </w:p>
          <w:p w14:paraId="55F53AD7" w14:textId="77777777" w:rsidR="00343DE6" w:rsidRPr="004E6998" w:rsidRDefault="00343DE6" w:rsidP="007C4719">
            <w:pPr>
              <w:pStyle w:val="Paragraphedeliste"/>
              <w:numPr>
                <w:ilvl w:val="0"/>
                <w:numId w:val="19"/>
              </w:numPr>
              <w:rPr>
                <w:i/>
                <w:color w:val="404040" w:themeColor="text1" w:themeTint="BF"/>
              </w:rPr>
            </w:pPr>
            <w:r w:rsidRPr="004E6998">
              <w:rPr>
                <w:i/>
                <w:color w:val="404040" w:themeColor="text1" w:themeTint="BF"/>
              </w:rPr>
              <w:t>Intégration</w:t>
            </w:r>
          </w:p>
          <w:p w14:paraId="3BDF3900" w14:textId="77777777" w:rsidR="00343DE6" w:rsidRPr="004E6998" w:rsidRDefault="00343DE6" w:rsidP="007C4719">
            <w:pPr>
              <w:pStyle w:val="Paragraphedeliste"/>
              <w:numPr>
                <w:ilvl w:val="0"/>
                <w:numId w:val="19"/>
              </w:numPr>
              <w:spacing w:line="360" w:lineRule="auto"/>
              <w:rPr>
                <w:color w:val="404040" w:themeColor="text1" w:themeTint="BF"/>
              </w:rPr>
            </w:pPr>
            <w:r w:rsidRPr="004E6998">
              <w:rPr>
                <w:i/>
                <w:color w:val="404040" w:themeColor="text1" w:themeTint="BF"/>
              </w:rPr>
              <w:t>Tests d'intégration</w:t>
            </w:r>
          </w:p>
        </w:tc>
        <w:tc>
          <w:tcPr>
            <w:tcW w:w="1392" w:type="dxa"/>
          </w:tcPr>
          <w:p w14:paraId="7D9A883E"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50%</w:t>
            </w:r>
          </w:p>
          <w:p w14:paraId="2C69AB2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33%</w:t>
            </w:r>
          </w:p>
          <w:p w14:paraId="6CD80874"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36C92BB3"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14%</w:t>
            </w:r>
          </w:p>
          <w:p w14:paraId="5E9E38AF"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w:t>
            </w:r>
          </w:p>
          <w:p w14:paraId="76F1766D"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tc>
        <w:tc>
          <w:tcPr>
            <w:tcW w:w="236" w:type="dxa"/>
          </w:tcPr>
          <w:p w14:paraId="2859202C"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p>
        </w:tc>
        <w:tc>
          <w:tcPr>
            <w:tcW w:w="2199" w:type="dxa"/>
          </w:tcPr>
          <w:p w14:paraId="7E33F31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b/>
                <w:color w:val="404040" w:themeColor="text1" w:themeTint="BF"/>
              </w:rPr>
            </w:pPr>
            <w:r w:rsidRPr="004E6998">
              <w:rPr>
                <w:b/>
                <w:color w:val="404040" w:themeColor="text1" w:themeTint="BF"/>
              </w:rPr>
              <w:t>93</w:t>
            </w:r>
          </w:p>
          <w:p w14:paraId="2A021259"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60</w:t>
            </w:r>
          </w:p>
          <w:p w14:paraId="2C86BB5F"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47CEF996"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25</w:t>
            </w:r>
          </w:p>
          <w:p w14:paraId="6A49D3AB" w14:textId="77777777" w:rsidR="00343DE6" w:rsidRPr="004E6998" w:rsidRDefault="00343DE6" w:rsidP="007C4719">
            <w:pPr>
              <w:spacing w:line="360" w:lineRule="auto"/>
              <w:cnfStyle w:val="000000010000" w:firstRow="0" w:lastRow="0" w:firstColumn="0" w:lastColumn="0" w:oddVBand="0" w:evenVBand="0" w:oddHBand="0" w:evenHBand="1" w:firstRowFirstColumn="0" w:firstRowLastColumn="0" w:lastRowFirstColumn="0" w:lastRowLastColumn="0"/>
              <w:rPr>
                <w:color w:val="404040" w:themeColor="text1" w:themeTint="BF"/>
              </w:rPr>
            </w:pPr>
            <w:r w:rsidRPr="004E6998">
              <w:rPr>
                <w:color w:val="404040" w:themeColor="text1" w:themeTint="BF"/>
              </w:rPr>
              <w:t>4</w:t>
            </w:r>
          </w:p>
          <w:p w14:paraId="2D4A41B5" w14:textId="77777777" w:rsidR="00343DE6" w:rsidRPr="004E6998" w:rsidRDefault="00343DE6" w:rsidP="007C4719">
            <w:pPr>
              <w:cnfStyle w:val="000000010000" w:firstRow="0" w:lastRow="0" w:firstColumn="0" w:lastColumn="0" w:oddVBand="0" w:evenVBand="0" w:oddHBand="0" w:evenHBand="1" w:firstRowFirstColumn="0" w:firstRowLastColumn="0" w:lastRowFirstColumn="0" w:lastRowLastColumn="0"/>
              <w:rPr>
                <w:color w:val="404040" w:themeColor="text1" w:themeTint="BF"/>
              </w:rPr>
            </w:pPr>
          </w:p>
        </w:tc>
      </w:tr>
      <w:tr w:rsidR="00343DE6" w14:paraId="151223C5"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431ACE3E" w14:textId="77777777" w:rsidR="00343DE6" w:rsidRPr="004E6998" w:rsidRDefault="00343DE6" w:rsidP="007C4719">
            <w:pPr>
              <w:rPr>
                <w:color w:val="404040" w:themeColor="text1" w:themeTint="BF"/>
              </w:rPr>
            </w:pPr>
            <w:r w:rsidRPr="004E6998">
              <w:rPr>
                <w:color w:val="404040" w:themeColor="text1" w:themeTint="BF"/>
              </w:rPr>
              <w:t>TOTAL</w:t>
            </w:r>
          </w:p>
        </w:tc>
        <w:tc>
          <w:tcPr>
            <w:tcW w:w="1392" w:type="dxa"/>
          </w:tcPr>
          <w:p w14:paraId="7666F903"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100%</w:t>
            </w:r>
          </w:p>
        </w:tc>
        <w:tc>
          <w:tcPr>
            <w:tcW w:w="236" w:type="dxa"/>
          </w:tcPr>
          <w:p w14:paraId="676BD5C8"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p>
        </w:tc>
        <w:tc>
          <w:tcPr>
            <w:tcW w:w="2199" w:type="dxa"/>
          </w:tcPr>
          <w:p w14:paraId="2EF556DD" w14:textId="77777777" w:rsidR="00343DE6" w:rsidRPr="004E6998" w:rsidRDefault="00343DE6" w:rsidP="007C4719">
            <w:pPr>
              <w:cnfStyle w:val="000000100000" w:firstRow="0" w:lastRow="0" w:firstColumn="0" w:lastColumn="0" w:oddVBand="0" w:evenVBand="0" w:oddHBand="1" w:evenHBand="0" w:firstRowFirstColumn="0" w:firstRowLastColumn="0" w:lastRowFirstColumn="0" w:lastRowLastColumn="0"/>
              <w:rPr>
                <w:b/>
                <w:color w:val="404040" w:themeColor="text1" w:themeTint="BF"/>
              </w:rPr>
            </w:pPr>
            <w:r w:rsidRPr="004E6998">
              <w:rPr>
                <w:b/>
                <w:color w:val="404040" w:themeColor="text1" w:themeTint="BF"/>
              </w:rPr>
              <w:t>183</w:t>
            </w:r>
          </w:p>
        </w:tc>
      </w:tr>
    </w:tbl>
    <w:p w14:paraId="73F2FAFB" w14:textId="77777777" w:rsidR="00343DE6" w:rsidRDefault="00343DE6" w:rsidP="001B14BF">
      <w:pPr>
        <w:jc w:val="both"/>
      </w:pPr>
    </w:p>
    <w:p w14:paraId="4B9354C9" w14:textId="77777777" w:rsidR="00533098" w:rsidRDefault="00B822F7" w:rsidP="001B14BF">
      <w:pPr>
        <w:jc w:val="both"/>
      </w:pPr>
      <w:r>
        <w:t xml:space="preserve">On a donc une charge totale de 183 heures-personnes, avec une équipe de 5 personnes et des séances de 3h, cela équivaut à 12 séances de travail à 5, autrement dit un semestre de LO23 à l'UTC. </w:t>
      </w:r>
      <w:r w:rsidR="00533098">
        <w:br w:type="page"/>
      </w:r>
    </w:p>
    <w:p w14:paraId="6E28888B" w14:textId="77777777" w:rsidR="00FE4BC0" w:rsidRDefault="00FE4BC0" w:rsidP="00FE4BC0">
      <w:pPr>
        <w:pStyle w:val="Titre2"/>
      </w:pPr>
      <w:bookmarkStart w:id="76" w:name="_Toc219225521"/>
      <w:r>
        <w:lastRenderedPageBreak/>
        <w:t>Planification</w:t>
      </w:r>
      <w:bookmarkEnd w:id="76"/>
    </w:p>
    <w:p w14:paraId="240B416C" w14:textId="77777777" w:rsidR="00533098" w:rsidRDefault="00533098"/>
    <w:p w14:paraId="5ED988B3" w14:textId="77777777" w:rsidR="00533098" w:rsidRDefault="00533098" w:rsidP="00533098">
      <w:pPr>
        <w:pStyle w:val="Titre3"/>
      </w:pPr>
      <w:bookmarkStart w:id="77" w:name="_Toc219225522"/>
      <w:r>
        <w:t>Diagramme d’ordonnancement</w:t>
      </w:r>
      <w:bookmarkEnd w:id="77"/>
    </w:p>
    <w:p w14:paraId="5A5E2B45" w14:textId="77777777" w:rsidR="00533098" w:rsidRDefault="003D6C53" w:rsidP="00533098">
      <w:r>
        <w:rPr>
          <w:noProof/>
          <w:lang w:eastAsia="fr-FR"/>
        </w:rPr>
        <w:pict w14:anchorId="3AC42E69">
          <v:group id="Group 138" o:spid="_x0000_s1142" style="position:absolute;margin-left:-67.05pt;margin-top:76.75pt;width:591pt;height:317.8pt;z-index:251740160" coordorigin="75,4305" coordsize="11820,6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">
            <v:roundrect id="AutoShape 139" o:spid="_x0000_s1143" style="position:absolute;left:1229;top:5995;width:1480;height:10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J2sQA&#10;AADaAAAADwAAAGRycy9kb3ducmV2LnhtbESPzWrCQBSF9wXfYbhCd3WitFKiE6ktgoiLxrqou0vm&#10;JhOauRMyoyZ9eqcgdHk4Px9nueptIy7U+dqxgukkAUFcOF1zpeD4tXl6BeEDssbGMSkYyMMqGz0s&#10;MdXuyjldDqEScYR9igpMCG0qpS8MWfQT1xJHr3SdxRBlV0nd4TWO20bOkmQuLdYcCQZbejdU/BzO&#10;NkL237k5rvPy+TR8/g6yx/xjtlPqcdy/LUAE6sN/+N7eagUv8Hcl3gC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zSdrEAAAA2gAAAA8AAAAAAAAAAAAAAAAAmAIAAGRycy9k&#10;b3ducmV2LnhtbFBLBQYAAAAABAAEAPUAAACJAwAAAAA=&#10;" fillcolor="#d8d8d8 [2732]" strokecolor="#bfbfbf [2412]" strokeweight="1pt">
              <v:fill color2="#d8d8d8 [2732]" angle="135" focus="50%" type="gradient"/>
              <v:shadow color="#7f7f7f [1601]" opacity=".5" offset="1pt,26939emu"/>
              <v:textbox>
                <w:txbxContent>
                  <w:p w14:paraId="69185EC3" w14:textId="77777777" w:rsidR="00E077FF" w:rsidRPr="0024181A" w:rsidRDefault="00E077FF" w:rsidP="00343DE6">
                    <w:pPr>
                      <w:jc w:val="center"/>
                      <w:rPr>
                        <w:color w:val="404040" w:themeColor="text1" w:themeTint="BF"/>
                        <w:sz w:val="14"/>
                      </w:rPr>
                    </w:pPr>
                    <w:r w:rsidRPr="0024181A">
                      <w:rPr>
                        <w:color w:val="404040" w:themeColor="text1" w:themeTint="BF"/>
                        <w:sz w:val="14"/>
                      </w:rPr>
                      <w:t>Découverte du cahier des charges et découpage structurel global</w:t>
                    </w:r>
                  </w:p>
                </w:txbxContent>
              </v:textbox>
            </v:roundrect>
            <v:roundrect id="AutoShape 140" o:spid="_x0000_s1144" style="position:absolute;left:4271;top:4305;width:1197;height:10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VjsUA&#10;AADbAAAADwAAAGRycy9kb3ducmV2LnhtbESPQWvCQBCF70L/wzKF3nSjlCLRjWiLUIqHxnrQ25Cd&#10;ZIPZ2ZBdNfHXdwtCbzO8N+97s1z1thFX6nztWMF0koAgLpyuuVJw+NmO5yB8QNbYOCYFA3lYZU+j&#10;Jaba3Tin6z5UIoawT1GBCaFNpfSFIYt+4lriqJWusxji2lVSd3iL4baRsyR5kxZrjgSDLb0bKs77&#10;i42Q3TE3h01evp6G7/sge8w/Zl9KvTz36wWIQH34Nz+uP3WsP4W/X+I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pWOxQAAANsAAAAPAAAAAAAAAAAAAAAAAJgCAABkcnMv&#10;ZG93bnJldi54bWxQSwUGAAAAAAQABAD1AAAAigMAAAAA&#10;" fillcolor="#d8d8d8 [2732]" strokecolor="#bfbfbf [2412]" strokeweight="1pt">
              <v:fill color2="#d8d8d8 [2732]" angle="135" focus="50%" type="gradient"/>
              <v:shadow color="#7f7f7f [1601]" opacity=".5" offset="1pt,26939emu"/>
              <v:textbox>
                <w:txbxContent>
                  <w:p w14:paraId="5E7D5C08" w14:textId="77777777" w:rsidR="00E077FF" w:rsidRPr="0024181A" w:rsidRDefault="00E077FF" w:rsidP="00343DE6">
                    <w:pPr>
                      <w:jc w:val="center"/>
                      <w:rPr>
                        <w:color w:val="404040" w:themeColor="text1" w:themeTint="BF"/>
                        <w:sz w:val="14"/>
                      </w:rPr>
                    </w:pPr>
                    <w:r w:rsidRPr="0024181A">
                      <w:rPr>
                        <w:color w:val="404040" w:themeColor="text1" w:themeTint="BF"/>
                        <w:sz w:val="14"/>
                      </w:rPr>
                      <w:t>Modèle des interfaces entre modules</w:t>
                    </w:r>
                  </w:p>
                </w:txbxContent>
              </v:textbox>
            </v:roundrect>
            <v:roundrect id="AutoShape 141" o:spid="_x0000_s1145" style="position:absolute;left:4239;top:8036;width:1158;height:85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L+cUA&#10;AADbAAAADwAAAGRycy9kb3ducmV2LnhtbESPQWvCQBCF70L/wzIFb7oxiEjqKrWlINKDUQ/2NmTH&#10;bGh2NmS3mvTXu4LgbYb35n1vFqvO1uJCra8cK5iMExDEhdMVlwqOh6/RHIQPyBprx6SgJw+r5ctg&#10;gZl2V87psg+liCHsM1RgQmgyKX1hyKIfu4Y4amfXWgxxbUupW7zGcFvLNElm0mLFkWCwoQ9Dxe/+&#10;z0bI9yk3x3V+nv70u/9edph/plulhq/d+xuIQF14mh/XGx3rp3D/JQ4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Av5xQAAANsAAAAPAAAAAAAAAAAAAAAAAJgCAABkcnMv&#10;ZG93bnJldi54bWxQSwUGAAAAAAQABAD1AAAAigMAAAAA&#10;" fillcolor="#d8d8d8 [2732]" strokecolor="#bfbfbf [2412]" strokeweight="1pt">
              <v:fill color2="#d8d8d8 [2732]" angle="135" focus="50%" type="gradient"/>
              <v:shadow color="#7f7f7f [1601]" opacity=".5" offset="1pt,26939emu"/>
              <v:textbox>
                <w:txbxContent>
                  <w:p w14:paraId="6A6FDA80" w14:textId="77777777" w:rsidR="00E077FF" w:rsidRPr="0024181A" w:rsidRDefault="00E077FF" w:rsidP="00343DE6">
                    <w:pPr>
                      <w:jc w:val="center"/>
                      <w:rPr>
                        <w:color w:val="404040" w:themeColor="text1" w:themeTint="BF"/>
                        <w:sz w:val="14"/>
                      </w:rPr>
                    </w:pPr>
                    <w:r w:rsidRPr="0024181A">
                      <w:rPr>
                        <w:color w:val="404040" w:themeColor="text1" w:themeTint="BF"/>
                        <w:sz w:val="14"/>
                      </w:rPr>
                      <w:t>Diagrammes de cas d'utilisation</w:t>
                    </w:r>
                  </w:p>
                </w:txbxContent>
              </v:textbox>
            </v:roundrect>
            <v:roundrect id="AutoShape 142" o:spid="_x0000_s1146" style="position:absolute;left:4224;top:6970;width:1158;height:6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uYsUA&#10;AADbAAAADwAAAGRycy9kb3ducmV2LnhtbESPQWvCQBCF70L/wzIFb7qpSpHoKlYplNKDUQ96G7Jj&#10;NpidDdmtJv76rlDwNsN7874382VrK3GlxpeOFbwNExDEudMlFwoO+8/BFIQPyBorx6SgIw/LxUtv&#10;jql2N87ouguFiCHsU1RgQqhTKX1uyKIfupo4amfXWAxxbQqpG7zFcFvJUZK8S4slR4LBmtaG8svu&#10;10bIzzEzh4/sPDl123snW8w2o2+l+q/tagYiUBue5v/rLx3rj+HxSxx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3K5ixQAAANsAAAAPAAAAAAAAAAAAAAAAAJgCAABkcnMv&#10;ZG93bnJldi54bWxQSwUGAAAAAAQABAD1AAAAigMAAAAA&#10;" fillcolor="#d8d8d8 [2732]" strokecolor="#bfbfbf [2412]" strokeweight="1pt">
              <v:fill color2="#d8d8d8 [2732]" angle="135" focus="50%" type="gradient"/>
              <v:shadow color="#7f7f7f [1601]" opacity=".5" offset="1pt,26939emu"/>
              <v:textbox>
                <w:txbxContent>
                  <w:p w14:paraId="04829855" w14:textId="77777777" w:rsidR="00E077FF" w:rsidRPr="0024181A" w:rsidRDefault="00E077FF" w:rsidP="00343DE6">
                    <w:pPr>
                      <w:jc w:val="center"/>
                      <w:rPr>
                        <w:color w:val="404040" w:themeColor="text1" w:themeTint="BF"/>
                        <w:sz w:val="14"/>
                      </w:rPr>
                    </w:pPr>
                    <w:r w:rsidRPr="0024181A">
                      <w:rPr>
                        <w:color w:val="404040" w:themeColor="text1" w:themeTint="BF"/>
                        <w:sz w:val="14"/>
                      </w:rPr>
                      <w:t>Diagrammes de séquence</w:t>
                    </w:r>
                  </w:p>
                </w:txbxContent>
              </v:textbox>
            </v:roundrect>
            <v:roundrect id="AutoShape 143" o:spid="_x0000_s1147" style="position:absolute;left:2767;top:5385;width:1442;height:83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2FsQA&#10;AADbAAAADwAAAGRycy9kb3ducmV2LnhtbESPQWvCQBCF70L/wzKF3nRTEZHoKloRSvFgrAe9Ddkx&#10;G8zOhuxWE3+9Kwi9zfDevO/NbNHaSlyp8aVjBZ+DBARx7nTJhYLD76Y/AeEDssbKMSnoyMNi/tab&#10;YardjTO67kMhYgj7FBWYEOpUSp8bsugHriaO2tk1FkNcm0LqBm8x3FZymCRjabHkSDBY05eh/LL/&#10;sxGyPWbmsMrOo1O3u3eyxWw9/FHq471dTkEEasO/+XX9rWP9ETx/iQP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1NhbEAAAA2wAAAA8AAAAAAAAAAAAAAAAAmAIAAGRycy9k&#10;b3ducmV2LnhtbFBLBQYAAAAABAAEAPUAAACJAwAAAAA=&#10;" fillcolor="#d8d8d8 [2732]" strokecolor="#bfbfbf [2412]" strokeweight="1pt">
              <v:fill color2="#d8d8d8 [2732]" angle="135" focus="50%" type="gradient"/>
              <v:shadow color="#7f7f7f [1601]" opacity=".5" offset="1pt,26939emu"/>
              <v:textbox>
                <w:txbxContent>
                  <w:p w14:paraId="14581827" w14:textId="77777777" w:rsidR="00E077FF" w:rsidRPr="0024181A" w:rsidRDefault="00E077FF" w:rsidP="00343DE6">
                    <w:pPr>
                      <w:jc w:val="center"/>
                      <w:rPr>
                        <w:color w:val="404040" w:themeColor="text1" w:themeTint="BF"/>
                        <w:sz w:val="14"/>
                      </w:rPr>
                    </w:pPr>
                    <w:r w:rsidRPr="0024181A">
                      <w:rPr>
                        <w:color w:val="404040" w:themeColor="text1" w:themeTint="BF"/>
                        <w:sz w:val="14"/>
                      </w:rPr>
                      <w:t>Création / organisation d'une équipe</w:t>
                    </w:r>
                  </w:p>
                </w:txbxContent>
              </v:textbox>
            </v:roundrect>
            <v:roundrect id="AutoShape 144" o:spid="_x0000_s1148" style="position:absolute;left:2812;top:6707;width:1341;height:85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TjcUA&#10;AADbAAAADwAAAGRycy9kb3ducmV2LnhtbESPQWvCQBCF70L/wzIFb7qpaJHoKlYplNKDUQ96G7Jj&#10;NpidDdmtJv76rlDwNsN7874382VrK3GlxpeOFbwNExDEudMlFwoO+8/BFIQPyBorx6SgIw/LxUtv&#10;jql2N87ouguFiCHsU1RgQqhTKX1uyKIfupo4amfXWAxxbQqpG7zFcFvJUZK8S4slR4LBmtaG8svu&#10;10bIzzEzh4/sPD5123snW8w2o2+l+q/tagYiUBue5v/rLx3rT+DxSxx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ZONxQAAANsAAAAPAAAAAAAAAAAAAAAAAJgCAABkcnMv&#10;ZG93bnJldi54bWxQSwUGAAAAAAQABAD1AAAAigMAAAAA&#10;" fillcolor="#d8d8d8 [2732]" strokecolor="#bfbfbf [2412]" strokeweight="1pt">
              <v:fill color2="#d8d8d8 [2732]" angle="135" focus="50%" type="gradient"/>
              <v:shadow color="#7f7f7f [1601]" opacity=".5" offset="1pt,26939emu"/>
              <v:textbox>
                <w:txbxContent>
                  <w:p w14:paraId="1B083265" w14:textId="77777777" w:rsidR="00E077FF" w:rsidRPr="0024181A" w:rsidRDefault="00E077FF" w:rsidP="00343DE6">
                    <w:pPr>
                      <w:jc w:val="center"/>
                      <w:rPr>
                        <w:color w:val="404040" w:themeColor="text1" w:themeTint="BF"/>
                        <w:sz w:val="14"/>
                      </w:rPr>
                    </w:pPr>
                    <w:r w:rsidRPr="0024181A">
                      <w:rPr>
                        <w:color w:val="404040" w:themeColor="text1" w:themeTint="BF"/>
                        <w:sz w:val="14"/>
                      </w:rPr>
                      <w:t>Découverte environnement technique</w:t>
                    </w:r>
                  </w:p>
                </w:txbxContent>
              </v:textbox>
            </v:roundrect>
            <v:roundrect id="AutoShape 145" o:spid="_x0000_s1149" style="position:absolute;left:4316;top:5799;width:1036;height:63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N+sYA&#10;AADbAAAADwAAAGRycy9kb3ducmV2LnhtbESPT2vCQBDF70K/wzIFb7qpiEjqRvqHQhEPjc2h3obs&#10;JBvMzobsVhM/vVsQepvhvXm/N5vtYFtxpt43jhU8zRMQxKXTDdcKiu+P2RqED8gaW8ekYCQP2+xh&#10;ssFUuwvndD6EWsQQ9ikqMCF0qZS+NGTRz11HHLXK9RZDXPta6h4vMdy2cpEkK2mx4Ugw2NGbofJ0&#10;+LURsv/JTfGaV8vj+HUd5YD5+2Kn1PRxeHkGEWgI/+b79aeO9Vfw90sc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N+sYAAADbAAAADwAAAAAAAAAAAAAAAACYAgAAZHJz&#10;L2Rvd25yZXYueG1sUEsFBgAAAAAEAAQA9QAAAIsDAAAAAA==&#10;" fillcolor="#d8d8d8 [2732]" strokecolor="#bfbfbf [2412]" strokeweight="1pt">
              <v:fill color2="#d8d8d8 [2732]" angle="135" focus="50%" type="gradient"/>
              <v:shadow color="#7f7f7f [1601]" opacity=".5" offset="1pt,26939emu"/>
              <v:textbox>
                <w:txbxContent>
                  <w:p w14:paraId="2AD73D16" w14:textId="77777777" w:rsidR="00E077FF" w:rsidRPr="0024181A" w:rsidRDefault="00E077FF" w:rsidP="00343DE6">
                    <w:pPr>
                      <w:jc w:val="center"/>
                      <w:rPr>
                        <w:color w:val="404040" w:themeColor="text1" w:themeTint="BF"/>
                        <w:sz w:val="14"/>
                      </w:rPr>
                    </w:pPr>
                    <w:r w:rsidRPr="0024181A">
                      <w:rPr>
                        <w:color w:val="404040" w:themeColor="text1" w:themeTint="BF"/>
                        <w:sz w:val="14"/>
                      </w:rPr>
                      <w:t>Choix de conception</w:t>
                    </w:r>
                  </w:p>
                </w:txbxContent>
              </v:textbox>
            </v:roundrect>
            <v:roundrect id="AutoShape 146" o:spid="_x0000_s1150" style="position:absolute;left:5382;top:6400;width:1078;height:61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oYcUA&#10;AADbAAAADwAAAGRycy9kb3ducmV2LnhtbESPQWvCQBCF70L/wzIFb7qpiJXoKlYplNKDUQ96G7Jj&#10;NpidDdmtJv76rlDwNsN7874382VrK3GlxpeOFbwNExDEudMlFwoO+8/BFIQPyBorx6SgIw/LxUtv&#10;jql2N87ouguFiCHsU1RgQqhTKX1uyKIfupo4amfXWAxxbQqpG7zFcFvJUZJMpMWSI8FgTWtD+WX3&#10;ayPk55iZw0d2Hp+67b2TLWab0bdS/dd2NQMRqA1P8//1l4713+HxSxx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6hhxQAAANsAAAAPAAAAAAAAAAAAAAAAAJgCAABkcnMv&#10;ZG93bnJldi54bWxQSwUGAAAAAAQABAD1AAAAigMAAAAA&#10;" fillcolor="#d8d8d8 [2732]" strokecolor="#bfbfbf [2412]" strokeweight="1pt">
              <v:fill color2="#d8d8d8 [2732]" angle="135" focus="50%" type="gradient"/>
              <v:shadow color="#7f7f7f [1601]" opacity=".5" offset="1pt,26939emu"/>
              <v:textbox>
                <w:txbxContent>
                  <w:p w14:paraId="6298DE2C" w14:textId="77777777" w:rsidR="00E077FF" w:rsidRPr="0024181A" w:rsidRDefault="00E077FF" w:rsidP="00343DE6">
                    <w:pPr>
                      <w:jc w:val="center"/>
                      <w:rPr>
                        <w:color w:val="404040" w:themeColor="text1" w:themeTint="BF"/>
                        <w:sz w:val="14"/>
                      </w:rPr>
                    </w:pPr>
                    <w:r w:rsidRPr="0024181A">
                      <w:rPr>
                        <w:color w:val="404040" w:themeColor="text1" w:themeTint="BF"/>
                        <w:sz w:val="14"/>
                      </w:rPr>
                      <w:t>Diagramme de classe</w:t>
                    </w:r>
                  </w:p>
                </w:txbxContent>
              </v:textbox>
            </v:roundrect>
            <v:roundrect id="AutoShape 147" o:spid="_x0000_s1151" style="position:absolute;left:141;top:9705;width:11533;height:95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8E8QA&#10;AADbAAAADwAAAGRycy9kb3ducmV2LnhtbESPTWvCQBCG7wX/wzJCb3WjFCnRVbSlUEoPxnqotyE7&#10;ZoPZ2ZDdatJf7xyE3maY9+OZ5br3jbpQF+vABqaTDBRxGWzNlYHD9/vTC6iYkC02gcnAQBHWq9HD&#10;EnMbrlzQZZ8qJSEcczTgUmpzrWPpyGOchJZYbqfQeUyydpW2HV4l3Dd6lmVz7bFmaXDY0quj8rz/&#10;9VLy9VO4w7Y4PR+H3d+geyzeZp/GPI77zQJUoj79i+/uDyv4Aiu/yAB6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4PBPEAAAA2wAAAA8AAAAAAAAAAAAAAAAAmAIAAGRycy9k&#10;b3ducmV2LnhtbFBLBQYAAAAABAAEAPUAAACJAwAAAAA=&#10;" fillcolor="#d8d8d8 [2732]" strokecolor="#bfbfbf [2412]" strokeweight="1pt">
              <v:fill color2="#d8d8d8 [2732]" angle="135" focus="50%" type="gradient"/>
              <v:shadow color="#7f7f7f [1601]" opacity=".5" offset="1pt,26939emu"/>
              <v:textbox>
                <w:txbxContent>
                  <w:p w14:paraId="3D3C3C53" w14:textId="77777777" w:rsidR="00E077FF" w:rsidRPr="0024181A" w:rsidRDefault="00E077FF" w:rsidP="00343DE6">
                    <w:pPr>
                      <w:spacing w:line="240" w:lineRule="auto"/>
                      <w:jc w:val="center"/>
                      <w:rPr>
                        <w:color w:val="404040" w:themeColor="text1" w:themeTint="BF"/>
                        <w:sz w:val="16"/>
                      </w:rPr>
                    </w:pPr>
                    <w:r w:rsidRPr="0024181A">
                      <w:rPr>
                        <w:color w:val="404040" w:themeColor="text1" w:themeTint="BF"/>
                        <w:sz w:val="16"/>
                      </w:rPr>
                      <w:t>PLAN DE MANAGEMENT DE PROJET (actualisé tout au long du projet)</w:t>
                    </w:r>
                  </w:p>
                  <w:p w14:paraId="4AE303DC" w14:textId="77777777" w:rsidR="00E077FF" w:rsidRPr="0024181A" w:rsidRDefault="00E077FF" w:rsidP="00343DE6">
                    <w:pPr>
                      <w:spacing w:line="240" w:lineRule="auto"/>
                      <w:jc w:val="center"/>
                      <w:rPr>
                        <w:color w:val="404040" w:themeColor="text1" w:themeTint="BF"/>
                        <w:sz w:val="16"/>
                      </w:rPr>
                    </w:pPr>
                    <w:r w:rsidRPr="0024181A">
                      <w:rPr>
                        <w:color w:val="404040" w:themeColor="text1" w:themeTint="BF"/>
                        <w:sz w:val="16"/>
                      </w:rPr>
                      <w:t>Découpage du projet, estimation des charges, planification, analyse de risque, actions qualités, fiches de travail individuelles, …</w:t>
                    </w:r>
                  </w:p>
                </w:txbxContent>
              </v:textbox>
            </v:roundrect>
            <v:roundrect id="AutoShape 148" o:spid="_x0000_s1152" style="position:absolute;left:6501;top:6337;width:941;height:7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ZiMUA&#10;AADbAAAADwAAAGRycy9kb3ducmV2LnhtbESPQWvCQBCF70L/wzIFb7qpiNToKlYplNKDUQ96G7Jj&#10;NpidDdmtJv76rlDwNsN7874382VrK3GlxpeOFbwNExDEudMlFwoO+8/BOwgfkDVWjklBRx6Wi5fe&#10;HFPtbpzRdRcKEUPYp6jAhFCnUvrckEU/dDVx1M6usRji2hRSN3iL4baSoySZSIslR4LBmtaG8svu&#10;10bIzzEzh4/sPD5123snW8w2o2+l+q/tagYiUBue5v/rLx3rT+HxSxx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JmIxQAAANsAAAAPAAAAAAAAAAAAAAAAAJgCAABkcnMv&#10;ZG93bnJldi54bWxQSwUGAAAAAAQABAD1AAAAigMAAAAA&#10;" fillcolor="#d8d8d8 [2732]" strokecolor="#bfbfbf [2412]" strokeweight="1pt">
              <v:fill color2="#d8d8d8 [2732]" angle="135" focus="50%" type="gradient"/>
              <v:shadow color="#7f7f7f [1601]" opacity=".5" offset="1pt,26939emu"/>
              <v:textbox>
                <w:txbxContent>
                  <w:p w14:paraId="694F3DC3" w14:textId="77777777" w:rsidR="00E077FF" w:rsidRPr="0024181A" w:rsidRDefault="00E077FF" w:rsidP="00343DE6">
                    <w:pPr>
                      <w:jc w:val="center"/>
                      <w:rPr>
                        <w:color w:val="404040" w:themeColor="text1" w:themeTint="BF"/>
                        <w:sz w:val="14"/>
                      </w:rPr>
                    </w:pPr>
                    <w:r w:rsidRPr="0024181A">
                      <w:rPr>
                        <w:color w:val="404040" w:themeColor="text1" w:themeTint="BF"/>
                        <w:sz w:val="14"/>
                      </w:rPr>
                      <w:t>Etude technique</w:t>
                    </w:r>
                  </w:p>
                </w:txbxContent>
              </v:textbox>
            </v:roundrect>
            <v:roundrect id="AutoShape 149" o:spid="_x0000_s1153" style="position:absolute;left:7459;top:6194;width:1332;height:107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6qMIA&#10;AADbAAAADwAAAGRycy9kb3ducmV2LnhtbERPTWvCQBC9F/oflin0VjeGUkp0FW0RSvHQWA/1NmTH&#10;bDA7G7KrJv76zqHQ4+N9z5eDb9WF+tgENjCdZKCIq2Abrg3svzdPr6BiQrbYBiYDI0VYLu7v5ljY&#10;cOWSLrtUKwnhWKABl1JXaB0rRx7jJHTEwh1D7zEJ7Gtte7xKuG91nmUv2mPD0uCwozdH1Wl39lKy&#10;/Sndfl0enw/j123UA5bv+acxjw/DagYq0ZD+xX/uD2sgl/XyRX6A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vqowgAAANsAAAAPAAAAAAAAAAAAAAAAAJgCAABkcnMvZG93&#10;bnJldi54bWxQSwUGAAAAAAQABAD1AAAAhwMAAAAA&#10;" fillcolor="#d8d8d8 [2732]" strokecolor="#bfbfbf [2412]" strokeweight="1pt">
              <v:fill color2="#d8d8d8 [2732]" angle="135" focus="50%" type="gradient"/>
              <v:shadow color="#7f7f7f [1601]" opacity=".5" offset="1pt,26939emu"/>
              <v:textbox>
                <w:txbxContent>
                  <w:p w14:paraId="6C46F4C5" w14:textId="77777777" w:rsidR="00E077FF" w:rsidRPr="0024181A" w:rsidRDefault="00E077FF" w:rsidP="00343DE6">
                    <w:pPr>
                      <w:jc w:val="center"/>
                      <w:rPr>
                        <w:color w:val="404040" w:themeColor="text1" w:themeTint="BF"/>
                        <w:sz w:val="14"/>
                      </w:rPr>
                    </w:pPr>
                    <w:r w:rsidRPr="0024181A">
                      <w:rPr>
                        <w:color w:val="404040" w:themeColor="text1" w:themeTint="BF"/>
                        <w:sz w:val="14"/>
                      </w:rPr>
                      <w:t>Développement  et Tests : Module Transit de données</w:t>
                    </w:r>
                  </w:p>
                </w:txbxContent>
              </v:textbox>
            </v:roundrect>
            <v:roundrect id="AutoShape 150" o:spid="_x0000_s1154" style="position:absolute;left:8825;top:6119;width:1387;height:124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5fM8QA&#10;AADbAAAADwAAAGRycy9kb3ducmV2LnhtbESPS2vCQBSF94L/YbhCdzoxSCnRUXxQkNKFsS50d8lc&#10;M8HMnZCZatJf3xEKXR7O4+MsVp2txZ1aXzlWMJ0kIIgLpysuFZy+3sdvIHxA1lg7JgU9eVgth4MF&#10;Zto9OKf7MZQijrDPUIEJocmk9IUhi37iGuLoXV1rMUTZllK3+IjjtpZpkrxKixVHgsGGtoaK2/Hb&#10;RsjnOTenTX6dXfrDTy87zHfph1Ivo249BxGoC//hv/ZeK0in8Pw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uXzPEAAAA2wAAAA8AAAAAAAAAAAAAAAAAmAIAAGRycy9k&#10;b3ducmV2LnhtbFBLBQYAAAAABAAEAPUAAACJAwAAAAA=&#10;" fillcolor="#d8d8d8 [2732]" strokecolor="#bfbfbf [2412]" strokeweight="1pt">
              <v:fill color2="#d8d8d8 [2732]" angle="135" focus="50%" type="gradient"/>
              <v:shadow color="#7f7f7f [1601]" opacity=".5" offset="1pt,26939emu"/>
              <v:textbox>
                <w:txbxContent>
                  <w:p w14:paraId="37A7E52E" w14:textId="77777777" w:rsidR="00E077FF" w:rsidRPr="0024181A" w:rsidRDefault="00E077FF" w:rsidP="00343DE6">
                    <w:pPr>
                      <w:jc w:val="center"/>
                      <w:rPr>
                        <w:color w:val="404040" w:themeColor="text1" w:themeTint="BF"/>
                        <w:sz w:val="14"/>
                      </w:rPr>
                    </w:pPr>
                    <w:r w:rsidRPr="0024181A">
                      <w:rPr>
                        <w:color w:val="404040" w:themeColor="text1" w:themeTint="BF"/>
                        <w:sz w:val="14"/>
                      </w:rPr>
                      <w:t>Développement  et Tests : Interfaces d'entrée et de sortie</w:t>
                    </w:r>
                  </w:p>
                </w:txbxContent>
              </v:textbox>
            </v:roundrect>
            <v:roundrect id="AutoShape 151" o:spid="_x0000_s1155" style="position:absolute;left:10238;top:6434;width:992;height:6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BRMQA&#10;AADbAAAADwAAAGRycy9kb3ducmV2LnhtbESPzWrCQBSF90LfYbiF7nTSUERiRrEthVK6MNZF3V0y&#10;N5lg5k7ITDXp0zuC4PJwfj5Ovh5sK07U+8axgudZAoK4dLrhWsH+52O6AOEDssbWMSkYycN69TDJ&#10;MdPuzAWddqEWcYR9hgpMCF0mpS8NWfQz1xFHr3K9xRBlX0vd4zmO21amSTKXFhuOBIMdvRkqj7s/&#10;GyHfv4XZvxbVy2Hc/o9ywOI9/VLq6XHYLEEEGsI9fGt/agVpCtcv8Q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8wUTEAAAA2wAAAA8AAAAAAAAAAAAAAAAAmAIAAGRycy9k&#10;b3ducmV2LnhtbFBLBQYAAAAABAAEAPUAAACJAwAAAAA=&#10;" fillcolor="#d8d8d8 [2732]" strokecolor="#bfbfbf [2412]" strokeweight="1pt">
              <v:fill color2="#d8d8d8 [2732]" angle="135" focus="50%" type="gradient"/>
              <v:shadow color="#7f7f7f [1601]" opacity=".5" offset="1pt,26939emu"/>
              <v:textbox>
                <w:txbxContent>
                  <w:p w14:paraId="62123E22" w14:textId="77777777" w:rsidR="00E077FF" w:rsidRPr="0024181A" w:rsidRDefault="00E077FF" w:rsidP="00343DE6">
                    <w:pPr>
                      <w:jc w:val="center"/>
                      <w:rPr>
                        <w:color w:val="404040" w:themeColor="text1" w:themeTint="BF"/>
                        <w:sz w:val="14"/>
                      </w:rPr>
                    </w:pPr>
                    <w:r w:rsidRPr="0024181A">
                      <w:rPr>
                        <w:color w:val="404040" w:themeColor="text1" w:themeTint="BF"/>
                        <w:sz w:val="14"/>
                      </w:rPr>
                      <w:t>Intégration et Tests</w:t>
                    </w:r>
                  </w:p>
                </w:txbxContent>
              </v:textbox>
            </v:roundrect>
            <v:oval id="Oval 152" o:spid="_x0000_s1156" style="position:absolute;left:11082;top:6305;width:813;height:8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tSGL4A&#10;AADbAAAADwAAAGRycy9kb3ducmV2LnhtbESPwQrCMBBE74L/EFbwpqkKItUoIghebQXxtjRrW202&#10;pYla+/VGEDwOM/OGWW1aU4knNa60rGAyjkAQZ1aXnCs4pfvRAoTzyBory6TgTQ42635vhbG2Lz7S&#10;M/G5CBB2MSoovK9jKV1WkEE3tjVx8K62MeiDbHKpG3wFuKnkNIrm0mDJYaHAmnYFZffkYRTcOnPp&#10;kuqcHuWhK/d5llInb0oNB+12CcJT6//hX/ugFUxn8P0Sfo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trUhi+AAAA2wAAAA8AAAAAAAAAAAAAAAAAmAIAAGRycy9kb3ducmV2&#10;LnhtbFBLBQYAAAAABAAEAPUAAACDAwAAAAA=&#10;" fillcolor="#d8d8d8 [2732]" strokecolor="#bfbfbf [2412]" strokeweight="1pt">
              <v:fill color2="#d8d8d8 [2732]" angle="135" focus="50%" type="gradient"/>
              <v:shadow color="#7f7f7f [1601]" opacity=".5" offset="1pt,26939emu"/>
              <v:textbox>
                <w:txbxContent>
                  <w:p w14:paraId="57BCDD85" w14:textId="77777777" w:rsidR="00E077FF" w:rsidRPr="0024181A" w:rsidRDefault="00E077FF" w:rsidP="00343DE6">
                    <w:pPr>
                      <w:jc w:val="center"/>
                      <w:rPr>
                        <w:color w:val="404040" w:themeColor="text1" w:themeTint="BF"/>
                        <w:sz w:val="14"/>
                      </w:rPr>
                    </w:pPr>
                    <w:r w:rsidRPr="0024181A">
                      <w:rPr>
                        <w:color w:val="404040" w:themeColor="text1" w:themeTint="BF"/>
                        <w:sz w:val="14"/>
                      </w:rPr>
                      <w:t>Fin du projet</w:t>
                    </w:r>
                  </w:p>
                </w:txbxContent>
              </v:textbox>
            </v:oval>
            <v:shape id="AutoShape 153" o:spid="_x0000_s1157" type="#_x0000_t32" style="position:absolute;left:2694;top:5920;width:181;height:5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36f8YAAADbAAAADwAAAGRycy9kb3ducmV2LnhtbESPT2vCQBTE7wW/w/KE3upGKUVSVxH/&#10;gJZ6aBpSj4/sM4lm38bs1qTf3i0Uehxm5jfMbNGbWtyodZVlBeNRBII4t7riQkH6uX2agnAeWWNt&#10;mRT8kIPFfPAww1jbjj/olvhCBAi7GBWU3jexlC4vyaAb2YY4eCfbGvRBtoXULXYBbmo5iaIXabDi&#10;sFBiQ6uS8kvybRQckn23yY7vX/s0O02z9HqWx7e1Uo/DfvkKwlPv/8N/7Z1WMHmG3y/hB8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t+n/GAAAA2wAAAA8AAAAAAAAA&#10;AAAAAAAAoQIAAGRycy9kb3ducmV2LnhtbFBLBQYAAAAABAAEAPkAAACUAwAAAAA=&#10;" strokecolor="#bfbfbf [2412]" strokeweight="1pt">
              <v:stroke endarrow="block"/>
              <v:shadow color="#7f7f7f [1601]" opacity=".5" offset="1pt,26939emu"/>
            </v:shape>
            <v:shape id="AutoShape 154" o:spid="_x0000_s1158" type="#_x0000_t32" style="position:absolute;left:2694;top:6457;width:181;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Pw48UAAADbAAAADwAAAGRycy9kb3ducmV2LnhtbESPX2vCMBTF3wf7DuEOfBFNdFNHZ5Qp&#10;DAbCYCro411z13Zrbrok2u7bLwPBx8P58+PMl52txZl8qBxrGA0VCOLcmYoLDfvdy+ARRIjIBmvH&#10;pOGXAiwXtzdzzIxr+Z3O21iINMIhQw1ljE0mZchLshiGriFO3qfzFmOSvpDGY5vGbS3HSk2lxYoT&#10;ocSG1iXl39uTTVzFx/b+bbR5OCh//Pia9X/8qq917657fgIRqYvX8KX9ajSMJ/D/Jf0A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Pw48UAAADbAAAADwAAAAAAAAAA&#10;AAAAAAChAgAAZHJzL2Rvd25yZXYueG1sUEsFBgAAAAAEAAQA+QAAAJMDAAAAAA==&#10;" strokecolor="#bfbfbf [2412]" strokeweight="1pt">
              <v:stroke endarrow="block"/>
              <v:shadow color="#7f7f7f [1601]" opacity=".5" offset="1pt,26939emu"/>
            </v:shape>
            <v:shape id="AutoShape 155" o:spid="_x0000_s1159" type="#_x0000_t32" style="position:absolute;left:4123;top:5920;width:71;height:6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dCmsQAAADbAAAADwAAAGRycy9kb3ducmV2LnhtbESPQWsCMRSE74L/ITyhN826UJGtUYq2&#10;2EsPai14eyTP3a2bl2UTNfvvm4LQ4zAz3zCLVbSNuFHna8cKppMMBLF2puZSwdfhfTwH4QOywcYx&#10;KejJw2o5HCywMO7OO7rtQykShH2BCqoQ2kJKryuy6CeuJU7e2XUWQ5JdKU2H9wS3jcyzbCYt1pwW&#10;KmxpXZG+7K9WwSnLN7vPqNtjj9vv47M+vMX+R6mnUXx9AREohv/wo/1hFOQ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0KaxAAAANsAAAAPAAAAAAAAAAAA&#10;AAAAAKECAABkcnMvZG93bnJldi54bWxQSwUGAAAAAAQABAD5AAAAkgMAAAAA&#10;" strokecolor="#bfbfbf [2412]" strokeweight="1pt">
              <v:shadow color="#7f7f7f [1601]" opacity=".5" offset="1pt,26939emu"/>
            </v:shape>
            <v:shape id="AutoShape 156" o:spid="_x0000_s1160" type="#_x0000_t32" style="position:absolute;left:4035;top:6595;width:159;height:49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OWBMEAAADbAAAADwAAAGRycy9kb3ducmV2LnhtbESPwWrDMBBE74H+g9hAb4kcH9rGjWJM&#10;IZBrk1LIbbG2lom0MpISuX9fFQo9DjPzhtm1s7PiTiGOnhVs1hUI4t7rkQcFH+fD6gVETMgarWdS&#10;8E0R2v3DYoeN9pnf6X5KgygQjg0qMClNjZSxN+Qwrv1EXLwvHxymIsMgdcBc4M7KuqqepMORy4LB&#10;id4M9dfTzSk4WINZ15fLtg7nz5wtxU1HSj0u5+4VRKI5/Yf/2ketoH6G3y/lB8j9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g5YEwQAAANsAAAAPAAAAAAAAAAAAAAAA&#10;AKECAABkcnMvZG93bnJldi54bWxQSwUGAAAAAAQABAD5AAAAjwMAAAAA&#10;" strokecolor="#bfbfbf [2412]" strokeweight="1pt">
              <v:shadow color="#7f7f7f [1601]" opacity=".5" offset="1pt,26939emu"/>
            </v:shape>
            <v:shape id="AutoShape 157" o:spid="_x0000_s1161" type="#_x0000_t32" style="position:absolute;left:4194;top:4854;width:188;height:171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DwesMAAADbAAAADwAAAGRycy9kb3ducmV2LnhtbERPTWvCQBC9C/0PyxS86aYeRFJXKa2C&#10;ih6ahtTjkB2TaHY2ZlcT/717KPT4eN/zZW9qcafWVZYVvI0jEMS51RUXCtKf9WgGwnlkjbVlUvAg&#10;B8vFy2COsbYdf9M98YUIIexiVFB638RSurwkg25sG+LAnWxr0AfYFlK32IVwU8tJFE2lwYpDQ4kN&#10;fZaUX5KbUXBItt0qO+5/t2l2mmXp9SyPuy+lhq/9xzsIT73/F/+5N1rBJIwNX8IP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g8HrDAAAA2wAAAA8AAAAAAAAAAAAA&#10;AAAAoQIAAGRycy9kb3ducmV2LnhtbFBLBQYAAAAABAAEAPkAAACRAwAAAAA=&#10;" strokecolor="#bfbfbf [2412]" strokeweight="1pt">
              <v:stroke endarrow="block"/>
              <v:shadow color="#7f7f7f [1601]" opacity=".5" offset="1pt,26939emu"/>
            </v:shape>
            <v:shape id="AutoShape 158" o:spid="_x0000_s1162" type="#_x0000_t32" style="position:absolute;left:4194;top:6220;width:188;height:35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xV4cYAAADbAAAADwAAAGRycy9kb3ducmV2LnhtbESPQWvCQBSE7wX/w/KE3upGD8VGVxFt&#10;QUt7aAzR4yP7TKLZtzG7Nem/7xYKHoeZ+YaZL3tTixu1rrKsYDyKQBDnVldcKEj3b09TEM4ja6wt&#10;k4IfcrBcDB7mGGvb8RfdEl+IAGEXo4LS+yaW0uUlGXQj2xAH72Rbgz7ItpC6xS7ATS0nUfQsDVYc&#10;FkpsaF1Sfkm+jYLPZNe9ZsePwy7NTtMsvZ7l8X2j1OOwX81AeOr9Pfzf3moFkxf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sVeHGAAAA2wAAAA8AAAAAAAAA&#10;AAAAAAAAoQIAAGRycy9kb3ducmV2LnhtbFBLBQYAAAAABAAEAPkAAACUAwAAAAA=&#10;" strokecolor="#bfbfbf [2412]" strokeweight="1pt">
              <v:stroke endarrow="block"/>
              <v:shadow color="#7f7f7f [1601]" opacity=".5" offset="1pt,26939emu"/>
            </v:shape>
            <v:shape id="AutoShape 159" o:spid="_x0000_s1163" type="#_x0000_t32" style="position:absolute;left:4194;top:6572;width:188;height:7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3FpsIAAADbAAAADwAAAGRycy9kb3ducmV2LnhtbERPTUsDMRC9C/6HMAUvxSa1orI2LVoo&#10;CELBKtjjuBl3t24m2yTtrv/eORQ8Pt73fDn4Vp0opiawhenEgCIug2u4svDxvr5+AJUyssM2MFn4&#10;pQTLxeXFHAsXen6j0zZXSkI4FWihzrkrtE5lTR7TJHTEwn2H6DELjJV2EXsJ962+MeZOe2xYGmrs&#10;aFVT+bM9euk1vOtnm+nr7aeJu6/9/fgQn8fWXo2Gp0dQmYb8Lz67X5yFmayXL/ID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3FpsIAAADbAAAADwAAAAAAAAAAAAAA&#10;AAChAgAAZHJzL2Rvd25yZXYueG1sUEsFBgAAAAAEAAQA+QAAAJADAAAAAA==&#10;" strokecolor="#bfbfbf [2412]" strokeweight="1pt">
              <v:stroke endarrow="block"/>
              <v:shadow color="#7f7f7f [1601]" opacity=".5" offset="1pt,26939emu"/>
            </v:shape>
            <v:shape id="AutoShape 160" o:spid="_x0000_s1164" type="#_x0000_t32" style="position:absolute;left:4194;top:6572;width:188;height:18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FgPcUAAADbAAAADwAAAGRycy9kb3ducmV2LnhtbESPX2vCMBTF3wf7DuEO9iKaVMcc1ShO&#10;GAyEgW4wH6/Nta02N12S2frtl8Fgj4fz58eZL3vbiAv5UDvWkI0UCOLCmZpLDR/vL8MnECEiG2wc&#10;k4YrBVgubm/mmBvX8ZYuu1iKNMIhRw1VjG0uZSgqshhGriVO3tF5izFJX0rjsUvjtpFjpR6lxZoT&#10;ocKW1hUV5923TVzF+27ylm0ePpXfH07TwZd/Hmh9f9evZiAi9fE//Nd+NRomGfx+ST9A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FgPcUAAADbAAAADwAAAAAAAAAA&#10;AAAAAAChAgAAZHJzL2Rvd25yZXYueG1sUEsFBgAAAAAEAAQA+QAAAJMDAAAAAA==&#10;" strokecolor="#bfbfbf [2412]" strokeweight="1pt">
              <v:stroke endarrow="block"/>
              <v:shadow color="#7f7f7f [1601]" opacity=".5" offset="1pt,26939emu"/>
            </v:shape>
            <v:shape id="AutoShape 161" o:spid="_x0000_s1165" type="#_x0000_t32" style="position:absolute;left:5449;top:4854;width:206;height:15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P+SsUAAADbAAAADwAAAGRycy9kb3ducmV2LnhtbESPX0vDMBTF34V9h3AFX8aWbBOVurRs&#10;giAMBKewPl6ba1vX3NQkrt23N4Lg4+H8+XHWxWg7cSIfWscaFnMFgrhypuVaw9vr4+wORIjIBjvH&#10;pOFMAYp8crHGzLiBX+i0j7VIIxwy1NDE2GdShqohi2HueuLkfThvMSbpa2k8DmncdnKp1I202HIi&#10;NNjTQ0PVcf9tE1dxOayeF7vrg/Ll++ft9Mtvp1pfXY6bexCRxvgf/ms/GQ2rJfx+S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P+SsUAAADbAAAADwAAAAAAAAAA&#10;AAAAAAChAgAAZHJzL2Rvd25yZXYueG1sUEsFBgAAAAAEAAQA+QAAAJMDAAAAAA==&#10;" strokecolor="#bfbfbf [2412]" strokeweight="1pt">
              <v:stroke endarrow="block"/>
              <v:shadow color="#7f7f7f [1601]" opacity=".5" offset="1pt,26939emu"/>
            </v:shape>
            <v:shape id="AutoShape 162" o:spid="_x0000_s1166" type="#_x0000_t32" style="position:absolute;left:5352;top:6089;width:161;height:4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9b0cUAAADbAAAADwAAAGRycy9kb3ducmV2LnhtbESPX2vCMBTF3wW/Q7jCXmQmWtlGZ5Qp&#10;DAbCQDeYj3fNta1rbmqS2frtl8Fgj4fz58dZrHrbiAv5UDvWMJ0oEMSFMzWXGt7fnm8fQISIbLBx&#10;TBquFGC1HA4WmBvX8Y4u+1iKNMIhRw1VjG0uZSgqshgmriVO3tF5izFJX0rjsUvjtpEzpe6kxZoT&#10;ocKWNhUVX/tvm7iKD132Ot3OP5Q/fJ7ux2e/Hmt9M+qfHkFE6uN/+K/9YjRkGfx+S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S9b0cUAAADbAAAADwAAAAAAAAAA&#10;AAAAAAChAgAAZHJzL2Rvd25yZXYueG1sUEsFBgAAAAAEAAQA+QAAAJMDAAAAAA==&#10;" strokecolor="#bfbfbf [2412]" strokeweight="1pt">
              <v:stroke endarrow="block"/>
              <v:shadow color="#7f7f7f [1601]" opacity=".5" offset="1pt,26939emu"/>
            </v:shape>
            <v:shape id="AutoShape 163" o:spid="_x0000_s1167" type="#_x0000_t32" style="position:absolute;left:5352;top:6835;width:161;height:39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RsoscAAADbAAAADwAAAGRycy9kb3ducmV2LnhtbESPW2vCQBSE3wv+h+UU+lY3vSCSuor0&#10;ArXog2mIPh6yxyQ2ezbNrib+e1cQfBxm5htmMutNLY7UusqygqdhBII4t7riQkH6+/U4BuE8ssba&#10;Mik4kYPZdHA3wVjbjtd0THwhAoRdjApK75tYSpeXZNANbUMcvJ1tDfog20LqFrsAN7V8jqKRNFhx&#10;WCixofeS8r/kYBSskkX3mW2Xm0Wa7cZZ+r+X258PpR7u+/kbCE+9v4Wv7W+t4OUVLl/CD5DT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tGyixwAAANsAAAAPAAAAAAAA&#10;AAAAAAAAAKECAABkcnMvZG93bnJldi54bWxQSwUGAAAAAAQABAD5AAAAlQMAAAAA&#10;" strokecolor="#bfbfbf [2412]" strokeweight="1pt">
              <v:stroke endarrow="block"/>
              <v:shadow color="#7f7f7f [1601]" opacity=".5" offset="1pt,26939emu"/>
            </v:shape>
            <v:shape id="AutoShape 164" o:spid="_x0000_s1168" type="#_x0000_t32" style="position:absolute;left:5382;top:7015;width:273;height:139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jJOccAAADbAAAADwAAAGRycy9kb3ducmV2LnhtbESPT2vCQBTE7wW/w/IKvdVNWyqSuor0&#10;D9SiB9MQPT6yzyQ2+zbNriZ+e1cQPA4z8xtmMutNLY7UusqygqdhBII4t7riQkH6+/U4BuE8ssba&#10;Mik4kYPZdHA3wVjbjtd0THwhAoRdjApK75tYSpeXZNANbUMcvJ1tDfog20LqFrsAN7V8jqKRNFhx&#10;WCixofeS8r/kYBSskkX3mW2Xm0Wa7cZZ+r+X258PpR7u+/kbCE+9v4Wv7W+t4OUVLl/CD5DT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Mk5xwAAANsAAAAPAAAAAAAA&#10;AAAAAAAAAKECAABkcnMvZG93bnJldi54bWxQSwUGAAAAAAQABAD5AAAAlQMAAAAA&#10;" strokecolor="#bfbfbf [2412]" strokeweight="1pt">
              <v:stroke endarrow="block"/>
              <v:shadow color="#7f7f7f [1601]" opacity=".5" offset="1pt,26939emu"/>
            </v:shape>
            <v:shape id="AutoShape 165" o:spid="_x0000_s1169" type="#_x0000_t32" style="position:absolute;left:6376;top:6743;width:18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j4ScUAAADbAAAADwAAAGRycy9kb3ducmV2LnhtbESPX2vCMBTF3wd+h3AHexFNnENHNcom&#10;CIIwmBP08a65tp3NTU2i7b79Mhjs8XD+/DjzZWdrcSMfKscaRkMFgjh3puJCw/5jPXgGESKywdox&#10;afimAMtF726OmXEtv9NtFwuRRjhkqKGMscmkDHlJFsPQNcTJOzlvMSbpC2k8tmnc1vJRqYm0WHEi&#10;lNjQqqT8vLvaxFV8bMdvo+3TQfnj59e0f/Gvfa0f7ruXGYhIXfwP/7U3RsN4Ar9f0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j4ScUAAADbAAAADwAAAAAAAAAA&#10;AAAAAAChAgAAZHJzL2Rvd25yZXYueG1sUEsFBgAAAAAEAAQA+QAAAJMDAAAAAA==&#10;" strokecolor="#bfbfbf [2412]" strokeweight="1pt">
              <v:stroke endarrow="block"/>
              <v:shadow color="#7f7f7f [1601]" opacity=".5" offset="1pt,26939emu"/>
            </v:shape>
            <v:shape id="AutoShape 166" o:spid="_x0000_s1170" type="#_x0000_t32" style="position:absolute;left:7431;top:6744;width:18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d0sUAAADbAAAADwAAAGRycy9kb3ducmV2LnhtbESPX2vCMBTF3wd+h3CFvYgmzjGlGmUb&#10;DARhoBP08drctd2amy6Jtn77ZTDw8XD+/DiLVWdrcSEfKscaxiMFgjh3puJCw/7jbTgDESKywdox&#10;abhSgNWyd7fAzLiWt3TZxUKkEQ4ZaihjbDIpQ16SxTByDXHyPp23GJP0hTQe2zRua/mg1JO0WHEi&#10;lNjQa0n59+5sE1fxsZ28jzePB+WPp6/p4Me/DLS+73fPcxCRungL/7fXRsNkCn9f0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Rd0sUAAADbAAAADwAAAAAAAAAA&#10;AAAAAAChAgAAZHJzL2Rvd25yZXYueG1sUEsFBgAAAAAEAAQA+QAAAJMDAAAAAA==&#10;" strokecolor="#bfbfbf [2412]" strokeweight="1pt">
              <v:stroke endarrow="block"/>
              <v:shadow color="#7f7f7f [1601]" opacity=".5" offset="1pt,26939emu"/>
            </v:shape>
            <v:shape id="AutoShape 167" o:spid="_x0000_s1171" type="#_x0000_t32" style="position:absolute;left:8770;top:6759;width:18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vJoMIAAADbAAAADwAAAGRycy9kb3ducmV2LnhtbERPTUsDMRC9C/6HMAUvxSa1orI2LVoo&#10;CELBKtjjuBl3t24m2yTtrv/eORQ8Pt73fDn4Vp0opiawhenEgCIug2u4svDxvr5+AJUyssM2MFn4&#10;pQTLxeXFHAsXen6j0zZXSkI4FWihzrkrtE5lTR7TJHTEwn2H6DELjJV2EXsJ962+MeZOe2xYGmrs&#10;aFVT+bM9euk1vOtnm+nr7aeJu6/9/fgQn8fWXo2Gp0dQmYb8Lz67X5yFmYyVL/ID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vJoMIAAADbAAAADwAAAAAAAAAAAAAA&#10;AAChAgAAZHJzL2Rvd25yZXYueG1sUEsFBgAAAAAEAAQA+QAAAJADAAAAAA==&#10;" strokecolor="#bfbfbf [2412]" strokeweight="1pt">
              <v:stroke endarrow="block"/>
              <v:shadow color="#7f7f7f [1601]" opacity=".5" offset="1pt,26939emu"/>
            </v:shape>
            <v:shape id="AutoShape 168" o:spid="_x0000_s1172" type="#_x0000_t32" style="position:absolute;left:10154;top:6774;width:18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dsO8UAAADbAAAADwAAAGRycy9kb3ducmV2LnhtbESPX2vCMBTF3wd+h3CFvYgmzqGuM8o2&#10;GAwGg6mgj3fNXdutuemSaOu3N8LAx8P58+MsVp2txZF8qBxrGI8UCOLcmYoLDdvN63AOIkRkg7Vj&#10;0nCiAKtl72aBmXEtf9JxHQuRRjhkqKGMscmkDHlJFsPINcTJ+3beYkzSF9J4bNO4reWdUlNpseJE&#10;KLGhl5Ly3/XBJq7ifTv5GL/f75Tff/3MBn/+eaD1bb97egQRqYvX8H/7zWiYPMDlS/oBcnk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dsO8UAAADbAAAADwAAAAAAAAAA&#10;AAAAAAChAgAAZHJzL2Rvd25yZXYueG1sUEsFBgAAAAAEAAQA+QAAAJMDAAAAAA==&#10;" strokecolor="#bfbfbf [2412]" strokeweight="1pt">
              <v:stroke endarrow="block"/>
              <v:shadow color="#7f7f7f [1601]" opacity=".5" offset="1pt,26939emu"/>
            </v:shape>
            <v:shape id="AutoShape 169" o:spid="_x0000_s1173" type="#_x0000_t32" style="position:absolute;left:11081;top:6744;width:1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u228IAAADbAAAADwAAAGRycy9kb3ducmV2LnhtbERPTUsDMRC9C/6HMIKX0ibVYmVtWlpB&#10;EATBWmiP42bcXd1M1iR213/fORQ8Pt73YjX4Vh0ppiawhenEgCIug2u4srB7fxrfg0oZ2WEbmCz8&#10;UYLV8vJigYULPb/RcZsrJSGcCrRQ59wVWqeyJo9pEjpi4T5D9JgFxkq7iL2E+1bfGHOnPTYsDTV2&#10;9FhT+b399dJr+NDfvk5fZnsTDx9f89FP3Iysvb4a1g+gMg35X3x2PzsLM1kvX+QH6OU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u228IAAADbAAAADwAAAAAAAAAAAAAA&#10;AAChAgAAZHJzL2Rvd25yZXYueG1sUEsFBgAAAAAEAAQA+QAAAJADAAAAAA==&#10;" strokecolor="#bfbfbf [2412]" strokeweight="1pt">
              <v:stroke endarrow="block"/>
              <v:shadow color="#7f7f7f [1601]" opacity=".5" offset="1pt,26939emu"/>
            </v:shape>
            <v:oval id="Oval 170" o:spid="_x0000_s1174" style="position:absolute;left:75;top:6175;width:1244;height:7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MVL4A&#10;AADbAAAADwAAAGRycy9kb3ducmV2LnhtbESPwQrCMBBE74L/EFbwpqkiItUoIghebQXxtjRrW202&#10;pYla+/VGEDwOM/OGWW1aU4knNa60rGAyjkAQZ1aXnCs4pfvRAoTzyBory6TgTQ42635vhbG2Lz7S&#10;M/G5CBB2MSoovK9jKV1WkEE3tjVx8K62MeiDbHKpG3wFuKnkNIrm0mDJYaHAmnYFZffkYRTcOnPp&#10;kuqcHuWhK/d5llInb0oNB+12CcJT6//hX/ugFcwm8P0Sfo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qjFS+AAAA2wAAAA8AAAAAAAAAAAAAAAAAmAIAAGRycy9kb3ducmV2&#10;LnhtbFBLBQYAAAAABAAEAPUAAACDAwAAAAA=&#10;" fillcolor="#d8d8d8 [2732]" strokecolor="#bfbfbf [2412]" strokeweight="1pt">
              <v:fill color2="#d8d8d8 [2732]" angle="135" focus="50%" type="gradient"/>
              <v:shadow color="#7f7f7f [1601]" opacity=".5" offset="1pt,26939emu"/>
              <v:textbox>
                <w:txbxContent>
                  <w:p w14:paraId="09D5F4EE" w14:textId="77777777" w:rsidR="00E077FF" w:rsidRPr="0024181A" w:rsidRDefault="00E077FF" w:rsidP="00343DE6">
                    <w:pPr>
                      <w:jc w:val="center"/>
                      <w:rPr>
                        <w:color w:val="404040" w:themeColor="text1" w:themeTint="BF"/>
                        <w:sz w:val="14"/>
                      </w:rPr>
                    </w:pPr>
                    <w:r w:rsidRPr="0024181A">
                      <w:rPr>
                        <w:color w:val="404040" w:themeColor="text1" w:themeTint="BF"/>
                        <w:sz w:val="14"/>
                      </w:rPr>
                      <w:t>Lancement projet</w:t>
                    </w:r>
                  </w:p>
                </w:txbxContent>
              </v:textbox>
            </v:oval>
            <v:shape id="AutoShape 171" o:spid="_x0000_s1175" type="#_x0000_t32" style="position:absolute;left:1319;top:6528;width:1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WNN8UAAADbAAAADwAAAGRycy9kb3ducmV2LnhtbESPX0vDMBTF34V9h3AFX8aWbA6VurSo&#10;IAiCsCmsj9fm2tY1NzWJa/32izDY4+H8+XHWxWg7cSAfWscaFnMFgrhypuVaw8f78+wORIjIBjvH&#10;pOGPAhT55GKNmXEDb+iwjbVIIxwy1NDE2GdShqohi2HueuLkfTlvMSbpa2k8DmncdnKp1I202HIi&#10;NNjTU0PVfvtrE1dxOVy/LV5XO+XLz+/b6Y9/nGp9dTk+3IOINMZz+NR+MRpWS/j/kn6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WNN8UAAADbAAAADwAAAAAAAAAA&#10;AAAAAAChAgAAZHJzL2Rvd25yZXYueG1sUEsFBgAAAAAEAAQA+QAAAJMDAAAAAA==&#10;" strokecolor="#bfbfbf [2412]" strokeweight="1pt">
              <v:stroke endarrow="block"/>
              <v:shadow color="#7f7f7f [1601]" opacity=".5" offset="1pt,26939emu"/>
            </v:shape>
          </v:group>
        </w:pict>
      </w:r>
    </w:p>
    <w:p w14:paraId="69AED3A6" w14:textId="77777777" w:rsidR="00513B1E" w:rsidRDefault="00513B1E" w:rsidP="00533098"/>
    <w:p w14:paraId="72FA827C" w14:textId="77777777" w:rsidR="00513B1E" w:rsidRDefault="00513B1E" w:rsidP="00533098">
      <w:r>
        <w:br w:type="page"/>
      </w:r>
    </w:p>
    <w:p w14:paraId="0F6CC091" w14:textId="77777777" w:rsidR="00533098" w:rsidRPr="00396610" w:rsidRDefault="00343DE6" w:rsidP="00533098">
      <w:pPr>
        <w:pStyle w:val="Titre3"/>
      </w:pPr>
      <w:bookmarkStart w:id="78" w:name="_Toc219225523"/>
      <w:r>
        <w:rPr>
          <w:noProof/>
          <w:lang w:eastAsia="fr-FR"/>
        </w:rPr>
        <w:lastRenderedPageBreak/>
        <w:drawing>
          <wp:anchor distT="0" distB="0" distL="114300" distR="114300" simplePos="0" relativeHeight="251742208" behindDoc="0" locked="0" layoutInCell="1" allowOverlap="1" wp14:anchorId="13355115" wp14:editId="444FA142">
            <wp:simplePos x="0" y="0"/>
            <wp:positionH relativeFrom="margin">
              <wp:posOffset>-628650</wp:posOffset>
            </wp:positionH>
            <wp:positionV relativeFrom="margin">
              <wp:posOffset>457200</wp:posOffset>
            </wp:positionV>
            <wp:extent cx="7018020" cy="2371725"/>
            <wp:effectExtent l="0" t="0" r="0" b="0"/>
            <wp:wrapSquare wrapText="bothSides"/>
            <wp:docPr id="10" name="Image 1" descr="C:\Users\DV7 1299\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V7 1299\Desktop\Gantt.jpg"/>
                    <pic:cNvPicPr>
                      <a:picLocks noChangeAspect="1" noChangeArrowheads="1"/>
                    </pic:cNvPicPr>
                  </pic:nvPicPr>
                  <pic:blipFill>
                    <a:blip r:embed="rId26"/>
                    <a:srcRect/>
                    <a:stretch>
                      <a:fillRect/>
                    </a:stretch>
                  </pic:blipFill>
                  <pic:spPr bwMode="auto">
                    <a:xfrm>
                      <a:off x="0" y="0"/>
                      <a:ext cx="7018020" cy="2371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33098">
        <w:t>Diagramme de Gantt</w:t>
      </w:r>
      <w:bookmarkEnd w:id="78"/>
    </w:p>
    <w:p w14:paraId="5A243558" w14:textId="77777777" w:rsidR="00533098" w:rsidRPr="00533098" w:rsidRDefault="00533098" w:rsidP="00533098"/>
    <w:p w14:paraId="3A1F536D" w14:textId="77777777" w:rsidR="00343DE6" w:rsidRPr="001079E3" w:rsidRDefault="00343DE6" w:rsidP="00343DE6">
      <w:pPr>
        <w:rPr>
          <w:u w:val="single"/>
        </w:rPr>
      </w:pPr>
      <w:r w:rsidRPr="001079E3">
        <w:tab/>
      </w:r>
      <w:r w:rsidRPr="001079E3">
        <w:rPr>
          <w:u w:val="single"/>
        </w:rPr>
        <w:t>Certaines étapes ont été clairement sous estimées su</w:t>
      </w:r>
      <w:r>
        <w:rPr>
          <w:u w:val="single"/>
        </w:rPr>
        <w:t>r ce diagramme de Gantt :</w:t>
      </w:r>
    </w:p>
    <w:p w14:paraId="5ED049FF" w14:textId="77777777" w:rsidR="00343DE6" w:rsidRDefault="00343DE6" w:rsidP="00343DE6">
      <w:r>
        <w:tab/>
        <w:t>Tout d'abord, la modélisation des interactions s'est finalement étalée du mardi 25 septembre au mardi 16 octobre contrairement à la deadline préalablement fixée le mardi 02 octobre.</w:t>
      </w:r>
    </w:p>
    <w:p w14:paraId="77B3ADD3" w14:textId="77777777" w:rsidR="00343DE6" w:rsidRDefault="00343DE6" w:rsidP="00343DE6">
      <w:pPr>
        <w:jc w:val="both"/>
      </w:pPr>
      <w:r>
        <w:tab/>
        <w:t>De la même façon, les diagrammes de séquences et de cas d'utilisation ont été constamment modifiés. Cela est dû à la difficulté d'avoir une équipe ayant les mêmes idées en tête concernant l'utilisation de P2PChess. Il a fallu se mettre au clair et ceci non sans mal. Ces diagrammes ont donc seulement été finalisés le mardi 16 octobre, soit 2 semaines après la date limite estimée.</w:t>
      </w:r>
    </w:p>
    <w:p w14:paraId="432070F6" w14:textId="77777777" w:rsidR="00343DE6" w:rsidRDefault="00343DE6" w:rsidP="00343DE6">
      <w:pPr>
        <w:jc w:val="both"/>
      </w:pPr>
      <w:r>
        <w:tab/>
        <w:t>Une dernière estimation assez différente de la réalité est celle concernant l'étude technique. Cette étude technique a commencée beaucoup plus tôt. En effet, le diagramme de Gantt prévoyait d'attendre la fin de la conception pour débuter une étude technique. En réalité, il a été très facile de démarrer des études techniques sans avoir complètement aboutit la conception. Par exemple, l'étude des différents sockets disponibles en java a pu être réalisée bien avant la fin de la conception. Pour résumé, cette étude technique s'est donc étalée du mardi 02 octobre au mardi 23 octobre.</w:t>
      </w:r>
    </w:p>
    <w:p w14:paraId="4E9A6A34" w14:textId="77777777" w:rsidR="00343DE6" w:rsidRDefault="00343DE6" w:rsidP="00343DE6">
      <w:pPr>
        <w:jc w:val="both"/>
      </w:pPr>
      <w:r>
        <w:tab/>
        <w:t>La période de développe</w:t>
      </w:r>
      <w:r w:rsidR="00632311">
        <w:t>ment ainsi que</w:t>
      </w:r>
      <w:r w:rsidR="00B02F02">
        <w:t xml:space="preserve"> celle d</w:t>
      </w:r>
      <w:r w:rsidR="00632311">
        <w:t>’intég</w:t>
      </w:r>
      <w:r w:rsidR="00B02F02">
        <w:t>ration ont été bien respectées en termes de délais.</w:t>
      </w:r>
    </w:p>
    <w:p w14:paraId="14E928C1" w14:textId="77777777" w:rsidR="00533098" w:rsidRDefault="00533098">
      <w:r>
        <w:br w:type="page"/>
      </w:r>
    </w:p>
    <w:p w14:paraId="4FCD421D" w14:textId="77777777" w:rsidR="00FE4BC0" w:rsidRDefault="00FE4BC0" w:rsidP="00FE4BC0">
      <w:pPr>
        <w:pStyle w:val="Titre2"/>
      </w:pPr>
      <w:bookmarkStart w:id="79" w:name="_Toc219225524"/>
      <w:r>
        <w:lastRenderedPageBreak/>
        <w:t>Déroulement du projet</w:t>
      </w:r>
      <w:bookmarkEnd w:id="79"/>
    </w:p>
    <w:p w14:paraId="106E2FC0" w14:textId="77777777" w:rsidR="00533098" w:rsidRDefault="00533098" w:rsidP="00533098"/>
    <w:p w14:paraId="6E2A8ABA" w14:textId="77777777" w:rsidR="008B25D2" w:rsidRDefault="008B25D2" w:rsidP="008B25D2">
      <w:pPr>
        <w:ind w:firstLine="708"/>
        <w:jc w:val="both"/>
      </w:pPr>
      <w:r>
        <w:t>Dans cette partie, nous allons retracer de façon détaillée, le déroulement du projet, de la phase de réception du cahier des charges à celle de la présentation du produit fini.</w:t>
      </w:r>
    </w:p>
    <w:p w14:paraId="7118E153" w14:textId="77777777" w:rsidR="008B25D2" w:rsidRDefault="008B25D2" w:rsidP="008B25D2">
      <w:pPr>
        <w:ind w:firstLine="708"/>
        <w:jc w:val="both"/>
      </w:pPr>
      <w:r>
        <w:t>Mardi 18 septembre 2012, le MOA fait parvenir le cahier des charges à une équipe de 23 étudiants qui ont, alors, pour objectif, la conception et la réalisation d’un jeu d’échec décentralisé. Ce projet doit aboutir pour le mardi 8 janvier 2013, date à laquelle une présentation doit être effectuée devant le MOA. Le projet a été, préalablement et exceptionnellement, découpé structurellement par le MOA. Le groupe de 23 élèves se scinde alors en 4 sous équipes que l’on appellera également module. Chaque module gère une partie structurelle du projet. 2 modules gèrent l’IHM (Grille et connexion), un autre s’occupe de la gestion des données tandis que le nôtre se dédiera entièrement à la partie communication et traitement, soit toute la partie réseau de cette application décentralisée. Une fois les modules définis, nous avons choisi, au sein du notre, l’organisation des rôles de chacun : le directeur, le manager, le responsable conception, le responsable développement et le chef qualité. Après concertation, l’équipe s’est donc mise d’accord sur cette organisation.</w:t>
      </w:r>
    </w:p>
    <w:p w14:paraId="628932BF" w14:textId="77777777" w:rsidR="008B25D2" w:rsidRDefault="008B25D2" w:rsidP="008B25D2">
      <w:pPr>
        <w:ind w:firstLine="708"/>
        <w:jc w:val="both"/>
      </w:pPr>
      <w:r>
        <w:t>Mardi 25 septembre, les premières réunions entre même responsable ont eu lieu. Ainsi, les directeurs ont débuté la communication inter module. Ils sont suivis par les responsables conception qui se sont confrontés aux premiers problèmes de conception ainsi que les managers qui se sont mis d’accord sur la façon de gérer le projet.</w:t>
      </w:r>
      <w:r>
        <w:tab/>
        <w:t xml:space="preserve"> Les chefs qualité, ont, quant à eux, participé à une réunion dans le but d’imposer certains standards et certaines pratiques. Ainsi, suite à cette séance et ces réunions, tout le monde s’est alors entendu sur l’utilisation de l’environnement NetBeans, du langage Java, du SVN à utiliser et des conventions d’écriture de rapport ou  de nommage des paquets. On a, également, essayé, pendant, cette séance, de déterminer avec quel(s) module(s), nous devrions nous interfacer dans l’avenir. La décision, a donc été prise, par notre module Communication et Traitement de ne communiquer seulement avec le module Gestion de Données. Les diagrammes de cas d’utilisation et de séquences étaient à l’état d’ébauche à la fin de cette séance et nous nous sommes rendu compte de la difficulté de partager une même pensée sur le déroulement de l’utilisation qu’un joueur ferait du jeu d’échec. Le cahier des charges laissait paraître des incertitudes qui furent les sources de quiproquo et d’incompréhension. Ces problèmes d’interprétation ont perdurés pendant plusieurs semaines. Le plan de management a ensuite été débuté, notamment le découpage structurel du module.</w:t>
      </w:r>
    </w:p>
    <w:p w14:paraId="446CC47E" w14:textId="77777777" w:rsidR="008B25D2" w:rsidRDefault="008B25D2" w:rsidP="008B25D2">
      <w:pPr>
        <w:ind w:firstLine="708"/>
        <w:jc w:val="both"/>
      </w:pPr>
      <w:r>
        <w:t xml:space="preserve">Durant le mardi 02, le mardi 09 et le mardi 16 Octobre, le manager de notre module s’est chargé de planifier à l’aide d’un diagramme de Gantt la suite du projet et d’estimer les charges de travail restantes. Dans le même temps, certains membres de l’équipe commencèrent déjà des études techniques en comparant, par exemple, le multicast </w:t>
      </w:r>
      <w:r w:rsidR="00D34823">
        <w:t>au</w:t>
      </w:r>
      <w:r>
        <w:t xml:space="preserve"> broadcast. D’autres ont testé la réalisation d’une communication TCP et UDP et les sockets associés. Enfin, les diagrammes de séquences et les diagrammes de cas d’utilisation ont été finalisés et validés par l’ensemble des modules. A noté qu’à partir du mardi 02, chaque membre a informé le manager du travail fait tout au long de la séance. Ceci a permis la création de fiches individuelles de travail. Le responsable conception  a ensuite débuté le diagramme de classe du module. Un des membres de l’équipe a également commencé le développement en implémentant le squelette de l’application ainsi que les interfaces appelées par le module Gestion de Données et les interfaces que nous devrions, par la suite, appeler. Le dossier de </w:t>
      </w:r>
      <w:r>
        <w:lastRenderedPageBreak/>
        <w:t>conception étant à rendre pour le mardi 23 Octobre, notre diagramme de classe et notre dossier de conception a donc été finalisé avant cette date.</w:t>
      </w:r>
    </w:p>
    <w:p w14:paraId="1BBB0053" w14:textId="77777777" w:rsidR="008B25D2" w:rsidRDefault="008B25D2" w:rsidP="008B25D2">
      <w:pPr>
        <w:ind w:firstLine="708"/>
        <w:jc w:val="both"/>
      </w:pPr>
      <w:r>
        <w:t>Mardi 23 Octobre, le rapport de conception rendu, notre équipe a donc pu s’appuyer sur cette étude conceptuelle pour démarrer réellement le développement. L’équipe s’est alors réuni pour s’entendre sur les façons de coder et d’utiliser le SVN au sein de notre module.</w:t>
      </w:r>
    </w:p>
    <w:p w14:paraId="70082EDD" w14:textId="77777777" w:rsidR="008B25D2" w:rsidRDefault="008B25D2" w:rsidP="008B25D2">
      <w:pPr>
        <w:ind w:firstLine="708"/>
        <w:jc w:val="both"/>
      </w:pPr>
      <w:r>
        <w:t>A partir du 24 Octobre et jusqu’au mardi 13 Novembre, l’équipe s’est donc attelé au développement. Chacun d’entre nous a passé ses séances entières au développement et a aussi fourni un travail supplémentaire (hors séance) pour conclure rapidement le développement du module même. Tous les membres de l’équipe ont participé au développement dans le but que chacun puisse expliquer la totalité du code. En effet, même si une personne développe une partie seulement (quelques classes), il est obligé, par la force des choses, de comprendre le reste du code. On s’est aperçu, ici, de la difficulté de lire et comprendre un code inconnu même si celui-ci est proprement indenté et commenté. L’équipe a, par contre, grandement apprécié l’utilité du logiciel de versionning qu’elle utilisait pour la toute première fois. Le développement a été largement facilité par le fait qu’une partie de l’équipe avait déjà développé un module réseau en java dans une précédente UV, d’où une utilisation plus aisée des sockets et des threads par exemple.</w:t>
      </w:r>
    </w:p>
    <w:p w14:paraId="04FAD5C4" w14:textId="77777777" w:rsidR="008B25D2" w:rsidRDefault="008B25D2" w:rsidP="008B25D2">
      <w:pPr>
        <w:ind w:firstLine="708"/>
        <w:jc w:val="both"/>
      </w:pPr>
      <w:r>
        <w:t xml:space="preserve">Le mardi 20 Novembre, l’équipe s’est chargée de réaliser des tests concernant le module même. Elle a, par exemple, testé la découverte de joueurs à l’aide de 2 terminaux de l’UTC. Lors de cette séance, le plan de management a également été avancé et le dossier de réalisation a été créé et démarré. </w:t>
      </w:r>
    </w:p>
    <w:p w14:paraId="25E76EE3" w14:textId="77777777" w:rsidR="008B25D2" w:rsidRDefault="008B25D2" w:rsidP="008B25D2">
      <w:pPr>
        <w:ind w:firstLine="708"/>
        <w:jc w:val="both"/>
      </w:pPr>
      <w:r>
        <w:t>A partir du mardi 27 Novembre et jusqu’à la fin de l’année 2012, la phase d’intégration a perduré</w:t>
      </w:r>
      <w:r w:rsidRPr="006B694D">
        <w:t>. A partir de ce moment, nous avons travaillé de façon moins autonome et étions continuellement en communication et en collaboration avec les autres modules.</w:t>
      </w:r>
      <w:r>
        <w:t xml:space="preserve"> </w:t>
      </w:r>
    </w:p>
    <w:p w14:paraId="3A95B429" w14:textId="77777777" w:rsidR="00B02F02" w:rsidRDefault="00B02F02" w:rsidP="008B25D2">
      <w:pPr>
        <w:ind w:firstLine="708"/>
        <w:jc w:val="both"/>
      </w:pPr>
      <w:r>
        <w:t>Une première étape a été de travailler en collaboration avec le module Gestion de données dans le but de déterminer si nos méthodes d’interfaçage répondaient bien à leurs besoins et vice-versa.</w:t>
      </w:r>
    </w:p>
    <w:p w14:paraId="1C2D5D7E" w14:textId="77777777" w:rsidR="00B02F02" w:rsidRDefault="00B02F02" w:rsidP="00B02F02">
      <w:pPr>
        <w:ind w:firstLine="708"/>
        <w:jc w:val="both"/>
      </w:pPr>
      <w:r>
        <w:t>Ensuite, une intégration chronologique a été mise en place : L’application était lancée à chaque fois et les connexions ont été faites entre les différents modules au fur et à mesure de l’utilisation du logiciel. La découverte de joueurs a donc été testée de prime abord. Puis, la connexio</w:t>
      </w:r>
      <w:r w:rsidR="00EA4794">
        <w:t>n à un joueur en particulier et ainsi de suite.</w:t>
      </w:r>
      <w:r>
        <w:t xml:space="preserve"> </w:t>
      </w:r>
    </w:p>
    <w:p w14:paraId="13686106" w14:textId="77777777" w:rsidR="008B25D2" w:rsidRDefault="00B02F02" w:rsidP="00EE3921">
      <w:pPr>
        <w:ind w:firstLine="708"/>
        <w:jc w:val="both"/>
      </w:pPr>
      <w:r>
        <w:t>Le problème de cette intégration chronologique est qu’elle ne représente pas une méthode de travail parallèle. Peu de collaborateurs peuvent travailler en même temps sur l’intégration. Pour résoudre ce problème majeur, l’intégration est, en fait, une intégration hybride, un peu chronologique et un peu en parallèle selon les fonctions d</w:t>
      </w:r>
      <w:r w:rsidR="00EE3921">
        <w:t>u jeu. Par exemple, certaines fonctionnalités comme l’envoi de message à travers le chat ont été intégrées simultanément à l’intégration globale chronologique par d’autres équipes. Vînt alors la fin de l’intégration, fin 2012.</w:t>
      </w:r>
    </w:p>
    <w:p w14:paraId="265EEA24" w14:textId="77777777" w:rsidR="008B25D2" w:rsidRDefault="008B25D2" w:rsidP="00EE3921">
      <w:pPr>
        <w:ind w:firstLine="708"/>
        <w:jc w:val="both"/>
      </w:pPr>
      <w:r>
        <w:t>La rédaction du dossier de réalisation et du plan de management s’est finalisée et l’équipe s’est ensuite, au début du mois de janvier, préparée à présenter le projet au maître d’ouvrage.</w:t>
      </w:r>
    </w:p>
    <w:p w14:paraId="22491B15" w14:textId="77777777" w:rsidR="00533098" w:rsidRDefault="00533098" w:rsidP="008B25D2">
      <w:pPr>
        <w:pStyle w:val="Paragraphedeliste"/>
      </w:pPr>
      <w:r>
        <w:br w:type="page"/>
      </w:r>
    </w:p>
    <w:p w14:paraId="69A0AA5A" w14:textId="77777777" w:rsidR="00FE4BC0" w:rsidRDefault="00FE4BC0" w:rsidP="00FE4BC0">
      <w:pPr>
        <w:pStyle w:val="Titre2"/>
      </w:pPr>
      <w:bookmarkStart w:id="80" w:name="_Toc219225525"/>
      <w:r>
        <w:lastRenderedPageBreak/>
        <w:t>Analyse de risque</w:t>
      </w:r>
      <w:bookmarkEnd w:id="80"/>
    </w:p>
    <w:p w14:paraId="53B4219A" w14:textId="77777777" w:rsidR="00ED54CB" w:rsidRDefault="00ED54CB" w:rsidP="00ED54CB"/>
    <w:p w14:paraId="4079E1CB" w14:textId="77777777" w:rsidR="00ED54CB" w:rsidRPr="00ED54CB" w:rsidRDefault="00ED54CB" w:rsidP="00ED54CB"/>
    <w:tbl>
      <w:tblPr>
        <w:tblW w:w="0" w:type="auto"/>
        <w:tblCellMar>
          <w:top w:w="15" w:type="dxa"/>
          <w:left w:w="15" w:type="dxa"/>
          <w:bottom w:w="15" w:type="dxa"/>
          <w:right w:w="15" w:type="dxa"/>
        </w:tblCellMar>
        <w:tblLook w:val="04A0" w:firstRow="1" w:lastRow="0" w:firstColumn="1" w:lastColumn="0" w:noHBand="0" w:noVBand="1"/>
      </w:tblPr>
      <w:tblGrid>
        <w:gridCol w:w="879"/>
        <w:gridCol w:w="2801"/>
        <w:gridCol w:w="2801"/>
        <w:gridCol w:w="2801"/>
      </w:tblGrid>
      <w:tr w:rsidR="00ED54CB" w:rsidRPr="00692131" w14:paraId="44549050" w14:textId="77777777" w:rsidTr="00190D7D">
        <w:tc>
          <w:tcPr>
            <w:tcW w:w="0" w:type="auto"/>
            <w:tcBorders>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1ED80236" w14:textId="77777777" w:rsidR="00ED54CB" w:rsidRPr="00692131" w:rsidRDefault="00ED54CB" w:rsidP="000A2485">
            <w:pPr>
              <w:pStyle w:val="NormalWeb"/>
              <w:jc w:val="both"/>
            </w:pPr>
            <w:r w:rsidRPr="00692131">
              <w:rPr>
                <w:rFonts w:asciiTheme="minorHAnsi" w:hAnsiTheme="minorHAnsi"/>
                <w:b/>
                <w:color w:val="548DD4" w:themeColor="text2" w:themeTint="99"/>
                <w:sz w:val="26"/>
                <w:szCs w:val="26"/>
              </w:rPr>
              <w:t>Classe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5FD9A6CF" w14:textId="77777777" w:rsidR="00ED54CB" w:rsidRPr="00692131" w:rsidRDefault="00ED54CB" w:rsidP="000A2485">
            <w:pPr>
              <w:pStyle w:val="NormalWeb"/>
              <w:jc w:val="both"/>
            </w:pPr>
            <w:r w:rsidRPr="00692131">
              <w:rPr>
                <w:rFonts w:asciiTheme="minorHAnsi" w:hAnsiTheme="minorHAnsi"/>
                <w:b/>
                <w:color w:val="548DD4" w:themeColor="text2" w:themeTint="99"/>
                <w:sz w:val="26"/>
                <w:szCs w:val="26"/>
              </w:rPr>
              <w:t>Risque</w:t>
            </w:r>
          </w:p>
        </w:tc>
        <w:tc>
          <w:tcPr>
            <w:tcW w:w="2801" w:type="dxa"/>
            <w:tcBorders>
              <w:left w:val="single" w:sz="8" w:space="0" w:color="4F81BD" w:themeColor="accent1"/>
              <w:bottom w:val="single" w:sz="18" w:space="0" w:color="4F81BD" w:themeColor="accent1"/>
              <w:right w:val="single" w:sz="8" w:space="0" w:color="4F81BD" w:themeColor="accent1"/>
            </w:tcBorders>
            <w:shd w:val="clear" w:color="auto" w:fill="auto"/>
            <w:tcMar>
              <w:top w:w="105" w:type="dxa"/>
              <w:left w:w="105" w:type="dxa"/>
              <w:bottom w:w="105" w:type="dxa"/>
              <w:right w:w="105" w:type="dxa"/>
            </w:tcMar>
            <w:hideMark/>
          </w:tcPr>
          <w:p w14:paraId="3BE14132" w14:textId="77777777" w:rsidR="00ED54CB" w:rsidRPr="00692131" w:rsidRDefault="00ED54CB" w:rsidP="000A2485">
            <w:pPr>
              <w:pStyle w:val="NormalWeb"/>
              <w:jc w:val="both"/>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de prévention</w:t>
            </w:r>
          </w:p>
        </w:tc>
        <w:tc>
          <w:tcPr>
            <w:tcW w:w="2801" w:type="dxa"/>
            <w:tcBorders>
              <w:left w:val="single" w:sz="8" w:space="0" w:color="4F81BD" w:themeColor="accent1"/>
              <w:bottom w:val="single" w:sz="18" w:space="0" w:color="4F81BD" w:themeColor="accent1"/>
            </w:tcBorders>
            <w:shd w:val="clear" w:color="auto" w:fill="auto"/>
            <w:tcMar>
              <w:top w:w="105" w:type="dxa"/>
              <w:left w:w="105" w:type="dxa"/>
              <w:bottom w:w="105" w:type="dxa"/>
              <w:right w:w="105" w:type="dxa"/>
            </w:tcMar>
            <w:hideMark/>
          </w:tcPr>
          <w:p w14:paraId="4B8EE784" w14:textId="77777777" w:rsidR="00ED54CB" w:rsidRPr="00692131" w:rsidRDefault="00ED54CB" w:rsidP="000A2485">
            <w:pPr>
              <w:pStyle w:val="NormalWeb"/>
              <w:jc w:val="both"/>
              <w:rPr>
                <w:rFonts w:asciiTheme="minorHAnsi" w:hAnsiTheme="minorHAnsi"/>
                <w:b/>
                <w:color w:val="548DD4" w:themeColor="text2" w:themeTint="99"/>
                <w:sz w:val="26"/>
                <w:szCs w:val="26"/>
              </w:rPr>
            </w:pPr>
            <w:r w:rsidRPr="00692131">
              <w:rPr>
                <w:rFonts w:asciiTheme="minorHAnsi" w:hAnsiTheme="minorHAnsi"/>
                <w:b/>
                <w:color w:val="548DD4" w:themeColor="text2" w:themeTint="99"/>
                <w:sz w:val="26"/>
                <w:szCs w:val="26"/>
              </w:rPr>
              <w:t>Action si problème</w:t>
            </w:r>
          </w:p>
        </w:tc>
      </w:tr>
      <w:tr w:rsidR="00ED54CB" w:rsidRPr="00692131" w14:paraId="3EC7A98B" w14:textId="77777777" w:rsidTr="00190D7D">
        <w:tc>
          <w:tcPr>
            <w:tcW w:w="0" w:type="auto"/>
            <w:tcBorders>
              <w:top w:val="single" w:sz="1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B313356" w14:textId="77777777" w:rsidR="00ED54CB" w:rsidRPr="00692131" w:rsidRDefault="00ED54CB" w:rsidP="000A2485">
            <w:pPr>
              <w:pStyle w:val="NormalWeb"/>
              <w:jc w:val="both"/>
              <w:rPr>
                <w:rFonts w:asciiTheme="minorHAnsi" w:hAnsiTheme="minorHAnsi"/>
              </w:rPr>
            </w:pPr>
            <w:r w:rsidRPr="00692131">
              <w:rPr>
                <w:rFonts w:asciiTheme="minorHAnsi" w:hAnsiTheme="minorHAnsi"/>
              </w:rPr>
              <w:t>C</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98B6820" w14:textId="77777777" w:rsidR="00ED54CB" w:rsidRPr="00692131" w:rsidRDefault="00ED54CB" w:rsidP="000A2485">
            <w:pPr>
              <w:pStyle w:val="NormalWeb"/>
              <w:jc w:val="both"/>
              <w:rPr>
                <w:rFonts w:asciiTheme="minorHAnsi" w:hAnsiTheme="minorHAnsi"/>
              </w:rPr>
            </w:pPr>
            <w:r w:rsidRPr="00692131">
              <w:rPr>
                <w:rFonts w:asciiTheme="minorHAnsi" w:hAnsiTheme="minorHAnsi"/>
              </w:rPr>
              <w:t xml:space="preserve">Code défectueux </w:t>
            </w:r>
          </w:p>
        </w:tc>
        <w:tc>
          <w:tcPr>
            <w:tcW w:w="2801" w:type="dxa"/>
            <w:tcBorders>
              <w:top w:val="single" w:sz="1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64264D18"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tests unitaires</w:t>
            </w:r>
          </w:p>
        </w:tc>
        <w:tc>
          <w:tcPr>
            <w:tcW w:w="2801" w:type="dxa"/>
            <w:tcBorders>
              <w:top w:val="single" w:sz="1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2C6877C6" w14:textId="77777777" w:rsidR="00ED54CB" w:rsidRPr="00692131" w:rsidRDefault="00ED54CB" w:rsidP="000A2485">
            <w:pPr>
              <w:pStyle w:val="NormalWeb"/>
              <w:jc w:val="both"/>
              <w:rPr>
                <w:rFonts w:asciiTheme="minorHAnsi" w:hAnsiTheme="minorHAnsi"/>
              </w:rPr>
            </w:pPr>
            <w:r w:rsidRPr="00692131">
              <w:rPr>
                <w:rFonts w:asciiTheme="minorHAnsi" w:hAnsiTheme="minorHAnsi"/>
              </w:rPr>
              <w:t>Rapports de bugs</w:t>
            </w:r>
          </w:p>
        </w:tc>
      </w:tr>
      <w:tr w:rsidR="00ED54CB" w:rsidRPr="00692131" w14:paraId="0CEB1264"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0CBFFF55"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CB31E72" w14:textId="77777777" w:rsidR="00ED54CB" w:rsidRPr="00692131" w:rsidRDefault="00ED54CB" w:rsidP="000A2485">
            <w:pPr>
              <w:pStyle w:val="NormalWeb"/>
              <w:jc w:val="both"/>
              <w:rPr>
                <w:rFonts w:asciiTheme="minorHAnsi" w:hAnsiTheme="minorHAnsi"/>
              </w:rPr>
            </w:pPr>
            <w:r w:rsidRPr="00692131">
              <w:rPr>
                <w:rFonts w:asciiTheme="minorHAnsi" w:hAnsiTheme="minorHAnsi"/>
              </w:rPr>
              <w:t>Perte de données sur le réseau</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EA3C897"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tests de connexion (unitaires et humains)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2C532625"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085692BD"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312D3B9A"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F546268"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Données erronées(~perturbées)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534FF2FE"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tests unitaires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D29D17E"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0AC45370"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C480677"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22D1111" w14:textId="77777777" w:rsidR="00ED54CB" w:rsidRPr="00692131" w:rsidRDefault="00ED54CB" w:rsidP="000A2485">
            <w:pPr>
              <w:pStyle w:val="NormalWeb"/>
              <w:jc w:val="both"/>
              <w:rPr>
                <w:rFonts w:asciiTheme="minorHAnsi" w:hAnsiTheme="minorHAnsi"/>
              </w:rPr>
            </w:pPr>
            <w:r w:rsidRPr="00692131">
              <w:rPr>
                <w:rFonts w:asciiTheme="minorHAnsi" w:hAnsiTheme="minorHAnsi"/>
              </w:rPr>
              <w:t>Temps d’envoi des données</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45F4B389" w14:textId="77777777" w:rsidR="00ED54CB" w:rsidRPr="00692131" w:rsidRDefault="00ED54CB" w:rsidP="000A2485">
            <w:pPr>
              <w:pStyle w:val="NormalWeb"/>
              <w:jc w:val="both"/>
              <w:rPr>
                <w:rFonts w:asciiTheme="minorHAnsi" w:hAnsiTheme="minorHAnsi"/>
              </w:rPr>
            </w:pPr>
            <w:r w:rsidRPr="00692131">
              <w:rPr>
                <w:rFonts w:asciiTheme="minorHAnsi" w:hAnsiTheme="minorHAnsi"/>
              </w:rPr>
              <w:t>Choix du timeout - des valeurs par défaut sont définies par les protocoles</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57985A12"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72066183" w14:textId="77777777" w:rsidTr="00190D7D">
        <w:tc>
          <w:tcPr>
            <w:tcW w:w="0" w:type="auto"/>
            <w:tcBorders>
              <w:top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8C19C92" w14:textId="77777777" w:rsidR="00ED54CB" w:rsidRPr="00692131" w:rsidRDefault="00ED54CB" w:rsidP="000A2485">
            <w:pPr>
              <w:pStyle w:val="NormalWeb"/>
              <w:jc w:val="both"/>
              <w:rPr>
                <w:rFonts w:asciiTheme="minorHAnsi" w:hAnsiTheme="minorHAnsi"/>
              </w:rPr>
            </w:pPr>
            <w:r w:rsidRPr="00692131">
              <w:rPr>
                <w:rFonts w:asciiTheme="minorHAnsi" w:hAnsiTheme="minorHAnsi"/>
              </w:rPr>
              <w:t>C</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26A05F50" w14:textId="77777777" w:rsidR="00ED54CB" w:rsidRPr="00692131" w:rsidRDefault="00ED54CB" w:rsidP="000A2485">
            <w:pPr>
              <w:pStyle w:val="NormalWeb"/>
              <w:jc w:val="both"/>
              <w:rPr>
                <w:rFonts w:asciiTheme="minorHAnsi" w:hAnsiTheme="minorHAnsi"/>
              </w:rPr>
            </w:pPr>
            <w:r w:rsidRPr="00692131">
              <w:rPr>
                <w:rFonts w:asciiTheme="minorHAnsi" w:hAnsiTheme="minorHAnsi"/>
              </w:rPr>
              <w:t>Déconnexion abrupte d’un joueur (plantage par exemple)</w:t>
            </w:r>
          </w:p>
        </w:tc>
        <w:tc>
          <w:tcPr>
            <w:tcW w:w="28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Mar>
              <w:top w:w="105" w:type="dxa"/>
              <w:left w:w="105" w:type="dxa"/>
              <w:bottom w:w="105" w:type="dxa"/>
              <w:right w:w="105" w:type="dxa"/>
            </w:tcMar>
            <w:hideMark/>
          </w:tcPr>
          <w:p w14:paraId="71754478" w14:textId="77777777" w:rsidR="00ED54CB" w:rsidRPr="00692131" w:rsidRDefault="00ED54CB" w:rsidP="000A2485">
            <w:pPr>
              <w:pStyle w:val="NormalWeb"/>
              <w:jc w:val="both"/>
              <w:rPr>
                <w:rFonts w:asciiTheme="minorHAnsi" w:hAnsiTheme="minorHAnsi"/>
              </w:rPr>
            </w:pPr>
            <w:r w:rsidRPr="00692131">
              <w:rPr>
                <w:rFonts w:asciiTheme="minorHAnsi" w:hAnsiTheme="minorHAnsi"/>
              </w:rPr>
              <w:t>Assimilé à une déconnexion classique</w:t>
            </w:r>
          </w:p>
        </w:tc>
        <w:tc>
          <w:tcPr>
            <w:tcW w:w="2801" w:type="dxa"/>
            <w:tcBorders>
              <w:top w:val="single" w:sz="8" w:space="0" w:color="4F81BD" w:themeColor="accent1"/>
              <w:left w:val="single" w:sz="8" w:space="0" w:color="4F81BD" w:themeColor="accent1"/>
              <w:bottom w:val="single" w:sz="8" w:space="0" w:color="4F81BD" w:themeColor="accent1"/>
            </w:tcBorders>
            <w:tcMar>
              <w:top w:w="105" w:type="dxa"/>
              <w:left w:w="105" w:type="dxa"/>
              <w:bottom w:w="105" w:type="dxa"/>
              <w:right w:w="105" w:type="dxa"/>
            </w:tcMar>
            <w:hideMark/>
          </w:tcPr>
          <w:p w14:paraId="3AD0A994" w14:textId="77777777" w:rsidR="00ED54CB" w:rsidRPr="00692131" w:rsidRDefault="00ED54CB" w:rsidP="000A2485">
            <w:pPr>
              <w:pStyle w:val="NormalWeb"/>
              <w:jc w:val="both"/>
              <w:rPr>
                <w:rFonts w:asciiTheme="minorHAnsi" w:hAnsiTheme="minorHAnsi"/>
              </w:rPr>
            </w:pPr>
            <w:r w:rsidRPr="00692131">
              <w:rPr>
                <w:rFonts w:asciiTheme="minorHAnsi" w:hAnsiTheme="minorHAnsi"/>
              </w:rPr>
              <w:t>Géré par les protocoles</w:t>
            </w:r>
          </w:p>
        </w:tc>
      </w:tr>
      <w:tr w:rsidR="00ED54CB" w:rsidRPr="00692131" w14:paraId="6B2AB0CB" w14:textId="77777777" w:rsidTr="00190D7D">
        <w:tc>
          <w:tcPr>
            <w:tcW w:w="0" w:type="auto"/>
            <w:tcBorders>
              <w:top w:val="single" w:sz="8" w:space="0" w:color="4F81BD" w:themeColor="accent1"/>
              <w:right w:val="single" w:sz="8" w:space="0" w:color="4F81BD" w:themeColor="accent1"/>
            </w:tcBorders>
            <w:tcMar>
              <w:top w:w="105" w:type="dxa"/>
              <w:left w:w="105" w:type="dxa"/>
              <w:bottom w:w="105" w:type="dxa"/>
              <w:right w:w="105" w:type="dxa"/>
            </w:tcMar>
            <w:hideMark/>
          </w:tcPr>
          <w:p w14:paraId="79D7DB1E" w14:textId="77777777" w:rsidR="00ED54CB" w:rsidRPr="00692131" w:rsidRDefault="00ED54CB" w:rsidP="000A2485">
            <w:pPr>
              <w:pStyle w:val="NormalWeb"/>
              <w:jc w:val="both"/>
              <w:rPr>
                <w:rFonts w:asciiTheme="minorHAnsi" w:hAnsiTheme="minorHAnsi"/>
              </w:rPr>
            </w:pPr>
            <w:r w:rsidRPr="00692131">
              <w:rPr>
                <w:rFonts w:asciiTheme="minorHAnsi" w:hAnsiTheme="minorHAnsi"/>
              </w:rPr>
              <w:t>A</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68FE09E7" w14:textId="77777777" w:rsidR="00ED54CB" w:rsidRPr="00692131" w:rsidRDefault="00ED54CB" w:rsidP="000A2485">
            <w:pPr>
              <w:pStyle w:val="NormalWeb"/>
              <w:jc w:val="both"/>
              <w:rPr>
                <w:rFonts w:asciiTheme="minorHAnsi" w:hAnsiTheme="minorHAnsi"/>
              </w:rPr>
            </w:pPr>
            <w:r w:rsidRPr="00692131">
              <w:rPr>
                <w:rFonts w:asciiTheme="minorHAnsi" w:hAnsiTheme="minorHAnsi"/>
              </w:rPr>
              <w:t>Interface avec gestion de données</w:t>
            </w:r>
          </w:p>
        </w:tc>
        <w:tc>
          <w:tcPr>
            <w:tcW w:w="2801" w:type="dxa"/>
            <w:tcBorders>
              <w:top w:val="single" w:sz="8" w:space="0" w:color="4F81BD" w:themeColor="accent1"/>
              <w:left w:val="single" w:sz="8" w:space="0" w:color="4F81BD" w:themeColor="accent1"/>
              <w:right w:val="single" w:sz="8" w:space="0" w:color="4F81BD" w:themeColor="accent1"/>
            </w:tcBorders>
            <w:tcMar>
              <w:top w:w="105" w:type="dxa"/>
              <w:left w:w="105" w:type="dxa"/>
              <w:bottom w:w="105" w:type="dxa"/>
              <w:right w:w="105" w:type="dxa"/>
            </w:tcMar>
            <w:hideMark/>
          </w:tcPr>
          <w:p w14:paraId="74CED46E" w14:textId="77777777" w:rsidR="00ED54CB" w:rsidRPr="00692131" w:rsidRDefault="00ED54CB" w:rsidP="000A2485">
            <w:pPr>
              <w:pStyle w:val="NormalWeb"/>
              <w:jc w:val="both"/>
              <w:rPr>
                <w:rFonts w:asciiTheme="minorHAnsi" w:hAnsiTheme="minorHAnsi"/>
              </w:rPr>
            </w:pPr>
            <w:r w:rsidRPr="00692131">
              <w:rPr>
                <w:rFonts w:asciiTheme="minorHAnsi" w:hAnsiTheme="minorHAnsi"/>
              </w:rPr>
              <w:t>- discussions régulières avec le module gestion de données</w:t>
            </w:r>
          </w:p>
        </w:tc>
        <w:tc>
          <w:tcPr>
            <w:tcW w:w="2801" w:type="dxa"/>
            <w:tcBorders>
              <w:top w:val="single" w:sz="8" w:space="0" w:color="4F81BD" w:themeColor="accent1"/>
              <w:left w:val="single" w:sz="8" w:space="0" w:color="4F81BD" w:themeColor="accent1"/>
            </w:tcBorders>
            <w:tcMar>
              <w:top w:w="105" w:type="dxa"/>
              <w:left w:w="105" w:type="dxa"/>
              <w:bottom w:w="105" w:type="dxa"/>
              <w:right w:w="105" w:type="dxa"/>
            </w:tcMar>
            <w:hideMark/>
          </w:tcPr>
          <w:p w14:paraId="3DB88748" w14:textId="77777777" w:rsidR="00ED54CB" w:rsidRPr="00692131" w:rsidRDefault="00ED54CB" w:rsidP="007C15D1">
            <w:pPr>
              <w:pStyle w:val="NormalWeb"/>
              <w:keepNext/>
              <w:jc w:val="both"/>
              <w:rPr>
                <w:rFonts w:asciiTheme="minorHAnsi" w:hAnsiTheme="minorHAnsi"/>
              </w:rPr>
            </w:pPr>
            <w:r w:rsidRPr="00692131">
              <w:rPr>
                <w:rFonts w:asciiTheme="minorHAnsi" w:hAnsiTheme="minorHAnsi"/>
              </w:rPr>
              <w:t>- demander à gestion de données de modifier leur données</w:t>
            </w:r>
            <w:r w:rsidRPr="00692131">
              <w:rPr>
                <w:rFonts w:asciiTheme="minorHAnsi" w:hAnsiTheme="minorHAnsi"/>
              </w:rPr>
              <w:br/>
              <w:t xml:space="preserve">- transformer les données </w:t>
            </w:r>
          </w:p>
        </w:tc>
      </w:tr>
    </w:tbl>
    <w:p w14:paraId="5FCD3B34" w14:textId="67039465" w:rsidR="00F95155" w:rsidRDefault="007C15D1" w:rsidP="007C15D1">
      <w:pPr>
        <w:pStyle w:val="Lgende"/>
        <w:jc w:val="center"/>
      </w:pPr>
      <w:bookmarkStart w:id="81" w:name="_Toc219225456"/>
      <w:r>
        <w:t xml:space="preserve">Tableau </w:t>
      </w:r>
      <w:fldSimple w:instr=" SEQ Tableau \* ARABIC ">
        <w:r w:rsidR="00E077FF">
          <w:rPr>
            <w:noProof/>
          </w:rPr>
          <w:t>7</w:t>
        </w:r>
      </w:fldSimple>
      <w:r>
        <w:t xml:space="preserve"> : Analyse de risque Communication et Traitement</w:t>
      </w:r>
      <w:bookmarkEnd w:id="81"/>
    </w:p>
    <w:p w14:paraId="5F65239D" w14:textId="77777777" w:rsidR="00ED54CB" w:rsidRDefault="00ED54CB">
      <w:r>
        <w:br w:type="page"/>
      </w:r>
    </w:p>
    <w:p w14:paraId="46142330" w14:textId="77777777" w:rsidR="00FE4BC0" w:rsidRDefault="00FE4BC0" w:rsidP="00FE4BC0">
      <w:pPr>
        <w:pStyle w:val="Titre2"/>
      </w:pPr>
      <w:bookmarkStart w:id="82" w:name="_Toc219225526"/>
      <w:r>
        <w:lastRenderedPageBreak/>
        <w:t>Fiches de travail</w:t>
      </w:r>
      <w:bookmarkEnd w:id="82"/>
    </w:p>
    <w:p w14:paraId="0D96CA86" w14:textId="77777777" w:rsidR="00FE4BC0" w:rsidRDefault="00FE4BC0" w:rsidP="00FE4BC0"/>
    <w:p w14:paraId="6CE4213D" w14:textId="77777777" w:rsidR="001B02C8" w:rsidRDefault="00132C5B" w:rsidP="001B02C8">
      <w:pPr>
        <w:pStyle w:val="Titre3"/>
      </w:pPr>
      <w:bookmarkStart w:id="83" w:name="_Toc219225527"/>
      <w:r>
        <w:t xml:space="preserve">Luc </w:t>
      </w:r>
      <w:r w:rsidR="00F95155">
        <w:t>BERTELOOT :</w:t>
      </w:r>
      <w:r w:rsidR="00FE4BC0">
        <w:t xml:space="preserve"> Directeur de projet</w:t>
      </w:r>
      <w:bookmarkEnd w:id="83"/>
    </w:p>
    <w:tbl>
      <w:tblPr>
        <w:tblStyle w:val="Grilleclaire-Accent3"/>
        <w:tblpPr w:leftFromText="141" w:rightFromText="141" w:vertAnchor="text" w:horzAnchor="margin" w:tblpXSpec="center" w:tblpY="359"/>
        <w:tblW w:w="0" w:type="auto"/>
        <w:tblLook w:val="04A0" w:firstRow="1" w:lastRow="0" w:firstColumn="1" w:lastColumn="0" w:noHBand="0" w:noVBand="1"/>
      </w:tblPr>
      <w:tblGrid>
        <w:gridCol w:w="1361"/>
        <w:gridCol w:w="2593"/>
        <w:gridCol w:w="1391"/>
        <w:gridCol w:w="1324"/>
        <w:gridCol w:w="1246"/>
        <w:gridCol w:w="1373"/>
      </w:tblGrid>
      <w:tr w:rsidR="001B02C8" w14:paraId="11C6DBBF"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6DC0199" w14:textId="77777777" w:rsidR="001B02C8" w:rsidRDefault="001B02C8" w:rsidP="007C4719">
            <w:pPr>
              <w:jc w:val="center"/>
            </w:pPr>
            <w:r>
              <w:t>Semaine</w:t>
            </w:r>
          </w:p>
        </w:tc>
        <w:tc>
          <w:tcPr>
            <w:tcW w:w="2593" w:type="dxa"/>
          </w:tcPr>
          <w:p w14:paraId="4135F55E"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391" w:type="dxa"/>
          </w:tcPr>
          <w:p w14:paraId="4E12E61F"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324" w:type="dxa"/>
          </w:tcPr>
          <w:p w14:paraId="46131E56"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46" w:type="dxa"/>
          </w:tcPr>
          <w:p w14:paraId="667F925F"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3" w:type="dxa"/>
          </w:tcPr>
          <w:p w14:paraId="471F2B24"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1B02C8" w14:paraId="1C8768C2"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14E8F5CC" w14:textId="77777777" w:rsidR="001B02C8" w:rsidRPr="00C66BCF" w:rsidRDefault="001B02C8" w:rsidP="007C4719">
            <w:pPr>
              <w:jc w:val="center"/>
            </w:pPr>
            <w:r w:rsidRPr="00C66BCF">
              <w:t>18/09</w:t>
            </w:r>
          </w:p>
        </w:tc>
        <w:tc>
          <w:tcPr>
            <w:tcW w:w="2593" w:type="dxa"/>
          </w:tcPr>
          <w:p w14:paraId="482A4A8E"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197B1350"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21A0A2DB"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2A946747"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391" w:type="dxa"/>
          </w:tcPr>
          <w:p w14:paraId="1A4ADFB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45754FE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40879515"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2C6F0EA3"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B914C0C"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324" w:type="dxa"/>
          </w:tcPr>
          <w:p w14:paraId="501F311D"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7AC0DAF"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E95DED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692F05D"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E1C0F34"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6" w:type="dxa"/>
          </w:tcPr>
          <w:p w14:paraId="75801B8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4EADCC02"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C785632"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2F8FA477"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4A53D14"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4224E58F"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5E7FA401"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11CA8ABC" w14:textId="77777777" w:rsidR="001B02C8" w:rsidRPr="00C66BCF" w:rsidRDefault="001B02C8" w:rsidP="007C4719">
            <w:pPr>
              <w:jc w:val="center"/>
            </w:pPr>
            <w:r w:rsidRPr="00C66BCF">
              <w:t>25/09</w:t>
            </w:r>
          </w:p>
        </w:tc>
        <w:tc>
          <w:tcPr>
            <w:tcW w:w="2593" w:type="dxa"/>
          </w:tcPr>
          <w:p w14:paraId="223900E0"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Réunion </w:t>
            </w:r>
            <w:r>
              <w:t>direction</w:t>
            </w:r>
          </w:p>
          <w:p w14:paraId="7FE35C26"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 Choix de conception</w:t>
            </w:r>
          </w:p>
          <w:p w14:paraId="505328A5"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Modélisation des interactions entre modules</w:t>
            </w:r>
          </w:p>
        </w:tc>
        <w:tc>
          <w:tcPr>
            <w:tcW w:w="1391" w:type="dxa"/>
          </w:tcPr>
          <w:p w14:paraId="214B321C"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p>
          <w:p w14:paraId="5CCE32CA"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6D7F4852"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tc>
        <w:tc>
          <w:tcPr>
            <w:tcW w:w="1324" w:type="dxa"/>
          </w:tcPr>
          <w:p w14:paraId="470662EE"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2h</w:t>
            </w:r>
          </w:p>
          <w:p w14:paraId="5B0E2917"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494B2F05"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6" w:type="dxa"/>
          </w:tcPr>
          <w:p w14:paraId="6457C096"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1584184E"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07A52BB3"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373" w:type="dxa"/>
          </w:tcPr>
          <w:p w14:paraId="668A30D1"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r>
      <w:tr w:rsidR="001B02C8" w14:paraId="2CA3124D"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61C3B1A6" w14:textId="77777777" w:rsidR="001B02C8" w:rsidRPr="00C66BCF" w:rsidRDefault="001B02C8" w:rsidP="007C4719">
            <w:pPr>
              <w:jc w:val="center"/>
            </w:pPr>
            <w:r w:rsidRPr="00C66BCF">
              <w:t>02/10</w:t>
            </w:r>
          </w:p>
        </w:tc>
        <w:tc>
          <w:tcPr>
            <w:tcW w:w="2593" w:type="dxa"/>
          </w:tcPr>
          <w:p w14:paraId="2B830DBD"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Réunion </w:t>
            </w:r>
            <w:r>
              <w:t>direction</w:t>
            </w:r>
          </w:p>
          <w:p w14:paraId="5DB2DCBB"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w:t>
            </w:r>
            <w:r>
              <w:t>Etude technique (Fonctionnement Multicast, Unicast)</w:t>
            </w:r>
          </w:p>
          <w:p w14:paraId="31CAE04E"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 Choix de conception (Broadcast Vs Multicast)</w:t>
            </w:r>
          </w:p>
        </w:tc>
        <w:tc>
          <w:tcPr>
            <w:tcW w:w="1391" w:type="dxa"/>
          </w:tcPr>
          <w:p w14:paraId="4F0BD92A"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4970F6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w:t>
            </w:r>
            <w:r w:rsidRPr="00C66BCF">
              <w:t>h</w:t>
            </w:r>
          </w:p>
          <w:p w14:paraId="0235BE0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2C7D873"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7C79FA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324" w:type="dxa"/>
          </w:tcPr>
          <w:p w14:paraId="30458FE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r>
              <w:t>30</w:t>
            </w:r>
          </w:p>
          <w:p w14:paraId="77AE8BDF"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4</w:t>
            </w:r>
            <w:r w:rsidRPr="00C66BCF">
              <w:t>h</w:t>
            </w:r>
          </w:p>
          <w:p w14:paraId="7E38ECF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8E86CDD"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7A55B16"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6" w:type="dxa"/>
          </w:tcPr>
          <w:p w14:paraId="5DA43E0C"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0ED3126"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268329A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10E234B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10CA97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6DCEABD6"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5A11FFEE"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701DAA2" w14:textId="77777777" w:rsidR="001B02C8" w:rsidRPr="00C66BCF" w:rsidRDefault="001B02C8" w:rsidP="007C4719">
            <w:pPr>
              <w:jc w:val="center"/>
            </w:pPr>
            <w:r w:rsidRPr="00C66BCF">
              <w:t>09/10</w:t>
            </w:r>
          </w:p>
        </w:tc>
        <w:tc>
          <w:tcPr>
            <w:tcW w:w="2593" w:type="dxa"/>
          </w:tcPr>
          <w:p w14:paraId="6D2D3757"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Tests et recherche Multicast</w:t>
            </w:r>
          </w:p>
          <w:p w14:paraId="7AB0F12C"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-Choix Interfaces</w:t>
            </w:r>
          </w:p>
          <w:p w14:paraId="71212CD4"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-Développement Interfaces</w:t>
            </w:r>
          </w:p>
        </w:tc>
        <w:tc>
          <w:tcPr>
            <w:tcW w:w="1391" w:type="dxa"/>
          </w:tcPr>
          <w:p w14:paraId="20C1A6F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4030405B"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1621B3FC"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2602849E"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24" w:type="dxa"/>
          </w:tcPr>
          <w:p w14:paraId="49A67278"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3h</w:t>
            </w:r>
          </w:p>
          <w:p w14:paraId="118253F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4FDBF38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1h30</w:t>
            </w:r>
          </w:p>
          <w:p w14:paraId="441BA411"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6" w:type="dxa"/>
          </w:tcPr>
          <w:p w14:paraId="73720853"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78B6446C"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036BCF3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59F8F45A"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3EC30134"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r>
      <w:tr w:rsidR="001B02C8" w14:paraId="55655468"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7F9437B5" w14:textId="77777777" w:rsidR="001B02C8" w:rsidRPr="00C66BCF" w:rsidRDefault="001B02C8" w:rsidP="007C4719">
            <w:pPr>
              <w:jc w:val="center"/>
            </w:pPr>
            <w:r>
              <w:t>16/10</w:t>
            </w:r>
          </w:p>
        </w:tc>
        <w:tc>
          <w:tcPr>
            <w:tcW w:w="2593" w:type="dxa"/>
          </w:tcPr>
          <w:p w14:paraId="742A0A52"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-Mise au point : méthodes de l'interface avec module Gestion de données</w:t>
            </w:r>
          </w:p>
          <w:p w14:paraId="0BDAD777"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-Architecture de base du module (dév. Squelette)</w:t>
            </w:r>
          </w:p>
        </w:tc>
        <w:tc>
          <w:tcPr>
            <w:tcW w:w="1391" w:type="dxa"/>
          </w:tcPr>
          <w:p w14:paraId="6588A47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p w14:paraId="4619E72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AC4D9E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1CE7F82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w:t>
            </w:r>
          </w:p>
          <w:p w14:paraId="0A283250"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tc>
        <w:tc>
          <w:tcPr>
            <w:tcW w:w="1324" w:type="dxa"/>
          </w:tcPr>
          <w:p w14:paraId="431ECC60"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p w14:paraId="0F936A40"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55FD7E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8EA19F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2h30</w:t>
            </w:r>
          </w:p>
        </w:tc>
        <w:tc>
          <w:tcPr>
            <w:tcW w:w="1246" w:type="dxa"/>
          </w:tcPr>
          <w:p w14:paraId="77F33E9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49B6397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EC6A29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558E62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4E816750"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5CCF4209"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2B640CA6" w14:textId="77777777" w:rsidR="001B02C8" w:rsidRPr="00C66BCF" w:rsidRDefault="001B02C8" w:rsidP="007C4719">
            <w:pPr>
              <w:jc w:val="center"/>
            </w:pPr>
            <w:r>
              <w:t>23/10</w:t>
            </w:r>
          </w:p>
        </w:tc>
        <w:tc>
          <w:tcPr>
            <w:tcW w:w="2593" w:type="dxa"/>
          </w:tcPr>
          <w:p w14:paraId="3846013D"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-Réunion Module</w:t>
            </w:r>
          </w:p>
          <w:p w14:paraId="70AA5F31"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-Préparation au développement *</w:t>
            </w:r>
          </w:p>
          <w:p w14:paraId="5312D96E"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p>
        </w:tc>
        <w:tc>
          <w:tcPr>
            <w:tcW w:w="1391" w:type="dxa"/>
          </w:tcPr>
          <w:p w14:paraId="152C29E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5A504DB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24" w:type="dxa"/>
          </w:tcPr>
          <w:p w14:paraId="55C18A24"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7CDD772B"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6" w:type="dxa"/>
          </w:tcPr>
          <w:p w14:paraId="5731A2A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2638FDF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7374A448"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1B02C8" w14:paraId="239151BA"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1625320F" w14:textId="77777777" w:rsidR="001B02C8" w:rsidRDefault="001B02C8" w:rsidP="007C4719">
            <w:pPr>
              <w:jc w:val="center"/>
            </w:pPr>
            <w:r>
              <w:t>06/11</w:t>
            </w:r>
          </w:p>
        </w:tc>
        <w:tc>
          <w:tcPr>
            <w:tcW w:w="2593" w:type="dxa"/>
          </w:tcPr>
          <w:p w14:paraId="2BFE144F"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-Développement</w:t>
            </w:r>
          </w:p>
          <w:p w14:paraId="4D5DF0A4"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391" w:type="dxa"/>
          </w:tcPr>
          <w:p w14:paraId="27E5AA8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2h30</w:t>
            </w:r>
          </w:p>
          <w:p w14:paraId="30CBECE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24" w:type="dxa"/>
          </w:tcPr>
          <w:p w14:paraId="1A4C87C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4h</w:t>
            </w:r>
          </w:p>
          <w:p w14:paraId="0500BA2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6" w:type="dxa"/>
          </w:tcPr>
          <w:p w14:paraId="07F319A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142B01B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50ECB2B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63DDBC0E"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18F92357" w14:textId="77777777" w:rsidR="007C4719" w:rsidRDefault="007C4719" w:rsidP="007C4719">
            <w:pPr>
              <w:jc w:val="center"/>
            </w:pPr>
            <w:r>
              <w:t>13/11</w:t>
            </w:r>
          </w:p>
        </w:tc>
        <w:tc>
          <w:tcPr>
            <w:tcW w:w="2593" w:type="dxa"/>
          </w:tcPr>
          <w:p w14:paraId="28CD811F"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-Développement (les Handles)</w:t>
            </w:r>
          </w:p>
        </w:tc>
        <w:tc>
          <w:tcPr>
            <w:tcW w:w="1391" w:type="dxa"/>
          </w:tcPr>
          <w:p w14:paraId="6EDF44CC"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24" w:type="dxa"/>
          </w:tcPr>
          <w:p w14:paraId="065F2B57"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6" w:type="dxa"/>
          </w:tcPr>
          <w:p w14:paraId="0C0E6B5F"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2039C8EC"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5C9BB3FD"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4C845960" w14:textId="77777777" w:rsidR="008B25D2" w:rsidRDefault="008B25D2" w:rsidP="007C4719">
            <w:pPr>
              <w:jc w:val="center"/>
            </w:pPr>
            <w:r>
              <w:t>20/11</w:t>
            </w:r>
          </w:p>
        </w:tc>
        <w:tc>
          <w:tcPr>
            <w:tcW w:w="2593" w:type="dxa"/>
          </w:tcPr>
          <w:p w14:paraId="0C658E1F"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-Tests</w:t>
            </w:r>
          </w:p>
        </w:tc>
        <w:tc>
          <w:tcPr>
            <w:tcW w:w="1391" w:type="dxa"/>
          </w:tcPr>
          <w:p w14:paraId="2F09F15C"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24" w:type="dxa"/>
          </w:tcPr>
          <w:p w14:paraId="2B7D35CF"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6" w:type="dxa"/>
          </w:tcPr>
          <w:p w14:paraId="7D860270"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19188464"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347B16B2"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5C54CB92" w14:textId="77777777" w:rsidR="00632311" w:rsidRDefault="00632311" w:rsidP="007C4719">
            <w:pPr>
              <w:jc w:val="center"/>
            </w:pPr>
            <w:r>
              <w:t>27/11</w:t>
            </w:r>
          </w:p>
        </w:tc>
        <w:tc>
          <w:tcPr>
            <w:tcW w:w="2593" w:type="dxa"/>
          </w:tcPr>
          <w:p w14:paraId="3C129800"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-Intégration</w:t>
            </w:r>
          </w:p>
        </w:tc>
        <w:tc>
          <w:tcPr>
            <w:tcW w:w="1391" w:type="dxa"/>
          </w:tcPr>
          <w:p w14:paraId="305E0A6C"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24" w:type="dxa"/>
          </w:tcPr>
          <w:p w14:paraId="22C2A395"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6" w:type="dxa"/>
          </w:tcPr>
          <w:p w14:paraId="200A5682"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47A588BA"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4C5968C1"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71227D4F" w14:textId="77777777" w:rsidR="00632311" w:rsidRDefault="00632311" w:rsidP="007C4719">
            <w:pPr>
              <w:jc w:val="center"/>
            </w:pPr>
            <w:r>
              <w:t>04/12</w:t>
            </w:r>
          </w:p>
        </w:tc>
        <w:tc>
          <w:tcPr>
            <w:tcW w:w="2593" w:type="dxa"/>
          </w:tcPr>
          <w:p w14:paraId="532E26F3"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91" w:type="dxa"/>
          </w:tcPr>
          <w:p w14:paraId="2C991DCF"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24" w:type="dxa"/>
          </w:tcPr>
          <w:p w14:paraId="09194666"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6" w:type="dxa"/>
          </w:tcPr>
          <w:p w14:paraId="29AE7360"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248CE5D2"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60B1592E"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1D14882F" w14:textId="77777777" w:rsidR="00306BCC" w:rsidRDefault="00306BCC" w:rsidP="007C4719">
            <w:pPr>
              <w:jc w:val="center"/>
            </w:pPr>
            <w:r>
              <w:t>11/12</w:t>
            </w:r>
          </w:p>
        </w:tc>
        <w:tc>
          <w:tcPr>
            <w:tcW w:w="2593" w:type="dxa"/>
          </w:tcPr>
          <w:p w14:paraId="37B94545" w14:textId="77777777" w:rsidR="00306BCC" w:rsidRDefault="00306BCC" w:rsidP="007C4719">
            <w:pPr>
              <w:cnfStyle w:val="000000010000" w:firstRow="0" w:lastRow="0" w:firstColumn="0" w:lastColumn="0" w:oddVBand="0" w:evenVBand="0" w:oddHBand="0" w:evenHBand="1" w:firstRowFirstColumn="0" w:firstRowLastColumn="0" w:lastRowFirstColumn="0" w:lastRowLastColumn="0"/>
            </w:pPr>
            <w:r>
              <w:t>-Intégration et Tests</w:t>
            </w:r>
          </w:p>
        </w:tc>
        <w:tc>
          <w:tcPr>
            <w:tcW w:w="1391" w:type="dxa"/>
          </w:tcPr>
          <w:p w14:paraId="59A34BDF"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24" w:type="dxa"/>
          </w:tcPr>
          <w:p w14:paraId="68A281C0"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6" w:type="dxa"/>
          </w:tcPr>
          <w:p w14:paraId="3D58977D"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0AB8701A"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p>
        </w:tc>
      </w:tr>
      <w:tr w:rsidR="00306BCC" w14:paraId="116B4E40"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Pr>
          <w:p w14:paraId="0EB71B59" w14:textId="77777777" w:rsidR="00306BCC" w:rsidRDefault="00306BCC" w:rsidP="007C4719">
            <w:pPr>
              <w:jc w:val="center"/>
            </w:pPr>
            <w:r>
              <w:t>18/12</w:t>
            </w:r>
          </w:p>
        </w:tc>
        <w:tc>
          <w:tcPr>
            <w:tcW w:w="2593" w:type="dxa"/>
          </w:tcPr>
          <w:p w14:paraId="21A0CC72" w14:textId="77777777" w:rsidR="00306BCC" w:rsidRDefault="00306BCC" w:rsidP="007C4719">
            <w:pPr>
              <w:cnfStyle w:val="000000100000" w:firstRow="0" w:lastRow="0" w:firstColumn="0" w:lastColumn="0" w:oddVBand="0" w:evenVBand="0" w:oddHBand="1" w:evenHBand="0" w:firstRowFirstColumn="0" w:firstRowLastColumn="0" w:lastRowFirstColumn="0" w:lastRowLastColumn="0"/>
            </w:pPr>
            <w:r>
              <w:t>-Réunion Intégration lundi</w:t>
            </w:r>
          </w:p>
          <w:p w14:paraId="30D00436" w14:textId="77777777" w:rsidR="00306BCC" w:rsidRDefault="00306BCC"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91" w:type="dxa"/>
          </w:tcPr>
          <w:p w14:paraId="373E5A71"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p w14:paraId="6E207E2F"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24" w:type="dxa"/>
          </w:tcPr>
          <w:p w14:paraId="6F95C8CF"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p w14:paraId="6045913A"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6" w:type="dxa"/>
          </w:tcPr>
          <w:p w14:paraId="67E14ACA"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0h</w:t>
            </w:r>
          </w:p>
          <w:p w14:paraId="48FF16BA"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7D17B442"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p>
        </w:tc>
      </w:tr>
    </w:tbl>
    <w:p w14:paraId="5CA5B3E8" w14:textId="77777777" w:rsidR="001B02C8" w:rsidRDefault="00132C5B" w:rsidP="008D05AB">
      <w:pPr>
        <w:pStyle w:val="Titre3"/>
      </w:pPr>
      <w:bookmarkStart w:id="84" w:name="_Toc219225528"/>
      <w:r>
        <w:lastRenderedPageBreak/>
        <w:t>Vincent PENOT</w:t>
      </w:r>
      <w:r w:rsidR="00FE4BC0">
        <w:t>: Manager</w:t>
      </w:r>
      <w:bookmarkEnd w:id="84"/>
    </w:p>
    <w:tbl>
      <w:tblPr>
        <w:tblStyle w:val="Grilleclaire-Accent3"/>
        <w:tblpPr w:leftFromText="141" w:rightFromText="141" w:vertAnchor="text" w:horzAnchor="margin" w:tblpXSpec="center" w:tblpY="359"/>
        <w:tblW w:w="0" w:type="auto"/>
        <w:tblLook w:val="04A0" w:firstRow="1" w:lastRow="0" w:firstColumn="1" w:lastColumn="0" w:noHBand="0" w:noVBand="1"/>
      </w:tblPr>
      <w:tblGrid>
        <w:gridCol w:w="1242"/>
        <w:gridCol w:w="2694"/>
        <w:gridCol w:w="1373"/>
        <w:gridCol w:w="1248"/>
        <w:gridCol w:w="1163"/>
        <w:gridCol w:w="1568"/>
      </w:tblGrid>
      <w:tr w:rsidR="001B02C8" w14:paraId="46D26EB8"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BF3B022" w14:textId="77777777" w:rsidR="001B02C8" w:rsidRDefault="001B02C8" w:rsidP="007C4719">
            <w:pPr>
              <w:jc w:val="center"/>
            </w:pPr>
            <w:r>
              <w:t>Semaine</w:t>
            </w:r>
          </w:p>
        </w:tc>
        <w:tc>
          <w:tcPr>
            <w:tcW w:w="2694" w:type="dxa"/>
          </w:tcPr>
          <w:p w14:paraId="2EB8F4ED"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373" w:type="dxa"/>
          </w:tcPr>
          <w:p w14:paraId="0898E325"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248" w:type="dxa"/>
          </w:tcPr>
          <w:p w14:paraId="6C4EBB03"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163" w:type="dxa"/>
          </w:tcPr>
          <w:p w14:paraId="23694140"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568" w:type="dxa"/>
          </w:tcPr>
          <w:p w14:paraId="17F9021A" w14:textId="77777777" w:rsidR="001B02C8" w:rsidRDefault="001B02C8"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1B02C8" w14:paraId="5B1ABA61"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1EE696E" w14:textId="77777777" w:rsidR="001B02C8" w:rsidRPr="00C66BCF" w:rsidRDefault="001B02C8" w:rsidP="007C4719">
            <w:pPr>
              <w:jc w:val="center"/>
            </w:pPr>
            <w:r w:rsidRPr="00C66BCF">
              <w:t>18/09</w:t>
            </w:r>
          </w:p>
        </w:tc>
        <w:tc>
          <w:tcPr>
            <w:tcW w:w="2694" w:type="dxa"/>
          </w:tcPr>
          <w:p w14:paraId="024F599C"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392D7570"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1FFF1346"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179316C9"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373" w:type="dxa"/>
          </w:tcPr>
          <w:p w14:paraId="00DDD2E6"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8F065A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1979401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B9C980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181576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8" w:type="dxa"/>
          </w:tcPr>
          <w:p w14:paraId="7A02E4D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5C12889D"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4E0FCDF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4F5D8241"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15AC550"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163" w:type="dxa"/>
          </w:tcPr>
          <w:p w14:paraId="225075C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3C2A2AB"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CE73204"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2C76B0A0"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6062B68D"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568" w:type="dxa"/>
          </w:tcPr>
          <w:p w14:paraId="4602238D"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22D2075A"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B6CF321" w14:textId="77777777" w:rsidR="001B02C8" w:rsidRPr="00C66BCF" w:rsidRDefault="001B02C8" w:rsidP="007C4719">
            <w:pPr>
              <w:jc w:val="center"/>
            </w:pPr>
            <w:r w:rsidRPr="00C66BCF">
              <w:t>25/09</w:t>
            </w:r>
          </w:p>
        </w:tc>
        <w:tc>
          <w:tcPr>
            <w:tcW w:w="2694" w:type="dxa"/>
          </w:tcPr>
          <w:p w14:paraId="0DB8154E"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Réunion manageur</w:t>
            </w:r>
          </w:p>
          <w:p w14:paraId="6A15FC6B"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Choix de conception</w:t>
            </w:r>
          </w:p>
          <w:p w14:paraId="68817FB7"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xml:space="preserve">- Début du Plan de Management de Projet </w:t>
            </w:r>
          </w:p>
          <w:p w14:paraId="4B0D906F"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Découpage structurel</w:t>
            </w:r>
          </w:p>
        </w:tc>
        <w:tc>
          <w:tcPr>
            <w:tcW w:w="1373" w:type="dxa"/>
          </w:tcPr>
          <w:p w14:paraId="626ABCF3"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33DFB32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p>
          <w:p w14:paraId="27E9E40C"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52DE6F42"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c>
          <w:tcPr>
            <w:tcW w:w="1248" w:type="dxa"/>
          </w:tcPr>
          <w:p w14:paraId="3A5F1B15"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r>
              <w:t>30</w:t>
            </w:r>
          </w:p>
          <w:p w14:paraId="6D9EC1E1"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7E80B8FD"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1h30</w:t>
            </w:r>
          </w:p>
        </w:tc>
        <w:tc>
          <w:tcPr>
            <w:tcW w:w="1163" w:type="dxa"/>
          </w:tcPr>
          <w:p w14:paraId="2B45C39D"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2E6E21B2"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0</w:t>
            </w:r>
            <w:r w:rsidRPr="00C66BCF">
              <w:t>h</w:t>
            </w:r>
          </w:p>
          <w:p w14:paraId="520F8454"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568" w:type="dxa"/>
          </w:tcPr>
          <w:p w14:paraId="38545C1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175E96F6"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Difficulté de se mettre en accord et du découpage</w:t>
            </w:r>
          </w:p>
        </w:tc>
      </w:tr>
      <w:tr w:rsidR="001B02C8" w14:paraId="6AA7DBA1"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E70D312" w14:textId="77777777" w:rsidR="001B02C8" w:rsidRPr="00C66BCF" w:rsidRDefault="001B02C8" w:rsidP="007C4719">
            <w:pPr>
              <w:jc w:val="center"/>
            </w:pPr>
            <w:r w:rsidRPr="00C66BCF">
              <w:t>02/10</w:t>
            </w:r>
          </w:p>
        </w:tc>
        <w:tc>
          <w:tcPr>
            <w:tcW w:w="2694" w:type="dxa"/>
          </w:tcPr>
          <w:p w14:paraId="795E4F66"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rsidRPr="00C66BCF">
              <w:t xml:space="preserve">- Réunion </w:t>
            </w:r>
            <w:r>
              <w:t>manageur</w:t>
            </w:r>
          </w:p>
          <w:p w14:paraId="3218F19E"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 Estimation des charges</w:t>
            </w:r>
          </w:p>
          <w:p w14:paraId="01FA1417"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Planification (Gantt &amp; Ordonnancement)</w:t>
            </w:r>
          </w:p>
          <w:p w14:paraId="71E17A17"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 Choix de conception des interfaces</w:t>
            </w:r>
          </w:p>
        </w:tc>
        <w:tc>
          <w:tcPr>
            <w:tcW w:w="1373" w:type="dxa"/>
          </w:tcPr>
          <w:p w14:paraId="7215A5FD"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438DBF6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2h</w:t>
            </w:r>
          </w:p>
          <w:p w14:paraId="2FF4292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44DAD3F8"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1A02AA09"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8" w:type="dxa"/>
          </w:tcPr>
          <w:p w14:paraId="7341E60C"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2h</w:t>
            </w:r>
          </w:p>
          <w:p w14:paraId="42233ED7"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4</w:t>
            </w:r>
            <w:r w:rsidRPr="00C66BCF">
              <w:t>h</w:t>
            </w:r>
          </w:p>
          <w:p w14:paraId="5D2E87E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D20CC43"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4E48FF47"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163" w:type="dxa"/>
          </w:tcPr>
          <w:p w14:paraId="617637EF"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F4CB04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C146A1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0635DDD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5B8BC4B6"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1C066AE3"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D3F481A"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3FBDEBC8"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740B256E"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r>
              <w:t>Difficulté de visualiser les interfaces</w:t>
            </w:r>
          </w:p>
        </w:tc>
      </w:tr>
      <w:tr w:rsidR="001B02C8" w14:paraId="39EF2189"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4A19444" w14:textId="77777777" w:rsidR="001B02C8" w:rsidRPr="00C66BCF" w:rsidRDefault="001B02C8" w:rsidP="007C4719">
            <w:pPr>
              <w:jc w:val="center"/>
            </w:pPr>
            <w:r w:rsidRPr="00C66BCF">
              <w:t>09/10</w:t>
            </w:r>
          </w:p>
        </w:tc>
        <w:tc>
          <w:tcPr>
            <w:tcW w:w="2694" w:type="dxa"/>
          </w:tcPr>
          <w:p w14:paraId="05C1DA4F"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Réunion manageur</w:t>
            </w:r>
            <w:r w:rsidRPr="00C66BCF">
              <w:t xml:space="preserve"> </w:t>
            </w:r>
          </w:p>
          <w:p w14:paraId="78E0C7DC"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Fiche de compte rendu d'activité de chacun</w:t>
            </w:r>
          </w:p>
          <w:p w14:paraId="626047D8"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 xml:space="preserve">- Etude technique </w:t>
            </w:r>
          </w:p>
          <w:p w14:paraId="22B10C4D"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-Début du Plan de Management Général (tous modules)</w:t>
            </w:r>
          </w:p>
          <w:p w14:paraId="7D31AFD9"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 Choix Interfaces</w:t>
            </w:r>
          </w:p>
        </w:tc>
        <w:tc>
          <w:tcPr>
            <w:tcW w:w="1373" w:type="dxa"/>
          </w:tcPr>
          <w:p w14:paraId="76341BC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p>
          <w:p w14:paraId="481A9C8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3FF49F6B"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2694AFA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3124579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5A410A3B"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0C325320"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01ABB65D"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8" w:type="dxa"/>
          </w:tcPr>
          <w:p w14:paraId="337FC90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30min</w:t>
            </w:r>
          </w:p>
          <w:p w14:paraId="4850EB90"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6369DD1C"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6F54674A"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3h</w:t>
            </w:r>
          </w:p>
          <w:p w14:paraId="140B863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192870B4"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3F786DE0"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0A1C04F8"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163" w:type="dxa"/>
          </w:tcPr>
          <w:p w14:paraId="6FF7425B"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7BB999F6"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1A546AC8"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33912A3D"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630E26BF"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30F15D42"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369367B9"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4FFEE744"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00FB0B5A"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p>
        </w:tc>
      </w:tr>
      <w:tr w:rsidR="001B02C8" w14:paraId="1DD05705"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5E65432" w14:textId="77777777" w:rsidR="001B02C8" w:rsidRPr="00C66BCF" w:rsidRDefault="001B02C8" w:rsidP="007C4719">
            <w:pPr>
              <w:jc w:val="center"/>
            </w:pPr>
            <w:r>
              <w:t>16/10</w:t>
            </w:r>
          </w:p>
        </w:tc>
        <w:tc>
          <w:tcPr>
            <w:tcW w:w="2694" w:type="dxa"/>
          </w:tcPr>
          <w:p w14:paraId="1038D5CA"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Manager</w:t>
            </w:r>
          </w:p>
          <w:p w14:paraId="6F6E4EC4"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-Etude architecture technique globale</w:t>
            </w:r>
          </w:p>
          <w:p w14:paraId="75D0B1BB" w14:textId="77777777" w:rsidR="001B02C8" w:rsidRPr="00C66BCF" w:rsidRDefault="001B02C8" w:rsidP="007C4719">
            <w:pPr>
              <w:cnfStyle w:val="000000100000" w:firstRow="0" w:lastRow="0" w:firstColumn="0" w:lastColumn="0" w:oddVBand="0" w:evenVBand="0" w:oddHBand="1" w:evenHBand="0" w:firstRowFirstColumn="0" w:firstRowLastColumn="0" w:lastRowFirstColumn="0" w:lastRowLastColumn="0"/>
            </w:pPr>
            <w:r>
              <w:t>-Fiches de suivi</w:t>
            </w:r>
          </w:p>
        </w:tc>
        <w:tc>
          <w:tcPr>
            <w:tcW w:w="1373" w:type="dxa"/>
          </w:tcPr>
          <w:p w14:paraId="623F4EF0"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p w14:paraId="31C43EB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1h30</w:t>
            </w:r>
          </w:p>
          <w:p w14:paraId="50A6605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19CB11D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8" w:type="dxa"/>
          </w:tcPr>
          <w:p w14:paraId="1E7776D0"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w:t>
            </w:r>
          </w:p>
          <w:p w14:paraId="6815D503"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1h30</w:t>
            </w:r>
          </w:p>
          <w:p w14:paraId="2899D0E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2FF0B8BD"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163" w:type="dxa"/>
          </w:tcPr>
          <w:p w14:paraId="40EBFDAE"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386FDFF1"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36EEF153"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p w14:paraId="07ACCFA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0BA6EC9F" w14:textId="77777777" w:rsidR="001B02C8" w:rsidRPr="00C66BCF"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1B02C8" w14:paraId="6DE198C5"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CA72AB0" w14:textId="77777777" w:rsidR="001B02C8" w:rsidRPr="00C66BCF" w:rsidRDefault="001B02C8" w:rsidP="007C4719">
            <w:pPr>
              <w:jc w:val="center"/>
            </w:pPr>
            <w:r>
              <w:t>23/10</w:t>
            </w:r>
          </w:p>
        </w:tc>
        <w:tc>
          <w:tcPr>
            <w:tcW w:w="2694" w:type="dxa"/>
          </w:tcPr>
          <w:p w14:paraId="141D93E8"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-Réunion Module</w:t>
            </w:r>
          </w:p>
          <w:p w14:paraId="4DBFE952" w14:textId="77777777" w:rsidR="001B02C8" w:rsidRDefault="001B02C8" w:rsidP="007C4719">
            <w:pPr>
              <w:cnfStyle w:val="000000010000" w:firstRow="0" w:lastRow="0" w:firstColumn="0" w:lastColumn="0" w:oddVBand="0" w:evenVBand="0" w:oddHBand="0" w:evenHBand="1" w:firstRowFirstColumn="0" w:firstRowLastColumn="0" w:lastRowFirstColumn="0" w:lastRowLastColumn="0"/>
            </w:pPr>
            <w:r>
              <w:t>-Préparation au développement *</w:t>
            </w:r>
          </w:p>
          <w:p w14:paraId="5666D7EA" w14:textId="77777777" w:rsidR="001B02C8" w:rsidRPr="00C66BCF" w:rsidRDefault="001B02C8" w:rsidP="007C4719">
            <w:pPr>
              <w:cnfStyle w:val="000000010000" w:firstRow="0" w:lastRow="0" w:firstColumn="0" w:lastColumn="0" w:oddVBand="0" w:evenVBand="0" w:oddHBand="0" w:evenHBand="1" w:firstRowFirstColumn="0" w:firstRowLastColumn="0" w:lastRowFirstColumn="0" w:lastRowLastColumn="0"/>
            </w:pPr>
            <w:r>
              <w:t>-Fiches de suivi</w:t>
            </w:r>
          </w:p>
        </w:tc>
        <w:tc>
          <w:tcPr>
            <w:tcW w:w="1373" w:type="dxa"/>
          </w:tcPr>
          <w:p w14:paraId="4275FFC7"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43E251FB"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1h30</w:t>
            </w:r>
          </w:p>
          <w:p w14:paraId="5C6FD81C"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49C2806A"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30min</w:t>
            </w:r>
          </w:p>
        </w:tc>
        <w:tc>
          <w:tcPr>
            <w:tcW w:w="1248" w:type="dxa"/>
          </w:tcPr>
          <w:p w14:paraId="45C53EF8"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1h</w:t>
            </w:r>
          </w:p>
          <w:p w14:paraId="3B0D8F7A"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2h</w:t>
            </w:r>
          </w:p>
          <w:p w14:paraId="12461DEE"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26F6E870"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30min</w:t>
            </w:r>
          </w:p>
        </w:tc>
        <w:tc>
          <w:tcPr>
            <w:tcW w:w="1163" w:type="dxa"/>
          </w:tcPr>
          <w:p w14:paraId="693FD445"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50BF5520"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p w14:paraId="57318258"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p>
          <w:p w14:paraId="21623C04" w14:textId="77777777" w:rsidR="001B02C8" w:rsidRDefault="001B02C8"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50A53B52" w14:textId="77777777" w:rsidR="001B02C8" w:rsidRPr="00C66BCF" w:rsidRDefault="001B02C8"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1B02C8" w14:paraId="7418418B"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AEB18F" w14:textId="77777777" w:rsidR="001B02C8" w:rsidRDefault="001B02C8" w:rsidP="007C4719">
            <w:pPr>
              <w:jc w:val="center"/>
            </w:pPr>
            <w:r>
              <w:t>06/11</w:t>
            </w:r>
          </w:p>
        </w:tc>
        <w:tc>
          <w:tcPr>
            <w:tcW w:w="2694" w:type="dxa"/>
          </w:tcPr>
          <w:p w14:paraId="02DE7553"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-Développement</w:t>
            </w:r>
          </w:p>
          <w:p w14:paraId="2B479160"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Module</w:t>
            </w:r>
          </w:p>
          <w:p w14:paraId="73A0DE64" w14:textId="77777777" w:rsidR="001B02C8" w:rsidRDefault="001B02C8" w:rsidP="007C4719">
            <w:pPr>
              <w:cnfStyle w:val="000000100000" w:firstRow="0" w:lastRow="0" w:firstColumn="0" w:lastColumn="0" w:oddVBand="0" w:evenVBand="0" w:oddHBand="1" w:evenHBand="0" w:firstRowFirstColumn="0" w:firstRowLastColumn="0" w:lastRowFirstColumn="0" w:lastRowLastColumn="0"/>
            </w:pPr>
            <w:r>
              <w:t>-Réunion Manager</w:t>
            </w:r>
          </w:p>
        </w:tc>
        <w:tc>
          <w:tcPr>
            <w:tcW w:w="1373" w:type="dxa"/>
          </w:tcPr>
          <w:p w14:paraId="7D80A8A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2h</w:t>
            </w:r>
          </w:p>
          <w:p w14:paraId="4BD3C28C"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p w14:paraId="15DB5CA3"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8" w:type="dxa"/>
          </w:tcPr>
          <w:p w14:paraId="1B7DA2A6"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3h30</w:t>
            </w:r>
          </w:p>
          <w:p w14:paraId="3DD56E15"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p w14:paraId="3FECE2D0"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163" w:type="dxa"/>
          </w:tcPr>
          <w:p w14:paraId="7DC60E77"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3225E152"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p w14:paraId="7241C474"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601A82C9" w14:textId="77777777" w:rsidR="001B02C8" w:rsidRDefault="001B02C8"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0A6B2846"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1975A3E" w14:textId="77777777" w:rsidR="007C4719" w:rsidRDefault="007C4719" w:rsidP="007C4719">
            <w:pPr>
              <w:jc w:val="center"/>
            </w:pPr>
            <w:r>
              <w:t>13/11</w:t>
            </w:r>
          </w:p>
        </w:tc>
        <w:tc>
          <w:tcPr>
            <w:tcW w:w="2694" w:type="dxa"/>
          </w:tcPr>
          <w:p w14:paraId="066DFA55"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-Développement (sendMoveMsg, sendConstantMsg &amp; send ChatMsg)</w:t>
            </w:r>
          </w:p>
        </w:tc>
        <w:tc>
          <w:tcPr>
            <w:tcW w:w="1373" w:type="dxa"/>
          </w:tcPr>
          <w:p w14:paraId="44294161"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8" w:type="dxa"/>
          </w:tcPr>
          <w:p w14:paraId="7DBE1069"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163" w:type="dxa"/>
          </w:tcPr>
          <w:p w14:paraId="7F8874BE"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30F38CBE"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4E53870B"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BF4B156" w14:textId="77777777" w:rsidR="008B25D2" w:rsidRDefault="008B25D2" w:rsidP="007C4719">
            <w:pPr>
              <w:jc w:val="center"/>
            </w:pPr>
            <w:r>
              <w:t>20/11</w:t>
            </w:r>
          </w:p>
        </w:tc>
        <w:tc>
          <w:tcPr>
            <w:tcW w:w="2694" w:type="dxa"/>
          </w:tcPr>
          <w:p w14:paraId="05441B05"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Déroulement du projet (dans le PMP)</w:t>
            </w:r>
          </w:p>
        </w:tc>
        <w:tc>
          <w:tcPr>
            <w:tcW w:w="1373" w:type="dxa"/>
          </w:tcPr>
          <w:p w14:paraId="20CD3C13"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8" w:type="dxa"/>
          </w:tcPr>
          <w:p w14:paraId="7C8673A6"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163" w:type="dxa"/>
          </w:tcPr>
          <w:p w14:paraId="4D0FA3D6"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6C0D1E62"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3AAD76B4"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5708B22" w14:textId="77777777" w:rsidR="00632311" w:rsidRDefault="00632311" w:rsidP="007C4719">
            <w:pPr>
              <w:jc w:val="center"/>
            </w:pPr>
            <w:r>
              <w:t>27/11</w:t>
            </w:r>
          </w:p>
        </w:tc>
        <w:tc>
          <w:tcPr>
            <w:tcW w:w="2694" w:type="dxa"/>
          </w:tcPr>
          <w:p w14:paraId="799684E5"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-Intégration</w:t>
            </w:r>
          </w:p>
        </w:tc>
        <w:tc>
          <w:tcPr>
            <w:tcW w:w="1373" w:type="dxa"/>
          </w:tcPr>
          <w:p w14:paraId="1E75349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8" w:type="dxa"/>
          </w:tcPr>
          <w:p w14:paraId="11702269"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163" w:type="dxa"/>
          </w:tcPr>
          <w:p w14:paraId="15E4D28A"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066DBB0C"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29CC3BE3"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BAFABD6" w14:textId="77777777" w:rsidR="00632311" w:rsidRDefault="00632311" w:rsidP="007C4719">
            <w:pPr>
              <w:jc w:val="center"/>
            </w:pPr>
            <w:r>
              <w:t>04/12</w:t>
            </w:r>
          </w:p>
        </w:tc>
        <w:tc>
          <w:tcPr>
            <w:tcW w:w="2694" w:type="dxa"/>
          </w:tcPr>
          <w:p w14:paraId="0D5FFF6C"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73" w:type="dxa"/>
          </w:tcPr>
          <w:p w14:paraId="36D67B12"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8" w:type="dxa"/>
          </w:tcPr>
          <w:p w14:paraId="5D3C3B27"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163" w:type="dxa"/>
          </w:tcPr>
          <w:p w14:paraId="6AB62A4C"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69818B5C"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57FBF770"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B2249C9" w14:textId="77777777" w:rsidR="00306BCC" w:rsidRDefault="00306BCC" w:rsidP="007C4719">
            <w:pPr>
              <w:jc w:val="center"/>
            </w:pPr>
            <w:r>
              <w:t>11/12</w:t>
            </w:r>
          </w:p>
        </w:tc>
        <w:tc>
          <w:tcPr>
            <w:tcW w:w="2694" w:type="dxa"/>
          </w:tcPr>
          <w:p w14:paraId="0D756117" w14:textId="77777777" w:rsidR="00306BCC" w:rsidRDefault="00306BCC" w:rsidP="007C4719">
            <w:pPr>
              <w:cnfStyle w:val="000000010000" w:firstRow="0" w:lastRow="0" w:firstColumn="0" w:lastColumn="0" w:oddVBand="0" w:evenVBand="0" w:oddHBand="0" w:evenHBand="1" w:firstRowFirstColumn="0" w:firstRowLastColumn="0" w:lastRowFirstColumn="0" w:lastRowLastColumn="0"/>
            </w:pPr>
            <w:r>
              <w:t>-Intégration</w:t>
            </w:r>
          </w:p>
        </w:tc>
        <w:tc>
          <w:tcPr>
            <w:tcW w:w="1373" w:type="dxa"/>
          </w:tcPr>
          <w:p w14:paraId="6B1A6441"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8" w:type="dxa"/>
          </w:tcPr>
          <w:p w14:paraId="6E84F497"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163" w:type="dxa"/>
          </w:tcPr>
          <w:p w14:paraId="7DA8431B"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568" w:type="dxa"/>
          </w:tcPr>
          <w:p w14:paraId="3B23658F" w14:textId="77777777" w:rsidR="00306BCC" w:rsidRDefault="00306BCC" w:rsidP="007C4719">
            <w:pPr>
              <w:jc w:val="center"/>
              <w:cnfStyle w:val="000000010000" w:firstRow="0" w:lastRow="0" w:firstColumn="0" w:lastColumn="0" w:oddVBand="0" w:evenVBand="0" w:oddHBand="0" w:evenHBand="1" w:firstRowFirstColumn="0" w:firstRowLastColumn="0" w:lastRowFirstColumn="0" w:lastRowLastColumn="0"/>
            </w:pPr>
          </w:p>
        </w:tc>
      </w:tr>
      <w:tr w:rsidR="00306BCC" w14:paraId="51E89ABA"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8507161" w14:textId="77777777" w:rsidR="00306BCC" w:rsidRDefault="00306BCC" w:rsidP="007C4719">
            <w:pPr>
              <w:jc w:val="center"/>
            </w:pPr>
            <w:r>
              <w:t>18/12</w:t>
            </w:r>
          </w:p>
        </w:tc>
        <w:tc>
          <w:tcPr>
            <w:tcW w:w="2694" w:type="dxa"/>
          </w:tcPr>
          <w:p w14:paraId="411A9372" w14:textId="77777777" w:rsidR="00306BCC" w:rsidRDefault="00306BCC" w:rsidP="007C4719">
            <w:pPr>
              <w:cnfStyle w:val="000000100000" w:firstRow="0" w:lastRow="0" w:firstColumn="0" w:lastColumn="0" w:oddVBand="0" w:evenVBand="0" w:oddHBand="1" w:evenHBand="0" w:firstRowFirstColumn="0" w:firstRowLastColumn="0" w:lastRowFirstColumn="0" w:lastRowLastColumn="0"/>
            </w:pPr>
            <w:r>
              <w:t>-Intégration</w:t>
            </w:r>
          </w:p>
        </w:tc>
        <w:tc>
          <w:tcPr>
            <w:tcW w:w="1373" w:type="dxa"/>
          </w:tcPr>
          <w:p w14:paraId="339743F9"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8" w:type="dxa"/>
          </w:tcPr>
          <w:p w14:paraId="4D176CD7"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163" w:type="dxa"/>
          </w:tcPr>
          <w:p w14:paraId="16B75597"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568" w:type="dxa"/>
          </w:tcPr>
          <w:p w14:paraId="125B4166" w14:textId="77777777" w:rsidR="00306BCC" w:rsidRDefault="00306BCC" w:rsidP="007C4719">
            <w:pPr>
              <w:jc w:val="center"/>
              <w:cnfStyle w:val="000000100000" w:firstRow="0" w:lastRow="0" w:firstColumn="0" w:lastColumn="0" w:oddVBand="0" w:evenVBand="0" w:oddHBand="1" w:evenHBand="0" w:firstRowFirstColumn="0" w:firstRowLastColumn="0" w:lastRowFirstColumn="0" w:lastRowLastColumn="0"/>
            </w:pPr>
          </w:p>
        </w:tc>
      </w:tr>
    </w:tbl>
    <w:p w14:paraId="6384C602" w14:textId="77777777" w:rsidR="00F95155" w:rsidRDefault="00132C5B" w:rsidP="00A5252F">
      <w:pPr>
        <w:pStyle w:val="Titre3"/>
      </w:pPr>
      <w:bookmarkStart w:id="85" w:name="_Toc219225529"/>
      <w:r>
        <w:lastRenderedPageBreak/>
        <w:t>Benjamin POIRIER</w:t>
      </w:r>
      <w:r w:rsidR="00FE4BC0">
        <w:t xml:space="preserve"> : Chef conception</w:t>
      </w:r>
      <w:bookmarkEnd w:id="85"/>
    </w:p>
    <w:tbl>
      <w:tblPr>
        <w:tblStyle w:val="Grilleclaire-Accent3"/>
        <w:tblpPr w:leftFromText="141" w:rightFromText="141" w:vertAnchor="text" w:horzAnchor="margin" w:tblpXSpec="center" w:tblpY="359"/>
        <w:tblW w:w="0" w:type="auto"/>
        <w:tblLook w:val="04A0" w:firstRow="1" w:lastRow="0" w:firstColumn="1" w:lastColumn="0" w:noHBand="0" w:noVBand="1"/>
      </w:tblPr>
      <w:tblGrid>
        <w:gridCol w:w="1343"/>
        <w:gridCol w:w="2401"/>
        <w:gridCol w:w="1418"/>
        <w:gridCol w:w="1296"/>
        <w:gridCol w:w="1217"/>
        <w:gridCol w:w="1613"/>
      </w:tblGrid>
      <w:tr w:rsidR="00A5252F" w14:paraId="10F74FAB"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7AD1EE7" w14:textId="77777777" w:rsidR="00A5252F" w:rsidRDefault="00A5252F" w:rsidP="007C4719">
            <w:pPr>
              <w:jc w:val="center"/>
            </w:pPr>
            <w:r>
              <w:t>Semaine</w:t>
            </w:r>
          </w:p>
        </w:tc>
        <w:tc>
          <w:tcPr>
            <w:tcW w:w="2401" w:type="dxa"/>
          </w:tcPr>
          <w:p w14:paraId="47877E80"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418" w:type="dxa"/>
          </w:tcPr>
          <w:p w14:paraId="340CD4A2"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296" w:type="dxa"/>
          </w:tcPr>
          <w:p w14:paraId="6B462669"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17" w:type="dxa"/>
          </w:tcPr>
          <w:p w14:paraId="7D3C88FF"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613" w:type="dxa"/>
          </w:tcPr>
          <w:p w14:paraId="16608C69"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A5252F" w14:paraId="24BDE274"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AB81D72" w14:textId="77777777" w:rsidR="00A5252F" w:rsidRPr="00C66BCF" w:rsidRDefault="00A5252F" w:rsidP="007C4719">
            <w:pPr>
              <w:jc w:val="center"/>
            </w:pPr>
            <w:r w:rsidRPr="00C66BCF">
              <w:t>18/09</w:t>
            </w:r>
          </w:p>
        </w:tc>
        <w:tc>
          <w:tcPr>
            <w:tcW w:w="2401" w:type="dxa"/>
          </w:tcPr>
          <w:p w14:paraId="044EA5D0"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583BD8BB"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0AF6524E"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26C0420B"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418" w:type="dxa"/>
          </w:tcPr>
          <w:p w14:paraId="38B2735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30FEC3AB"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8A5376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354B8B2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E25AF4F"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96" w:type="dxa"/>
          </w:tcPr>
          <w:p w14:paraId="76C32B42"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385F80B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2D971C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2AEF9B5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5273897"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17" w:type="dxa"/>
          </w:tcPr>
          <w:p w14:paraId="0CB2C67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41753D6B"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9C1F87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31655807"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17EECEE0"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613" w:type="dxa"/>
          </w:tcPr>
          <w:p w14:paraId="3F83220B"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018D2AA7"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23A5498B" w14:textId="77777777" w:rsidR="00A5252F" w:rsidRPr="00C66BCF" w:rsidRDefault="00A5252F" w:rsidP="007C4719">
            <w:pPr>
              <w:jc w:val="center"/>
            </w:pPr>
            <w:r w:rsidRPr="00C66BCF">
              <w:t>25/09</w:t>
            </w:r>
          </w:p>
        </w:tc>
        <w:tc>
          <w:tcPr>
            <w:tcW w:w="2401" w:type="dxa"/>
          </w:tcPr>
          <w:p w14:paraId="17032554"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Réunion conception</w:t>
            </w:r>
          </w:p>
          <w:p w14:paraId="6EBBB418"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séquences</w:t>
            </w:r>
          </w:p>
          <w:p w14:paraId="31F8FFD8"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cas d'utilisation</w:t>
            </w:r>
          </w:p>
        </w:tc>
        <w:tc>
          <w:tcPr>
            <w:tcW w:w="1418" w:type="dxa"/>
          </w:tcPr>
          <w:p w14:paraId="387BD68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01E13FA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395397E6"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6F72F2B"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63D96294"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c>
          <w:tcPr>
            <w:tcW w:w="1296" w:type="dxa"/>
          </w:tcPr>
          <w:p w14:paraId="25A7BF6E"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2h</w:t>
            </w:r>
          </w:p>
          <w:p w14:paraId="2F679583"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2h</w:t>
            </w:r>
            <w:r>
              <w:t>30</w:t>
            </w:r>
          </w:p>
          <w:p w14:paraId="33DF7F0F"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201A2C55"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2h</w:t>
            </w:r>
          </w:p>
        </w:tc>
        <w:tc>
          <w:tcPr>
            <w:tcW w:w="1217" w:type="dxa"/>
          </w:tcPr>
          <w:p w14:paraId="2723701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15906A44"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60497DDB"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7E6E1B8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613" w:type="dxa"/>
          </w:tcPr>
          <w:p w14:paraId="6122727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0A237E8F"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1FA9F4BA" w14:textId="77777777" w:rsidR="00A5252F" w:rsidRPr="00C66BCF" w:rsidRDefault="00A5252F" w:rsidP="007C4719">
            <w:pPr>
              <w:jc w:val="center"/>
            </w:pPr>
            <w:r w:rsidRPr="00C66BCF">
              <w:t>02/10</w:t>
            </w:r>
          </w:p>
        </w:tc>
        <w:tc>
          <w:tcPr>
            <w:tcW w:w="2401" w:type="dxa"/>
          </w:tcPr>
          <w:p w14:paraId="561E55EB"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Réunion conception</w:t>
            </w:r>
          </w:p>
          <w:p w14:paraId="64D2EF40"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Diagrammes de séquences</w:t>
            </w:r>
          </w:p>
          <w:p w14:paraId="0B31485D"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rsidRPr="00C66BCF">
              <w:t>- Diagrammes d'utilisation</w:t>
            </w:r>
          </w:p>
          <w:p w14:paraId="7CB1D0A7"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-Dossier de conception</w:t>
            </w:r>
          </w:p>
        </w:tc>
        <w:tc>
          <w:tcPr>
            <w:tcW w:w="1418" w:type="dxa"/>
          </w:tcPr>
          <w:p w14:paraId="4C9E91B3"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7A4863C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p w14:paraId="4627DA4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1EC9BE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p w14:paraId="6D25877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3C9DF6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96" w:type="dxa"/>
          </w:tcPr>
          <w:p w14:paraId="028D6697"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5A56A5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35EDBAB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C20DBE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r>
              <w:t>30</w:t>
            </w:r>
          </w:p>
          <w:p w14:paraId="13A1313F"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9EAE8F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17" w:type="dxa"/>
          </w:tcPr>
          <w:p w14:paraId="33F85CF1"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5A12642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E9883B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C018D4D"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32966E9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01D1907"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075605A7"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2BA6EE4C"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0EBAF1D8" w14:textId="77777777" w:rsidR="00A5252F" w:rsidRPr="00C66BCF" w:rsidRDefault="00A5252F" w:rsidP="007C4719">
            <w:pPr>
              <w:jc w:val="center"/>
            </w:pPr>
            <w:r w:rsidRPr="00C66BCF">
              <w:t>09/10</w:t>
            </w:r>
          </w:p>
        </w:tc>
        <w:tc>
          <w:tcPr>
            <w:tcW w:w="2401" w:type="dxa"/>
          </w:tcPr>
          <w:p w14:paraId="34DCA04B"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Diagramme de classe </w:t>
            </w:r>
          </w:p>
          <w:p w14:paraId="0EFE3943"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 Choix Interfaces</w:t>
            </w:r>
          </w:p>
          <w:p w14:paraId="49E774EA"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-Diagrammes de séquences</w:t>
            </w:r>
          </w:p>
        </w:tc>
        <w:tc>
          <w:tcPr>
            <w:tcW w:w="1418" w:type="dxa"/>
          </w:tcPr>
          <w:p w14:paraId="4F7D09FA"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2</w:t>
            </w:r>
            <w:r w:rsidRPr="00C66BCF">
              <w:t>h</w:t>
            </w:r>
          </w:p>
          <w:p w14:paraId="0AF494EA"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6401875C"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29B2B0A9"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c>
          <w:tcPr>
            <w:tcW w:w="1296" w:type="dxa"/>
          </w:tcPr>
          <w:p w14:paraId="47300DE0"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2h</w:t>
            </w:r>
          </w:p>
          <w:p w14:paraId="199112FC"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2h</w:t>
            </w:r>
          </w:p>
          <w:p w14:paraId="6D920165"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2h</w:t>
            </w:r>
          </w:p>
        </w:tc>
        <w:tc>
          <w:tcPr>
            <w:tcW w:w="1217" w:type="dxa"/>
          </w:tcPr>
          <w:p w14:paraId="154C7435"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3112DA1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3B46619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161B2D56"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3D802ECA"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3E1099F9" w14:textId="77777777" w:rsidR="00A5252F" w:rsidRPr="00C66BCF" w:rsidRDefault="00A5252F" w:rsidP="007C4719">
            <w:pPr>
              <w:jc w:val="center"/>
            </w:pPr>
            <w:r>
              <w:t>16/10</w:t>
            </w:r>
          </w:p>
        </w:tc>
        <w:tc>
          <w:tcPr>
            <w:tcW w:w="2401" w:type="dxa"/>
          </w:tcPr>
          <w:p w14:paraId="1DEFC06C"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-Finalisation UML Classe</w:t>
            </w:r>
          </w:p>
          <w:p w14:paraId="11B5B658"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-Retouches diagrammes de séquence</w:t>
            </w:r>
          </w:p>
          <w:p w14:paraId="03210FE9"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-Choix de conception (Conflit : certaines différences de point de vue ont été relevées seulement au dernier moment)</w:t>
            </w:r>
          </w:p>
        </w:tc>
        <w:tc>
          <w:tcPr>
            <w:tcW w:w="1418" w:type="dxa"/>
          </w:tcPr>
          <w:p w14:paraId="266C0B2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19F3AE4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p w14:paraId="3471E0F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FD0314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 (imprévu total)</w:t>
            </w:r>
          </w:p>
        </w:tc>
        <w:tc>
          <w:tcPr>
            <w:tcW w:w="1296" w:type="dxa"/>
          </w:tcPr>
          <w:p w14:paraId="40FF70E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p w14:paraId="229BD87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4FCB1E3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3E525861" w14:textId="77777777" w:rsidR="00A5252F" w:rsidRPr="00977B3C"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17" w:type="dxa"/>
          </w:tcPr>
          <w:p w14:paraId="78155082"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64BE922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7DFA811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E36564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559880E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 xml:space="preserve"> Les diagrammes de séquence ont encore été modifiés.</w:t>
            </w:r>
          </w:p>
          <w:p w14:paraId="56956CE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 xml:space="preserve"> Pbm de communication entre les modules</w:t>
            </w:r>
          </w:p>
        </w:tc>
      </w:tr>
      <w:tr w:rsidR="00A5252F" w14:paraId="68720D24"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98FD6CB" w14:textId="77777777" w:rsidR="00A5252F" w:rsidRPr="00C66BCF" w:rsidRDefault="00A5252F" w:rsidP="007C4719">
            <w:pPr>
              <w:jc w:val="center"/>
            </w:pPr>
            <w:r>
              <w:t>23/10</w:t>
            </w:r>
          </w:p>
        </w:tc>
        <w:tc>
          <w:tcPr>
            <w:tcW w:w="2401" w:type="dxa"/>
          </w:tcPr>
          <w:p w14:paraId="1E301AAA"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-Réunion Module</w:t>
            </w:r>
          </w:p>
          <w:p w14:paraId="367BBB68"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-Préparation au développement *</w:t>
            </w:r>
          </w:p>
        </w:tc>
        <w:tc>
          <w:tcPr>
            <w:tcW w:w="1418" w:type="dxa"/>
          </w:tcPr>
          <w:p w14:paraId="43D161D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52A365D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96" w:type="dxa"/>
          </w:tcPr>
          <w:p w14:paraId="61880403"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3A0EC56D"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17" w:type="dxa"/>
          </w:tcPr>
          <w:p w14:paraId="63B8B45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3FEC8F2E"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713DBC69"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A5252F" w14:paraId="3424D267"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7A6F07CC" w14:textId="77777777" w:rsidR="00A5252F" w:rsidRDefault="00A5252F" w:rsidP="007C4719">
            <w:pPr>
              <w:jc w:val="center"/>
            </w:pPr>
            <w:r>
              <w:t>06/11</w:t>
            </w:r>
          </w:p>
        </w:tc>
        <w:tc>
          <w:tcPr>
            <w:tcW w:w="2401" w:type="dxa"/>
          </w:tcPr>
          <w:p w14:paraId="108B28A1"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-Développement</w:t>
            </w:r>
          </w:p>
          <w:p w14:paraId="45A2645B"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418" w:type="dxa"/>
          </w:tcPr>
          <w:p w14:paraId="01F0D5E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0F4B709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96" w:type="dxa"/>
          </w:tcPr>
          <w:p w14:paraId="5C2A162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55A014AE"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17" w:type="dxa"/>
          </w:tcPr>
          <w:p w14:paraId="79463A7D"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163EC11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0082C74F"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0D848F47"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03A895CF" w14:textId="77777777" w:rsidR="007C4719" w:rsidRDefault="007C4719" w:rsidP="007C4719">
            <w:pPr>
              <w:jc w:val="center"/>
            </w:pPr>
            <w:r>
              <w:t>13/11</w:t>
            </w:r>
          </w:p>
        </w:tc>
        <w:tc>
          <w:tcPr>
            <w:tcW w:w="2401" w:type="dxa"/>
          </w:tcPr>
          <w:p w14:paraId="7587E3C0"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-Développement (sendGameStarted &amp; sendGameEnded)</w:t>
            </w:r>
          </w:p>
        </w:tc>
        <w:tc>
          <w:tcPr>
            <w:tcW w:w="1418" w:type="dxa"/>
          </w:tcPr>
          <w:p w14:paraId="7939321F"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96" w:type="dxa"/>
          </w:tcPr>
          <w:p w14:paraId="2244D11D"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17" w:type="dxa"/>
          </w:tcPr>
          <w:p w14:paraId="45171722"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21DF45C6"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7DB7CA54"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3179622C" w14:textId="77777777" w:rsidR="008B25D2" w:rsidRDefault="008B25D2" w:rsidP="007C4719">
            <w:pPr>
              <w:jc w:val="center"/>
            </w:pPr>
            <w:r>
              <w:t>20/11</w:t>
            </w:r>
          </w:p>
        </w:tc>
        <w:tc>
          <w:tcPr>
            <w:tcW w:w="2401" w:type="dxa"/>
          </w:tcPr>
          <w:p w14:paraId="18B8017C"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(début) du dossier de réalisation</w:t>
            </w:r>
          </w:p>
        </w:tc>
        <w:tc>
          <w:tcPr>
            <w:tcW w:w="1418" w:type="dxa"/>
          </w:tcPr>
          <w:p w14:paraId="661DC12B"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96" w:type="dxa"/>
          </w:tcPr>
          <w:p w14:paraId="1E8887A2"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17" w:type="dxa"/>
          </w:tcPr>
          <w:p w14:paraId="76C812BD"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7483C20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7FC977C5"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0ED9EA7C" w14:textId="77777777" w:rsidR="00632311" w:rsidRDefault="00632311" w:rsidP="007C4719">
            <w:pPr>
              <w:jc w:val="center"/>
            </w:pPr>
            <w:r>
              <w:t>27/11</w:t>
            </w:r>
          </w:p>
        </w:tc>
        <w:tc>
          <w:tcPr>
            <w:tcW w:w="2401" w:type="dxa"/>
          </w:tcPr>
          <w:p w14:paraId="59055529"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-Intégration</w:t>
            </w:r>
          </w:p>
        </w:tc>
        <w:tc>
          <w:tcPr>
            <w:tcW w:w="1418" w:type="dxa"/>
          </w:tcPr>
          <w:p w14:paraId="3CA0F5F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96" w:type="dxa"/>
          </w:tcPr>
          <w:p w14:paraId="0609BA90"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17" w:type="dxa"/>
          </w:tcPr>
          <w:p w14:paraId="3E46DD03"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3F99867E"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2A270F07"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6F04C543" w14:textId="77777777" w:rsidR="00632311" w:rsidRDefault="00632311" w:rsidP="007C4719">
            <w:pPr>
              <w:jc w:val="center"/>
            </w:pPr>
            <w:r>
              <w:t>04/12</w:t>
            </w:r>
          </w:p>
        </w:tc>
        <w:tc>
          <w:tcPr>
            <w:tcW w:w="2401" w:type="dxa"/>
          </w:tcPr>
          <w:p w14:paraId="25108F8E"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418" w:type="dxa"/>
          </w:tcPr>
          <w:p w14:paraId="076009F0"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96" w:type="dxa"/>
          </w:tcPr>
          <w:p w14:paraId="0A69FD61"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17" w:type="dxa"/>
          </w:tcPr>
          <w:p w14:paraId="1F2A26C4"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2F1DED58"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093995B1"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37785304" w14:textId="77777777" w:rsidR="00306BCC" w:rsidRDefault="00306BCC" w:rsidP="00306BCC">
            <w:pPr>
              <w:jc w:val="center"/>
            </w:pPr>
            <w:r>
              <w:t>11/12</w:t>
            </w:r>
          </w:p>
        </w:tc>
        <w:tc>
          <w:tcPr>
            <w:tcW w:w="2401" w:type="dxa"/>
          </w:tcPr>
          <w:p w14:paraId="1E158145" w14:textId="77777777" w:rsidR="00306BCC" w:rsidRDefault="00306BCC" w:rsidP="00306BCC">
            <w:pPr>
              <w:cnfStyle w:val="000000010000" w:firstRow="0" w:lastRow="0" w:firstColumn="0" w:lastColumn="0" w:oddVBand="0" w:evenVBand="0" w:oddHBand="0" w:evenHBand="1" w:firstRowFirstColumn="0" w:firstRowLastColumn="0" w:lastRowFirstColumn="0" w:lastRowLastColumn="0"/>
            </w:pPr>
            <w:r>
              <w:t>-Intégration</w:t>
            </w:r>
          </w:p>
        </w:tc>
        <w:tc>
          <w:tcPr>
            <w:tcW w:w="1418" w:type="dxa"/>
          </w:tcPr>
          <w:p w14:paraId="3A0CEC1D"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296" w:type="dxa"/>
          </w:tcPr>
          <w:p w14:paraId="1CCAE948"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217" w:type="dxa"/>
          </w:tcPr>
          <w:p w14:paraId="2F643358"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0h</w:t>
            </w:r>
          </w:p>
        </w:tc>
        <w:tc>
          <w:tcPr>
            <w:tcW w:w="1613" w:type="dxa"/>
          </w:tcPr>
          <w:p w14:paraId="321275AF"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p>
        </w:tc>
      </w:tr>
      <w:tr w:rsidR="00306BCC" w14:paraId="041C7AD2"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013055FC" w14:textId="77777777" w:rsidR="00306BCC" w:rsidRDefault="00306BCC" w:rsidP="00306BCC">
            <w:pPr>
              <w:jc w:val="center"/>
            </w:pPr>
            <w:r>
              <w:t>18/12</w:t>
            </w:r>
          </w:p>
        </w:tc>
        <w:tc>
          <w:tcPr>
            <w:tcW w:w="2401" w:type="dxa"/>
          </w:tcPr>
          <w:p w14:paraId="365F5E3E" w14:textId="77777777" w:rsidR="00306BCC" w:rsidRDefault="00306BCC" w:rsidP="00306BCC">
            <w:pPr>
              <w:cnfStyle w:val="000000100000" w:firstRow="0" w:lastRow="0" w:firstColumn="0" w:lastColumn="0" w:oddVBand="0" w:evenVBand="0" w:oddHBand="1" w:evenHBand="0" w:firstRowFirstColumn="0" w:firstRowLastColumn="0" w:lastRowFirstColumn="0" w:lastRowLastColumn="0"/>
            </w:pPr>
            <w:r>
              <w:t xml:space="preserve">-Intégration : </w:t>
            </w:r>
            <w:r>
              <w:br/>
              <w:t>Correction d’un problème sur @IP</w:t>
            </w:r>
          </w:p>
        </w:tc>
        <w:tc>
          <w:tcPr>
            <w:tcW w:w="1418" w:type="dxa"/>
          </w:tcPr>
          <w:p w14:paraId="03AF451F"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96" w:type="dxa"/>
          </w:tcPr>
          <w:p w14:paraId="75FB77F9"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17" w:type="dxa"/>
          </w:tcPr>
          <w:p w14:paraId="4B3670C2"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0h</w:t>
            </w:r>
          </w:p>
        </w:tc>
        <w:tc>
          <w:tcPr>
            <w:tcW w:w="1613" w:type="dxa"/>
          </w:tcPr>
          <w:p w14:paraId="0290B280"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p>
        </w:tc>
      </w:tr>
    </w:tbl>
    <w:p w14:paraId="53A0851C" w14:textId="77777777" w:rsidR="00FE4BC0" w:rsidRDefault="00132C5B" w:rsidP="00FE4BC0">
      <w:pPr>
        <w:pStyle w:val="Titre3"/>
      </w:pPr>
      <w:bookmarkStart w:id="86" w:name="_Toc219225530"/>
      <w:r>
        <w:lastRenderedPageBreak/>
        <w:t>François GUILPAIN</w:t>
      </w:r>
      <w:r w:rsidR="00FE4BC0">
        <w:t xml:space="preserve"> : Responsable développement</w:t>
      </w:r>
      <w:bookmarkEnd w:id="86"/>
    </w:p>
    <w:tbl>
      <w:tblPr>
        <w:tblStyle w:val="Grilleclaire-Accent3"/>
        <w:tblpPr w:leftFromText="141" w:rightFromText="141" w:vertAnchor="text" w:horzAnchor="margin" w:tblpXSpec="center" w:tblpY="359"/>
        <w:tblW w:w="0" w:type="auto"/>
        <w:tblLook w:val="04A0" w:firstRow="1" w:lastRow="0" w:firstColumn="1" w:lastColumn="0" w:noHBand="0" w:noVBand="1"/>
      </w:tblPr>
      <w:tblGrid>
        <w:gridCol w:w="1359"/>
        <w:gridCol w:w="2500"/>
        <w:gridCol w:w="1440"/>
        <w:gridCol w:w="1375"/>
        <w:gridCol w:w="1241"/>
        <w:gridCol w:w="1373"/>
      </w:tblGrid>
      <w:tr w:rsidR="00A5252F" w14:paraId="0E468B22" w14:textId="77777777" w:rsidTr="007C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501F6432" w14:textId="77777777" w:rsidR="00A5252F" w:rsidRDefault="00A5252F" w:rsidP="007C4719">
            <w:pPr>
              <w:jc w:val="center"/>
            </w:pPr>
            <w:r>
              <w:t>Semaine</w:t>
            </w:r>
          </w:p>
        </w:tc>
        <w:tc>
          <w:tcPr>
            <w:tcW w:w="2500" w:type="dxa"/>
          </w:tcPr>
          <w:p w14:paraId="5F53A555"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440" w:type="dxa"/>
          </w:tcPr>
          <w:p w14:paraId="26FA9F8C"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375" w:type="dxa"/>
          </w:tcPr>
          <w:p w14:paraId="77C78663"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41" w:type="dxa"/>
          </w:tcPr>
          <w:p w14:paraId="3C7B7D93"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3" w:type="dxa"/>
          </w:tcPr>
          <w:p w14:paraId="688D42BF"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A5252F" w14:paraId="3A515848"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4354407D" w14:textId="77777777" w:rsidR="00A5252F" w:rsidRPr="00C66BCF" w:rsidRDefault="00A5252F" w:rsidP="007C4719">
            <w:pPr>
              <w:jc w:val="center"/>
            </w:pPr>
            <w:r w:rsidRPr="00C66BCF">
              <w:t>18/09</w:t>
            </w:r>
          </w:p>
        </w:tc>
        <w:tc>
          <w:tcPr>
            <w:tcW w:w="2500" w:type="dxa"/>
          </w:tcPr>
          <w:p w14:paraId="123ACA8A"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7478BC6A"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56E115C2"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140C9902"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440" w:type="dxa"/>
          </w:tcPr>
          <w:p w14:paraId="425699E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F5BD56B"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11725D0"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012826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1210A6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375" w:type="dxa"/>
          </w:tcPr>
          <w:p w14:paraId="4B98BD4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3DA131B1"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BFC2D4A"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44624F7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A9065E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1" w:type="dxa"/>
          </w:tcPr>
          <w:p w14:paraId="60A2DDB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632053D3"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A3CB52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35FE311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3AD573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5BF753A9"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00D1DD59" w14:textId="77777777" w:rsidTr="007C47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5DB48C7C" w14:textId="77777777" w:rsidR="00A5252F" w:rsidRPr="00C66BCF" w:rsidRDefault="00A5252F" w:rsidP="007C4719">
            <w:pPr>
              <w:jc w:val="center"/>
            </w:pPr>
            <w:r w:rsidRPr="00C66BCF">
              <w:t>25/09</w:t>
            </w:r>
          </w:p>
        </w:tc>
        <w:tc>
          <w:tcPr>
            <w:tcW w:w="2500" w:type="dxa"/>
          </w:tcPr>
          <w:p w14:paraId="727E5214"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séquences</w:t>
            </w:r>
          </w:p>
          <w:p w14:paraId="731FABB8"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Diagrammes de cas d'utilisation</w:t>
            </w:r>
          </w:p>
          <w:p w14:paraId="210BA5C3"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Modélisation des interfaces entre modules</w:t>
            </w:r>
          </w:p>
        </w:tc>
        <w:tc>
          <w:tcPr>
            <w:tcW w:w="1440" w:type="dxa"/>
          </w:tcPr>
          <w:p w14:paraId="56E2DD5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58513E19"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3FC81E7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p w14:paraId="7B45D62E"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413694D4"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1h</w:t>
            </w:r>
          </w:p>
        </w:tc>
        <w:tc>
          <w:tcPr>
            <w:tcW w:w="1375" w:type="dxa"/>
          </w:tcPr>
          <w:p w14:paraId="65F8551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r>
              <w:t>30</w:t>
            </w:r>
          </w:p>
          <w:p w14:paraId="02E45508"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0C9EBDF2"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w:t>
            </w:r>
            <w:r w:rsidRPr="00C66BCF">
              <w:t>h</w:t>
            </w:r>
            <w:r>
              <w:t>30</w:t>
            </w:r>
          </w:p>
          <w:p w14:paraId="40E99C92"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D286B96"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1" w:type="dxa"/>
          </w:tcPr>
          <w:p w14:paraId="72B4533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0AEA9E76"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65CDD10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23D91AA4"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ADFCD48"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373" w:type="dxa"/>
          </w:tcPr>
          <w:p w14:paraId="56D33CD7"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37346E39" w14:textId="77777777" w:rsidTr="007C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0E255FA0" w14:textId="77777777" w:rsidR="00A5252F" w:rsidRPr="00C66BCF" w:rsidRDefault="00A5252F" w:rsidP="007C4719">
            <w:pPr>
              <w:jc w:val="center"/>
            </w:pPr>
            <w:r w:rsidRPr="00C66BCF">
              <w:t>02/10</w:t>
            </w:r>
          </w:p>
        </w:tc>
        <w:tc>
          <w:tcPr>
            <w:tcW w:w="2500" w:type="dxa"/>
          </w:tcPr>
          <w:p w14:paraId="4AD22AC2"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Diagrammes de séquences</w:t>
            </w:r>
          </w:p>
          <w:p w14:paraId="7BBF2B34"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w:t>
            </w:r>
            <w:r>
              <w:t>Recherche</w:t>
            </w:r>
            <w:r w:rsidRPr="00C66BCF">
              <w:t xml:space="preserve"> Diagrammes d'utilisation</w:t>
            </w:r>
          </w:p>
          <w:p w14:paraId="6FE9606D"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 Etude technique</w:t>
            </w:r>
          </w:p>
        </w:tc>
        <w:tc>
          <w:tcPr>
            <w:tcW w:w="1440" w:type="dxa"/>
          </w:tcPr>
          <w:p w14:paraId="67251D3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5DEF5A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582579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p w14:paraId="146617F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BB3153C"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3</w:t>
            </w:r>
            <w:r w:rsidRPr="00C66BCF">
              <w:t>h</w:t>
            </w:r>
          </w:p>
        </w:tc>
        <w:tc>
          <w:tcPr>
            <w:tcW w:w="1375" w:type="dxa"/>
          </w:tcPr>
          <w:p w14:paraId="10426DD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Malade*</w:t>
            </w:r>
          </w:p>
          <w:p w14:paraId="5F7CE982"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6170B9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 xml:space="preserve">2h* </w:t>
            </w:r>
          </w:p>
          <w:p w14:paraId="4D24D19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18893BA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Malade*</w:t>
            </w:r>
          </w:p>
        </w:tc>
        <w:tc>
          <w:tcPr>
            <w:tcW w:w="1241" w:type="dxa"/>
          </w:tcPr>
          <w:p w14:paraId="63C1B56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195829E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64D1AD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370BE80D"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ED1FFC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394F6DCF"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7C445FEC"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71755A3E" w14:textId="77777777" w:rsidR="00A5252F" w:rsidRPr="00C66BCF" w:rsidRDefault="00A5252F" w:rsidP="007C4719">
            <w:pPr>
              <w:jc w:val="center"/>
            </w:pPr>
            <w:r w:rsidRPr="00C66BCF">
              <w:t>09/10</w:t>
            </w:r>
          </w:p>
        </w:tc>
        <w:tc>
          <w:tcPr>
            <w:tcW w:w="2500" w:type="dxa"/>
          </w:tcPr>
          <w:p w14:paraId="3E13FF0D"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Etude des solutions techniques liées au multicast.</w:t>
            </w:r>
          </w:p>
          <w:p w14:paraId="202C5963"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Apprentissage de Java</w:t>
            </w:r>
          </w:p>
        </w:tc>
        <w:tc>
          <w:tcPr>
            <w:tcW w:w="1440" w:type="dxa"/>
          </w:tcPr>
          <w:p w14:paraId="606DDF43"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p w14:paraId="721B054C"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11A72D66"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55854E09"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75" w:type="dxa"/>
          </w:tcPr>
          <w:p w14:paraId="760FA102"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3h</w:t>
            </w:r>
          </w:p>
          <w:p w14:paraId="50A0BF97"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41E2D30E"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35C799B3"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4</w:t>
            </w:r>
            <w:r w:rsidRPr="00977B3C">
              <w:t>h</w:t>
            </w:r>
          </w:p>
        </w:tc>
        <w:tc>
          <w:tcPr>
            <w:tcW w:w="1241" w:type="dxa"/>
          </w:tcPr>
          <w:p w14:paraId="45604B2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1A30234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43C6749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2F74CE15"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2F12B8B2"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6D186C04"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6620EA13" w14:textId="77777777" w:rsidR="00A5252F" w:rsidRPr="00C66BCF" w:rsidRDefault="00A5252F" w:rsidP="007C4719">
            <w:pPr>
              <w:jc w:val="center"/>
            </w:pPr>
            <w:r>
              <w:t>16/10</w:t>
            </w:r>
          </w:p>
        </w:tc>
        <w:tc>
          <w:tcPr>
            <w:tcW w:w="2500" w:type="dxa"/>
          </w:tcPr>
          <w:p w14:paraId="17C0D929"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-Etude sérialisation, UDP</w:t>
            </w:r>
          </w:p>
          <w:p w14:paraId="5C57AFD7"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-NetBeans SVN (Rédaction d'une aide pour le module sur l'utilisation du svn).</w:t>
            </w:r>
          </w:p>
        </w:tc>
        <w:tc>
          <w:tcPr>
            <w:tcW w:w="1440" w:type="dxa"/>
          </w:tcPr>
          <w:p w14:paraId="2B01C2E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3h</w:t>
            </w:r>
          </w:p>
          <w:p w14:paraId="7D9F75D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375" w:type="dxa"/>
          </w:tcPr>
          <w:p w14:paraId="69792D2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68C5D582" w14:textId="77777777" w:rsidR="00A5252F" w:rsidRPr="00977B3C"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1" w:type="dxa"/>
          </w:tcPr>
          <w:p w14:paraId="089CB9BE"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7F8E5582"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127351DE"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620BB6C1"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5CF4C266" w14:textId="77777777" w:rsidR="00A5252F" w:rsidRPr="00C66BCF" w:rsidRDefault="00A5252F" w:rsidP="007C4719">
            <w:pPr>
              <w:jc w:val="center"/>
            </w:pPr>
            <w:r>
              <w:t>23/10</w:t>
            </w:r>
          </w:p>
        </w:tc>
        <w:tc>
          <w:tcPr>
            <w:tcW w:w="2500" w:type="dxa"/>
          </w:tcPr>
          <w:p w14:paraId="34D2A117"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-Réunion Module</w:t>
            </w:r>
          </w:p>
          <w:p w14:paraId="0F7AC7A0"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-Etude sérialisation</w:t>
            </w:r>
          </w:p>
          <w:p w14:paraId="7448F78D"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-Préparation au développement *</w:t>
            </w:r>
          </w:p>
        </w:tc>
        <w:tc>
          <w:tcPr>
            <w:tcW w:w="1440" w:type="dxa"/>
          </w:tcPr>
          <w:p w14:paraId="2E4DBF6E"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77B5A55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0E9403C6"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75" w:type="dxa"/>
          </w:tcPr>
          <w:p w14:paraId="5F61736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38954AA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525CC0E7"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1" w:type="dxa"/>
          </w:tcPr>
          <w:p w14:paraId="4B614385"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6D682AD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50407F0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5556125F"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 Mise en place SVN, bonnes pratiques de codage, …</w:t>
            </w:r>
          </w:p>
        </w:tc>
      </w:tr>
      <w:tr w:rsidR="00A5252F" w14:paraId="22B323EE"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766EE7B2" w14:textId="77777777" w:rsidR="00A5252F" w:rsidRDefault="00A5252F" w:rsidP="007C4719">
            <w:pPr>
              <w:jc w:val="center"/>
            </w:pPr>
            <w:r>
              <w:t>06/11</w:t>
            </w:r>
          </w:p>
        </w:tc>
        <w:tc>
          <w:tcPr>
            <w:tcW w:w="2500" w:type="dxa"/>
          </w:tcPr>
          <w:p w14:paraId="17BB92D9"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-Développement</w:t>
            </w:r>
          </w:p>
          <w:p w14:paraId="11FD59FD"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440" w:type="dxa"/>
          </w:tcPr>
          <w:p w14:paraId="3F71F98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127DA55B"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75" w:type="dxa"/>
          </w:tcPr>
          <w:p w14:paraId="793D3F37"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3DAF12C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1" w:type="dxa"/>
          </w:tcPr>
          <w:p w14:paraId="0070F2A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0819C2A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5F4CDC7A"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7C4719" w14:paraId="49441798"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4D7616F6" w14:textId="77777777" w:rsidR="007C4719" w:rsidRDefault="007C4719" w:rsidP="007C4719">
            <w:pPr>
              <w:jc w:val="center"/>
            </w:pPr>
            <w:r>
              <w:t>13/11</w:t>
            </w:r>
          </w:p>
        </w:tc>
        <w:tc>
          <w:tcPr>
            <w:tcW w:w="2500" w:type="dxa"/>
          </w:tcPr>
          <w:p w14:paraId="465BA95E" w14:textId="77777777" w:rsidR="007C4719" w:rsidRDefault="007C4719" w:rsidP="007C4719">
            <w:pPr>
              <w:cnfStyle w:val="000000010000" w:firstRow="0" w:lastRow="0" w:firstColumn="0" w:lastColumn="0" w:oddVBand="0" w:evenVBand="0" w:oddHBand="0" w:evenHBand="1" w:firstRowFirstColumn="0" w:firstRowLastColumn="0" w:lastRowFirstColumn="0" w:lastRowLastColumn="0"/>
            </w:pPr>
            <w:r>
              <w:t>-Dévelo</w:t>
            </w:r>
            <w:r w:rsidR="007C6DD7">
              <w:t>ppement (Tout ce qui concerne</w:t>
            </w:r>
            <w:r>
              <w:t xml:space="preserve"> multicast)</w:t>
            </w:r>
          </w:p>
        </w:tc>
        <w:tc>
          <w:tcPr>
            <w:tcW w:w="1440" w:type="dxa"/>
          </w:tcPr>
          <w:p w14:paraId="457D585C" w14:textId="77777777" w:rsidR="007C4719" w:rsidRDefault="007C6DD7"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375" w:type="dxa"/>
          </w:tcPr>
          <w:p w14:paraId="74B399C2" w14:textId="77777777" w:rsidR="007C4719" w:rsidRDefault="007C6DD7" w:rsidP="007C4719">
            <w:pPr>
              <w:jc w:val="center"/>
              <w:cnfStyle w:val="000000010000" w:firstRow="0" w:lastRow="0" w:firstColumn="0" w:lastColumn="0" w:oddVBand="0" w:evenVBand="0" w:oddHBand="0" w:evenHBand="1" w:firstRowFirstColumn="0" w:firstRowLastColumn="0" w:lastRowFirstColumn="0" w:lastRowLastColumn="0"/>
            </w:pPr>
            <w:r>
              <w:t>3h</w:t>
            </w:r>
          </w:p>
        </w:tc>
        <w:tc>
          <w:tcPr>
            <w:tcW w:w="1241" w:type="dxa"/>
          </w:tcPr>
          <w:p w14:paraId="291EAD9A" w14:textId="77777777" w:rsidR="007C4719" w:rsidRDefault="007C6DD7"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18F6A5D2" w14:textId="77777777" w:rsidR="007C4719" w:rsidRDefault="007C4719"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48BA3D92"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544A05CC" w14:textId="77777777" w:rsidR="008B25D2" w:rsidRDefault="008B25D2" w:rsidP="007C4719">
            <w:pPr>
              <w:jc w:val="center"/>
            </w:pPr>
            <w:r>
              <w:t>20/11</w:t>
            </w:r>
          </w:p>
        </w:tc>
        <w:tc>
          <w:tcPr>
            <w:tcW w:w="2500" w:type="dxa"/>
          </w:tcPr>
          <w:p w14:paraId="36CD4C4F"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(début) du dossier de réalisation</w:t>
            </w:r>
          </w:p>
        </w:tc>
        <w:tc>
          <w:tcPr>
            <w:tcW w:w="1440" w:type="dxa"/>
          </w:tcPr>
          <w:p w14:paraId="7CF54D6F"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75" w:type="dxa"/>
          </w:tcPr>
          <w:p w14:paraId="69A89A40"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Absent**</w:t>
            </w:r>
          </w:p>
        </w:tc>
        <w:tc>
          <w:tcPr>
            <w:tcW w:w="1241" w:type="dxa"/>
          </w:tcPr>
          <w:p w14:paraId="04327E11"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73" w:type="dxa"/>
          </w:tcPr>
          <w:p w14:paraId="201B0C79"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0348459B"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2BD8EC0C" w14:textId="77777777" w:rsidR="00632311" w:rsidRDefault="00632311" w:rsidP="007C4719">
            <w:pPr>
              <w:jc w:val="center"/>
            </w:pPr>
            <w:r>
              <w:t>27/11</w:t>
            </w:r>
          </w:p>
        </w:tc>
        <w:tc>
          <w:tcPr>
            <w:tcW w:w="2500" w:type="dxa"/>
          </w:tcPr>
          <w:p w14:paraId="3BE45250"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-Dossier de réalisation</w:t>
            </w:r>
          </w:p>
          <w:p w14:paraId="4136AB9E"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-Etude technique compression image profil</w:t>
            </w:r>
          </w:p>
        </w:tc>
        <w:tc>
          <w:tcPr>
            <w:tcW w:w="1440" w:type="dxa"/>
          </w:tcPr>
          <w:p w14:paraId="69629D18"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1h30</w:t>
            </w:r>
          </w:p>
          <w:p w14:paraId="0731939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1h30</w:t>
            </w:r>
          </w:p>
          <w:p w14:paraId="13F8A51C" w14:textId="77777777" w:rsidR="00632311" w:rsidRDefault="00632311" w:rsidP="00632311">
            <w:pPr>
              <w:cnfStyle w:val="000000010000" w:firstRow="0" w:lastRow="0" w:firstColumn="0" w:lastColumn="0" w:oddVBand="0" w:evenVBand="0" w:oddHBand="0" w:evenHBand="1" w:firstRowFirstColumn="0" w:firstRowLastColumn="0" w:lastRowFirstColumn="0" w:lastRowLastColumn="0"/>
            </w:pPr>
          </w:p>
        </w:tc>
        <w:tc>
          <w:tcPr>
            <w:tcW w:w="1375" w:type="dxa"/>
          </w:tcPr>
          <w:p w14:paraId="44E2EA0E"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p w14:paraId="5039EE7B"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1" w:type="dxa"/>
          </w:tcPr>
          <w:p w14:paraId="597EC4E4"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p w14:paraId="6F54415B"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0E5C3ACB"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05061674"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06A30635" w14:textId="77777777" w:rsidR="00632311" w:rsidRDefault="00632311" w:rsidP="007C4719">
            <w:pPr>
              <w:jc w:val="center"/>
            </w:pPr>
            <w:r>
              <w:t>04/12</w:t>
            </w:r>
          </w:p>
        </w:tc>
        <w:tc>
          <w:tcPr>
            <w:tcW w:w="2500" w:type="dxa"/>
          </w:tcPr>
          <w:p w14:paraId="3731C9E4"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440" w:type="dxa"/>
          </w:tcPr>
          <w:p w14:paraId="0C1B07DD"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75" w:type="dxa"/>
          </w:tcPr>
          <w:p w14:paraId="04095DE4"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1" w:type="dxa"/>
          </w:tcPr>
          <w:p w14:paraId="76639492"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65478D56"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1A9810CD" w14:textId="77777777" w:rsidTr="007C4719">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55981D6E" w14:textId="77777777" w:rsidR="00306BCC" w:rsidRDefault="00306BCC" w:rsidP="00306BCC">
            <w:pPr>
              <w:jc w:val="center"/>
            </w:pPr>
            <w:r>
              <w:t>11/12</w:t>
            </w:r>
          </w:p>
        </w:tc>
        <w:tc>
          <w:tcPr>
            <w:tcW w:w="2500" w:type="dxa"/>
          </w:tcPr>
          <w:p w14:paraId="47ADF521" w14:textId="77777777" w:rsidR="00306BCC" w:rsidRDefault="00306BCC" w:rsidP="00306BCC">
            <w:pPr>
              <w:cnfStyle w:val="000000010000" w:firstRow="0" w:lastRow="0" w:firstColumn="0" w:lastColumn="0" w:oddVBand="0" w:evenVBand="0" w:oddHBand="0" w:evenHBand="1" w:firstRowFirstColumn="0" w:firstRowLastColumn="0" w:lastRowFirstColumn="0" w:lastRowLastColumn="0"/>
            </w:pPr>
            <w:r>
              <w:t>-Intégration</w:t>
            </w:r>
          </w:p>
        </w:tc>
        <w:tc>
          <w:tcPr>
            <w:tcW w:w="1440" w:type="dxa"/>
          </w:tcPr>
          <w:p w14:paraId="77A1C99A"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375" w:type="dxa"/>
          </w:tcPr>
          <w:p w14:paraId="14C01840"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241" w:type="dxa"/>
          </w:tcPr>
          <w:p w14:paraId="286F1A1B"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494942E4"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p>
        </w:tc>
      </w:tr>
      <w:tr w:rsidR="00306BCC" w14:paraId="1D504DD4" w14:textId="77777777" w:rsidTr="007C471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359" w:type="dxa"/>
          </w:tcPr>
          <w:p w14:paraId="56C9587F" w14:textId="77777777" w:rsidR="00306BCC" w:rsidRDefault="00306BCC" w:rsidP="00306BCC">
            <w:pPr>
              <w:jc w:val="center"/>
            </w:pPr>
            <w:r>
              <w:t>18/12</w:t>
            </w:r>
          </w:p>
        </w:tc>
        <w:tc>
          <w:tcPr>
            <w:tcW w:w="2500" w:type="dxa"/>
          </w:tcPr>
          <w:p w14:paraId="0554D9AE" w14:textId="77777777" w:rsidR="00306BCC" w:rsidRDefault="00306BCC" w:rsidP="00306BCC">
            <w:pPr>
              <w:cnfStyle w:val="000000100000" w:firstRow="0" w:lastRow="0" w:firstColumn="0" w:lastColumn="0" w:oddVBand="0" w:evenVBand="0" w:oddHBand="1" w:evenHBand="0" w:firstRowFirstColumn="0" w:firstRowLastColumn="0" w:lastRowFirstColumn="0" w:lastRowLastColumn="0"/>
            </w:pPr>
            <w:r>
              <w:t>-Intégration</w:t>
            </w:r>
          </w:p>
        </w:tc>
        <w:tc>
          <w:tcPr>
            <w:tcW w:w="1440" w:type="dxa"/>
          </w:tcPr>
          <w:p w14:paraId="232F9E03"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375" w:type="dxa"/>
          </w:tcPr>
          <w:p w14:paraId="74CD9C99"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41" w:type="dxa"/>
          </w:tcPr>
          <w:p w14:paraId="0EFD8CAD"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300A7C53"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p>
        </w:tc>
      </w:tr>
    </w:tbl>
    <w:p w14:paraId="2CC6710B" w14:textId="77777777" w:rsidR="008B25D2" w:rsidRDefault="00771E60">
      <w:r>
        <w:t>* Malade lors de la séance du mardi 02/10 mais productif en dehors de ce créneau.</w:t>
      </w:r>
    </w:p>
    <w:p w14:paraId="53EB8138" w14:textId="77777777" w:rsidR="00F95155" w:rsidRDefault="008B25D2">
      <w:r>
        <w:t>** Absent lors de la séance du mardi 20/11 mais productif en dehors de ce créneau.</w:t>
      </w:r>
      <w:r w:rsidR="00F95155">
        <w:br w:type="page"/>
      </w:r>
    </w:p>
    <w:p w14:paraId="0CC93377" w14:textId="77777777" w:rsidR="00FE4BC0" w:rsidRDefault="00132C5B" w:rsidP="00FE4BC0">
      <w:pPr>
        <w:pStyle w:val="Titre3"/>
      </w:pPr>
      <w:bookmarkStart w:id="87" w:name="_Toc219225531"/>
      <w:r>
        <w:lastRenderedPageBreak/>
        <w:t>Caroline ZAWADA</w:t>
      </w:r>
      <w:r w:rsidR="00FE4BC0">
        <w:t> : Chef qualité</w:t>
      </w:r>
      <w:bookmarkEnd w:id="87"/>
    </w:p>
    <w:tbl>
      <w:tblPr>
        <w:tblStyle w:val="Grilleclaire-Accent3"/>
        <w:tblpPr w:leftFromText="141" w:rightFromText="141" w:vertAnchor="text" w:horzAnchor="margin" w:tblpXSpec="center" w:tblpY="359"/>
        <w:tblW w:w="0" w:type="auto"/>
        <w:tblLook w:val="04A0" w:firstRow="1" w:lastRow="0" w:firstColumn="1" w:lastColumn="0" w:noHBand="0" w:noVBand="1"/>
      </w:tblPr>
      <w:tblGrid>
        <w:gridCol w:w="1362"/>
        <w:gridCol w:w="2549"/>
        <w:gridCol w:w="1442"/>
        <w:gridCol w:w="1319"/>
        <w:gridCol w:w="1243"/>
        <w:gridCol w:w="1373"/>
      </w:tblGrid>
      <w:tr w:rsidR="00A5252F" w14:paraId="02702E64" w14:textId="77777777" w:rsidTr="00306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1DC801D9" w14:textId="77777777" w:rsidR="00A5252F" w:rsidRDefault="00A5252F" w:rsidP="007C4719">
            <w:pPr>
              <w:jc w:val="center"/>
            </w:pPr>
            <w:r>
              <w:t>Semaine</w:t>
            </w:r>
          </w:p>
        </w:tc>
        <w:tc>
          <w:tcPr>
            <w:tcW w:w="2549" w:type="dxa"/>
          </w:tcPr>
          <w:p w14:paraId="1CFB9C5A"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Tâche</w:t>
            </w:r>
          </w:p>
        </w:tc>
        <w:tc>
          <w:tcPr>
            <w:tcW w:w="1442" w:type="dxa"/>
          </w:tcPr>
          <w:p w14:paraId="7BA9FD36"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Durée estimée</w:t>
            </w:r>
          </w:p>
        </w:tc>
        <w:tc>
          <w:tcPr>
            <w:tcW w:w="1319" w:type="dxa"/>
          </w:tcPr>
          <w:p w14:paraId="4363FCA0"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Temps passé</w:t>
            </w:r>
          </w:p>
        </w:tc>
        <w:tc>
          <w:tcPr>
            <w:tcW w:w="1243" w:type="dxa"/>
          </w:tcPr>
          <w:p w14:paraId="6DDF5147"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Reste à faire</w:t>
            </w:r>
          </w:p>
        </w:tc>
        <w:tc>
          <w:tcPr>
            <w:tcW w:w="1373" w:type="dxa"/>
          </w:tcPr>
          <w:p w14:paraId="2B3DF1C0" w14:textId="77777777" w:rsidR="00A5252F" w:rsidRDefault="00A5252F" w:rsidP="007C4719">
            <w:pPr>
              <w:jc w:val="center"/>
              <w:cnfStyle w:val="100000000000" w:firstRow="1" w:lastRow="0" w:firstColumn="0" w:lastColumn="0" w:oddVBand="0" w:evenVBand="0" w:oddHBand="0" w:evenHBand="0" w:firstRowFirstColumn="0" w:firstRowLastColumn="0" w:lastRowFirstColumn="0" w:lastRowLastColumn="0"/>
            </w:pPr>
            <w:r>
              <w:t>Remarques</w:t>
            </w:r>
          </w:p>
        </w:tc>
      </w:tr>
      <w:tr w:rsidR="00A5252F" w14:paraId="13A68AE0"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24B06B6D" w14:textId="77777777" w:rsidR="00A5252F" w:rsidRPr="00C66BCF" w:rsidRDefault="00A5252F" w:rsidP="007C4719">
            <w:pPr>
              <w:jc w:val="center"/>
            </w:pPr>
            <w:r w:rsidRPr="00C66BCF">
              <w:t>18/09</w:t>
            </w:r>
          </w:p>
        </w:tc>
        <w:tc>
          <w:tcPr>
            <w:tcW w:w="2549" w:type="dxa"/>
          </w:tcPr>
          <w:p w14:paraId="1F15F7D0"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Découverte du cahier des charges. </w:t>
            </w:r>
          </w:p>
          <w:p w14:paraId="28D0AE6C"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Découpage global </w:t>
            </w:r>
          </w:p>
          <w:p w14:paraId="68C02020"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&amp; Choix des équipes. </w:t>
            </w:r>
          </w:p>
          <w:p w14:paraId="2D9D62FD"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Découverte SVN</w:t>
            </w:r>
          </w:p>
        </w:tc>
        <w:tc>
          <w:tcPr>
            <w:tcW w:w="1442" w:type="dxa"/>
          </w:tcPr>
          <w:p w14:paraId="09EB44F4"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21C0EB3B"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010CFED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6A985D3B"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23DA14F"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319" w:type="dxa"/>
          </w:tcPr>
          <w:p w14:paraId="4162493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729E891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6FDD1E1"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12698A45"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75EA314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tc>
        <w:tc>
          <w:tcPr>
            <w:tcW w:w="1243" w:type="dxa"/>
          </w:tcPr>
          <w:p w14:paraId="3470BA0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639D343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0E84EF6"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B2A035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5CE0CFF"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2CD572EC"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57B286D7"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772A5D42" w14:textId="77777777" w:rsidR="00A5252F" w:rsidRPr="00C66BCF" w:rsidRDefault="00A5252F" w:rsidP="007C4719">
            <w:pPr>
              <w:jc w:val="center"/>
            </w:pPr>
            <w:r w:rsidRPr="00C66BCF">
              <w:t>25/09</w:t>
            </w:r>
          </w:p>
        </w:tc>
        <w:tc>
          <w:tcPr>
            <w:tcW w:w="2549" w:type="dxa"/>
          </w:tcPr>
          <w:p w14:paraId="2F489B6C"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Réunion </w:t>
            </w:r>
            <w:r>
              <w:t>qualité</w:t>
            </w:r>
          </w:p>
          <w:p w14:paraId="0F7F4E30"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Mise en place de normes, de spécifications</w:t>
            </w:r>
          </w:p>
        </w:tc>
        <w:tc>
          <w:tcPr>
            <w:tcW w:w="1442" w:type="dxa"/>
          </w:tcPr>
          <w:p w14:paraId="21E733A6"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2</w:t>
            </w:r>
            <w:r w:rsidRPr="00C66BCF">
              <w:t>h</w:t>
            </w:r>
          </w:p>
          <w:p w14:paraId="3DB5213A"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1</w:t>
            </w:r>
            <w:r>
              <w:t>h</w:t>
            </w:r>
          </w:p>
        </w:tc>
        <w:tc>
          <w:tcPr>
            <w:tcW w:w="1319" w:type="dxa"/>
          </w:tcPr>
          <w:p w14:paraId="68C87134"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3</w:t>
            </w:r>
            <w:r w:rsidRPr="00C66BCF">
              <w:t>h</w:t>
            </w:r>
          </w:p>
          <w:p w14:paraId="6CABCE8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3" w:type="dxa"/>
          </w:tcPr>
          <w:p w14:paraId="161DF2F2"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p w14:paraId="15FDFDDE"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C66BCF">
              <w:t>0h</w:t>
            </w:r>
          </w:p>
        </w:tc>
        <w:tc>
          <w:tcPr>
            <w:tcW w:w="1373" w:type="dxa"/>
          </w:tcPr>
          <w:p w14:paraId="4C00D9DB"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79804B2C"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76EBCF9A" w14:textId="77777777" w:rsidR="00A5252F" w:rsidRPr="00C66BCF" w:rsidRDefault="00A5252F" w:rsidP="007C4719">
            <w:pPr>
              <w:jc w:val="center"/>
            </w:pPr>
            <w:r w:rsidRPr="00C66BCF">
              <w:t>02/10</w:t>
            </w:r>
          </w:p>
        </w:tc>
        <w:tc>
          <w:tcPr>
            <w:tcW w:w="2549" w:type="dxa"/>
          </w:tcPr>
          <w:p w14:paraId="4F883D8E"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Réunion </w:t>
            </w:r>
            <w:r>
              <w:t>qualité</w:t>
            </w:r>
          </w:p>
          <w:p w14:paraId="38AE5F1B"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rsidRPr="00C66BCF">
              <w:t xml:space="preserve">- </w:t>
            </w:r>
            <w:r>
              <w:t>Rédaction documents modèles</w:t>
            </w:r>
          </w:p>
        </w:tc>
        <w:tc>
          <w:tcPr>
            <w:tcW w:w="1442" w:type="dxa"/>
          </w:tcPr>
          <w:p w14:paraId="14836594"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1h</w:t>
            </w:r>
          </w:p>
          <w:p w14:paraId="0FDC9F4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1</w:t>
            </w:r>
            <w:r w:rsidRPr="00C66BCF">
              <w:t>h</w:t>
            </w:r>
          </w:p>
        </w:tc>
        <w:tc>
          <w:tcPr>
            <w:tcW w:w="1319" w:type="dxa"/>
          </w:tcPr>
          <w:p w14:paraId="1DD74FB2"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2</w:t>
            </w:r>
            <w:r w:rsidRPr="00C66BCF">
              <w:t>h</w:t>
            </w:r>
          </w:p>
          <w:p w14:paraId="68191E87"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t>2</w:t>
            </w:r>
            <w:r w:rsidRPr="00C66BCF">
              <w:t>h</w:t>
            </w:r>
          </w:p>
        </w:tc>
        <w:tc>
          <w:tcPr>
            <w:tcW w:w="1243" w:type="dxa"/>
          </w:tcPr>
          <w:p w14:paraId="26B50A18"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p w14:paraId="0A510786"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r w:rsidRPr="00C66BCF">
              <w:t>0h</w:t>
            </w:r>
          </w:p>
        </w:tc>
        <w:tc>
          <w:tcPr>
            <w:tcW w:w="1373" w:type="dxa"/>
          </w:tcPr>
          <w:p w14:paraId="619A5A1F"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69576B21"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49D0D71D" w14:textId="77777777" w:rsidR="00A5252F" w:rsidRPr="00C66BCF" w:rsidRDefault="00A5252F" w:rsidP="007C4719">
            <w:pPr>
              <w:jc w:val="center"/>
            </w:pPr>
            <w:r w:rsidRPr="00C66BCF">
              <w:t>09/10</w:t>
            </w:r>
          </w:p>
        </w:tc>
        <w:tc>
          <w:tcPr>
            <w:tcW w:w="2549" w:type="dxa"/>
          </w:tcPr>
          <w:p w14:paraId="6BD93E63"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rsidRPr="00C66BCF">
              <w:t xml:space="preserve">- </w:t>
            </w:r>
            <w:r>
              <w:t>Dossier de conception général (tous modules)</w:t>
            </w:r>
          </w:p>
          <w:p w14:paraId="083B476A"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 Réunion qualité</w:t>
            </w:r>
          </w:p>
          <w:p w14:paraId="652F7344"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 Actions qualité</w:t>
            </w:r>
          </w:p>
        </w:tc>
        <w:tc>
          <w:tcPr>
            <w:tcW w:w="1442" w:type="dxa"/>
          </w:tcPr>
          <w:p w14:paraId="6865D5A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3h</w:t>
            </w:r>
          </w:p>
          <w:p w14:paraId="25C2AC0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384F71FF"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5AD52677"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19" w:type="dxa"/>
          </w:tcPr>
          <w:p w14:paraId="3E319379"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3h</w:t>
            </w:r>
          </w:p>
          <w:p w14:paraId="0EF3668C"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2AB1B751"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rsidRPr="00977B3C">
              <w:t>30min</w:t>
            </w:r>
          </w:p>
          <w:p w14:paraId="7ED26993"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2h30</w:t>
            </w:r>
          </w:p>
        </w:tc>
        <w:tc>
          <w:tcPr>
            <w:tcW w:w="1243" w:type="dxa"/>
          </w:tcPr>
          <w:p w14:paraId="692933B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6CB21BD8"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p>
          <w:p w14:paraId="07E30CEE"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2C73C9D3"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71126271"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27DE3933"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59B5C859" w14:textId="77777777" w:rsidR="00A5252F" w:rsidRPr="00C66BCF" w:rsidRDefault="00A5252F" w:rsidP="007C4719">
            <w:pPr>
              <w:jc w:val="center"/>
            </w:pPr>
            <w:r>
              <w:t>16/10</w:t>
            </w:r>
          </w:p>
        </w:tc>
        <w:tc>
          <w:tcPr>
            <w:tcW w:w="2549" w:type="dxa"/>
          </w:tcPr>
          <w:p w14:paraId="2DD3E5BC"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-Rédaction/mise en forme du document de conception globale</w:t>
            </w:r>
          </w:p>
          <w:p w14:paraId="35212A40"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Chefs qualité</w:t>
            </w:r>
          </w:p>
          <w:p w14:paraId="545EA1A1" w14:textId="77777777" w:rsidR="00A5252F" w:rsidRPr="00C66BCF" w:rsidRDefault="00A5252F" w:rsidP="007C4719">
            <w:pPr>
              <w:cnfStyle w:val="000000100000" w:firstRow="0" w:lastRow="0" w:firstColumn="0" w:lastColumn="0" w:oddVBand="0" w:evenVBand="0" w:oddHBand="1" w:evenHBand="0" w:firstRowFirstColumn="0" w:firstRowLastColumn="0" w:lastRowFirstColumn="0" w:lastRowLastColumn="0"/>
            </w:pPr>
            <w:r>
              <w:t>-Actions qualité</w:t>
            </w:r>
          </w:p>
        </w:tc>
        <w:tc>
          <w:tcPr>
            <w:tcW w:w="1442" w:type="dxa"/>
          </w:tcPr>
          <w:p w14:paraId="4D6B892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w:t>
            </w:r>
          </w:p>
          <w:p w14:paraId="3179C46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770B3CE"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29AEC08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p w14:paraId="301BC019"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19" w:type="dxa"/>
          </w:tcPr>
          <w:p w14:paraId="33A55181"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68349435"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4426A6FF"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19E1542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p w14:paraId="746591D6" w14:textId="77777777" w:rsidR="00A5252F" w:rsidRPr="00977B3C" w:rsidRDefault="00A5252F" w:rsidP="007C4719">
            <w:pPr>
              <w:jc w:val="center"/>
              <w:cnfStyle w:val="000000100000" w:firstRow="0" w:lastRow="0" w:firstColumn="0" w:lastColumn="0" w:oddVBand="0" w:evenVBand="0" w:oddHBand="1" w:evenHBand="0" w:firstRowFirstColumn="0" w:firstRowLastColumn="0" w:lastRowFirstColumn="0" w:lastRowLastColumn="0"/>
            </w:pPr>
            <w:r>
              <w:t>1h</w:t>
            </w:r>
          </w:p>
        </w:tc>
        <w:tc>
          <w:tcPr>
            <w:tcW w:w="1243" w:type="dxa"/>
          </w:tcPr>
          <w:p w14:paraId="7798B7C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38CE2814"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57E44D5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p>
          <w:p w14:paraId="6C773C9F"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355D86F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600E83AC"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A5252F" w14:paraId="4C040C5E"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13451998" w14:textId="77777777" w:rsidR="00A5252F" w:rsidRPr="00C66BCF" w:rsidRDefault="00A5252F" w:rsidP="007C4719">
            <w:pPr>
              <w:jc w:val="center"/>
            </w:pPr>
            <w:r>
              <w:t>23/10</w:t>
            </w:r>
          </w:p>
        </w:tc>
        <w:tc>
          <w:tcPr>
            <w:tcW w:w="2549" w:type="dxa"/>
          </w:tcPr>
          <w:p w14:paraId="5CF39B4F"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-Analyse de risque</w:t>
            </w:r>
          </w:p>
          <w:p w14:paraId="0899FD4B" w14:textId="77777777" w:rsidR="00A5252F" w:rsidRDefault="00A5252F" w:rsidP="007C4719">
            <w:pPr>
              <w:cnfStyle w:val="000000010000" w:firstRow="0" w:lastRow="0" w:firstColumn="0" w:lastColumn="0" w:oddVBand="0" w:evenVBand="0" w:oddHBand="0" w:evenHBand="1" w:firstRowFirstColumn="0" w:firstRowLastColumn="0" w:lastRowFirstColumn="0" w:lastRowLastColumn="0"/>
            </w:pPr>
            <w:r>
              <w:t>-Actions qualité</w:t>
            </w:r>
          </w:p>
          <w:p w14:paraId="1696E6B0" w14:textId="77777777" w:rsidR="00A5252F" w:rsidRPr="00C66BCF" w:rsidRDefault="00A5252F" w:rsidP="007C4719">
            <w:pPr>
              <w:cnfStyle w:val="000000010000" w:firstRow="0" w:lastRow="0" w:firstColumn="0" w:lastColumn="0" w:oddVBand="0" w:evenVBand="0" w:oddHBand="0" w:evenHBand="1" w:firstRowFirstColumn="0" w:firstRowLastColumn="0" w:lastRowFirstColumn="0" w:lastRowLastColumn="0"/>
            </w:pPr>
            <w:r>
              <w:t>-Réunion Module</w:t>
            </w:r>
          </w:p>
        </w:tc>
        <w:tc>
          <w:tcPr>
            <w:tcW w:w="1442" w:type="dxa"/>
          </w:tcPr>
          <w:p w14:paraId="361CA982"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049FA337"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7B45374A"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19" w:type="dxa"/>
          </w:tcPr>
          <w:p w14:paraId="29670892"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70C09816"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p w14:paraId="27977609" w14:textId="77777777" w:rsidR="00A5252F" w:rsidRPr="00977B3C" w:rsidRDefault="00A5252F"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243" w:type="dxa"/>
          </w:tcPr>
          <w:p w14:paraId="7897FC6D"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79BBD489"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p w14:paraId="35D57E30" w14:textId="77777777" w:rsidR="00A5252F" w:rsidRDefault="00A5252F"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5A56B900" w14:textId="77777777" w:rsidR="00A5252F" w:rsidRPr="00C66BCF" w:rsidRDefault="00A5252F" w:rsidP="007C4719">
            <w:pPr>
              <w:jc w:val="center"/>
              <w:cnfStyle w:val="000000010000" w:firstRow="0" w:lastRow="0" w:firstColumn="0" w:lastColumn="0" w:oddVBand="0" w:evenVBand="0" w:oddHBand="0" w:evenHBand="1" w:firstRowFirstColumn="0" w:firstRowLastColumn="0" w:lastRowFirstColumn="0" w:lastRowLastColumn="0"/>
            </w:pPr>
          </w:p>
        </w:tc>
      </w:tr>
      <w:tr w:rsidR="00A5252F" w14:paraId="0B2BC1F5"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525B440B" w14:textId="77777777" w:rsidR="00A5252F" w:rsidRDefault="00A5252F" w:rsidP="007C4719">
            <w:pPr>
              <w:jc w:val="center"/>
            </w:pPr>
            <w:r>
              <w:t>06/11</w:t>
            </w:r>
          </w:p>
        </w:tc>
        <w:tc>
          <w:tcPr>
            <w:tcW w:w="2549" w:type="dxa"/>
          </w:tcPr>
          <w:p w14:paraId="124E484B"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-Développement</w:t>
            </w:r>
          </w:p>
          <w:p w14:paraId="6038271B" w14:textId="77777777" w:rsidR="00A5252F" w:rsidRDefault="00A5252F" w:rsidP="007C4719">
            <w:pPr>
              <w:cnfStyle w:val="000000100000" w:firstRow="0" w:lastRow="0" w:firstColumn="0" w:lastColumn="0" w:oddVBand="0" w:evenVBand="0" w:oddHBand="1" w:evenHBand="0" w:firstRowFirstColumn="0" w:firstRowLastColumn="0" w:lastRowFirstColumn="0" w:lastRowLastColumn="0"/>
            </w:pPr>
            <w:r>
              <w:t>-Réunion Module</w:t>
            </w:r>
          </w:p>
        </w:tc>
        <w:tc>
          <w:tcPr>
            <w:tcW w:w="1442" w:type="dxa"/>
          </w:tcPr>
          <w:p w14:paraId="65412A0C"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2h30</w:t>
            </w:r>
          </w:p>
          <w:p w14:paraId="0FF6F623"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319" w:type="dxa"/>
          </w:tcPr>
          <w:p w14:paraId="104D662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4h</w:t>
            </w:r>
          </w:p>
          <w:p w14:paraId="04547396"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30min</w:t>
            </w:r>
          </w:p>
        </w:tc>
        <w:tc>
          <w:tcPr>
            <w:tcW w:w="1243" w:type="dxa"/>
          </w:tcPr>
          <w:p w14:paraId="36E2E250"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p w14:paraId="3910DFF8" w14:textId="77777777" w:rsidR="00A5252F" w:rsidRDefault="00A5252F"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576CFCD1" w14:textId="77777777" w:rsidR="00A5252F" w:rsidRPr="00C66BCF" w:rsidRDefault="00A5252F" w:rsidP="007C4719">
            <w:pPr>
              <w:jc w:val="center"/>
              <w:cnfStyle w:val="000000100000" w:firstRow="0" w:lastRow="0" w:firstColumn="0" w:lastColumn="0" w:oddVBand="0" w:evenVBand="0" w:oddHBand="1" w:evenHBand="0" w:firstRowFirstColumn="0" w:firstRowLastColumn="0" w:lastRowFirstColumn="0" w:lastRowLastColumn="0"/>
            </w:pPr>
          </w:p>
        </w:tc>
      </w:tr>
      <w:tr w:rsidR="007C6DD7" w14:paraId="59898B45"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28BC9A4A" w14:textId="77777777" w:rsidR="007C6DD7" w:rsidRDefault="007C6DD7" w:rsidP="007C4719">
            <w:pPr>
              <w:jc w:val="center"/>
            </w:pPr>
            <w:r>
              <w:t>13/11</w:t>
            </w:r>
          </w:p>
        </w:tc>
        <w:tc>
          <w:tcPr>
            <w:tcW w:w="2549" w:type="dxa"/>
          </w:tcPr>
          <w:p w14:paraId="6677CAE5" w14:textId="77777777" w:rsidR="007C6DD7" w:rsidRDefault="007C6DD7" w:rsidP="007C4719">
            <w:pPr>
              <w:cnfStyle w:val="000000010000" w:firstRow="0" w:lastRow="0" w:firstColumn="0" w:lastColumn="0" w:oddVBand="0" w:evenVBand="0" w:oddHBand="0" w:evenHBand="1" w:firstRowFirstColumn="0" w:firstRowLastColumn="0" w:lastRowFirstColumn="0" w:lastRowLastColumn="0"/>
            </w:pPr>
            <w:r>
              <w:t>-Développement</w:t>
            </w:r>
          </w:p>
          <w:p w14:paraId="1CAF8E02" w14:textId="77777777" w:rsidR="007C6DD7" w:rsidRDefault="007C6DD7" w:rsidP="007C4719">
            <w:pPr>
              <w:cnfStyle w:val="000000010000" w:firstRow="0" w:lastRow="0" w:firstColumn="0" w:lastColumn="0" w:oddVBand="0" w:evenVBand="0" w:oddHBand="0" w:evenHBand="1" w:firstRowFirstColumn="0" w:firstRowLastColumn="0" w:lastRowFirstColumn="0" w:lastRowLastColumn="0"/>
            </w:pPr>
            <w:r>
              <w:t>(sendInvitMsg &amp; sendAnswerMsg)</w:t>
            </w:r>
          </w:p>
          <w:p w14:paraId="15E79BE6" w14:textId="77777777" w:rsidR="007C6DD7" w:rsidRDefault="007C6DD7" w:rsidP="007C4719">
            <w:pPr>
              <w:cnfStyle w:val="000000010000" w:firstRow="0" w:lastRow="0" w:firstColumn="0" w:lastColumn="0" w:oddVBand="0" w:evenVBand="0" w:oddHBand="0" w:evenHBand="1" w:firstRowFirstColumn="0" w:firstRowLastColumn="0" w:lastRowFirstColumn="0" w:lastRowLastColumn="0"/>
            </w:pPr>
            <w:r>
              <w:t>-Rédaction Actions qualités du PMP</w:t>
            </w:r>
          </w:p>
        </w:tc>
        <w:tc>
          <w:tcPr>
            <w:tcW w:w="1442" w:type="dxa"/>
          </w:tcPr>
          <w:p w14:paraId="715490BB"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1h</w:t>
            </w:r>
          </w:p>
          <w:p w14:paraId="54414F64"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688F9A19"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6817AB10"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319" w:type="dxa"/>
          </w:tcPr>
          <w:p w14:paraId="6F0A79EC"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2h</w:t>
            </w:r>
          </w:p>
          <w:p w14:paraId="7FF44F43"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5A91B958"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2380567D"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3" w:type="dxa"/>
          </w:tcPr>
          <w:p w14:paraId="0D82B402"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0h</w:t>
            </w:r>
          </w:p>
          <w:p w14:paraId="6A4065D9"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43902DB8"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p>
          <w:p w14:paraId="0D36B74D" w14:textId="77777777" w:rsidR="007C6DD7" w:rsidRDefault="007C6DD7"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0722B515" w14:textId="77777777" w:rsidR="007C6DD7" w:rsidRPr="00C66BCF" w:rsidRDefault="007C6DD7" w:rsidP="007C4719">
            <w:pPr>
              <w:jc w:val="center"/>
              <w:cnfStyle w:val="000000010000" w:firstRow="0" w:lastRow="0" w:firstColumn="0" w:lastColumn="0" w:oddVBand="0" w:evenVBand="0" w:oddHBand="0" w:evenHBand="1" w:firstRowFirstColumn="0" w:firstRowLastColumn="0" w:lastRowFirstColumn="0" w:lastRowLastColumn="0"/>
            </w:pPr>
          </w:p>
        </w:tc>
      </w:tr>
      <w:tr w:rsidR="008B25D2" w14:paraId="01C10842"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0CB0A917" w14:textId="77777777" w:rsidR="008B25D2" w:rsidRDefault="008B25D2" w:rsidP="007C4719">
            <w:pPr>
              <w:jc w:val="center"/>
            </w:pPr>
            <w:r>
              <w:t>20/11</w:t>
            </w:r>
          </w:p>
        </w:tc>
        <w:tc>
          <w:tcPr>
            <w:tcW w:w="2549" w:type="dxa"/>
          </w:tcPr>
          <w:p w14:paraId="705394B8" w14:textId="77777777" w:rsidR="008B25D2" w:rsidRDefault="008B25D2" w:rsidP="007C4719">
            <w:pPr>
              <w:cnfStyle w:val="000000100000" w:firstRow="0" w:lastRow="0" w:firstColumn="0" w:lastColumn="0" w:oddVBand="0" w:evenVBand="0" w:oddHBand="1" w:evenHBand="0" w:firstRowFirstColumn="0" w:firstRowLastColumn="0" w:lastRowFirstColumn="0" w:lastRowLastColumn="0"/>
            </w:pPr>
            <w:r>
              <w:t>-Rédaction analyse de risque du PMP</w:t>
            </w:r>
          </w:p>
        </w:tc>
        <w:tc>
          <w:tcPr>
            <w:tcW w:w="1442" w:type="dxa"/>
          </w:tcPr>
          <w:p w14:paraId="517D4DFB"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19" w:type="dxa"/>
          </w:tcPr>
          <w:p w14:paraId="4F2568D4"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3" w:type="dxa"/>
          </w:tcPr>
          <w:p w14:paraId="69337444" w14:textId="77777777" w:rsidR="008B25D2" w:rsidRDefault="008B25D2"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76003A14" w14:textId="77777777" w:rsidR="008B25D2" w:rsidRPr="00C66BCF" w:rsidRDefault="008B25D2" w:rsidP="007C4719">
            <w:pPr>
              <w:jc w:val="center"/>
              <w:cnfStyle w:val="000000100000" w:firstRow="0" w:lastRow="0" w:firstColumn="0" w:lastColumn="0" w:oddVBand="0" w:evenVBand="0" w:oddHBand="1" w:evenHBand="0" w:firstRowFirstColumn="0" w:firstRowLastColumn="0" w:lastRowFirstColumn="0" w:lastRowLastColumn="0"/>
            </w:pPr>
          </w:p>
        </w:tc>
      </w:tr>
      <w:tr w:rsidR="00632311" w14:paraId="11F9839B"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65666A2C" w14:textId="77777777" w:rsidR="00632311" w:rsidRDefault="00632311" w:rsidP="007C4719">
            <w:pPr>
              <w:jc w:val="center"/>
            </w:pPr>
            <w:r>
              <w:t>27/11</w:t>
            </w:r>
          </w:p>
        </w:tc>
        <w:tc>
          <w:tcPr>
            <w:tcW w:w="2549" w:type="dxa"/>
          </w:tcPr>
          <w:p w14:paraId="2503FB8C"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-Doc Utilisateur</w:t>
            </w:r>
          </w:p>
          <w:p w14:paraId="24D5E102" w14:textId="77777777" w:rsidR="00632311" w:rsidRDefault="00632311" w:rsidP="007C4719">
            <w:pPr>
              <w:cnfStyle w:val="000000010000" w:firstRow="0" w:lastRow="0" w:firstColumn="0" w:lastColumn="0" w:oddVBand="0" w:evenVBand="0" w:oddHBand="0" w:evenHBand="1" w:firstRowFirstColumn="0" w:firstRowLastColumn="0" w:lastRowFirstColumn="0" w:lastRowLastColumn="0"/>
            </w:pPr>
            <w:r>
              <w:t>-Etude technique compression image profil</w:t>
            </w:r>
          </w:p>
        </w:tc>
        <w:tc>
          <w:tcPr>
            <w:tcW w:w="1442" w:type="dxa"/>
          </w:tcPr>
          <w:p w14:paraId="3C25D794"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p w14:paraId="12CC180B"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w:t>
            </w:r>
          </w:p>
        </w:tc>
        <w:tc>
          <w:tcPr>
            <w:tcW w:w="1319" w:type="dxa"/>
          </w:tcPr>
          <w:p w14:paraId="3AC31837"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1h</w:t>
            </w:r>
          </w:p>
          <w:p w14:paraId="6984D4FD"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2h</w:t>
            </w:r>
          </w:p>
        </w:tc>
        <w:tc>
          <w:tcPr>
            <w:tcW w:w="1243" w:type="dxa"/>
          </w:tcPr>
          <w:p w14:paraId="27EBD40A"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p w14:paraId="1D324D37" w14:textId="77777777" w:rsidR="00632311" w:rsidRDefault="00632311" w:rsidP="007C4719">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2DC8F8B2" w14:textId="77777777" w:rsidR="00632311" w:rsidRPr="00C66BCF" w:rsidRDefault="00632311" w:rsidP="007C4719">
            <w:pPr>
              <w:jc w:val="center"/>
              <w:cnfStyle w:val="000000010000" w:firstRow="0" w:lastRow="0" w:firstColumn="0" w:lastColumn="0" w:oddVBand="0" w:evenVBand="0" w:oddHBand="0" w:evenHBand="1" w:firstRowFirstColumn="0" w:firstRowLastColumn="0" w:lastRowFirstColumn="0" w:lastRowLastColumn="0"/>
            </w:pPr>
          </w:p>
        </w:tc>
      </w:tr>
      <w:tr w:rsidR="00632311" w14:paraId="01D87D99"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2C3A9AF7" w14:textId="77777777" w:rsidR="00632311" w:rsidRDefault="00632311" w:rsidP="007C4719">
            <w:pPr>
              <w:jc w:val="center"/>
            </w:pPr>
            <w:r>
              <w:t>04/12</w:t>
            </w:r>
          </w:p>
        </w:tc>
        <w:tc>
          <w:tcPr>
            <w:tcW w:w="2549" w:type="dxa"/>
          </w:tcPr>
          <w:p w14:paraId="5F57BE69" w14:textId="77777777" w:rsidR="00632311" w:rsidRDefault="00632311" w:rsidP="007C4719">
            <w:pPr>
              <w:cnfStyle w:val="000000100000" w:firstRow="0" w:lastRow="0" w:firstColumn="0" w:lastColumn="0" w:oddVBand="0" w:evenVBand="0" w:oddHBand="1" w:evenHBand="0" w:firstRowFirstColumn="0" w:firstRowLastColumn="0" w:lastRowFirstColumn="0" w:lastRowLastColumn="0"/>
            </w:pPr>
            <w:r>
              <w:t>-Intégration</w:t>
            </w:r>
          </w:p>
        </w:tc>
        <w:tc>
          <w:tcPr>
            <w:tcW w:w="1442" w:type="dxa"/>
          </w:tcPr>
          <w:p w14:paraId="4430A354"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319" w:type="dxa"/>
          </w:tcPr>
          <w:p w14:paraId="18F6978C"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3h</w:t>
            </w:r>
          </w:p>
        </w:tc>
        <w:tc>
          <w:tcPr>
            <w:tcW w:w="1243" w:type="dxa"/>
          </w:tcPr>
          <w:p w14:paraId="47209B05" w14:textId="77777777" w:rsidR="00632311" w:rsidRDefault="00632311" w:rsidP="007C4719">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48E7DB65" w14:textId="77777777" w:rsidR="00632311" w:rsidRPr="00C66BCF" w:rsidRDefault="00632311" w:rsidP="007C4719">
            <w:pPr>
              <w:jc w:val="center"/>
              <w:cnfStyle w:val="000000100000" w:firstRow="0" w:lastRow="0" w:firstColumn="0" w:lastColumn="0" w:oddVBand="0" w:evenVBand="0" w:oddHBand="1" w:evenHBand="0" w:firstRowFirstColumn="0" w:firstRowLastColumn="0" w:lastRowFirstColumn="0" w:lastRowLastColumn="0"/>
            </w:pPr>
          </w:p>
        </w:tc>
      </w:tr>
      <w:tr w:rsidR="00306BCC" w14:paraId="49413A25" w14:textId="77777777" w:rsidTr="00306B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69570A21" w14:textId="77777777" w:rsidR="00306BCC" w:rsidRDefault="00306BCC" w:rsidP="00306BCC">
            <w:pPr>
              <w:jc w:val="center"/>
            </w:pPr>
            <w:r>
              <w:t>11/12</w:t>
            </w:r>
          </w:p>
        </w:tc>
        <w:tc>
          <w:tcPr>
            <w:tcW w:w="2549" w:type="dxa"/>
          </w:tcPr>
          <w:p w14:paraId="4B2C92FE" w14:textId="77777777" w:rsidR="00306BCC" w:rsidRDefault="00306BCC" w:rsidP="00306BCC">
            <w:pPr>
              <w:cnfStyle w:val="000000010000" w:firstRow="0" w:lastRow="0" w:firstColumn="0" w:lastColumn="0" w:oddVBand="0" w:evenVBand="0" w:oddHBand="0" w:evenHBand="1" w:firstRowFirstColumn="0" w:firstRowLastColumn="0" w:lastRowFirstColumn="0" w:lastRowLastColumn="0"/>
            </w:pPr>
            <w:r>
              <w:t>-Intégration</w:t>
            </w:r>
          </w:p>
        </w:tc>
        <w:tc>
          <w:tcPr>
            <w:tcW w:w="1442" w:type="dxa"/>
          </w:tcPr>
          <w:p w14:paraId="0810068C"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3h</w:t>
            </w:r>
          </w:p>
        </w:tc>
        <w:tc>
          <w:tcPr>
            <w:tcW w:w="1319" w:type="dxa"/>
          </w:tcPr>
          <w:p w14:paraId="69D7EE64"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Absente</w:t>
            </w:r>
          </w:p>
        </w:tc>
        <w:tc>
          <w:tcPr>
            <w:tcW w:w="1243" w:type="dxa"/>
          </w:tcPr>
          <w:p w14:paraId="1BE161C0"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r>
              <w:t>0h</w:t>
            </w:r>
          </w:p>
        </w:tc>
        <w:tc>
          <w:tcPr>
            <w:tcW w:w="1373" w:type="dxa"/>
          </w:tcPr>
          <w:p w14:paraId="306FBA0C" w14:textId="77777777" w:rsidR="00306BCC" w:rsidRDefault="00306BCC" w:rsidP="00306BCC">
            <w:pPr>
              <w:jc w:val="center"/>
              <w:cnfStyle w:val="000000010000" w:firstRow="0" w:lastRow="0" w:firstColumn="0" w:lastColumn="0" w:oddVBand="0" w:evenVBand="0" w:oddHBand="0" w:evenHBand="1" w:firstRowFirstColumn="0" w:firstRowLastColumn="0" w:lastRowFirstColumn="0" w:lastRowLastColumn="0"/>
            </w:pPr>
          </w:p>
        </w:tc>
      </w:tr>
      <w:tr w:rsidR="00306BCC" w14:paraId="60B91697" w14:textId="77777777" w:rsidTr="00306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66608AD6" w14:textId="77777777" w:rsidR="00306BCC" w:rsidRDefault="00306BCC" w:rsidP="00306BCC">
            <w:pPr>
              <w:jc w:val="center"/>
            </w:pPr>
            <w:r>
              <w:t>18/12</w:t>
            </w:r>
          </w:p>
        </w:tc>
        <w:tc>
          <w:tcPr>
            <w:tcW w:w="2549" w:type="dxa"/>
          </w:tcPr>
          <w:p w14:paraId="20BB1514" w14:textId="77777777" w:rsidR="00306BCC" w:rsidRDefault="00306BCC" w:rsidP="00306BCC">
            <w:pPr>
              <w:cnfStyle w:val="000000100000" w:firstRow="0" w:lastRow="0" w:firstColumn="0" w:lastColumn="0" w:oddVBand="0" w:evenVBand="0" w:oddHBand="1" w:evenHBand="0" w:firstRowFirstColumn="0" w:firstRowLastColumn="0" w:lastRowFirstColumn="0" w:lastRowLastColumn="0"/>
            </w:pPr>
            <w:r>
              <w:t>-Intégration</w:t>
            </w:r>
          </w:p>
        </w:tc>
        <w:tc>
          <w:tcPr>
            <w:tcW w:w="1442" w:type="dxa"/>
          </w:tcPr>
          <w:p w14:paraId="442451DE"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319" w:type="dxa"/>
          </w:tcPr>
          <w:p w14:paraId="406594EE"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3h</w:t>
            </w:r>
          </w:p>
        </w:tc>
        <w:tc>
          <w:tcPr>
            <w:tcW w:w="1243" w:type="dxa"/>
          </w:tcPr>
          <w:p w14:paraId="140F3BCA"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r>
              <w:t>0h</w:t>
            </w:r>
          </w:p>
        </w:tc>
        <w:tc>
          <w:tcPr>
            <w:tcW w:w="1373" w:type="dxa"/>
          </w:tcPr>
          <w:p w14:paraId="2775793E" w14:textId="77777777" w:rsidR="00306BCC" w:rsidRDefault="00306BCC" w:rsidP="00306BCC">
            <w:pPr>
              <w:jc w:val="center"/>
              <w:cnfStyle w:val="000000100000" w:firstRow="0" w:lastRow="0" w:firstColumn="0" w:lastColumn="0" w:oddVBand="0" w:evenVBand="0" w:oddHBand="1" w:evenHBand="0" w:firstRowFirstColumn="0" w:firstRowLastColumn="0" w:lastRowFirstColumn="0" w:lastRowLastColumn="0"/>
            </w:pPr>
          </w:p>
        </w:tc>
      </w:tr>
    </w:tbl>
    <w:p w14:paraId="37A47B3E" w14:textId="77777777" w:rsidR="00EA4794" w:rsidRDefault="00EA4794"/>
    <w:p w14:paraId="3C18D1F0" w14:textId="77777777" w:rsidR="00F95155" w:rsidRDefault="00F95155">
      <w:r>
        <w:br w:type="page"/>
      </w:r>
    </w:p>
    <w:p w14:paraId="1F3ACAEB" w14:textId="77777777" w:rsidR="00EA4794" w:rsidRPr="00FE4BC0" w:rsidRDefault="00EA4794" w:rsidP="00EA4794">
      <w:pPr>
        <w:pStyle w:val="Titre2"/>
      </w:pPr>
      <w:bookmarkStart w:id="88" w:name="_Toc219225532"/>
      <w:r>
        <w:lastRenderedPageBreak/>
        <w:t>Auto-notation</w:t>
      </w:r>
      <w:bookmarkEnd w:id="88"/>
      <w:r>
        <w:t xml:space="preserve"> </w:t>
      </w:r>
    </w:p>
    <w:p w14:paraId="2D874DF9" w14:textId="77777777" w:rsidR="00EA4794" w:rsidRDefault="00EA4794"/>
    <w:p w14:paraId="3AC71091" w14:textId="77777777" w:rsidR="00EA4794" w:rsidRDefault="00EA4794" w:rsidP="00EA4794">
      <w:pPr>
        <w:ind w:firstLine="708"/>
      </w:pPr>
      <w:r>
        <w:t>Lors de l’auto-notation, chaque membre possédait 10 points et le partage a donc été établi de la façon suivante :</w:t>
      </w:r>
    </w:p>
    <w:p w14:paraId="01D34C9E" w14:textId="77777777" w:rsidR="00EA4794" w:rsidRDefault="00EA4794">
      <w:pPr>
        <w:rPr>
          <w:rFonts w:asciiTheme="majorHAnsi" w:eastAsiaTheme="majorEastAsia" w:hAnsiTheme="majorHAnsi" w:cstheme="majorBidi"/>
          <w:b/>
          <w:bCs/>
          <w:color w:val="548DD4" w:themeColor="text2" w:themeTint="99"/>
          <w:sz w:val="26"/>
          <w:szCs w:val="26"/>
        </w:rPr>
      </w:pPr>
      <w:r>
        <w:rPr>
          <w:noProof/>
          <w:lang w:eastAsia="fr-FR"/>
        </w:rPr>
        <w:drawing>
          <wp:inline distT="0" distB="0" distL="0" distR="0" wp14:anchorId="2B7E624D" wp14:editId="2A8DE563">
            <wp:extent cx="5486400" cy="3200400"/>
            <wp:effectExtent l="19050" t="0" r="19050" b="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br w:type="page"/>
      </w:r>
    </w:p>
    <w:p w14:paraId="222EF6E2" w14:textId="77777777" w:rsidR="00FE4BC0" w:rsidRPr="00FE4BC0" w:rsidRDefault="00FE4BC0" w:rsidP="007B4C71">
      <w:pPr>
        <w:pStyle w:val="Titre1"/>
      </w:pPr>
      <w:bookmarkStart w:id="89" w:name="_Toc219225533"/>
      <w:r>
        <w:lastRenderedPageBreak/>
        <w:t>Bilan</w:t>
      </w:r>
      <w:bookmarkEnd w:id="89"/>
    </w:p>
    <w:p w14:paraId="7EC1F964" w14:textId="77777777" w:rsidR="00FE4BC0" w:rsidRDefault="00607FC6" w:rsidP="00B110F4">
      <w:pPr>
        <w:ind w:firstLine="708"/>
        <w:jc w:val="both"/>
      </w:pPr>
      <w:r>
        <w:t>La gestion de projet pré</w:t>
      </w:r>
      <w:r w:rsidR="008A6735">
        <w:t>sente de nombreuses difficultés :</w:t>
      </w:r>
    </w:p>
    <w:p w14:paraId="7289787F" w14:textId="77777777" w:rsidR="00607FC6" w:rsidRDefault="00607FC6" w:rsidP="00B110F4">
      <w:pPr>
        <w:ind w:firstLine="708"/>
        <w:jc w:val="both"/>
      </w:pPr>
      <w:r>
        <w:t>Premièrement, le découpage structurel demande une expérience en technique ainsi qu’en conception. Structurer un projet d’une grande ampleur est une tâche délicate et ne doit pas être sous-estimé étant donné sa place chronologique par rapport aux autres tâches. En effet, si le projet est mal découpé, toutes les étapes suivantes s’en verront affectées.</w:t>
      </w:r>
    </w:p>
    <w:p w14:paraId="1EE0940E" w14:textId="77777777" w:rsidR="00607FC6" w:rsidRDefault="00607FC6" w:rsidP="00B110F4">
      <w:pPr>
        <w:ind w:firstLine="708"/>
        <w:jc w:val="both"/>
      </w:pPr>
      <w:r>
        <w:t xml:space="preserve">Ensuite, les estimations des tâches ont données lieu à de nombreuses réunions entre manager. Pour cause, </w:t>
      </w:r>
      <w:r w:rsidR="007B4C71">
        <w:t>certains d’entre eux</w:t>
      </w:r>
      <w:r>
        <w:t xml:space="preserve"> furent plus pessimistes </w:t>
      </w:r>
      <w:r w:rsidR="007B4C71">
        <w:t>que d’autres</w:t>
      </w:r>
      <w:r>
        <w:t>. L’estimation des tâches</w:t>
      </w:r>
      <w:r w:rsidR="00E413CB">
        <w:t>,</w:t>
      </w:r>
      <w:r w:rsidR="007B4C71">
        <w:t xml:space="preserve"> fournie</w:t>
      </w:r>
      <w:r>
        <w:t xml:space="preserve"> par </w:t>
      </w:r>
      <w:r w:rsidR="007B4C71">
        <w:t>le</w:t>
      </w:r>
      <w:r>
        <w:t xml:space="preserve"> module</w:t>
      </w:r>
      <w:r w:rsidR="007B4C71">
        <w:t xml:space="preserve"> Communication</w:t>
      </w:r>
      <w:r w:rsidR="00E413CB">
        <w:t>, présente un total de 183</w:t>
      </w:r>
      <w:r w:rsidR="007B4C71">
        <w:t xml:space="preserve"> </w:t>
      </w:r>
      <w:r w:rsidR="00E413CB">
        <w:t>heures-personne. Certains autres modules présentent des estimations atteignant environ 260</w:t>
      </w:r>
      <w:r w:rsidR="00C8443E">
        <w:t xml:space="preserve"> </w:t>
      </w:r>
      <w:r w:rsidR="00E413CB">
        <w:t>heures-personne. Par cette comparaison, on observe la grande différence d’estimation et le facteur très, voire trop aléatoire de cette tâche lorsque le manager manque grandement d’expérience</w:t>
      </w:r>
      <w:r w:rsidR="00C8443E">
        <w:t xml:space="preserve"> en gestion de pro</w:t>
      </w:r>
      <w:r w:rsidR="00E413CB">
        <w:t xml:space="preserve">jet. Après calcul du temps réellement passé sur ce projet, </w:t>
      </w:r>
      <w:r w:rsidR="00C8443E">
        <w:t>le</w:t>
      </w:r>
      <w:r w:rsidR="00E413CB">
        <w:t xml:space="preserve"> module </w:t>
      </w:r>
      <w:r w:rsidR="00C8443E">
        <w:t xml:space="preserve">Communication </w:t>
      </w:r>
      <w:r w:rsidR="00E413CB">
        <w:t>s</w:t>
      </w:r>
      <w:r w:rsidR="00C8443E">
        <w:t>’</w:t>
      </w:r>
      <w:r w:rsidR="00E413CB">
        <w:t>e</w:t>
      </w:r>
      <w:r w:rsidR="00C8443E">
        <w:t>st</w:t>
      </w:r>
      <w:r w:rsidR="00E413CB">
        <w:t xml:space="preserve"> rend</w:t>
      </w:r>
      <w:r w:rsidR="00C8443E">
        <w:t>u</w:t>
      </w:r>
      <w:r w:rsidR="00E413CB">
        <w:t xml:space="preserve"> compte d’un temps 1 fois et demi plus grand que celui estimé. Ce chiffre n’est à proprement dit, pas choquant quand on observe le temps perdu lors de correctifs techniques</w:t>
      </w:r>
      <w:r w:rsidR="00041B3D">
        <w:t xml:space="preserve"> ou </w:t>
      </w:r>
      <w:r w:rsidR="00E413CB">
        <w:t>d’incohésions conceptuelles.</w:t>
      </w:r>
      <w:r w:rsidR="00041B3D">
        <w:t xml:space="preserve"> </w:t>
      </w:r>
    </w:p>
    <w:p w14:paraId="289C9090" w14:textId="77777777" w:rsidR="00396610" w:rsidRDefault="00041B3D" w:rsidP="00B110F4">
      <w:pPr>
        <w:ind w:firstLine="708"/>
        <w:jc w:val="both"/>
      </w:pPr>
      <w:r>
        <w:t>Le diagramme d’ordonnancement a permis une vision globale sur la succession des tâches et leur potentielle para</w:t>
      </w:r>
      <w:r w:rsidR="007B4C71">
        <w:t>l</w:t>
      </w:r>
      <w:r>
        <w:t>l</w:t>
      </w:r>
      <w:r w:rsidR="007B4C71">
        <w:t>é</w:t>
      </w:r>
      <w:r>
        <w:t>lisation. Ce rendu n’a donné lieu à aucune réelle difficulté du fait que celui-ci est resté superficiel. Un diagramme d’avancement aurai pu représenter toutes les sous-tâches (développement de telle ou telle classe par exemple). Dans ce cas, le manager aurai dû avoir une vision plus précise du projet mais cela permet à terme, une parall</w:t>
      </w:r>
      <w:r w:rsidR="00C8443E">
        <w:t>é</w:t>
      </w:r>
      <w:r>
        <w:t>lisation plus fine (Par exemple, telle personne peut développer telle classe pendant que son coéquipier peut développer une autre classe).</w:t>
      </w:r>
    </w:p>
    <w:p w14:paraId="1962B5FD" w14:textId="77777777" w:rsidR="006C718B" w:rsidRDefault="00C8443E" w:rsidP="00B110F4">
      <w:pPr>
        <w:ind w:firstLine="708"/>
        <w:jc w:val="both"/>
      </w:pPr>
      <w:r>
        <w:t xml:space="preserve">Le diagramme de Gantt a </w:t>
      </w:r>
      <w:r w:rsidR="006C718B">
        <w:t xml:space="preserve">permis de contrôler l’avancement du projet, voir si à </w:t>
      </w:r>
      <w:r>
        <w:t>un instant T nous étions en avance ou en retard</w:t>
      </w:r>
      <w:r w:rsidR="006C718B">
        <w:t xml:space="preserve">. Ce diagramme de Gantt a donc véritablement eu le rôle de guide général pour </w:t>
      </w:r>
      <w:r>
        <w:t>l’ensemble des modules</w:t>
      </w:r>
      <w:r w:rsidR="006C718B">
        <w:t xml:space="preserve">. L’affinement des tâches n’est pas présenté sur le Gantt mais le manager présentait quelle tâche faire à telle personne à chaque début de séance de manière orale. Dans le cas contraire, le diagramme de Gantt aurai été trop lourd à visualiser. </w:t>
      </w:r>
      <w:r>
        <w:t>Dans le cas du module Communication</w:t>
      </w:r>
      <w:r w:rsidR="006C718B">
        <w:t>, il présente les deadlines importantes à ne pas dépasser pour rester en cohérence avec les autres modules</w:t>
      </w:r>
      <w:r>
        <w:t xml:space="preserve">. D’autres modules, comme Data, ont préféré un Gantt plus fin (même si sa représentation n’en est que plus </w:t>
      </w:r>
      <w:r w:rsidR="003D6C53">
        <w:t>brouillonne</w:t>
      </w:r>
      <w:r>
        <w:t>)</w:t>
      </w:r>
      <w:r w:rsidR="006C718B">
        <w:t>. Tous les modules ont, par exemple, dû se mettre d’accord pour une date de finalisation de conception pour permettre un début de réalisation</w:t>
      </w:r>
      <w:r>
        <w:t xml:space="preserve"> et les diagrammes de Gantt sont la marque de cet effort de synchronisation</w:t>
      </w:r>
      <w:r w:rsidR="006C718B">
        <w:t>.</w:t>
      </w:r>
    </w:p>
    <w:p w14:paraId="7AEC5DEF" w14:textId="77777777" w:rsidR="006C718B" w:rsidRDefault="006C718B" w:rsidP="00B110F4">
      <w:pPr>
        <w:jc w:val="both"/>
      </w:pPr>
      <w:r>
        <w:tab/>
        <w:t>Enfin, les fiches de suivi ont été précisément établies afin de niveler toutes les charges de travail. L’objectif secondaire est également de notifier d’éventuelles difficultés rencontré</w:t>
      </w:r>
      <w:r w:rsidR="008A6735">
        <w:t>e</w:t>
      </w:r>
      <w:r>
        <w:t xml:space="preserve">s pour qu’un collègue du module vienne en aide </w:t>
      </w:r>
      <w:r w:rsidR="008A6735">
        <w:t>à son collaborateur en difficulté. Enfin, ces fiches permettent de visualiser une synthèse du rôle de chacun au sein du projet.</w:t>
      </w:r>
    </w:p>
    <w:p w14:paraId="58DC8E69" w14:textId="77777777" w:rsidR="00E5775C" w:rsidRDefault="008A6735" w:rsidP="00B110F4">
      <w:pPr>
        <w:jc w:val="both"/>
      </w:pPr>
      <w:r>
        <w:tab/>
        <w:t>Tous ces rendus ont apporté leur lot de difficultés mais également une véritable expérience professionnelle car ceux-ci sont très souvent utilisés dans la vie active. La gestion d’un projet et d’une équipe représente une discipline à part entière et le temps nécessaire à cette gestion peut nécessiter une ou plusieurs personnes compétentes à temps complet.</w:t>
      </w:r>
    </w:p>
    <w:sectPr w:rsidR="00E5775C" w:rsidSect="003D6C53">
      <w:headerReference w:type="default" r:id="rId28"/>
      <w:footerReference w:type="default" r:id="rId29"/>
      <w:footerReference w:type="first" r:id="rId30"/>
      <w:pgSz w:w="11906" w:h="16838"/>
      <w:pgMar w:top="1417" w:right="1417" w:bottom="1417" w:left="1417" w:header="708" w:footer="113"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A5B7B12" w14:textId="77777777" w:rsidR="00E077FF" w:rsidRDefault="00E077FF" w:rsidP="00AB78C1">
      <w:pPr>
        <w:spacing w:after="0" w:line="240" w:lineRule="auto"/>
      </w:pPr>
      <w:r>
        <w:separator/>
      </w:r>
    </w:p>
  </w:endnote>
  <w:endnote w:type="continuationSeparator" w:id="0">
    <w:p w14:paraId="4AF2FA89" w14:textId="77777777" w:rsidR="00E077FF" w:rsidRDefault="00E077FF" w:rsidP="00AB7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2E4FB" w14:textId="77777777" w:rsidR="00E077FF" w:rsidRDefault="00E077FF" w:rsidP="00862957">
    <w:pPr>
      <w:jc w:val="center"/>
    </w:pPr>
    <w:sdt>
      <w:sdtPr>
        <w:id w:val="541905285"/>
        <w:docPartObj>
          <w:docPartGallery w:val="Page Numbers (Top of Page)"/>
          <w:docPartUnique/>
        </w:docPartObj>
      </w:sdtPr>
      <w:sdtContent>
        <w:r>
          <w:t xml:space="preserve">Page </w:t>
        </w:r>
        <w:r>
          <w:fldChar w:fldCharType="begin"/>
        </w:r>
        <w:r>
          <w:instrText xml:space="preserve"> PAGE </w:instrText>
        </w:r>
        <w:r>
          <w:fldChar w:fldCharType="separate"/>
        </w:r>
        <w:r w:rsidR="00775B04">
          <w:rPr>
            <w:noProof/>
          </w:rPr>
          <w:t>4</w:t>
        </w:r>
        <w:r>
          <w:rPr>
            <w:noProof/>
          </w:rPr>
          <w:fldChar w:fldCharType="end"/>
        </w:r>
        <w:r>
          <w:t xml:space="preserve"> sur </w:t>
        </w:r>
        <w:fldSimple w:instr=" NUMPAGES  ">
          <w:r w:rsidR="00775B04">
            <w:rPr>
              <w:noProof/>
            </w:rPr>
            <w:t>74</w:t>
          </w:r>
        </w:fldSimple>
      </w:sdtContent>
    </w:sdt>
  </w:p>
  <w:p w14:paraId="1AC76AA5" w14:textId="77777777" w:rsidR="00E077FF" w:rsidRDefault="00E077FF">
    <w:pPr>
      <w:pStyle w:val="Pieddepage"/>
      <w:jc w:val="center"/>
    </w:pP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E7071" w14:textId="77777777" w:rsidR="00E077FF" w:rsidRDefault="00E077FF" w:rsidP="008C4DE1">
    <w:pPr>
      <w:pStyle w:val="Pieddepage"/>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A5D066" w14:textId="77777777" w:rsidR="00E077FF" w:rsidRDefault="00E077FF" w:rsidP="00AB78C1">
      <w:pPr>
        <w:spacing w:after="0" w:line="240" w:lineRule="auto"/>
      </w:pPr>
      <w:r>
        <w:separator/>
      </w:r>
    </w:p>
  </w:footnote>
  <w:footnote w:type="continuationSeparator" w:id="0">
    <w:p w14:paraId="587F8E8F" w14:textId="77777777" w:rsidR="00E077FF" w:rsidRDefault="00E077FF" w:rsidP="00AB78C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306042" w14:textId="77777777" w:rsidR="00E077FF" w:rsidRDefault="00E077FF">
    <w:pPr>
      <w:pStyle w:val="En-tte"/>
    </w:pPr>
    <w:r w:rsidRPr="008C4DE1">
      <w:rPr>
        <w:noProof/>
        <w:lang w:eastAsia="fr-FR"/>
      </w:rPr>
      <w:drawing>
        <wp:anchor distT="0" distB="0" distL="114300" distR="114300" simplePos="0" relativeHeight="251660288" behindDoc="0" locked="0" layoutInCell="1" allowOverlap="1" wp14:anchorId="4DE185F8" wp14:editId="07EFEBB9">
          <wp:simplePos x="0" y="0"/>
          <wp:positionH relativeFrom="column">
            <wp:posOffset>4959350</wp:posOffset>
          </wp:positionH>
          <wp:positionV relativeFrom="paragraph">
            <wp:posOffset>-235585</wp:posOffset>
          </wp:positionV>
          <wp:extent cx="1318789" cy="470150"/>
          <wp:effectExtent l="0" t="0" r="0" b="0"/>
          <wp:wrapNone/>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318789" cy="470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7C751D"/>
    <w:multiLevelType w:val="hybridMultilevel"/>
    <w:tmpl w:val="F9C4590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38659FA"/>
    <w:multiLevelType w:val="hybridMultilevel"/>
    <w:tmpl w:val="6CD00786"/>
    <w:lvl w:ilvl="0" w:tplc="305CAD0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67E44"/>
    <w:multiLevelType w:val="hybridMultilevel"/>
    <w:tmpl w:val="BEB252D2"/>
    <w:lvl w:ilvl="0" w:tplc="1236EA5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1B16FC7"/>
    <w:multiLevelType w:val="hybridMultilevel"/>
    <w:tmpl w:val="C0167F74"/>
    <w:lvl w:ilvl="0" w:tplc="E22C7890">
      <w:start w:val="1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D3568B"/>
    <w:multiLevelType w:val="hybridMultilevel"/>
    <w:tmpl w:val="AD424F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E52B46"/>
    <w:multiLevelType w:val="hybridMultilevel"/>
    <w:tmpl w:val="E6529C6C"/>
    <w:lvl w:ilvl="0" w:tplc="B352F2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DD93253"/>
    <w:multiLevelType w:val="hybridMultilevel"/>
    <w:tmpl w:val="974827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1876EAF"/>
    <w:multiLevelType w:val="hybridMultilevel"/>
    <w:tmpl w:val="8DEAAD78"/>
    <w:lvl w:ilvl="0" w:tplc="BDD40FDA">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83378D4"/>
    <w:multiLevelType w:val="hybridMultilevel"/>
    <w:tmpl w:val="846C8D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2C0E5B9F"/>
    <w:multiLevelType w:val="multilevel"/>
    <w:tmpl w:val="11A2D51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2C77197C"/>
    <w:multiLevelType w:val="hybridMultilevel"/>
    <w:tmpl w:val="BECAFA0A"/>
    <w:lvl w:ilvl="0" w:tplc="390AA634">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4985658"/>
    <w:multiLevelType w:val="hybridMultilevel"/>
    <w:tmpl w:val="43BCD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69B0B36"/>
    <w:multiLevelType w:val="hybridMultilevel"/>
    <w:tmpl w:val="D49E6CCA"/>
    <w:lvl w:ilvl="0" w:tplc="DAF6A036">
      <w:start w:val="30"/>
      <w:numFmt w:val="bullet"/>
      <w:lvlText w:val="-"/>
      <w:lvlJc w:val="left"/>
      <w:pPr>
        <w:ind w:left="390" w:hanging="360"/>
      </w:pPr>
      <w:rPr>
        <w:rFonts w:ascii="Calibri" w:eastAsiaTheme="minorHAnsi" w:hAnsi="Calibri" w:cs="Calibri" w:hint="default"/>
      </w:rPr>
    </w:lvl>
    <w:lvl w:ilvl="1" w:tplc="040C0003" w:tentative="1">
      <w:start w:val="1"/>
      <w:numFmt w:val="bullet"/>
      <w:lvlText w:val="o"/>
      <w:lvlJc w:val="left"/>
      <w:pPr>
        <w:ind w:left="1110" w:hanging="360"/>
      </w:pPr>
      <w:rPr>
        <w:rFonts w:ascii="Courier New" w:hAnsi="Courier New" w:cs="Courier New" w:hint="default"/>
      </w:rPr>
    </w:lvl>
    <w:lvl w:ilvl="2" w:tplc="040C0005" w:tentative="1">
      <w:start w:val="1"/>
      <w:numFmt w:val="bullet"/>
      <w:lvlText w:val=""/>
      <w:lvlJc w:val="left"/>
      <w:pPr>
        <w:ind w:left="1830" w:hanging="360"/>
      </w:pPr>
      <w:rPr>
        <w:rFonts w:ascii="Wingdings" w:hAnsi="Wingdings" w:hint="default"/>
      </w:rPr>
    </w:lvl>
    <w:lvl w:ilvl="3" w:tplc="040C0001" w:tentative="1">
      <w:start w:val="1"/>
      <w:numFmt w:val="bullet"/>
      <w:lvlText w:val=""/>
      <w:lvlJc w:val="left"/>
      <w:pPr>
        <w:ind w:left="2550" w:hanging="360"/>
      </w:pPr>
      <w:rPr>
        <w:rFonts w:ascii="Symbol" w:hAnsi="Symbol" w:hint="default"/>
      </w:rPr>
    </w:lvl>
    <w:lvl w:ilvl="4" w:tplc="040C0003" w:tentative="1">
      <w:start w:val="1"/>
      <w:numFmt w:val="bullet"/>
      <w:lvlText w:val="o"/>
      <w:lvlJc w:val="left"/>
      <w:pPr>
        <w:ind w:left="3270" w:hanging="360"/>
      </w:pPr>
      <w:rPr>
        <w:rFonts w:ascii="Courier New" w:hAnsi="Courier New" w:cs="Courier New" w:hint="default"/>
      </w:rPr>
    </w:lvl>
    <w:lvl w:ilvl="5" w:tplc="040C0005" w:tentative="1">
      <w:start w:val="1"/>
      <w:numFmt w:val="bullet"/>
      <w:lvlText w:val=""/>
      <w:lvlJc w:val="left"/>
      <w:pPr>
        <w:ind w:left="3990" w:hanging="360"/>
      </w:pPr>
      <w:rPr>
        <w:rFonts w:ascii="Wingdings" w:hAnsi="Wingdings" w:hint="default"/>
      </w:rPr>
    </w:lvl>
    <w:lvl w:ilvl="6" w:tplc="040C0001" w:tentative="1">
      <w:start w:val="1"/>
      <w:numFmt w:val="bullet"/>
      <w:lvlText w:val=""/>
      <w:lvlJc w:val="left"/>
      <w:pPr>
        <w:ind w:left="4710" w:hanging="360"/>
      </w:pPr>
      <w:rPr>
        <w:rFonts w:ascii="Symbol" w:hAnsi="Symbol" w:hint="default"/>
      </w:rPr>
    </w:lvl>
    <w:lvl w:ilvl="7" w:tplc="040C0003" w:tentative="1">
      <w:start w:val="1"/>
      <w:numFmt w:val="bullet"/>
      <w:lvlText w:val="o"/>
      <w:lvlJc w:val="left"/>
      <w:pPr>
        <w:ind w:left="5430" w:hanging="360"/>
      </w:pPr>
      <w:rPr>
        <w:rFonts w:ascii="Courier New" w:hAnsi="Courier New" w:cs="Courier New" w:hint="default"/>
      </w:rPr>
    </w:lvl>
    <w:lvl w:ilvl="8" w:tplc="040C0005" w:tentative="1">
      <w:start w:val="1"/>
      <w:numFmt w:val="bullet"/>
      <w:lvlText w:val=""/>
      <w:lvlJc w:val="left"/>
      <w:pPr>
        <w:ind w:left="6150" w:hanging="360"/>
      </w:pPr>
      <w:rPr>
        <w:rFonts w:ascii="Wingdings" w:hAnsi="Wingdings" w:hint="default"/>
      </w:rPr>
    </w:lvl>
  </w:abstractNum>
  <w:abstractNum w:abstractNumId="13">
    <w:nsid w:val="37585866"/>
    <w:multiLevelType w:val="hybridMultilevel"/>
    <w:tmpl w:val="F45C2FA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37D82598"/>
    <w:multiLevelType w:val="hybridMultilevel"/>
    <w:tmpl w:val="E742899E"/>
    <w:lvl w:ilvl="0" w:tplc="305CAD0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9367E97"/>
    <w:multiLevelType w:val="hybridMultilevel"/>
    <w:tmpl w:val="C5BA23BC"/>
    <w:lvl w:ilvl="0" w:tplc="F5A8DC5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C695460"/>
    <w:multiLevelType w:val="hybridMultilevel"/>
    <w:tmpl w:val="F0847E84"/>
    <w:lvl w:ilvl="0" w:tplc="7BBC5FC2">
      <w:numFmt w:val="bullet"/>
      <w:lvlText w:val="-"/>
      <w:lvlJc w:val="left"/>
      <w:pPr>
        <w:ind w:left="720" w:hanging="360"/>
      </w:pPr>
      <w:rPr>
        <w:rFonts w:ascii="Cambria" w:eastAsia="Cambria" w:hAnsi="Cambria" w:cs="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A2630A"/>
    <w:multiLevelType w:val="hybridMultilevel"/>
    <w:tmpl w:val="F9C459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D610544"/>
    <w:multiLevelType w:val="hybridMultilevel"/>
    <w:tmpl w:val="D3DAD970"/>
    <w:lvl w:ilvl="0" w:tplc="19588BE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0B4030"/>
    <w:multiLevelType w:val="hybridMultilevel"/>
    <w:tmpl w:val="87622300"/>
    <w:lvl w:ilvl="0" w:tplc="BAE434EA">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1840851"/>
    <w:multiLevelType w:val="hybridMultilevel"/>
    <w:tmpl w:val="F9C459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DEF733B"/>
    <w:multiLevelType w:val="hybridMultilevel"/>
    <w:tmpl w:val="ADECE734"/>
    <w:lvl w:ilvl="0" w:tplc="7C78AA3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8F84CA1"/>
    <w:multiLevelType w:val="hybridMultilevel"/>
    <w:tmpl w:val="22823B96"/>
    <w:lvl w:ilvl="0" w:tplc="465A820E">
      <w:start w:val="1"/>
      <w:numFmt w:val="bullet"/>
      <w:lvlText w:val=""/>
      <w:lvlJc w:val="left"/>
      <w:pPr>
        <w:ind w:left="720" w:hanging="360"/>
      </w:pPr>
      <w:rPr>
        <w:rFonts w:ascii="Symbol" w:hAnsi="Symbol" w:hint="default"/>
        <w:color w:val="17365D" w:themeColor="text2"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C3E4B47"/>
    <w:multiLevelType w:val="hybridMultilevel"/>
    <w:tmpl w:val="DD06D852"/>
    <w:lvl w:ilvl="0" w:tplc="7D083260">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E155E06"/>
    <w:multiLevelType w:val="hybridMultilevel"/>
    <w:tmpl w:val="F47CCFB2"/>
    <w:lvl w:ilvl="0" w:tplc="517C7E1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06B1537"/>
    <w:multiLevelType w:val="hybridMultilevel"/>
    <w:tmpl w:val="1FD81A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8B10321"/>
    <w:multiLevelType w:val="hybridMultilevel"/>
    <w:tmpl w:val="C23AC37A"/>
    <w:lvl w:ilvl="0" w:tplc="A53A3E34">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99C352E"/>
    <w:multiLevelType w:val="hybridMultilevel"/>
    <w:tmpl w:val="0074E274"/>
    <w:lvl w:ilvl="0" w:tplc="94C25E0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D2D72C7"/>
    <w:multiLevelType w:val="hybridMultilevel"/>
    <w:tmpl w:val="02FE44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E415EBD"/>
    <w:multiLevelType w:val="hybridMultilevel"/>
    <w:tmpl w:val="26A614C2"/>
    <w:lvl w:ilvl="0" w:tplc="040C0001">
      <w:start w:val="1"/>
      <w:numFmt w:val="bullet"/>
      <w:lvlText w:val=""/>
      <w:lvlJc w:val="left"/>
      <w:pPr>
        <w:ind w:left="720" w:hanging="360"/>
      </w:pPr>
      <w:rPr>
        <w:rFonts w:ascii="Symbol" w:hAnsi="Symbol" w:hint="default"/>
      </w:rPr>
    </w:lvl>
    <w:lvl w:ilvl="1" w:tplc="1A1018BA">
      <w:start w:val="1"/>
      <w:numFmt w:val="bullet"/>
      <w:lvlText w:val="o"/>
      <w:lvlJc w:val="left"/>
      <w:pPr>
        <w:ind w:left="1440" w:hanging="360"/>
      </w:pPr>
      <w:rPr>
        <w:rFonts w:ascii="Courier New" w:hAnsi="Courier New" w:cs="Courier New" w:hint="default"/>
        <w:sz w:val="20"/>
        <w:szCs w:val="2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26"/>
  </w:num>
  <w:num w:numId="8">
    <w:abstractNumId w:val="7"/>
  </w:num>
  <w:num w:numId="9">
    <w:abstractNumId w:val="23"/>
  </w:num>
  <w:num w:numId="10">
    <w:abstractNumId w:val="2"/>
  </w:num>
  <w:num w:numId="11">
    <w:abstractNumId w:val="29"/>
  </w:num>
  <w:num w:numId="12">
    <w:abstractNumId w:val="6"/>
  </w:num>
  <w:num w:numId="13">
    <w:abstractNumId w:val="25"/>
  </w:num>
  <w:num w:numId="14">
    <w:abstractNumId w:val="4"/>
  </w:num>
  <w:num w:numId="15">
    <w:abstractNumId w:val="17"/>
  </w:num>
  <w:num w:numId="16">
    <w:abstractNumId w:val="13"/>
  </w:num>
  <w:num w:numId="17">
    <w:abstractNumId w:val="0"/>
  </w:num>
  <w:num w:numId="18">
    <w:abstractNumId w:val="20"/>
  </w:num>
  <w:num w:numId="19">
    <w:abstractNumId w:val="8"/>
  </w:num>
  <w:num w:numId="20">
    <w:abstractNumId w:val="27"/>
  </w:num>
  <w:num w:numId="21">
    <w:abstractNumId w:val="16"/>
  </w:num>
  <w:num w:numId="22">
    <w:abstractNumId w:val="18"/>
  </w:num>
  <w:num w:numId="23">
    <w:abstractNumId w:val="19"/>
  </w:num>
  <w:num w:numId="24">
    <w:abstractNumId w:val="15"/>
  </w:num>
  <w:num w:numId="25">
    <w:abstractNumId w:val="10"/>
  </w:num>
  <w:num w:numId="26">
    <w:abstractNumId w:val="21"/>
  </w:num>
  <w:num w:numId="27">
    <w:abstractNumId w:val="1"/>
  </w:num>
  <w:num w:numId="28">
    <w:abstractNumId w:val="1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8"/>
  </w:num>
  <w:num w:numId="33">
    <w:abstractNumId w:val="14"/>
  </w:num>
  <w:num w:numId="34">
    <w:abstractNumId w:val="3"/>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1C6B49"/>
    <w:rsid w:val="000074E2"/>
    <w:rsid w:val="00017545"/>
    <w:rsid w:val="00017D05"/>
    <w:rsid w:val="00026228"/>
    <w:rsid w:val="0002754A"/>
    <w:rsid w:val="00033F88"/>
    <w:rsid w:val="0004140C"/>
    <w:rsid w:val="00041B3D"/>
    <w:rsid w:val="00056CA7"/>
    <w:rsid w:val="000600CE"/>
    <w:rsid w:val="00063EE2"/>
    <w:rsid w:val="000665E1"/>
    <w:rsid w:val="00081C82"/>
    <w:rsid w:val="00087688"/>
    <w:rsid w:val="000977F1"/>
    <w:rsid w:val="000A2485"/>
    <w:rsid w:val="000A7292"/>
    <w:rsid w:val="000B0AE9"/>
    <w:rsid w:val="000B4DA6"/>
    <w:rsid w:val="000C00C2"/>
    <w:rsid w:val="000C2BF1"/>
    <w:rsid w:val="000E66E9"/>
    <w:rsid w:val="000F6739"/>
    <w:rsid w:val="00113567"/>
    <w:rsid w:val="00124344"/>
    <w:rsid w:val="00125B7A"/>
    <w:rsid w:val="001300CE"/>
    <w:rsid w:val="00132C5B"/>
    <w:rsid w:val="00135A06"/>
    <w:rsid w:val="00146B20"/>
    <w:rsid w:val="00152672"/>
    <w:rsid w:val="00154A50"/>
    <w:rsid w:val="00154BE2"/>
    <w:rsid w:val="0016222F"/>
    <w:rsid w:val="00167054"/>
    <w:rsid w:val="0018386B"/>
    <w:rsid w:val="00185B00"/>
    <w:rsid w:val="00190D7D"/>
    <w:rsid w:val="00192B50"/>
    <w:rsid w:val="00194FCD"/>
    <w:rsid w:val="001A32B6"/>
    <w:rsid w:val="001A7DE1"/>
    <w:rsid w:val="001B02C8"/>
    <w:rsid w:val="001B14BF"/>
    <w:rsid w:val="001B4090"/>
    <w:rsid w:val="001C6B49"/>
    <w:rsid w:val="001C7C2F"/>
    <w:rsid w:val="001E1C4B"/>
    <w:rsid w:val="00202576"/>
    <w:rsid w:val="0021552B"/>
    <w:rsid w:val="0022486E"/>
    <w:rsid w:val="00241FDD"/>
    <w:rsid w:val="00242DCD"/>
    <w:rsid w:val="00244E17"/>
    <w:rsid w:val="00250955"/>
    <w:rsid w:val="00257ECD"/>
    <w:rsid w:val="00270378"/>
    <w:rsid w:val="00270605"/>
    <w:rsid w:val="002721FE"/>
    <w:rsid w:val="00283BF8"/>
    <w:rsid w:val="00284899"/>
    <w:rsid w:val="00294859"/>
    <w:rsid w:val="002A0EF0"/>
    <w:rsid w:val="002B642F"/>
    <w:rsid w:val="002E6258"/>
    <w:rsid w:val="002E7F0D"/>
    <w:rsid w:val="002F5B40"/>
    <w:rsid w:val="002F72DD"/>
    <w:rsid w:val="00305803"/>
    <w:rsid w:val="00306BCC"/>
    <w:rsid w:val="00317638"/>
    <w:rsid w:val="003212DA"/>
    <w:rsid w:val="00325731"/>
    <w:rsid w:val="00343DE6"/>
    <w:rsid w:val="00396610"/>
    <w:rsid w:val="003A3EB6"/>
    <w:rsid w:val="003A7948"/>
    <w:rsid w:val="003B5F28"/>
    <w:rsid w:val="003D6C53"/>
    <w:rsid w:val="003E585B"/>
    <w:rsid w:val="003E69C9"/>
    <w:rsid w:val="003F3550"/>
    <w:rsid w:val="0042729A"/>
    <w:rsid w:val="00430571"/>
    <w:rsid w:val="00430858"/>
    <w:rsid w:val="00466C17"/>
    <w:rsid w:val="00481D27"/>
    <w:rsid w:val="00484053"/>
    <w:rsid w:val="0049242B"/>
    <w:rsid w:val="00494EB8"/>
    <w:rsid w:val="004961FB"/>
    <w:rsid w:val="004A0AD1"/>
    <w:rsid w:val="004A2ACC"/>
    <w:rsid w:val="004A2D58"/>
    <w:rsid w:val="004A5837"/>
    <w:rsid w:val="004B0989"/>
    <w:rsid w:val="004C7510"/>
    <w:rsid w:val="004D4376"/>
    <w:rsid w:val="004D4BD0"/>
    <w:rsid w:val="004E66D6"/>
    <w:rsid w:val="004F1D2F"/>
    <w:rsid w:val="004F5670"/>
    <w:rsid w:val="004F6539"/>
    <w:rsid w:val="00513B1E"/>
    <w:rsid w:val="00514F4E"/>
    <w:rsid w:val="00517643"/>
    <w:rsid w:val="00520B3C"/>
    <w:rsid w:val="00520CD9"/>
    <w:rsid w:val="0052620E"/>
    <w:rsid w:val="005317E9"/>
    <w:rsid w:val="00533098"/>
    <w:rsid w:val="00541920"/>
    <w:rsid w:val="00545790"/>
    <w:rsid w:val="00564454"/>
    <w:rsid w:val="00574D86"/>
    <w:rsid w:val="005823B8"/>
    <w:rsid w:val="00591A4F"/>
    <w:rsid w:val="005A51C3"/>
    <w:rsid w:val="005B608B"/>
    <w:rsid w:val="005B69FA"/>
    <w:rsid w:val="005D6734"/>
    <w:rsid w:val="005E1186"/>
    <w:rsid w:val="005E1A45"/>
    <w:rsid w:val="005E7D75"/>
    <w:rsid w:val="005F519F"/>
    <w:rsid w:val="005F68E4"/>
    <w:rsid w:val="00600314"/>
    <w:rsid w:val="00602840"/>
    <w:rsid w:val="006036E5"/>
    <w:rsid w:val="00606DA6"/>
    <w:rsid w:val="0060739A"/>
    <w:rsid w:val="00607FC6"/>
    <w:rsid w:val="00613650"/>
    <w:rsid w:val="006221E2"/>
    <w:rsid w:val="006224D1"/>
    <w:rsid w:val="0062772E"/>
    <w:rsid w:val="00627F6C"/>
    <w:rsid w:val="00632311"/>
    <w:rsid w:val="00652F80"/>
    <w:rsid w:val="00666908"/>
    <w:rsid w:val="0067538F"/>
    <w:rsid w:val="006917F3"/>
    <w:rsid w:val="00696DF1"/>
    <w:rsid w:val="006A59B1"/>
    <w:rsid w:val="006C3864"/>
    <w:rsid w:val="006C62F7"/>
    <w:rsid w:val="006C718B"/>
    <w:rsid w:val="006D1891"/>
    <w:rsid w:val="006D4B8D"/>
    <w:rsid w:val="006D78BC"/>
    <w:rsid w:val="006E752E"/>
    <w:rsid w:val="006F354A"/>
    <w:rsid w:val="006F3FDA"/>
    <w:rsid w:val="006F490E"/>
    <w:rsid w:val="00715679"/>
    <w:rsid w:val="00731989"/>
    <w:rsid w:val="00742294"/>
    <w:rsid w:val="007423E5"/>
    <w:rsid w:val="0074382E"/>
    <w:rsid w:val="00771E60"/>
    <w:rsid w:val="00775B04"/>
    <w:rsid w:val="00787D4B"/>
    <w:rsid w:val="00791EDE"/>
    <w:rsid w:val="0079675A"/>
    <w:rsid w:val="007B4C71"/>
    <w:rsid w:val="007C15D1"/>
    <w:rsid w:val="007C3414"/>
    <w:rsid w:val="007C4719"/>
    <w:rsid w:val="007C6DD7"/>
    <w:rsid w:val="007C7194"/>
    <w:rsid w:val="007D4500"/>
    <w:rsid w:val="007D708E"/>
    <w:rsid w:val="007E1623"/>
    <w:rsid w:val="007E19BC"/>
    <w:rsid w:val="007F36C7"/>
    <w:rsid w:val="007F4E56"/>
    <w:rsid w:val="008003EF"/>
    <w:rsid w:val="00803D9A"/>
    <w:rsid w:val="00804A7C"/>
    <w:rsid w:val="008234F0"/>
    <w:rsid w:val="0082375A"/>
    <w:rsid w:val="008320BF"/>
    <w:rsid w:val="0085069E"/>
    <w:rsid w:val="00851093"/>
    <w:rsid w:val="00851BB5"/>
    <w:rsid w:val="00853C1A"/>
    <w:rsid w:val="00853D47"/>
    <w:rsid w:val="0086054A"/>
    <w:rsid w:val="00862957"/>
    <w:rsid w:val="00873F7D"/>
    <w:rsid w:val="008767E2"/>
    <w:rsid w:val="008852C0"/>
    <w:rsid w:val="008953E6"/>
    <w:rsid w:val="008A4C57"/>
    <w:rsid w:val="008A6735"/>
    <w:rsid w:val="008B25D2"/>
    <w:rsid w:val="008B4811"/>
    <w:rsid w:val="008B556C"/>
    <w:rsid w:val="008C4DE1"/>
    <w:rsid w:val="008C5ABD"/>
    <w:rsid w:val="008D05AB"/>
    <w:rsid w:val="008D249D"/>
    <w:rsid w:val="008D2B34"/>
    <w:rsid w:val="009205B4"/>
    <w:rsid w:val="00924679"/>
    <w:rsid w:val="00932D63"/>
    <w:rsid w:val="00944D85"/>
    <w:rsid w:val="00954AD4"/>
    <w:rsid w:val="00954E67"/>
    <w:rsid w:val="00955D38"/>
    <w:rsid w:val="00957EEF"/>
    <w:rsid w:val="00963C5B"/>
    <w:rsid w:val="0097730D"/>
    <w:rsid w:val="0097782D"/>
    <w:rsid w:val="009A2367"/>
    <w:rsid w:val="009A449C"/>
    <w:rsid w:val="009B38FC"/>
    <w:rsid w:val="009D0777"/>
    <w:rsid w:val="009E3972"/>
    <w:rsid w:val="009E3B19"/>
    <w:rsid w:val="009E3D2D"/>
    <w:rsid w:val="009E4BC3"/>
    <w:rsid w:val="009E7CF8"/>
    <w:rsid w:val="00A03F0E"/>
    <w:rsid w:val="00A06615"/>
    <w:rsid w:val="00A075BA"/>
    <w:rsid w:val="00A11530"/>
    <w:rsid w:val="00A11C19"/>
    <w:rsid w:val="00A23A34"/>
    <w:rsid w:val="00A4098F"/>
    <w:rsid w:val="00A5252F"/>
    <w:rsid w:val="00A65329"/>
    <w:rsid w:val="00A724B6"/>
    <w:rsid w:val="00A81051"/>
    <w:rsid w:val="00A810C9"/>
    <w:rsid w:val="00A872B3"/>
    <w:rsid w:val="00AB249F"/>
    <w:rsid w:val="00AB39B6"/>
    <w:rsid w:val="00AB5267"/>
    <w:rsid w:val="00AB78C1"/>
    <w:rsid w:val="00AC2C98"/>
    <w:rsid w:val="00AC55D4"/>
    <w:rsid w:val="00AE3797"/>
    <w:rsid w:val="00AF3340"/>
    <w:rsid w:val="00B0293B"/>
    <w:rsid w:val="00B02F02"/>
    <w:rsid w:val="00B064A3"/>
    <w:rsid w:val="00B110F4"/>
    <w:rsid w:val="00B20257"/>
    <w:rsid w:val="00B31295"/>
    <w:rsid w:val="00B34CBE"/>
    <w:rsid w:val="00B63D85"/>
    <w:rsid w:val="00B822F7"/>
    <w:rsid w:val="00B83AFC"/>
    <w:rsid w:val="00B84817"/>
    <w:rsid w:val="00B951FA"/>
    <w:rsid w:val="00B95828"/>
    <w:rsid w:val="00BA6454"/>
    <w:rsid w:val="00BC01AA"/>
    <w:rsid w:val="00BD40C0"/>
    <w:rsid w:val="00BF6A3D"/>
    <w:rsid w:val="00BF780E"/>
    <w:rsid w:val="00C04D62"/>
    <w:rsid w:val="00C07195"/>
    <w:rsid w:val="00C2618B"/>
    <w:rsid w:val="00C3251E"/>
    <w:rsid w:val="00C6407A"/>
    <w:rsid w:val="00C74A57"/>
    <w:rsid w:val="00C8443E"/>
    <w:rsid w:val="00C90666"/>
    <w:rsid w:val="00CB0EB4"/>
    <w:rsid w:val="00CB373D"/>
    <w:rsid w:val="00CD1CE1"/>
    <w:rsid w:val="00CE1B9E"/>
    <w:rsid w:val="00CF4E85"/>
    <w:rsid w:val="00CF5B6E"/>
    <w:rsid w:val="00CF7BEA"/>
    <w:rsid w:val="00D06B2E"/>
    <w:rsid w:val="00D134C4"/>
    <w:rsid w:val="00D276EB"/>
    <w:rsid w:val="00D34823"/>
    <w:rsid w:val="00D4357B"/>
    <w:rsid w:val="00D45EDB"/>
    <w:rsid w:val="00D53454"/>
    <w:rsid w:val="00D62721"/>
    <w:rsid w:val="00D63720"/>
    <w:rsid w:val="00D93E53"/>
    <w:rsid w:val="00DA177D"/>
    <w:rsid w:val="00DB5BFE"/>
    <w:rsid w:val="00E03344"/>
    <w:rsid w:val="00E077FF"/>
    <w:rsid w:val="00E265F7"/>
    <w:rsid w:val="00E40D48"/>
    <w:rsid w:val="00E413CB"/>
    <w:rsid w:val="00E424B7"/>
    <w:rsid w:val="00E46C20"/>
    <w:rsid w:val="00E47487"/>
    <w:rsid w:val="00E50AF3"/>
    <w:rsid w:val="00E52190"/>
    <w:rsid w:val="00E52D3A"/>
    <w:rsid w:val="00E5775C"/>
    <w:rsid w:val="00E60215"/>
    <w:rsid w:val="00E7269B"/>
    <w:rsid w:val="00E820FB"/>
    <w:rsid w:val="00E9568F"/>
    <w:rsid w:val="00E96F74"/>
    <w:rsid w:val="00EA4794"/>
    <w:rsid w:val="00EB7A96"/>
    <w:rsid w:val="00EC3840"/>
    <w:rsid w:val="00EC52EB"/>
    <w:rsid w:val="00ED1D77"/>
    <w:rsid w:val="00ED54CB"/>
    <w:rsid w:val="00ED6273"/>
    <w:rsid w:val="00EE3921"/>
    <w:rsid w:val="00EE62FD"/>
    <w:rsid w:val="00F00815"/>
    <w:rsid w:val="00F14675"/>
    <w:rsid w:val="00F20984"/>
    <w:rsid w:val="00F313A7"/>
    <w:rsid w:val="00F46610"/>
    <w:rsid w:val="00F47DDF"/>
    <w:rsid w:val="00F559E1"/>
    <w:rsid w:val="00F55B66"/>
    <w:rsid w:val="00F607B3"/>
    <w:rsid w:val="00F62C0F"/>
    <w:rsid w:val="00F637E0"/>
    <w:rsid w:val="00F6560D"/>
    <w:rsid w:val="00F92A4A"/>
    <w:rsid w:val="00F92E20"/>
    <w:rsid w:val="00F95155"/>
    <w:rsid w:val="00FA4776"/>
    <w:rsid w:val="00FB424C"/>
    <w:rsid w:val="00FB679E"/>
    <w:rsid w:val="00FB73EA"/>
    <w:rsid w:val="00FD44EA"/>
    <w:rsid w:val="00FE4BC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62" type="connector" idref="#AutoShape 171"/>
        <o:r id="V:Rule63" type="connector" idref="#AutoShape 108"/>
        <o:r id="V:Rule64" type="connector" idref="#AutoShape 159"/>
        <o:r id="V:Rule65" type="connector" idref="#AutoShape 160"/>
        <o:r id="V:Rule66" type="connector" idref="#AutoShape 169"/>
        <o:r id="V:Rule67" type="connector" idref="#AutoShape 17"/>
        <o:r id="V:Rule68" type="connector" idref="#AutoShape 107"/>
        <o:r id="V:Rule69" type="connector" idref="#AutoShape 162"/>
        <o:r id="V:Rule70" type="connector" idref="#AutoShape 105"/>
        <o:r id="V:Rule71" type="connector" idref="#AutoShape 23"/>
        <o:r id="V:Rule72" type="connector" idref="#AutoShape 106"/>
        <o:r id="V:Rule73" type="connector" idref="#AutoShape 22"/>
        <o:r id="V:Rule74" type="connector" idref="#AutoShape 161"/>
        <o:r id="V:Rule75" type="connector" idref="#AutoShape 104"/>
        <o:r id="V:Rule76" type="connector" idref="#AutoShape 166"/>
        <o:r id="V:Rule77" type="connector" idref="#AutoShape 109"/>
        <o:r id="V:Rule78" type="connector" idref="#_x0000_s1066"/>
        <o:r id="V:Rule79" type="connector" idref="#AutoShape 73"/>
        <o:r id="V:Rule80" type="connector" idref="#AutoShape 110"/>
        <o:r id="V:Rule81" type="connector" idref="#_x0000_s1065"/>
        <o:r id="V:Rule82" type="connector" idref="#AutoShape 82"/>
        <o:r id="V:Rule83" type="connector" idref="#AutoShape 103"/>
        <o:r id="V:Rule84" type="connector" idref="#AutoShape 165"/>
        <o:r id="V:Rule85" type="connector" idref="#AutoShape 158"/>
        <o:r id="V:Rule86" type="connector" idref="#AutoShape 56"/>
        <o:r id="V:Rule87" type="connector" idref="#AutoShape 112"/>
        <o:r id="V:Rule88" type="connector" idref="#AutoShape 163"/>
        <o:r id="V:Rule89" type="connector" idref="#AutoShape 164"/>
        <o:r id="V:Rule90" type="connector" idref="#_x0000_s1064"/>
        <o:r id="V:Rule91" type="connector" idref="#AutoShape 157"/>
        <o:r id="V:Rule92" type="connector" idref="#AutoShape 111"/>
        <o:r id="V:Rule93" type="connector" idref="#AutoShape 117"/>
        <o:r id="V:Rule94" type="connector" idref="#AutoShape 60"/>
        <o:r id="V:Rule95" type="connector" idref="#AutoShape 84"/>
        <o:r id="V:Rule96" type="connector" idref="#AutoShape 83"/>
        <o:r id="V:Rule97" type="connector" idref="#AutoShape 118"/>
        <o:r id="V:Rule98" type="connector" idref="#AutoShape 68"/>
        <o:r id="V:Rule99" type="connector" idref="#AutoShape 85"/>
        <o:r id="V:Rule100" type="connector" idref="#AutoShape 116"/>
        <o:r id="V:Rule101" type="connector" idref="#AutoShape 65"/>
        <o:r id="V:Rule102" type="connector" idref="#AutoShape 115"/>
        <o:r id="V:Rule103" type="connector" idref="#AutoShape 67"/>
        <o:r id="V:Rule104" type="connector" idref="#AutoShape 86"/>
        <o:r id="V:Rule105" type="connector" idref="#AutoShape 167"/>
        <o:r id="V:Rule106" type="connector" idref="#AutoShape 89"/>
        <o:r id="V:Rule107" type="connector" idref="#AutoShape 70"/>
        <o:r id="V:Rule108" type="connector" idref="#AutoShape 154"/>
        <o:r id="V:Rule109" type="connector" idref="#AutoShape 59"/>
        <o:r id="V:Rule110" type="connector" idref="#AutoShape 69"/>
        <o:r id="V:Rule111" type="connector" idref="#AutoShape 61"/>
        <o:r id="V:Rule112" type="connector" idref="#AutoShape 153"/>
        <o:r id="V:Rule113" type="connector" idref="#AutoShape 168"/>
        <o:r id="V:Rule114" type="connector" idref="#AutoShape 90"/>
        <o:r id="V:Rule115" type="connector" idref="#AutoShape 62"/>
        <o:r id="V:Rule116" type="connector" idref="#AutoShape 113"/>
        <o:r id="V:Rule117" type="connector" idref="#AutoShape 155"/>
        <o:r id="V:Rule118" type="connector" idref="#AutoShape 88"/>
        <o:r id="V:Rule119" type="connector" idref="#AutoShape 87"/>
        <o:r id="V:Rule120" type="connector" idref="#AutoShape 63"/>
        <o:r id="V:Rule121" type="connector" idref="#AutoShape 114"/>
        <o:r id="V:Rule122" type="connector" idref="#AutoShape 156"/>
      </o:rules>
    </o:shapelayout>
  </w:shapeDefaults>
  <w:decimalSymbol w:val=","/>
  <w:listSeparator w:val=";"/>
  <w14:docId w14:val="19AC6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74"/>
  </w:style>
  <w:style w:type="paragraph" w:styleId="Titre1">
    <w:name w:val="heading 1"/>
    <w:basedOn w:val="Normal"/>
    <w:next w:val="Normal"/>
    <w:link w:val="Titre1Car"/>
    <w:uiPriority w:val="9"/>
    <w:qFormat/>
    <w:rsid w:val="00E5775C"/>
    <w:pPr>
      <w:keepNext/>
      <w:keepLines/>
      <w:numPr>
        <w:numId w:val="1"/>
      </w:numPr>
      <w:spacing w:before="480" w:after="0" w:line="480" w:lineRule="auto"/>
      <w:outlineLvl w:val="0"/>
    </w:pPr>
    <w:rPr>
      <w:rFonts w:asciiTheme="majorHAnsi" w:eastAsiaTheme="majorEastAsia" w:hAnsiTheme="majorHAnsi" w:cstheme="majorBidi"/>
      <w:b/>
      <w:bCs/>
      <w:color w:val="4F81BD" w:themeColor="accent1"/>
      <w:sz w:val="32"/>
      <w:szCs w:val="28"/>
    </w:rPr>
  </w:style>
  <w:style w:type="paragraph" w:styleId="Titre2">
    <w:name w:val="heading 2"/>
    <w:basedOn w:val="Normal"/>
    <w:next w:val="Normal"/>
    <w:link w:val="Titre2Car"/>
    <w:uiPriority w:val="9"/>
    <w:unhideWhenUsed/>
    <w:qFormat/>
    <w:rsid w:val="00E5775C"/>
    <w:pPr>
      <w:keepNext/>
      <w:keepLines/>
      <w:numPr>
        <w:ilvl w:val="1"/>
        <w:numId w:val="1"/>
      </w:numPr>
      <w:spacing w:before="200" w:after="0" w:line="360" w:lineRule="auto"/>
      <w:ind w:left="1284"/>
      <w:outlineLvl w:val="1"/>
    </w:pPr>
    <w:rPr>
      <w:rFonts w:asciiTheme="majorHAnsi" w:eastAsiaTheme="majorEastAsia" w:hAnsiTheme="majorHAnsi" w:cstheme="majorBidi"/>
      <w:b/>
      <w:bCs/>
      <w:color w:val="548DD4" w:themeColor="text2" w:themeTint="99"/>
      <w:sz w:val="26"/>
      <w:szCs w:val="26"/>
    </w:rPr>
  </w:style>
  <w:style w:type="paragraph" w:styleId="Titre3">
    <w:name w:val="heading 3"/>
    <w:basedOn w:val="Normal"/>
    <w:next w:val="Normal"/>
    <w:link w:val="Titre3Car"/>
    <w:uiPriority w:val="9"/>
    <w:unhideWhenUsed/>
    <w:qFormat/>
    <w:rsid w:val="00E5775C"/>
    <w:pPr>
      <w:keepNext/>
      <w:keepLines/>
      <w:numPr>
        <w:ilvl w:val="2"/>
        <w:numId w:val="1"/>
      </w:numPr>
      <w:spacing w:before="200" w:after="0" w:line="360" w:lineRule="auto"/>
      <w:outlineLvl w:val="2"/>
    </w:pPr>
    <w:rPr>
      <w:rFonts w:asciiTheme="majorHAnsi" w:eastAsiaTheme="majorEastAsia" w:hAnsiTheme="majorHAnsi" w:cstheme="majorBidi"/>
      <w:b/>
      <w:bCs/>
      <w:color w:val="8DB3E2" w:themeColor="text2" w:themeTint="66"/>
    </w:rPr>
  </w:style>
  <w:style w:type="paragraph" w:styleId="Titre4">
    <w:name w:val="heading 4"/>
    <w:basedOn w:val="Normal"/>
    <w:next w:val="Normal"/>
    <w:link w:val="Titre4Car"/>
    <w:uiPriority w:val="9"/>
    <w:unhideWhenUsed/>
    <w:qFormat/>
    <w:rsid w:val="00D93E5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93E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D93E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D93E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D93E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93E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93E53"/>
    <w:pPr>
      <w:spacing w:after="0" w:line="240" w:lineRule="auto"/>
    </w:pPr>
    <w:rPr>
      <w:rFonts w:eastAsiaTheme="minorEastAsia"/>
    </w:rPr>
  </w:style>
  <w:style w:type="character" w:customStyle="1" w:styleId="SansinterligneCar">
    <w:name w:val="Sans interligne Car"/>
    <w:basedOn w:val="Policepardfaut"/>
    <w:link w:val="Sansinterligne"/>
    <w:uiPriority w:val="1"/>
    <w:rsid w:val="00D93E53"/>
    <w:rPr>
      <w:rFonts w:eastAsiaTheme="minorEastAsia"/>
    </w:rPr>
  </w:style>
  <w:style w:type="paragraph" w:styleId="Textedebulles">
    <w:name w:val="Balloon Text"/>
    <w:basedOn w:val="Normal"/>
    <w:link w:val="TextedebullesCar"/>
    <w:uiPriority w:val="99"/>
    <w:semiHidden/>
    <w:unhideWhenUsed/>
    <w:rsid w:val="00D93E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93E53"/>
    <w:rPr>
      <w:rFonts w:ascii="Tahoma" w:hAnsi="Tahoma" w:cs="Tahoma"/>
      <w:sz w:val="16"/>
      <w:szCs w:val="16"/>
    </w:rPr>
  </w:style>
  <w:style w:type="character" w:customStyle="1" w:styleId="Titre1Car">
    <w:name w:val="Titre 1 Car"/>
    <w:basedOn w:val="Policepardfaut"/>
    <w:link w:val="Titre1"/>
    <w:uiPriority w:val="9"/>
    <w:rsid w:val="00E5775C"/>
    <w:rPr>
      <w:rFonts w:asciiTheme="majorHAnsi" w:eastAsiaTheme="majorEastAsia" w:hAnsiTheme="majorHAnsi" w:cstheme="majorBidi"/>
      <w:b/>
      <w:bCs/>
      <w:color w:val="4F81BD" w:themeColor="accent1"/>
      <w:sz w:val="32"/>
      <w:szCs w:val="28"/>
    </w:rPr>
  </w:style>
  <w:style w:type="character" w:customStyle="1" w:styleId="Titre2Car">
    <w:name w:val="Titre 2 Car"/>
    <w:basedOn w:val="Policepardfaut"/>
    <w:link w:val="Titre2"/>
    <w:uiPriority w:val="9"/>
    <w:rsid w:val="00E5775C"/>
    <w:rPr>
      <w:rFonts w:asciiTheme="majorHAnsi" w:eastAsiaTheme="majorEastAsia" w:hAnsiTheme="majorHAnsi" w:cstheme="majorBidi"/>
      <w:b/>
      <w:bCs/>
      <w:color w:val="548DD4" w:themeColor="text2" w:themeTint="99"/>
      <w:sz w:val="26"/>
      <w:szCs w:val="26"/>
    </w:rPr>
  </w:style>
  <w:style w:type="character" w:customStyle="1" w:styleId="Titre3Car">
    <w:name w:val="Titre 3 Car"/>
    <w:basedOn w:val="Policepardfaut"/>
    <w:link w:val="Titre3"/>
    <w:uiPriority w:val="9"/>
    <w:rsid w:val="00E5775C"/>
    <w:rPr>
      <w:rFonts w:asciiTheme="majorHAnsi" w:eastAsiaTheme="majorEastAsia" w:hAnsiTheme="majorHAnsi" w:cstheme="majorBidi"/>
      <w:b/>
      <w:bCs/>
      <w:color w:val="8DB3E2" w:themeColor="text2" w:themeTint="66"/>
    </w:rPr>
  </w:style>
  <w:style w:type="character" w:customStyle="1" w:styleId="Titre4Car">
    <w:name w:val="Titre 4 Car"/>
    <w:basedOn w:val="Policepardfaut"/>
    <w:link w:val="Titre4"/>
    <w:uiPriority w:val="9"/>
    <w:rsid w:val="00D93E53"/>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D93E53"/>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D93E53"/>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D93E5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D93E53"/>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D93E53"/>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AB78C1"/>
    <w:pPr>
      <w:tabs>
        <w:tab w:val="center" w:pos="4536"/>
        <w:tab w:val="right" w:pos="9072"/>
      </w:tabs>
      <w:spacing w:after="0" w:line="240" w:lineRule="auto"/>
    </w:pPr>
  </w:style>
  <w:style w:type="character" w:customStyle="1" w:styleId="En-tteCar">
    <w:name w:val="En-tête Car"/>
    <w:basedOn w:val="Policepardfaut"/>
    <w:link w:val="En-tte"/>
    <w:uiPriority w:val="99"/>
    <w:rsid w:val="00AB78C1"/>
  </w:style>
  <w:style w:type="paragraph" w:styleId="Pieddepage">
    <w:name w:val="footer"/>
    <w:basedOn w:val="Normal"/>
    <w:link w:val="PieddepageCar"/>
    <w:uiPriority w:val="99"/>
    <w:unhideWhenUsed/>
    <w:rsid w:val="00AB78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78C1"/>
  </w:style>
  <w:style w:type="character" w:styleId="Marquedannotation">
    <w:name w:val="annotation reference"/>
    <w:basedOn w:val="Policepardfaut"/>
    <w:uiPriority w:val="99"/>
    <w:semiHidden/>
    <w:unhideWhenUsed/>
    <w:rsid w:val="00AB78C1"/>
    <w:rPr>
      <w:sz w:val="16"/>
      <w:szCs w:val="16"/>
    </w:rPr>
  </w:style>
  <w:style w:type="paragraph" w:styleId="Commentaire">
    <w:name w:val="annotation text"/>
    <w:basedOn w:val="Normal"/>
    <w:link w:val="CommentaireCar"/>
    <w:uiPriority w:val="99"/>
    <w:semiHidden/>
    <w:unhideWhenUsed/>
    <w:rsid w:val="00AB78C1"/>
    <w:pPr>
      <w:spacing w:line="240" w:lineRule="auto"/>
    </w:pPr>
    <w:rPr>
      <w:sz w:val="20"/>
      <w:szCs w:val="20"/>
    </w:rPr>
  </w:style>
  <w:style w:type="character" w:customStyle="1" w:styleId="CommentaireCar">
    <w:name w:val="Commentaire Car"/>
    <w:basedOn w:val="Policepardfaut"/>
    <w:link w:val="Commentaire"/>
    <w:uiPriority w:val="99"/>
    <w:semiHidden/>
    <w:rsid w:val="00AB78C1"/>
    <w:rPr>
      <w:sz w:val="20"/>
      <w:szCs w:val="20"/>
    </w:rPr>
  </w:style>
  <w:style w:type="paragraph" w:styleId="Objetducommentaire">
    <w:name w:val="annotation subject"/>
    <w:basedOn w:val="Commentaire"/>
    <w:next w:val="Commentaire"/>
    <w:link w:val="ObjetducommentaireCar"/>
    <w:uiPriority w:val="99"/>
    <w:semiHidden/>
    <w:unhideWhenUsed/>
    <w:rsid w:val="00AB78C1"/>
    <w:rPr>
      <w:b/>
      <w:bCs/>
    </w:rPr>
  </w:style>
  <w:style w:type="character" w:customStyle="1" w:styleId="ObjetducommentaireCar">
    <w:name w:val="Objet du commentaire Car"/>
    <w:basedOn w:val="CommentaireCar"/>
    <w:link w:val="Objetducommentaire"/>
    <w:uiPriority w:val="99"/>
    <w:semiHidden/>
    <w:rsid w:val="00AB78C1"/>
    <w:rPr>
      <w:b/>
      <w:bCs/>
      <w:sz w:val="20"/>
      <w:szCs w:val="20"/>
    </w:rPr>
  </w:style>
  <w:style w:type="paragraph" w:styleId="NormalWeb">
    <w:name w:val="Normal (Web)"/>
    <w:basedOn w:val="Normal"/>
    <w:uiPriority w:val="99"/>
    <w:unhideWhenUsed/>
    <w:rsid w:val="008C4DE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04A7C"/>
    <w:pPr>
      <w:spacing w:line="240" w:lineRule="auto"/>
    </w:pPr>
    <w:rPr>
      <w:bCs/>
      <w:i/>
      <w:color w:val="000000" w:themeColor="text1"/>
      <w:sz w:val="18"/>
      <w:szCs w:val="18"/>
    </w:rPr>
  </w:style>
  <w:style w:type="table" w:styleId="Grille">
    <w:name w:val="Table Grid"/>
    <w:basedOn w:val="TableauNormal"/>
    <w:uiPriority w:val="59"/>
    <w:rsid w:val="00804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954E67"/>
    <w:pPr>
      <w:numPr>
        <w:numId w:val="0"/>
      </w:numPr>
      <w:spacing w:line="276" w:lineRule="auto"/>
      <w:outlineLvl w:val="9"/>
    </w:pPr>
    <w:rPr>
      <w:color w:val="365F91" w:themeColor="accent1" w:themeShade="BF"/>
      <w:sz w:val="28"/>
    </w:rPr>
  </w:style>
  <w:style w:type="paragraph" w:styleId="TM1">
    <w:name w:val="toc 1"/>
    <w:basedOn w:val="Normal"/>
    <w:next w:val="Normal"/>
    <w:autoRedefine/>
    <w:uiPriority w:val="39"/>
    <w:unhideWhenUsed/>
    <w:rsid w:val="00954E67"/>
    <w:pPr>
      <w:spacing w:after="100"/>
    </w:pPr>
  </w:style>
  <w:style w:type="paragraph" w:styleId="TM2">
    <w:name w:val="toc 2"/>
    <w:basedOn w:val="Normal"/>
    <w:next w:val="Normal"/>
    <w:autoRedefine/>
    <w:uiPriority w:val="39"/>
    <w:unhideWhenUsed/>
    <w:rsid w:val="00954E67"/>
    <w:pPr>
      <w:spacing w:after="100"/>
      <w:ind w:left="220"/>
    </w:pPr>
  </w:style>
  <w:style w:type="paragraph" w:styleId="TM3">
    <w:name w:val="toc 3"/>
    <w:basedOn w:val="Normal"/>
    <w:next w:val="Normal"/>
    <w:autoRedefine/>
    <w:uiPriority w:val="39"/>
    <w:unhideWhenUsed/>
    <w:rsid w:val="00954E67"/>
    <w:pPr>
      <w:spacing w:after="100"/>
      <w:ind w:left="440"/>
    </w:pPr>
  </w:style>
  <w:style w:type="character" w:styleId="Lienhypertexte">
    <w:name w:val="Hyperlink"/>
    <w:basedOn w:val="Policepardfaut"/>
    <w:uiPriority w:val="99"/>
    <w:unhideWhenUsed/>
    <w:rsid w:val="00954E67"/>
    <w:rPr>
      <w:color w:val="0000FF" w:themeColor="hyperlink"/>
      <w:u w:val="single"/>
    </w:rPr>
  </w:style>
  <w:style w:type="table" w:styleId="Grilleclaire-Accent3">
    <w:name w:val="Light Grid Accent 3"/>
    <w:basedOn w:val="TableauNormal"/>
    <w:uiPriority w:val="62"/>
    <w:rsid w:val="00F9515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Paragraphedeliste">
    <w:name w:val="List Paragraph"/>
    <w:basedOn w:val="Normal"/>
    <w:uiPriority w:val="34"/>
    <w:qFormat/>
    <w:rsid w:val="00533098"/>
    <w:pPr>
      <w:ind w:left="720"/>
      <w:contextualSpacing/>
    </w:pPr>
  </w:style>
  <w:style w:type="table" w:styleId="Trameclaire-Accent4">
    <w:name w:val="Light Shading Accent 4"/>
    <w:basedOn w:val="TableauNormal"/>
    <w:uiPriority w:val="60"/>
    <w:rsid w:val="00CF5B6E"/>
    <w:pPr>
      <w:spacing w:after="0" w:line="240" w:lineRule="auto"/>
    </w:pPr>
    <w:rPr>
      <w:rFonts w:eastAsiaTheme="minorEastAsia"/>
      <w:color w:val="5F497A" w:themeColor="accent4" w:themeShade="BF"/>
      <w:sz w:val="24"/>
      <w:szCs w:val="24"/>
      <w:lang w:val="en-GB" w:eastAsia="fr-FR"/>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Ombrageclair1">
    <w:name w:val="Ombrage clair1"/>
    <w:basedOn w:val="TableauNormal"/>
    <w:uiPriority w:val="60"/>
    <w:rsid w:val="00CF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ormal1">
    <w:name w:val="Normal1"/>
    <w:rsid w:val="003A3EB6"/>
    <w:rPr>
      <w:rFonts w:ascii="Calibri" w:eastAsia="Calibri" w:hAnsi="Calibri" w:cs="Calibri"/>
      <w:color w:val="000000"/>
      <w:szCs w:val="24"/>
      <w:lang w:val="en-GB" w:eastAsia="ja-JP"/>
    </w:rPr>
  </w:style>
  <w:style w:type="table" w:customStyle="1" w:styleId="Tramemoyenne11">
    <w:name w:val="Trame moyenne 11"/>
    <w:basedOn w:val="TableauNormal"/>
    <w:uiPriority w:val="63"/>
    <w:rsid w:val="00B822F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2">
    <w:name w:val="Trame moyenne 12"/>
    <w:aliases w:val="Black Style Perso"/>
    <w:basedOn w:val="TableauNormal"/>
    <w:uiPriority w:val="63"/>
    <w:rsid w:val="00343DE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2F2F2" w:themeFill="background1" w:themeFillShade="F2"/>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il">
    <w:name w:val="il"/>
    <w:basedOn w:val="Policepardfaut"/>
    <w:rsid w:val="00E46C20"/>
  </w:style>
  <w:style w:type="table" w:styleId="Grilleclaire-Accent4">
    <w:name w:val="Light Grid Accent 4"/>
    <w:basedOn w:val="TableauNormal"/>
    <w:uiPriority w:val="62"/>
    <w:rsid w:val="005F68E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abledesillustrations">
    <w:name w:val="table of figures"/>
    <w:basedOn w:val="Normal"/>
    <w:next w:val="Normal"/>
    <w:uiPriority w:val="99"/>
    <w:unhideWhenUsed/>
    <w:rsid w:val="007C15D1"/>
    <w:pPr>
      <w:ind w:left="440" w:hanging="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74"/>
  </w:style>
  <w:style w:type="paragraph" w:styleId="Titre1">
    <w:name w:val="heading 1"/>
    <w:basedOn w:val="Normal"/>
    <w:next w:val="Normal"/>
    <w:link w:val="Titre1Car"/>
    <w:uiPriority w:val="9"/>
    <w:qFormat/>
    <w:rsid w:val="00E5775C"/>
    <w:pPr>
      <w:keepNext/>
      <w:keepLines/>
      <w:numPr>
        <w:numId w:val="1"/>
      </w:numPr>
      <w:spacing w:before="480" w:after="0" w:line="480" w:lineRule="auto"/>
      <w:outlineLvl w:val="0"/>
    </w:pPr>
    <w:rPr>
      <w:rFonts w:asciiTheme="majorHAnsi" w:eastAsiaTheme="majorEastAsia" w:hAnsiTheme="majorHAnsi" w:cstheme="majorBidi"/>
      <w:b/>
      <w:bCs/>
      <w:color w:val="4F81BD" w:themeColor="accent1"/>
      <w:sz w:val="32"/>
      <w:szCs w:val="28"/>
    </w:rPr>
  </w:style>
  <w:style w:type="paragraph" w:styleId="Titre2">
    <w:name w:val="heading 2"/>
    <w:basedOn w:val="Normal"/>
    <w:next w:val="Normal"/>
    <w:link w:val="Titre2Car"/>
    <w:uiPriority w:val="9"/>
    <w:unhideWhenUsed/>
    <w:qFormat/>
    <w:rsid w:val="00E5775C"/>
    <w:pPr>
      <w:keepNext/>
      <w:keepLines/>
      <w:numPr>
        <w:ilvl w:val="1"/>
        <w:numId w:val="1"/>
      </w:numPr>
      <w:spacing w:before="200" w:after="0" w:line="360" w:lineRule="auto"/>
      <w:ind w:left="1284"/>
      <w:outlineLvl w:val="1"/>
    </w:pPr>
    <w:rPr>
      <w:rFonts w:asciiTheme="majorHAnsi" w:eastAsiaTheme="majorEastAsia" w:hAnsiTheme="majorHAnsi" w:cstheme="majorBidi"/>
      <w:b/>
      <w:bCs/>
      <w:color w:val="548DD4" w:themeColor="text2" w:themeTint="99"/>
      <w:sz w:val="26"/>
      <w:szCs w:val="26"/>
    </w:rPr>
  </w:style>
  <w:style w:type="paragraph" w:styleId="Titre3">
    <w:name w:val="heading 3"/>
    <w:basedOn w:val="Normal"/>
    <w:next w:val="Normal"/>
    <w:link w:val="Titre3Car"/>
    <w:uiPriority w:val="9"/>
    <w:unhideWhenUsed/>
    <w:qFormat/>
    <w:rsid w:val="00E5775C"/>
    <w:pPr>
      <w:keepNext/>
      <w:keepLines/>
      <w:numPr>
        <w:ilvl w:val="2"/>
        <w:numId w:val="1"/>
      </w:numPr>
      <w:spacing w:before="200" w:after="0" w:line="360" w:lineRule="auto"/>
      <w:outlineLvl w:val="2"/>
    </w:pPr>
    <w:rPr>
      <w:rFonts w:asciiTheme="majorHAnsi" w:eastAsiaTheme="majorEastAsia" w:hAnsiTheme="majorHAnsi" w:cstheme="majorBidi"/>
      <w:b/>
      <w:bCs/>
      <w:color w:val="8DB3E2" w:themeColor="text2" w:themeTint="66"/>
    </w:rPr>
  </w:style>
  <w:style w:type="paragraph" w:styleId="Titre4">
    <w:name w:val="heading 4"/>
    <w:basedOn w:val="Normal"/>
    <w:next w:val="Normal"/>
    <w:link w:val="Titre4Car"/>
    <w:uiPriority w:val="9"/>
    <w:unhideWhenUsed/>
    <w:qFormat/>
    <w:rsid w:val="00D93E5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93E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D93E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D93E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D93E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93E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93E53"/>
    <w:pPr>
      <w:spacing w:after="0" w:line="240" w:lineRule="auto"/>
    </w:pPr>
    <w:rPr>
      <w:rFonts w:eastAsiaTheme="minorEastAsia"/>
    </w:rPr>
  </w:style>
  <w:style w:type="character" w:customStyle="1" w:styleId="SansinterligneCar">
    <w:name w:val="Sans interligne Car"/>
    <w:basedOn w:val="Policepardfaut"/>
    <w:link w:val="Sansinterligne"/>
    <w:uiPriority w:val="1"/>
    <w:rsid w:val="00D93E53"/>
    <w:rPr>
      <w:rFonts w:eastAsiaTheme="minorEastAsia"/>
    </w:rPr>
  </w:style>
  <w:style w:type="paragraph" w:styleId="Textedebulles">
    <w:name w:val="Balloon Text"/>
    <w:basedOn w:val="Normal"/>
    <w:link w:val="TextedebullesCar"/>
    <w:uiPriority w:val="99"/>
    <w:semiHidden/>
    <w:unhideWhenUsed/>
    <w:rsid w:val="00D93E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93E53"/>
    <w:rPr>
      <w:rFonts w:ascii="Tahoma" w:hAnsi="Tahoma" w:cs="Tahoma"/>
      <w:sz w:val="16"/>
      <w:szCs w:val="16"/>
    </w:rPr>
  </w:style>
  <w:style w:type="character" w:customStyle="1" w:styleId="Titre1Car">
    <w:name w:val="Titre 1 Car"/>
    <w:basedOn w:val="Policepardfaut"/>
    <w:link w:val="Titre1"/>
    <w:uiPriority w:val="9"/>
    <w:rsid w:val="00E5775C"/>
    <w:rPr>
      <w:rFonts w:asciiTheme="majorHAnsi" w:eastAsiaTheme="majorEastAsia" w:hAnsiTheme="majorHAnsi" w:cstheme="majorBidi"/>
      <w:b/>
      <w:bCs/>
      <w:color w:val="4F81BD" w:themeColor="accent1"/>
      <w:sz w:val="32"/>
      <w:szCs w:val="28"/>
    </w:rPr>
  </w:style>
  <w:style w:type="character" w:customStyle="1" w:styleId="Titre2Car">
    <w:name w:val="Titre 2 Car"/>
    <w:basedOn w:val="Policepardfaut"/>
    <w:link w:val="Titre2"/>
    <w:uiPriority w:val="9"/>
    <w:rsid w:val="00E5775C"/>
    <w:rPr>
      <w:rFonts w:asciiTheme="majorHAnsi" w:eastAsiaTheme="majorEastAsia" w:hAnsiTheme="majorHAnsi" w:cstheme="majorBidi"/>
      <w:b/>
      <w:bCs/>
      <w:color w:val="548DD4" w:themeColor="text2" w:themeTint="99"/>
      <w:sz w:val="26"/>
      <w:szCs w:val="26"/>
    </w:rPr>
  </w:style>
  <w:style w:type="character" w:customStyle="1" w:styleId="Titre3Car">
    <w:name w:val="Titre 3 Car"/>
    <w:basedOn w:val="Policepardfaut"/>
    <w:link w:val="Titre3"/>
    <w:uiPriority w:val="9"/>
    <w:rsid w:val="00E5775C"/>
    <w:rPr>
      <w:rFonts w:asciiTheme="majorHAnsi" w:eastAsiaTheme="majorEastAsia" w:hAnsiTheme="majorHAnsi" w:cstheme="majorBidi"/>
      <w:b/>
      <w:bCs/>
      <w:color w:val="8DB3E2" w:themeColor="text2" w:themeTint="66"/>
    </w:rPr>
  </w:style>
  <w:style w:type="character" w:customStyle="1" w:styleId="Titre4Car">
    <w:name w:val="Titre 4 Car"/>
    <w:basedOn w:val="Policepardfaut"/>
    <w:link w:val="Titre4"/>
    <w:uiPriority w:val="9"/>
    <w:rsid w:val="00D93E53"/>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D93E53"/>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D93E53"/>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D93E5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D93E53"/>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D93E53"/>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AB78C1"/>
    <w:pPr>
      <w:tabs>
        <w:tab w:val="center" w:pos="4536"/>
        <w:tab w:val="right" w:pos="9072"/>
      </w:tabs>
      <w:spacing w:after="0" w:line="240" w:lineRule="auto"/>
    </w:pPr>
  </w:style>
  <w:style w:type="character" w:customStyle="1" w:styleId="En-tteCar">
    <w:name w:val="En-tête Car"/>
    <w:basedOn w:val="Policepardfaut"/>
    <w:link w:val="En-tte"/>
    <w:uiPriority w:val="99"/>
    <w:rsid w:val="00AB78C1"/>
  </w:style>
  <w:style w:type="paragraph" w:styleId="Pieddepage">
    <w:name w:val="footer"/>
    <w:basedOn w:val="Normal"/>
    <w:link w:val="PieddepageCar"/>
    <w:uiPriority w:val="99"/>
    <w:unhideWhenUsed/>
    <w:rsid w:val="00AB78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78C1"/>
  </w:style>
  <w:style w:type="character" w:styleId="Marquedannotation">
    <w:name w:val="annotation reference"/>
    <w:basedOn w:val="Policepardfaut"/>
    <w:uiPriority w:val="99"/>
    <w:semiHidden/>
    <w:unhideWhenUsed/>
    <w:rsid w:val="00AB78C1"/>
    <w:rPr>
      <w:sz w:val="16"/>
      <w:szCs w:val="16"/>
    </w:rPr>
  </w:style>
  <w:style w:type="paragraph" w:styleId="Commentaire">
    <w:name w:val="annotation text"/>
    <w:basedOn w:val="Normal"/>
    <w:link w:val="CommentaireCar"/>
    <w:uiPriority w:val="99"/>
    <w:semiHidden/>
    <w:unhideWhenUsed/>
    <w:rsid w:val="00AB78C1"/>
    <w:pPr>
      <w:spacing w:line="240" w:lineRule="auto"/>
    </w:pPr>
    <w:rPr>
      <w:sz w:val="20"/>
      <w:szCs w:val="20"/>
    </w:rPr>
  </w:style>
  <w:style w:type="character" w:customStyle="1" w:styleId="CommentaireCar">
    <w:name w:val="Commentaire Car"/>
    <w:basedOn w:val="Policepardfaut"/>
    <w:link w:val="Commentaire"/>
    <w:uiPriority w:val="99"/>
    <w:semiHidden/>
    <w:rsid w:val="00AB78C1"/>
    <w:rPr>
      <w:sz w:val="20"/>
      <w:szCs w:val="20"/>
    </w:rPr>
  </w:style>
  <w:style w:type="paragraph" w:styleId="Objetducommentaire">
    <w:name w:val="annotation subject"/>
    <w:basedOn w:val="Commentaire"/>
    <w:next w:val="Commentaire"/>
    <w:link w:val="ObjetducommentaireCar"/>
    <w:uiPriority w:val="99"/>
    <w:semiHidden/>
    <w:unhideWhenUsed/>
    <w:rsid w:val="00AB78C1"/>
    <w:rPr>
      <w:b/>
      <w:bCs/>
    </w:rPr>
  </w:style>
  <w:style w:type="character" w:customStyle="1" w:styleId="ObjetducommentaireCar">
    <w:name w:val="Objet du commentaire Car"/>
    <w:basedOn w:val="CommentaireCar"/>
    <w:link w:val="Objetducommentaire"/>
    <w:uiPriority w:val="99"/>
    <w:semiHidden/>
    <w:rsid w:val="00AB78C1"/>
    <w:rPr>
      <w:b/>
      <w:bCs/>
      <w:sz w:val="20"/>
      <w:szCs w:val="20"/>
    </w:rPr>
  </w:style>
  <w:style w:type="paragraph" w:styleId="NormalWeb">
    <w:name w:val="Normal (Web)"/>
    <w:basedOn w:val="Normal"/>
    <w:uiPriority w:val="99"/>
    <w:unhideWhenUsed/>
    <w:rsid w:val="008C4DE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04A7C"/>
    <w:pPr>
      <w:spacing w:line="240" w:lineRule="auto"/>
    </w:pPr>
    <w:rPr>
      <w:bCs/>
      <w:i/>
      <w:color w:val="000000" w:themeColor="text1"/>
      <w:sz w:val="18"/>
      <w:szCs w:val="18"/>
    </w:rPr>
  </w:style>
  <w:style w:type="table" w:styleId="Grille">
    <w:name w:val="Table Grid"/>
    <w:basedOn w:val="TableauNormal"/>
    <w:uiPriority w:val="59"/>
    <w:rsid w:val="00804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954E67"/>
    <w:pPr>
      <w:numPr>
        <w:numId w:val="0"/>
      </w:numPr>
      <w:spacing w:line="276" w:lineRule="auto"/>
      <w:outlineLvl w:val="9"/>
    </w:pPr>
    <w:rPr>
      <w:color w:val="365F91" w:themeColor="accent1" w:themeShade="BF"/>
      <w:sz w:val="28"/>
    </w:rPr>
  </w:style>
  <w:style w:type="paragraph" w:styleId="TM1">
    <w:name w:val="toc 1"/>
    <w:basedOn w:val="Normal"/>
    <w:next w:val="Normal"/>
    <w:autoRedefine/>
    <w:uiPriority w:val="39"/>
    <w:unhideWhenUsed/>
    <w:rsid w:val="00954E67"/>
    <w:pPr>
      <w:spacing w:after="100"/>
    </w:pPr>
  </w:style>
  <w:style w:type="paragraph" w:styleId="TM2">
    <w:name w:val="toc 2"/>
    <w:basedOn w:val="Normal"/>
    <w:next w:val="Normal"/>
    <w:autoRedefine/>
    <w:uiPriority w:val="39"/>
    <w:unhideWhenUsed/>
    <w:rsid w:val="00954E67"/>
    <w:pPr>
      <w:spacing w:after="100"/>
      <w:ind w:left="220"/>
    </w:pPr>
  </w:style>
  <w:style w:type="paragraph" w:styleId="TM3">
    <w:name w:val="toc 3"/>
    <w:basedOn w:val="Normal"/>
    <w:next w:val="Normal"/>
    <w:autoRedefine/>
    <w:uiPriority w:val="39"/>
    <w:unhideWhenUsed/>
    <w:rsid w:val="00954E67"/>
    <w:pPr>
      <w:spacing w:after="100"/>
      <w:ind w:left="440"/>
    </w:pPr>
  </w:style>
  <w:style w:type="character" w:styleId="Lienhypertexte">
    <w:name w:val="Hyperlink"/>
    <w:basedOn w:val="Policepardfaut"/>
    <w:uiPriority w:val="99"/>
    <w:unhideWhenUsed/>
    <w:rsid w:val="00954E67"/>
    <w:rPr>
      <w:color w:val="0000FF" w:themeColor="hyperlink"/>
      <w:u w:val="single"/>
    </w:rPr>
  </w:style>
  <w:style w:type="table" w:styleId="Grilleclaire-Accent3">
    <w:name w:val="Light Grid Accent 3"/>
    <w:basedOn w:val="TableauNormal"/>
    <w:uiPriority w:val="62"/>
    <w:rsid w:val="00F9515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Paragraphedeliste">
    <w:name w:val="List Paragraph"/>
    <w:basedOn w:val="Normal"/>
    <w:uiPriority w:val="34"/>
    <w:qFormat/>
    <w:rsid w:val="00533098"/>
    <w:pPr>
      <w:ind w:left="720"/>
      <w:contextualSpacing/>
    </w:pPr>
  </w:style>
  <w:style w:type="table" w:styleId="Trameclaire-Accent4">
    <w:name w:val="Light Shading Accent 4"/>
    <w:basedOn w:val="TableauNormal"/>
    <w:uiPriority w:val="60"/>
    <w:rsid w:val="00CF5B6E"/>
    <w:pPr>
      <w:spacing w:after="0" w:line="240" w:lineRule="auto"/>
    </w:pPr>
    <w:rPr>
      <w:rFonts w:eastAsiaTheme="minorEastAsia"/>
      <w:color w:val="5F497A" w:themeColor="accent4" w:themeShade="BF"/>
      <w:sz w:val="24"/>
      <w:szCs w:val="24"/>
      <w:lang w:val="en-GB" w:eastAsia="fr-FR"/>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Ombrageclair1">
    <w:name w:val="Ombrage clair1"/>
    <w:basedOn w:val="TableauNormal"/>
    <w:uiPriority w:val="60"/>
    <w:rsid w:val="00CF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ormal1">
    <w:name w:val="Normal1"/>
    <w:rsid w:val="003A3EB6"/>
    <w:rPr>
      <w:rFonts w:ascii="Calibri" w:eastAsia="Calibri" w:hAnsi="Calibri" w:cs="Calibri"/>
      <w:color w:val="000000"/>
      <w:szCs w:val="24"/>
      <w:lang w:val="en-GB" w:eastAsia="ja-JP"/>
    </w:rPr>
  </w:style>
  <w:style w:type="table" w:customStyle="1" w:styleId="Tramemoyenne11">
    <w:name w:val="Trame moyenne 11"/>
    <w:basedOn w:val="TableauNormal"/>
    <w:uiPriority w:val="63"/>
    <w:rsid w:val="00B822F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2">
    <w:name w:val="Trame moyenne 12"/>
    <w:aliases w:val="Black Style Perso"/>
    <w:basedOn w:val="TableauNormal"/>
    <w:uiPriority w:val="63"/>
    <w:rsid w:val="00343DE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2F2F2" w:themeFill="background1" w:themeFillShade="F2"/>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01658">
      <w:bodyDiv w:val="1"/>
      <w:marLeft w:val="0"/>
      <w:marRight w:val="0"/>
      <w:marTop w:val="0"/>
      <w:marBottom w:val="0"/>
      <w:divBdr>
        <w:top w:val="none" w:sz="0" w:space="0" w:color="auto"/>
        <w:left w:val="none" w:sz="0" w:space="0" w:color="auto"/>
        <w:bottom w:val="none" w:sz="0" w:space="0" w:color="auto"/>
        <w:right w:val="none" w:sz="0" w:space="0" w:color="auto"/>
      </w:divBdr>
      <w:divsChild>
        <w:div w:id="784230865">
          <w:marLeft w:val="0"/>
          <w:marRight w:val="0"/>
          <w:marTop w:val="0"/>
          <w:marBottom w:val="0"/>
          <w:divBdr>
            <w:top w:val="none" w:sz="0" w:space="0" w:color="auto"/>
            <w:left w:val="none" w:sz="0" w:space="0" w:color="auto"/>
            <w:bottom w:val="none" w:sz="0" w:space="0" w:color="auto"/>
            <w:right w:val="none" w:sz="0" w:space="0" w:color="auto"/>
          </w:divBdr>
        </w:div>
      </w:divsChild>
    </w:div>
    <w:div w:id="244346454">
      <w:bodyDiv w:val="1"/>
      <w:marLeft w:val="0"/>
      <w:marRight w:val="0"/>
      <w:marTop w:val="0"/>
      <w:marBottom w:val="0"/>
      <w:divBdr>
        <w:top w:val="none" w:sz="0" w:space="0" w:color="auto"/>
        <w:left w:val="none" w:sz="0" w:space="0" w:color="auto"/>
        <w:bottom w:val="none" w:sz="0" w:space="0" w:color="auto"/>
        <w:right w:val="none" w:sz="0" w:space="0" w:color="auto"/>
      </w:divBdr>
      <w:divsChild>
        <w:div w:id="171845435">
          <w:marLeft w:val="0"/>
          <w:marRight w:val="0"/>
          <w:marTop w:val="0"/>
          <w:marBottom w:val="0"/>
          <w:divBdr>
            <w:top w:val="none" w:sz="0" w:space="0" w:color="auto"/>
            <w:left w:val="none" w:sz="0" w:space="0" w:color="auto"/>
            <w:bottom w:val="none" w:sz="0" w:space="0" w:color="auto"/>
            <w:right w:val="none" w:sz="0" w:space="0" w:color="auto"/>
          </w:divBdr>
        </w:div>
      </w:divsChild>
    </w:div>
    <w:div w:id="316610480">
      <w:bodyDiv w:val="1"/>
      <w:marLeft w:val="0"/>
      <w:marRight w:val="0"/>
      <w:marTop w:val="0"/>
      <w:marBottom w:val="0"/>
      <w:divBdr>
        <w:top w:val="none" w:sz="0" w:space="0" w:color="auto"/>
        <w:left w:val="none" w:sz="0" w:space="0" w:color="auto"/>
        <w:bottom w:val="none" w:sz="0" w:space="0" w:color="auto"/>
        <w:right w:val="none" w:sz="0" w:space="0" w:color="auto"/>
      </w:divBdr>
      <w:divsChild>
        <w:div w:id="163861569">
          <w:marLeft w:val="0"/>
          <w:marRight w:val="0"/>
          <w:marTop w:val="0"/>
          <w:marBottom w:val="0"/>
          <w:divBdr>
            <w:top w:val="none" w:sz="0" w:space="0" w:color="auto"/>
            <w:left w:val="none" w:sz="0" w:space="0" w:color="auto"/>
            <w:bottom w:val="none" w:sz="0" w:space="0" w:color="auto"/>
            <w:right w:val="none" w:sz="0" w:space="0" w:color="auto"/>
          </w:divBdr>
        </w:div>
        <w:div w:id="1458529569">
          <w:marLeft w:val="0"/>
          <w:marRight w:val="0"/>
          <w:marTop w:val="0"/>
          <w:marBottom w:val="0"/>
          <w:divBdr>
            <w:top w:val="none" w:sz="0" w:space="0" w:color="auto"/>
            <w:left w:val="none" w:sz="0" w:space="0" w:color="auto"/>
            <w:bottom w:val="none" w:sz="0" w:space="0" w:color="auto"/>
            <w:right w:val="none" w:sz="0" w:space="0" w:color="auto"/>
          </w:divBdr>
        </w:div>
        <w:div w:id="652371284">
          <w:marLeft w:val="0"/>
          <w:marRight w:val="0"/>
          <w:marTop w:val="0"/>
          <w:marBottom w:val="0"/>
          <w:divBdr>
            <w:top w:val="none" w:sz="0" w:space="0" w:color="auto"/>
            <w:left w:val="none" w:sz="0" w:space="0" w:color="auto"/>
            <w:bottom w:val="none" w:sz="0" w:space="0" w:color="auto"/>
            <w:right w:val="none" w:sz="0" w:space="0" w:color="auto"/>
          </w:divBdr>
          <w:divsChild>
            <w:div w:id="1511945780">
              <w:marLeft w:val="0"/>
              <w:marRight w:val="0"/>
              <w:marTop w:val="0"/>
              <w:marBottom w:val="0"/>
              <w:divBdr>
                <w:top w:val="none" w:sz="0" w:space="0" w:color="auto"/>
                <w:left w:val="none" w:sz="0" w:space="0" w:color="auto"/>
                <w:bottom w:val="none" w:sz="0" w:space="0" w:color="auto"/>
                <w:right w:val="none" w:sz="0" w:space="0" w:color="auto"/>
              </w:divBdr>
            </w:div>
            <w:div w:id="1627274932">
              <w:marLeft w:val="0"/>
              <w:marRight w:val="0"/>
              <w:marTop w:val="0"/>
              <w:marBottom w:val="0"/>
              <w:divBdr>
                <w:top w:val="none" w:sz="0" w:space="0" w:color="auto"/>
                <w:left w:val="none" w:sz="0" w:space="0" w:color="auto"/>
                <w:bottom w:val="none" w:sz="0" w:space="0" w:color="auto"/>
                <w:right w:val="none" w:sz="0" w:space="0" w:color="auto"/>
              </w:divBdr>
            </w:div>
          </w:divsChild>
        </w:div>
        <w:div w:id="1869292992">
          <w:marLeft w:val="0"/>
          <w:marRight w:val="0"/>
          <w:marTop w:val="0"/>
          <w:marBottom w:val="0"/>
          <w:divBdr>
            <w:top w:val="none" w:sz="0" w:space="0" w:color="auto"/>
            <w:left w:val="none" w:sz="0" w:space="0" w:color="auto"/>
            <w:bottom w:val="none" w:sz="0" w:space="0" w:color="auto"/>
            <w:right w:val="none" w:sz="0" w:space="0" w:color="auto"/>
          </w:divBdr>
        </w:div>
        <w:div w:id="1440836435">
          <w:marLeft w:val="0"/>
          <w:marRight w:val="0"/>
          <w:marTop w:val="0"/>
          <w:marBottom w:val="0"/>
          <w:divBdr>
            <w:top w:val="none" w:sz="0" w:space="0" w:color="auto"/>
            <w:left w:val="none" w:sz="0" w:space="0" w:color="auto"/>
            <w:bottom w:val="none" w:sz="0" w:space="0" w:color="auto"/>
            <w:right w:val="none" w:sz="0" w:space="0" w:color="auto"/>
          </w:divBdr>
        </w:div>
        <w:div w:id="1733581706">
          <w:marLeft w:val="0"/>
          <w:marRight w:val="0"/>
          <w:marTop w:val="0"/>
          <w:marBottom w:val="0"/>
          <w:divBdr>
            <w:top w:val="none" w:sz="0" w:space="0" w:color="auto"/>
            <w:left w:val="none" w:sz="0" w:space="0" w:color="auto"/>
            <w:bottom w:val="none" w:sz="0" w:space="0" w:color="auto"/>
            <w:right w:val="none" w:sz="0" w:space="0" w:color="auto"/>
          </w:divBdr>
        </w:div>
        <w:div w:id="1873574150">
          <w:marLeft w:val="0"/>
          <w:marRight w:val="0"/>
          <w:marTop w:val="0"/>
          <w:marBottom w:val="0"/>
          <w:divBdr>
            <w:top w:val="none" w:sz="0" w:space="0" w:color="auto"/>
            <w:left w:val="none" w:sz="0" w:space="0" w:color="auto"/>
            <w:bottom w:val="none" w:sz="0" w:space="0" w:color="auto"/>
            <w:right w:val="none" w:sz="0" w:space="0" w:color="auto"/>
          </w:divBdr>
        </w:div>
      </w:divsChild>
    </w:div>
    <w:div w:id="732848376">
      <w:bodyDiv w:val="1"/>
      <w:marLeft w:val="0"/>
      <w:marRight w:val="0"/>
      <w:marTop w:val="0"/>
      <w:marBottom w:val="0"/>
      <w:divBdr>
        <w:top w:val="none" w:sz="0" w:space="0" w:color="auto"/>
        <w:left w:val="none" w:sz="0" w:space="0" w:color="auto"/>
        <w:bottom w:val="none" w:sz="0" w:space="0" w:color="auto"/>
        <w:right w:val="none" w:sz="0" w:space="0" w:color="auto"/>
      </w:divBdr>
      <w:divsChild>
        <w:div w:id="321550299">
          <w:marLeft w:val="0"/>
          <w:marRight w:val="0"/>
          <w:marTop w:val="0"/>
          <w:marBottom w:val="0"/>
          <w:divBdr>
            <w:top w:val="none" w:sz="0" w:space="0" w:color="auto"/>
            <w:left w:val="none" w:sz="0" w:space="0" w:color="auto"/>
            <w:bottom w:val="none" w:sz="0" w:space="0" w:color="auto"/>
            <w:right w:val="none" w:sz="0" w:space="0" w:color="auto"/>
          </w:divBdr>
        </w:div>
      </w:divsChild>
    </w:div>
    <w:div w:id="881477792">
      <w:bodyDiv w:val="1"/>
      <w:marLeft w:val="0"/>
      <w:marRight w:val="0"/>
      <w:marTop w:val="0"/>
      <w:marBottom w:val="0"/>
      <w:divBdr>
        <w:top w:val="none" w:sz="0" w:space="0" w:color="auto"/>
        <w:left w:val="none" w:sz="0" w:space="0" w:color="auto"/>
        <w:bottom w:val="none" w:sz="0" w:space="0" w:color="auto"/>
        <w:right w:val="none" w:sz="0" w:space="0" w:color="auto"/>
      </w:divBdr>
      <w:divsChild>
        <w:div w:id="1542283042">
          <w:marLeft w:val="0"/>
          <w:marRight w:val="0"/>
          <w:marTop w:val="0"/>
          <w:marBottom w:val="0"/>
          <w:divBdr>
            <w:top w:val="none" w:sz="0" w:space="0" w:color="auto"/>
            <w:left w:val="none" w:sz="0" w:space="0" w:color="auto"/>
            <w:bottom w:val="none" w:sz="0" w:space="0" w:color="auto"/>
            <w:right w:val="none" w:sz="0" w:space="0" w:color="auto"/>
          </w:divBdr>
        </w:div>
      </w:divsChild>
    </w:div>
    <w:div w:id="1108310092">
      <w:bodyDiv w:val="1"/>
      <w:marLeft w:val="0"/>
      <w:marRight w:val="0"/>
      <w:marTop w:val="0"/>
      <w:marBottom w:val="0"/>
      <w:divBdr>
        <w:top w:val="none" w:sz="0" w:space="0" w:color="auto"/>
        <w:left w:val="none" w:sz="0" w:space="0" w:color="auto"/>
        <w:bottom w:val="none" w:sz="0" w:space="0" w:color="auto"/>
        <w:right w:val="none" w:sz="0" w:space="0" w:color="auto"/>
      </w:divBdr>
      <w:divsChild>
        <w:div w:id="1367291209">
          <w:marLeft w:val="0"/>
          <w:marRight w:val="0"/>
          <w:marTop w:val="0"/>
          <w:marBottom w:val="0"/>
          <w:divBdr>
            <w:top w:val="none" w:sz="0" w:space="0" w:color="auto"/>
            <w:left w:val="none" w:sz="0" w:space="0" w:color="auto"/>
            <w:bottom w:val="none" w:sz="0" w:space="0" w:color="auto"/>
            <w:right w:val="none" w:sz="0" w:space="0" w:color="auto"/>
          </w:divBdr>
        </w:div>
      </w:divsChild>
    </w:div>
    <w:div w:id="1130635178">
      <w:bodyDiv w:val="1"/>
      <w:marLeft w:val="0"/>
      <w:marRight w:val="0"/>
      <w:marTop w:val="0"/>
      <w:marBottom w:val="0"/>
      <w:divBdr>
        <w:top w:val="none" w:sz="0" w:space="0" w:color="auto"/>
        <w:left w:val="none" w:sz="0" w:space="0" w:color="auto"/>
        <w:bottom w:val="none" w:sz="0" w:space="0" w:color="auto"/>
        <w:right w:val="none" w:sz="0" w:space="0" w:color="auto"/>
      </w:divBdr>
      <w:divsChild>
        <w:div w:id="1283923611">
          <w:marLeft w:val="0"/>
          <w:marRight w:val="0"/>
          <w:marTop w:val="0"/>
          <w:marBottom w:val="0"/>
          <w:divBdr>
            <w:top w:val="none" w:sz="0" w:space="0" w:color="auto"/>
            <w:left w:val="none" w:sz="0" w:space="0" w:color="auto"/>
            <w:bottom w:val="none" w:sz="0" w:space="0" w:color="auto"/>
            <w:right w:val="none" w:sz="0" w:space="0" w:color="auto"/>
          </w:divBdr>
        </w:div>
      </w:divsChild>
    </w:div>
    <w:div w:id="1217813090">
      <w:bodyDiv w:val="1"/>
      <w:marLeft w:val="0"/>
      <w:marRight w:val="0"/>
      <w:marTop w:val="0"/>
      <w:marBottom w:val="0"/>
      <w:divBdr>
        <w:top w:val="none" w:sz="0" w:space="0" w:color="auto"/>
        <w:left w:val="none" w:sz="0" w:space="0" w:color="auto"/>
        <w:bottom w:val="none" w:sz="0" w:space="0" w:color="auto"/>
        <w:right w:val="none" w:sz="0" w:space="0" w:color="auto"/>
      </w:divBdr>
      <w:divsChild>
        <w:div w:id="937177920">
          <w:marLeft w:val="0"/>
          <w:marRight w:val="0"/>
          <w:marTop w:val="0"/>
          <w:marBottom w:val="0"/>
          <w:divBdr>
            <w:top w:val="none" w:sz="0" w:space="0" w:color="auto"/>
            <w:left w:val="none" w:sz="0" w:space="0" w:color="auto"/>
            <w:bottom w:val="none" w:sz="0" w:space="0" w:color="auto"/>
            <w:right w:val="none" w:sz="0" w:space="0" w:color="auto"/>
          </w:divBdr>
        </w:div>
      </w:divsChild>
    </w:div>
    <w:div w:id="1316496934">
      <w:bodyDiv w:val="1"/>
      <w:marLeft w:val="0"/>
      <w:marRight w:val="0"/>
      <w:marTop w:val="0"/>
      <w:marBottom w:val="0"/>
      <w:divBdr>
        <w:top w:val="none" w:sz="0" w:space="0" w:color="auto"/>
        <w:left w:val="none" w:sz="0" w:space="0" w:color="auto"/>
        <w:bottom w:val="none" w:sz="0" w:space="0" w:color="auto"/>
        <w:right w:val="none" w:sz="0" w:space="0" w:color="auto"/>
      </w:divBdr>
      <w:divsChild>
        <w:div w:id="1194733667">
          <w:marLeft w:val="0"/>
          <w:marRight w:val="0"/>
          <w:marTop w:val="0"/>
          <w:marBottom w:val="0"/>
          <w:divBdr>
            <w:top w:val="none" w:sz="0" w:space="0" w:color="auto"/>
            <w:left w:val="none" w:sz="0" w:space="0" w:color="auto"/>
            <w:bottom w:val="none" w:sz="0" w:space="0" w:color="auto"/>
            <w:right w:val="none" w:sz="0" w:space="0" w:color="auto"/>
          </w:divBdr>
        </w:div>
      </w:divsChild>
    </w:div>
    <w:div w:id="1333803507">
      <w:bodyDiv w:val="1"/>
      <w:marLeft w:val="0"/>
      <w:marRight w:val="0"/>
      <w:marTop w:val="0"/>
      <w:marBottom w:val="0"/>
      <w:divBdr>
        <w:top w:val="none" w:sz="0" w:space="0" w:color="auto"/>
        <w:left w:val="none" w:sz="0" w:space="0" w:color="auto"/>
        <w:bottom w:val="none" w:sz="0" w:space="0" w:color="auto"/>
        <w:right w:val="none" w:sz="0" w:space="0" w:color="auto"/>
      </w:divBdr>
      <w:divsChild>
        <w:div w:id="274992821">
          <w:marLeft w:val="0"/>
          <w:marRight w:val="0"/>
          <w:marTop w:val="0"/>
          <w:marBottom w:val="0"/>
          <w:divBdr>
            <w:top w:val="none" w:sz="0" w:space="0" w:color="auto"/>
            <w:left w:val="none" w:sz="0" w:space="0" w:color="auto"/>
            <w:bottom w:val="none" w:sz="0" w:space="0" w:color="auto"/>
            <w:right w:val="none" w:sz="0" w:space="0" w:color="auto"/>
          </w:divBdr>
        </w:div>
      </w:divsChild>
    </w:div>
    <w:div w:id="1531992240">
      <w:bodyDiv w:val="1"/>
      <w:marLeft w:val="0"/>
      <w:marRight w:val="0"/>
      <w:marTop w:val="0"/>
      <w:marBottom w:val="0"/>
      <w:divBdr>
        <w:top w:val="none" w:sz="0" w:space="0" w:color="auto"/>
        <w:left w:val="none" w:sz="0" w:space="0" w:color="auto"/>
        <w:bottom w:val="none" w:sz="0" w:space="0" w:color="auto"/>
        <w:right w:val="none" w:sz="0" w:space="0" w:color="auto"/>
      </w:divBdr>
      <w:divsChild>
        <w:div w:id="792791129">
          <w:marLeft w:val="0"/>
          <w:marRight w:val="0"/>
          <w:marTop w:val="0"/>
          <w:marBottom w:val="0"/>
          <w:divBdr>
            <w:top w:val="none" w:sz="0" w:space="0" w:color="auto"/>
            <w:left w:val="none" w:sz="0" w:space="0" w:color="auto"/>
            <w:bottom w:val="none" w:sz="0" w:space="0" w:color="auto"/>
            <w:right w:val="none" w:sz="0" w:space="0" w:color="auto"/>
          </w:divBdr>
        </w:div>
      </w:divsChild>
    </w:div>
    <w:div w:id="1775517656">
      <w:bodyDiv w:val="1"/>
      <w:marLeft w:val="0"/>
      <w:marRight w:val="0"/>
      <w:marTop w:val="0"/>
      <w:marBottom w:val="0"/>
      <w:divBdr>
        <w:top w:val="none" w:sz="0" w:space="0" w:color="auto"/>
        <w:left w:val="none" w:sz="0" w:space="0" w:color="auto"/>
        <w:bottom w:val="none" w:sz="0" w:space="0" w:color="auto"/>
        <w:right w:val="none" w:sz="0" w:space="0" w:color="auto"/>
      </w:divBdr>
      <w:divsChild>
        <w:div w:id="748818289">
          <w:marLeft w:val="0"/>
          <w:marRight w:val="0"/>
          <w:marTop w:val="0"/>
          <w:marBottom w:val="0"/>
          <w:divBdr>
            <w:top w:val="none" w:sz="0" w:space="0" w:color="auto"/>
            <w:left w:val="none" w:sz="0" w:space="0" w:color="auto"/>
            <w:bottom w:val="none" w:sz="0" w:space="0" w:color="auto"/>
            <w:right w:val="none" w:sz="0" w:space="0" w:color="auto"/>
          </w:divBdr>
        </w:div>
      </w:divsChild>
    </w:div>
    <w:div w:id="1782332121">
      <w:bodyDiv w:val="1"/>
      <w:marLeft w:val="0"/>
      <w:marRight w:val="0"/>
      <w:marTop w:val="0"/>
      <w:marBottom w:val="0"/>
      <w:divBdr>
        <w:top w:val="none" w:sz="0" w:space="0" w:color="auto"/>
        <w:left w:val="none" w:sz="0" w:space="0" w:color="auto"/>
        <w:bottom w:val="none" w:sz="0" w:space="0" w:color="auto"/>
        <w:right w:val="none" w:sz="0" w:space="0" w:color="auto"/>
      </w:divBdr>
      <w:divsChild>
        <w:div w:id="1151412099">
          <w:marLeft w:val="0"/>
          <w:marRight w:val="0"/>
          <w:marTop w:val="0"/>
          <w:marBottom w:val="0"/>
          <w:divBdr>
            <w:top w:val="none" w:sz="0" w:space="0" w:color="auto"/>
            <w:left w:val="none" w:sz="0" w:space="0" w:color="auto"/>
            <w:bottom w:val="none" w:sz="0" w:space="0" w:color="auto"/>
            <w:right w:val="none" w:sz="0" w:space="0" w:color="auto"/>
          </w:divBdr>
        </w:div>
      </w:divsChild>
    </w:div>
    <w:div w:id="1790510034">
      <w:bodyDiv w:val="1"/>
      <w:marLeft w:val="0"/>
      <w:marRight w:val="0"/>
      <w:marTop w:val="0"/>
      <w:marBottom w:val="0"/>
      <w:divBdr>
        <w:top w:val="none" w:sz="0" w:space="0" w:color="auto"/>
        <w:left w:val="none" w:sz="0" w:space="0" w:color="auto"/>
        <w:bottom w:val="none" w:sz="0" w:space="0" w:color="auto"/>
        <w:right w:val="none" w:sz="0" w:space="0" w:color="auto"/>
      </w:divBdr>
      <w:divsChild>
        <w:div w:id="2059819908">
          <w:marLeft w:val="0"/>
          <w:marRight w:val="0"/>
          <w:marTop w:val="0"/>
          <w:marBottom w:val="0"/>
          <w:divBdr>
            <w:top w:val="none" w:sz="0" w:space="0" w:color="auto"/>
            <w:left w:val="none" w:sz="0" w:space="0" w:color="auto"/>
            <w:bottom w:val="none" w:sz="0" w:space="0" w:color="auto"/>
            <w:right w:val="none" w:sz="0" w:space="0" w:color="auto"/>
          </w:divBdr>
        </w:div>
      </w:divsChild>
    </w:div>
    <w:div w:id="1809980208">
      <w:bodyDiv w:val="1"/>
      <w:marLeft w:val="0"/>
      <w:marRight w:val="0"/>
      <w:marTop w:val="0"/>
      <w:marBottom w:val="0"/>
      <w:divBdr>
        <w:top w:val="none" w:sz="0" w:space="0" w:color="auto"/>
        <w:left w:val="none" w:sz="0" w:space="0" w:color="auto"/>
        <w:bottom w:val="none" w:sz="0" w:space="0" w:color="auto"/>
        <w:right w:val="none" w:sz="0" w:space="0" w:color="auto"/>
      </w:divBdr>
      <w:divsChild>
        <w:div w:id="90711929">
          <w:marLeft w:val="0"/>
          <w:marRight w:val="0"/>
          <w:marTop w:val="0"/>
          <w:marBottom w:val="0"/>
          <w:divBdr>
            <w:top w:val="none" w:sz="0" w:space="0" w:color="auto"/>
            <w:left w:val="none" w:sz="0" w:space="0" w:color="auto"/>
            <w:bottom w:val="none" w:sz="0" w:space="0" w:color="auto"/>
            <w:right w:val="none" w:sz="0" w:space="0" w:color="auto"/>
          </w:divBdr>
        </w:div>
      </w:divsChild>
    </w:div>
    <w:div w:id="1870101022">
      <w:bodyDiv w:val="1"/>
      <w:marLeft w:val="0"/>
      <w:marRight w:val="0"/>
      <w:marTop w:val="0"/>
      <w:marBottom w:val="0"/>
      <w:divBdr>
        <w:top w:val="none" w:sz="0" w:space="0" w:color="auto"/>
        <w:left w:val="none" w:sz="0" w:space="0" w:color="auto"/>
        <w:bottom w:val="none" w:sz="0" w:space="0" w:color="auto"/>
        <w:right w:val="none" w:sz="0" w:space="0" w:color="auto"/>
      </w:divBdr>
    </w:div>
    <w:div w:id="1919556075">
      <w:bodyDiv w:val="1"/>
      <w:marLeft w:val="0"/>
      <w:marRight w:val="0"/>
      <w:marTop w:val="0"/>
      <w:marBottom w:val="0"/>
      <w:divBdr>
        <w:top w:val="none" w:sz="0" w:space="0" w:color="auto"/>
        <w:left w:val="none" w:sz="0" w:space="0" w:color="auto"/>
        <w:bottom w:val="none" w:sz="0" w:space="0" w:color="auto"/>
        <w:right w:val="none" w:sz="0" w:space="0" w:color="auto"/>
      </w:divBdr>
    </w:div>
    <w:div w:id="1966891290">
      <w:bodyDiv w:val="1"/>
      <w:marLeft w:val="0"/>
      <w:marRight w:val="0"/>
      <w:marTop w:val="0"/>
      <w:marBottom w:val="0"/>
      <w:divBdr>
        <w:top w:val="none" w:sz="0" w:space="0" w:color="auto"/>
        <w:left w:val="none" w:sz="0" w:space="0" w:color="auto"/>
        <w:bottom w:val="none" w:sz="0" w:space="0" w:color="auto"/>
        <w:right w:val="none" w:sz="0" w:space="0" w:color="auto"/>
      </w:divBdr>
      <w:divsChild>
        <w:div w:id="888226637">
          <w:marLeft w:val="0"/>
          <w:marRight w:val="0"/>
          <w:marTop w:val="0"/>
          <w:marBottom w:val="0"/>
          <w:divBdr>
            <w:top w:val="none" w:sz="0" w:space="0" w:color="auto"/>
            <w:left w:val="none" w:sz="0" w:space="0" w:color="auto"/>
            <w:bottom w:val="none" w:sz="0" w:space="0" w:color="auto"/>
            <w:right w:val="none" w:sz="0" w:space="0" w:color="auto"/>
          </w:divBdr>
        </w:div>
      </w:divsChild>
    </w:div>
    <w:div w:id="2025546540">
      <w:bodyDiv w:val="1"/>
      <w:marLeft w:val="0"/>
      <w:marRight w:val="0"/>
      <w:marTop w:val="0"/>
      <w:marBottom w:val="0"/>
      <w:divBdr>
        <w:top w:val="none" w:sz="0" w:space="0" w:color="auto"/>
        <w:left w:val="none" w:sz="0" w:space="0" w:color="auto"/>
        <w:bottom w:val="none" w:sz="0" w:space="0" w:color="auto"/>
        <w:right w:val="none" w:sz="0" w:space="0" w:color="auto"/>
      </w:divBdr>
      <w:divsChild>
        <w:div w:id="1403796000">
          <w:marLeft w:val="0"/>
          <w:marRight w:val="0"/>
          <w:marTop w:val="0"/>
          <w:marBottom w:val="0"/>
          <w:divBdr>
            <w:top w:val="none" w:sz="0" w:space="0" w:color="auto"/>
            <w:left w:val="none" w:sz="0" w:space="0" w:color="auto"/>
            <w:bottom w:val="none" w:sz="0" w:space="0" w:color="auto"/>
            <w:right w:val="none" w:sz="0" w:space="0" w:color="auto"/>
          </w:divBdr>
        </w:div>
      </w:divsChild>
    </w:div>
    <w:div w:id="2034768639">
      <w:bodyDiv w:val="1"/>
      <w:marLeft w:val="0"/>
      <w:marRight w:val="0"/>
      <w:marTop w:val="0"/>
      <w:marBottom w:val="0"/>
      <w:divBdr>
        <w:top w:val="none" w:sz="0" w:space="0" w:color="auto"/>
        <w:left w:val="none" w:sz="0" w:space="0" w:color="auto"/>
        <w:bottom w:val="none" w:sz="0" w:space="0" w:color="auto"/>
        <w:right w:val="none" w:sz="0" w:space="0" w:color="auto"/>
      </w:divBdr>
    </w:div>
    <w:div w:id="2092507967">
      <w:bodyDiv w:val="1"/>
      <w:marLeft w:val="0"/>
      <w:marRight w:val="0"/>
      <w:marTop w:val="0"/>
      <w:marBottom w:val="0"/>
      <w:divBdr>
        <w:top w:val="none" w:sz="0" w:space="0" w:color="auto"/>
        <w:left w:val="none" w:sz="0" w:space="0" w:color="auto"/>
        <w:bottom w:val="none" w:sz="0" w:space="0" w:color="auto"/>
        <w:right w:val="none" w:sz="0" w:space="0" w:color="auto"/>
      </w:divBdr>
      <w:divsChild>
        <w:div w:id="648637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diagramLayout" Target="diagrams/layout2.xml"/><Relationship Id="rId21" Type="http://schemas.openxmlformats.org/officeDocument/2006/relationships/diagramQuickStyle" Target="diagrams/quickStyle2.xml"/><Relationship Id="rId22" Type="http://schemas.openxmlformats.org/officeDocument/2006/relationships/diagramColors" Target="diagrams/colors2.xml"/><Relationship Id="rId23" Type="http://schemas.microsoft.com/office/2007/relationships/diagramDrawing" Target="diagrams/drawing2.xml"/><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jpeg"/><Relationship Id="rId27" Type="http://schemas.openxmlformats.org/officeDocument/2006/relationships/chart" Target="charts/chart1.xm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diagramData" Target="diagrams/data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o23a012\Mes%20documents\LO23.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Feuil1!$B$1</c:f>
              <c:strCache>
                <c:ptCount val="1"/>
                <c:pt idx="0">
                  <c:v>Points</c:v>
                </c:pt>
              </c:strCache>
            </c:strRef>
          </c:tx>
          <c:invertIfNegative val="0"/>
          <c:cat>
            <c:strRef>
              <c:f>Feuil1!$A$2:$A$6</c:f>
              <c:strCache>
                <c:ptCount val="5"/>
                <c:pt idx="0">
                  <c:v>Benjamin</c:v>
                </c:pt>
                <c:pt idx="1">
                  <c:v>François</c:v>
                </c:pt>
                <c:pt idx="2">
                  <c:v>Caroline</c:v>
                </c:pt>
                <c:pt idx="3">
                  <c:v>Luc</c:v>
                </c:pt>
                <c:pt idx="4">
                  <c:v>Vincent</c:v>
                </c:pt>
              </c:strCache>
            </c:strRef>
          </c:cat>
          <c:val>
            <c:numRef>
              <c:f>Feuil1!$B$2:$B$6</c:f>
              <c:numCache>
                <c:formatCode>General</c:formatCode>
                <c:ptCount val="5"/>
                <c:pt idx="0">
                  <c:v>9.0</c:v>
                </c:pt>
                <c:pt idx="1">
                  <c:v>9.0</c:v>
                </c:pt>
                <c:pt idx="2">
                  <c:v>9.0</c:v>
                </c:pt>
                <c:pt idx="3">
                  <c:v>14.0</c:v>
                </c:pt>
                <c:pt idx="4">
                  <c:v>9.0</c:v>
                </c:pt>
              </c:numCache>
            </c:numRef>
          </c:val>
        </c:ser>
        <c:ser>
          <c:idx val="1"/>
          <c:order val="1"/>
          <c:tx>
            <c:strRef>
              <c:f>Feuil1!$C$1</c:f>
              <c:strCache>
                <c:ptCount val="1"/>
                <c:pt idx="0">
                  <c:v>Colonne1</c:v>
                </c:pt>
              </c:strCache>
            </c:strRef>
          </c:tx>
          <c:invertIfNegative val="0"/>
          <c:cat>
            <c:strRef>
              <c:f>Feuil1!$A$2:$A$6</c:f>
              <c:strCache>
                <c:ptCount val="5"/>
                <c:pt idx="0">
                  <c:v>Benjamin</c:v>
                </c:pt>
                <c:pt idx="1">
                  <c:v>François</c:v>
                </c:pt>
                <c:pt idx="2">
                  <c:v>Caroline</c:v>
                </c:pt>
                <c:pt idx="3">
                  <c:v>Luc</c:v>
                </c:pt>
                <c:pt idx="4">
                  <c:v>Vincent</c:v>
                </c:pt>
              </c:strCache>
            </c:strRef>
          </c:cat>
          <c:val>
            <c:numRef>
              <c:f>Feuil1!$C$2:$C$6</c:f>
              <c:numCache>
                <c:formatCode>General</c:formatCode>
                <c:ptCount val="5"/>
              </c:numCache>
            </c:numRef>
          </c:val>
        </c:ser>
        <c:ser>
          <c:idx val="2"/>
          <c:order val="2"/>
          <c:tx>
            <c:strRef>
              <c:f>Feuil1!$D$1</c:f>
              <c:strCache>
                <c:ptCount val="1"/>
                <c:pt idx="0">
                  <c:v>Colonne2</c:v>
                </c:pt>
              </c:strCache>
            </c:strRef>
          </c:tx>
          <c:invertIfNegative val="0"/>
          <c:cat>
            <c:strRef>
              <c:f>Feuil1!$A$2:$A$6</c:f>
              <c:strCache>
                <c:ptCount val="5"/>
                <c:pt idx="0">
                  <c:v>Benjamin</c:v>
                </c:pt>
                <c:pt idx="1">
                  <c:v>François</c:v>
                </c:pt>
                <c:pt idx="2">
                  <c:v>Caroline</c:v>
                </c:pt>
                <c:pt idx="3">
                  <c:v>Luc</c:v>
                </c:pt>
                <c:pt idx="4">
                  <c:v>Vincent</c:v>
                </c:pt>
              </c:strCache>
            </c:strRef>
          </c:cat>
          <c:val>
            <c:numRef>
              <c:f>Feuil1!$D$2:$D$6</c:f>
              <c:numCache>
                <c:formatCode>General</c:formatCode>
                <c:ptCount val="5"/>
              </c:numCache>
            </c:numRef>
          </c:val>
        </c:ser>
        <c:dLbls>
          <c:showLegendKey val="0"/>
          <c:showVal val="0"/>
          <c:showCatName val="0"/>
          <c:showSerName val="0"/>
          <c:showPercent val="0"/>
          <c:showBubbleSize val="0"/>
        </c:dLbls>
        <c:gapWidth val="150"/>
        <c:shape val="cylinder"/>
        <c:axId val="-2116409960"/>
        <c:axId val="-2117480680"/>
        <c:axId val="0"/>
      </c:bar3DChart>
      <c:catAx>
        <c:axId val="-2116409960"/>
        <c:scaling>
          <c:orientation val="minMax"/>
        </c:scaling>
        <c:delete val="0"/>
        <c:axPos val="b"/>
        <c:majorTickMark val="out"/>
        <c:minorTickMark val="none"/>
        <c:tickLblPos val="nextTo"/>
        <c:crossAx val="-2117480680"/>
        <c:crosses val="autoZero"/>
        <c:auto val="1"/>
        <c:lblAlgn val="ctr"/>
        <c:lblOffset val="100"/>
        <c:noMultiLvlLbl val="0"/>
      </c:catAx>
      <c:valAx>
        <c:axId val="-2117480680"/>
        <c:scaling>
          <c:orientation val="minMax"/>
        </c:scaling>
        <c:delete val="0"/>
        <c:axPos val="l"/>
        <c:majorGridlines/>
        <c:numFmt formatCode="General" sourceLinked="1"/>
        <c:majorTickMark val="out"/>
        <c:minorTickMark val="none"/>
        <c:tickLblPos val="nextTo"/>
        <c:crossAx val="-2116409960"/>
        <c:crosses val="autoZero"/>
        <c:crossBetween val="between"/>
      </c:valAx>
    </c:plotArea>
    <c:legend>
      <c:legendPos val="r"/>
      <c:legendEntry>
        <c:idx val="1"/>
        <c:delete val="1"/>
      </c:legendEntry>
      <c:legendEntry>
        <c:idx val="2"/>
        <c:delete val="1"/>
      </c:legendEntry>
      <c:layou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5C92C-04B2-5E4B-BFB1-4D455A653791}" type="doc">
      <dgm:prSet loTypeId="urn:microsoft.com/office/officeart/2005/8/layout/hierarchy1" loCatId="" qsTypeId="urn:microsoft.com/office/officeart/2005/8/quickstyle/simple3" qsCatId="simple" csTypeId="urn:microsoft.com/office/officeart/2005/8/colors/accent1_2" csCatId="accent1" phldr="1"/>
      <dgm:spPr/>
      <dgm:t>
        <a:bodyPr/>
        <a:lstStyle/>
        <a:p>
          <a:endParaRPr lang="fr-FR"/>
        </a:p>
      </dgm:t>
    </dgm:pt>
    <dgm:pt modelId="{FC21427B-E8ED-154D-9E72-5F765FB7818D}">
      <dgm:prSet phldrT="[Texte]"/>
      <dgm:spPr/>
      <dgm:t>
        <a:bodyPr/>
        <a:lstStyle/>
        <a:p>
          <a:r>
            <a:rPr lang="fr-FR"/>
            <a:t>IHM Login</a:t>
          </a:r>
        </a:p>
      </dgm:t>
    </dgm:pt>
    <dgm:pt modelId="{17D40F65-1371-8F45-A221-674E383D6C3D}" type="parTrans" cxnId="{5EAA7C87-6570-344D-A337-652161C2061B}">
      <dgm:prSet/>
      <dgm:spPr/>
      <dgm:t>
        <a:bodyPr/>
        <a:lstStyle/>
        <a:p>
          <a:endParaRPr lang="fr-FR"/>
        </a:p>
      </dgm:t>
    </dgm:pt>
    <dgm:pt modelId="{693C9871-0A7F-7D42-A000-7E869F1A442B}" type="sibTrans" cxnId="{5EAA7C87-6570-344D-A337-652161C2061B}">
      <dgm:prSet/>
      <dgm:spPr/>
      <dgm:t>
        <a:bodyPr/>
        <a:lstStyle/>
        <a:p>
          <a:endParaRPr lang="fr-FR"/>
        </a:p>
      </dgm:t>
    </dgm:pt>
    <dgm:pt modelId="{51417664-1596-7F43-9423-78AED926D5E5}">
      <dgm:prSet phldrT="[Texte]"/>
      <dgm:spPr>
        <a:ln>
          <a:prstDash val="sysDash"/>
        </a:ln>
      </dgm:spPr>
      <dgm:t>
        <a:bodyPr/>
        <a:lstStyle/>
        <a:p>
          <a:r>
            <a:rPr lang="fr-FR"/>
            <a:t>Conception Générale</a:t>
          </a:r>
        </a:p>
      </dgm:t>
    </dgm:pt>
    <dgm:pt modelId="{759AFC23-BE02-F74E-AF10-80B74D422DC9}" type="parTrans" cxnId="{380EBFF9-C5E0-3042-A8FC-3198B0D8E3DF}">
      <dgm:prSet/>
      <dgm:spPr/>
      <dgm:t>
        <a:bodyPr/>
        <a:lstStyle/>
        <a:p>
          <a:endParaRPr lang="fr-FR"/>
        </a:p>
      </dgm:t>
    </dgm:pt>
    <dgm:pt modelId="{3A42F3D3-D95F-1749-BEAA-C2710CD53D4E}" type="sibTrans" cxnId="{380EBFF9-C5E0-3042-A8FC-3198B0D8E3DF}">
      <dgm:prSet/>
      <dgm:spPr/>
      <dgm:t>
        <a:bodyPr/>
        <a:lstStyle/>
        <a:p>
          <a:endParaRPr lang="fr-FR"/>
        </a:p>
      </dgm:t>
    </dgm:pt>
    <dgm:pt modelId="{6EC82648-DF8A-C846-AD22-FB0117D8EBF5}">
      <dgm:prSet phldrT="[Texte]"/>
      <dgm:spPr/>
      <dgm:t>
        <a:bodyPr/>
        <a:lstStyle/>
        <a:p>
          <a:r>
            <a:rPr lang="fr-FR"/>
            <a:t>Profil</a:t>
          </a:r>
        </a:p>
      </dgm:t>
    </dgm:pt>
    <dgm:pt modelId="{36D378AE-7F11-E049-9D8C-B61BF617B861}" type="parTrans" cxnId="{C45EFBE0-BE80-004C-B946-4656FEFAFC55}">
      <dgm:prSet/>
      <dgm:spPr/>
      <dgm:t>
        <a:bodyPr/>
        <a:lstStyle/>
        <a:p>
          <a:endParaRPr lang="fr-FR"/>
        </a:p>
      </dgm:t>
    </dgm:pt>
    <dgm:pt modelId="{0AA8B5A8-2E25-8741-9FAA-F8555A55BD0A}" type="sibTrans" cxnId="{C45EFBE0-BE80-004C-B946-4656FEFAFC55}">
      <dgm:prSet/>
      <dgm:spPr/>
      <dgm:t>
        <a:bodyPr/>
        <a:lstStyle/>
        <a:p>
          <a:endParaRPr lang="fr-FR"/>
        </a:p>
      </dgm:t>
    </dgm:pt>
    <dgm:pt modelId="{CFB3B713-EF60-BA4F-B4D0-2B2C1ED85534}">
      <dgm:prSet phldrT="[Texte]"/>
      <dgm:spPr/>
      <dgm:t>
        <a:bodyPr/>
        <a:lstStyle/>
        <a:p>
          <a:r>
            <a:rPr lang="fr-FR"/>
            <a:t>IHM Connexion</a:t>
          </a:r>
        </a:p>
      </dgm:t>
    </dgm:pt>
    <dgm:pt modelId="{E54C830D-E068-B64A-A8EC-D4F4B6EFA992}" type="parTrans" cxnId="{3CA0FC47-3C02-B849-BB12-4497901D3F35}">
      <dgm:prSet/>
      <dgm:spPr/>
      <dgm:t>
        <a:bodyPr/>
        <a:lstStyle/>
        <a:p>
          <a:endParaRPr lang="fr-FR"/>
        </a:p>
      </dgm:t>
    </dgm:pt>
    <dgm:pt modelId="{7AE74325-2FF1-1846-8BB4-BA272E1150E7}" type="sibTrans" cxnId="{3CA0FC47-3C02-B849-BB12-4497901D3F35}">
      <dgm:prSet/>
      <dgm:spPr/>
      <dgm:t>
        <a:bodyPr/>
        <a:lstStyle/>
        <a:p>
          <a:endParaRPr lang="fr-FR"/>
        </a:p>
      </dgm:t>
    </dgm:pt>
    <dgm:pt modelId="{08E8A83E-DBBD-4248-9B61-D146DAB1CBAF}">
      <dgm:prSet phldrT="[Texte]"/>
      <dgm:spPr/>
      <dgm:t>
        <a:bodyPr/>
        <a:lstStyle/>
        <a:p>
          <a:r>
            <a:rPr lang="fr-FR"/>
            <a:t>Partie</a:t>
          </a:r>
        </a:p>
      </dgm:t>
    </dgm:pt>
    <dgm:pt modelId="{608C723C-DD8C-DD4B-B1BC-14459F52F7FF}" type="parTrans" cxnId="{B7571EEB-2C6E-8B49-A032-4181ECE98238}">
      <dgm:prSet/>
      <dgm:spPr/>
      <dgm:t>
        <a:bodyPr/>
        <a:lstStyle/>
        <a:p>
          <a:endParaRPr lang="fr-FR"/>
        </a:p>
      </dgm:t>
    </dgm:pt>
    <dgm:pt modelId="{F4661858-1280-6042-9A7B-171675914BA8}" type="sibTrans" cxnId="{B7571EEB-2C6E-8B49-A032-4181ECE98238}">
      <dgm:prSet/>
      <dgm:spPr/>
      <dgm:t>
        <a:bodyPr/>
        <a:lstStyle/>
        <a:p>
          <a:endParaRPr lang="fr-FR"/>
        </a:p>
      </dgm:t>
    </dgm:pt>
    <dgm:pt modelId="{746A7539-880D-9245-905F-CE17AB875855}">
      <dgm:prSet phldrT="[Texte]"/>
      <dgm:spPr>
        <a:ln>
          <a:prstDash val="sysDash"/>
        </a:ln>
      </dgm:spPr>
      <dgm:t>
        <a:bodyPr/>
        <a:lstStyle/>
        <a:p>
          <a:r>
            <a:rPr lang="fr-FR"/>
            <a:t>Integration</a:t>
          </a:r>
        </a:p>
      </dgm:t>
    </dgm:pt>
    <dgm:pt modelId="{074F11E6-A7EA-534C-A720-356E24345446}" type="parTrans" cxnId="{C8663743-758C-6744-A606-47AB99B5FE8C}">
      <dgm:prSet/>
      <dgm:spPr/>
      <dgm:t>
        <a:bodyPr/>
        <a:lstStyle/>
        <a:p>
          <a:endParaRPr lang="fr-FR"/>
        </a:p>
      </dgm:t>
    </dgm:pt>
    <dgm:pt modelId="{81E9377C-CB99-7C40-872A-E7717C3737FA}" type="sibTrans" cxnId="{C8663743-758C-6744-A606-47AB99B5FE8C}">
      <dgm:prSet/>
      <dgm:spPr/>
      <dgm:t>
        <a:bodyPr/>
        <a:lstStyle/>
        <a:p>
          <a:endParaRPr lang="fr-FR"/>
        </a:p>
      </dgm:t>
    </dgm:pt>
    <dgm:pt modelId="{29E9CE2B-0A66-6045-AA09-0097FBC24A0B}">
      <dgm:prSet/>
      <dgm:spPr/>
      <dgm:t>
        <a:bodyPr/>
        <a:lstStyle/>
        <a:p>
          <a:r>
            <a:rPr lang="fr-FR"/>
            <a:t>IHM Profil</a:t>
          </a:r>
        </a:p>
      </dgm:t>
    </dgm:pt>
    <dgm:pt modelId="{E2D731E9-0AD1-7E4F-98D9-8C60281A8C81}" type="parTrans" cxnId="{5820CF13-B17B-BC46-92C3-4EEEB39C9799}">
      <dgm:prSet/>
      <dgm:spPr/>
      <dgm:t>
        <a:bodyPr/>
        <a:lstStyle/>
        <a:p>
          <a:endParaRPr lang="fr-FR"/>
        </a:p>
      </dgm:t>
    </dgm:pt>
    <dgm:pt modelId="{4E377F78-C0BF-6E40-912E-F85BCC6324B2}" type="sibTrans" cxnId="{5820CF13-B17B-BC46-92C3-4EEEB39C9799}">
      <dgm:prSet/>
      <dgm:spPr/>
      <dgm:t>
        <a:bodyPr/>
        <a:lstStyle/>
        <a:p>
          <a:endParaRPr lang="fr-FR"/>
        </a:p>
      </dgm:t>
    </dgm:pt>
    <dgm:pt modelId="{CC884CF9-8965-BB43-96C6-F72E9D0C2661}">
      <dgm:prSet/>
      <dgm:spPr/>
      <dgm:t>
        <a:bodyPr/>
        <a:lstStyle/>
        <a:p>
          <a:r>
            <a:rPr lang="fr-FR"/>
            <a:t>Gestion Profil</a:t>
          </a:r>
        </a:p>
      </dgm:t>
    </dgm:pt>
    <dgm:pt modelId="{DA6BC2C7-50E7-EF4F-8D85-668424E103E5}" type="parTrans" cxnId="{4D31C5AC-C76A-7746-85C4-C8CB553BA81E}">
      <dgm:prSet/>
      <dgm:spPr/>
      <dgm:t>
        <a:bodyPr/>
        <a:lstStyle/>
        <a:p>
          <a:endParaRPr lang="fr-FR"/>
        </a:p>
      </dgm:t>
    </dgm:pt>
    <dgm:pt modelId="{FD552688-8E1B-AF4F-AF02-093FF474B98E}" type="sibTrans" cxnId="{4D31C5AC-C76A-7746-85C4-C8CB553BA81E}">
      <dgm:prSet/>
      <dgm:spPr/>
      <dgm:t>
        <a:bodyPr/>
        <a:lstStyle/>
        <a:p>
          <a:endParaRPr lang="fr-FR"/>
        </a:p>
      </dgm:t>
    </dgm:pt>
    <dgm:pt modelId="{A4078D33-522C-1549-B2A7-5E88DF585FF5}">
      <dgm:prSet/>
      <dgm:spPr>
        <a:ln>
          <a:prstDash val="sysDash"/>
        </a:ln>
      </dgm:spPr>
      <dgm:t>
        <a:bodyPr/>
        <a:lstStyle/>
        <a:p>
          <a:r>
            <a:rPr lang="fr-FR"/>
            <a:t>Conception</a:t>
          </a:r>
        </a:p>
        <a:p>
          <a:r>
            <a:rPr lang="fr-FR"/>
            <a:t>Conn.</a:t>
          </a:r>
        </a:p>
      </dgm:t>
    </dgm:pt>
    <dgm:pt modelId="{A34F1C26-1D09-4D4B-B14B-D7BD0796066A}" type="parTrans" cxnId="{04CDEB4F-F130-1943-AA34-E6C0B9B46000}">
      <dgm:prSet/>
      <dgm:spPr>
        <a:ln w="12700">
          <a:solidFill>
            <a:schemeClr val="accent1"/>
          </a:solidFill>
          <a:prstDash val="sysDot"/>
        </a:ln>
      </dgm:spPr>
      <dgm:t>
        <a:bodyPr/>
        <a:lstStyle/>
        <a:p>
          <a:endParaRPr lang="fr-FR"/>
        </a:p>
      </dgm:t>
    </dgm:pt>
    <dgm:pt modelId="{667E0884-9F3D-6B4B-BCA6-917DD6C51665}" type="sibTrans" cxnId="{04CDEB4F-F130-1943-AA34-E6C0B9B46000}">
      <dgm:prSet/>
      <dgm:spPr/>
      <dgm:t>
        <a:bodyPr/>
        <a:lstStyle/>
        <a:p>
          <a:endParaRPr lang="fr-FR"/>
        </a:p>
      </dgm:t>
    </dgm:pt>
    <dgm:pt modelId="{3C8EBB4A-F7F9-084F-97D4-B4F997093B56}">
      <dgm:prSet/>
      <dgm:spPr>
        <a:ln>
          <a:prstDash val="sysDash"/>
        </a:ln>
      </dgm:spPr>
      <dgm:t>
        <a:bodyPr/>
        <a:lstStyle/>
        <a:p>
          <a:r>
            <a:rPr lang="fr-FR"/>
            <a:t>Dév.</a:t>
          </a:r>
        </a:p>
        <a:p>
          <a:r>
            <a:rPr lang="fr-FR"/>
            <a:t>Conn.</a:t>
          </a:r>
        </a:p>
      </dgm:t>
    </dgm:pt>
    <dgm:pt modelId="{085F1894-E520-3044-A499-D68F760066D4}" type="parTrans" cxnId="{A73A5DD5-8C82-C542-A0B4-2325216F6848}">
      <dgm:prSet/>
      <dgm:spPr>
        <a:ln w="12700">
          <a:solidFill>
            <a:schemeClr val="accent1"/>
          </a:solidFill>
          <a:prstDash val="sysDot"/>
        </a:ln>
      </dgm:spPr>
      <dgm:t>
        <a:bodyPr/>
        <a:lstStyle/>
        <a:p>
          <a:endParaRPr lang="fr-FR"/>
        </a:p>
      </dgm:t>
    </dgm:pt>
    <dgm:pt modelId="{8360E457-7BA5-5F4A-826F-5094A4FB2543}" type="sibTrans" cxnId="{A73A5DD5-8C82-C542-A0B4-2325216F6848}">
      <dgm:prSet/>
      <dgm:spPr/>
      <dgm:t>
        <a:bodyPr/>
        <a:lstStyle/>
        <a:p>
          <a:endParaRPr lang="fr-FR"/>
        </a:p>
      </dgm:t>
    </dgm:pt>
    <dgm:pt modelId="{E746BBE6-AE77-904E-9D3A-EDE29DAFCD64}">
      <dgm:prSet/>
      <dgm:spPr/>
      <dgm:t>
        <a:bodyPr/>
        <a:lstStyle/>
        <a:p>
          <a:r>
            <a:rPr lang="fr-FR"/>
            <a:t>IHM Commencer Partie</a:t>
          </a:r>
        </a:p>
      </dgm:t>
    </dgm:pt>
    <dgm:pt modelId="{8C8A80BA-C8F7-B241-825A-6D8C3F8ED5F6}" type="parTrans" cxnId="{666F3989-B15E-874F-AAC3-C147E50BBAB3}">
      <dgm:prSet/>
      <dgm:spPr/>
      <dgm:t>
        <a:bodyPr/>
        <a:lstStyle/>
        <a:p>
          <a:endParaRPr lang="fr-FR"/>
        </a:p>
      </dgm:t>
    </dgm:pt>
    <dgm:pt modelId="{BDCBE453-50EC-284F-8876-D7CCE4F05E4F}" type="sibTrans" cxnId="{666F3989-B15E-874F-AAC3-C147E50BBAB3}">
      <dgm:prSet/>
      <dgm:spPr/>
      <dgm:t>
        <a:bodyPr/>
        <a:lstStyle/>
        <a:p>
          <a:endParaRPr lang="fr-FR"/>
        </a:p>
      </dgm:t>
    </dgm:pt>
    <dgm:pt modelId="{4955D85A-9B0C-8B41-93E7-2299761053E9}">
      <dgm:prSet/>
      <dgm:spPr/>
      <dgm:t>
        <a:bodyPr/>
        <a:lstStyle/>
        <a:p>
          <a:r>
            <a:rPr lang="fr-FR"/>
            <a:t>IHM Rejouer Partie</a:t>
          </a:r>
        </a:p>
      </dgm:t>
    </dgm:pt>
    <dgm:pt modelId="{20D4AB21-0EB4-774B-A533-1B15AAE0D260}" type="parTrans" cxnId="{876007A1-75A3-CE4E-927B-81C798F1E6B8}">
      <dgm:prSet/>
      <dgm:spPr/>
      <dgm:t>
        <a:bodyPr/>
        <a:lstStyle/>
        <a:p>
          <a:endParaRPr lang="fr-FR"/>
        </a:p>
      </dgm:t>
    </dgm:pt>
    <dgm:pt modelId="{B305540E-F63F-8542-A1E8-4982F70B6596}" type="sibTrans" cxnId="{876007A1-75A3-CE4E-927B-81C798F1E6B8}">
      <dgm:prSet/>
      <dgm:spPr/>
      <dgm:t>
        <a:bodyPr/>
        <a:lstStyle/>
        <a:p>
          <a:endParaRPr lang="fr-FR"/>
        </a:p>
      </dgm:t>
    </dgm:pt>
    <dgm:pt modelId="{08E9BE85-9704-CD4A-BD0D-8C7C447456DD}">
      <dgm:prSet/>
      <dgm:spPr>
        <a:ln>
          <a:prstDash val="sysDash"/>
        </a:ln>
      </dgm:spPr>
      <dgm:t>
        <a:bodyPr/>
        <a:lstStyle/>
        <a:p>
          <a:r>
            <a:rPr lang="fr-FR"/>
            <a:t>Conception</a:t>
          </a:r>
        </a:p>
        <a:p>
          <a:r>
            <a:rPr lang="fr-FR"/>
            <a:t>IHM Profil</a:t>
          </a:r>
        </a:p>
      </dgm:t>
    </dgm:pt>
    <dgm:pt modelId="{0CCACAFD-7BBE-454B-9AC7-16DC45254B59}" type="parTrans" cxnId="{71CBF33B-5C75-1C48-BCE5-1D3E604E904D}">
      <dgm:prSet/>
      <dgm:spPr>
        <a:ln w="12700">
          <a:solidFill>
            <a:schemeClr val="accent1"/>
          </a:solidFill>
          <a:prstDash val="sysDot"/>
        </a:ln>
      </dgm:spPr>
      <dgm:t>
        <a:bodyPr/>
        <a:lstStyle/>
        <a:p>
          <a:endParaRPr lang="fr-FR"/>
        </a:p>
      </dgm:t>
    </dgm:pt>
    <dgm:pt modelId="{FB0482BD-EB56-404D-8962-AF315593211D}" type="sibTrans" cxnId="{71CBF33B-5C75-1C48-BCE5-1D3E604E904D}">
      <dgm:prSet/>
      <dgm:spPr/>
      <dgm:t>
        <a:bodyPr/>
        <a:lstStyle/>
        <a:p>
          <a:endParaRPr lang="fr-FR"/>
        </a:p>
      </dgm:t>
    </dgm:pt>
    <dgm:pt modelId="{A06521A1-817D-244B-988A-EF278006F97A}">
      <dgm:prSet/>
      <dgm:spPr>
        <a:ln>
          <a:prstDash val="sysDash"/>
        </a:ln>
      </dgm:spPr>
      <dgm:t>
        <a:bodyPr/>
        <a:lstStyle/>
        <a:p>
          <a:r>
            <a:rPr lang="fr-FR"/>
            <a:t>Dév.</a:t>
          </a:r>
        </a:p>
        <a:p>
          <a:r>
            <a:rPr lang="fr-FR"/>
            <a:t>IHM Profil</a:t>
          </a:r>
        </a:p>
      </dgm:t>
    </dgm:pt>
    <dgm:pt modelId="{5F2CB4FD-354E-AC43-ABD7-5FD151664667}" type="parTrans" cxnId="{F2D0CB9B-DEE6-FC4C-8C87-6942FE37E2C5}">
      <dgm:prSet/>
      <dgm:spPr>
        <a:ln w="12700">
          <a:solidFill>
            <a:schemeClr val="accent1"/>
          </a:solidFill>
          <a:prstDash val="sysDot"/>
        </a:ln>
      </dgm:spPr>
      <dgm:t>
        <a:bodyPr/>
        <a:lstStyle/>
        <a:p>
          <a:endParaRPr lang="fr-FR"/>
        </a:p>
      </dgm:t>
    </dgm:pt>
    <dgm:pt modelId="{C0CEFD8E-074F-0A43-9D48-57EAD331E34A}" type="sibTrans" cxnId="{F2D0CB9B-DEE6-FC4C-8C87-6942FE37E2C5}">
      <dgm:prSet/>
      <dgm:spPr/>
      <dgm:t>
        <a:bodyPr/>
        <a:lstStyle/>
        <a:p>
          <a:endParaRPr lang="fr-FR"/>
        </a:p>
      </dgm:t>
    </dgm:pt>
    <dgm:pt modelId="{7BAA343C-260F-3245-8C10-43BDFF1A309C}">
      <dgm:prSet/>
      <dgm:spPr>
        <a:ln>
          <a:prstDash val="sysDash"/>
        </a:ln>
      </dgm:spPr>
      <dgm:t>
        <a:bodyPr/>
        <a:lstStyle/>
        <a:p>
          <a:r>
            <a:rPr lang="fr-FR"/>
            <a:t>Tests</a:t>
          </a:r>
        </a:p>
        <a:p>
          <a:r>
            <a:rPr lang="fr-FR"/>
            <a:t>Gestion Profil</a:t>
          </a:r>
        </a:p>
      </dgm:t>
    </dgm:pt>
    <dgm:pt modelId="{A4DFCA2C-95E4-9F44-8928-92167CE1BA8E}" type="parTrans" cxnId="{97FADDD6-7C49-754D-AEA4-0B5F6F647C52}">
      <dgm:prSet/>
      <dgm:spPr>
        <a:ln w="12700">
          <a:solidFill>
            <a:schemeClr val="accent1"/>
          </a:solidFill>
          <a:prstDash val="sysDot"/>
        </a:ln>
      </dgm:spPr>
      <dgm:t>
        <a:bodyPr/>
        <a:lstStyle/>
        <a:p>
          <a:endParaRPr lang="fr-FR"/>
        </a:p>
      </dgm:t>
    </dgm:pt>
    <dgm:pt modelId="{978F04EB-69E9-604D-B472-EFC9673C6332}" type="sibTrans" cxnId="{97FADDD6-7C49-754D-AEA4-0B5F6F647C52}">
      <dgm:prSet/>
      <dgm:spPr/>
      <dgm:t>
        <a:bodyPr/>
        <a:lstStyle/>
        <a:p>
          <a:endParaRPr lang="fr-FR"/>
        </a:p>
      </dgm:t>
    </dgm:pt>
    <dgm:pt modelId="{403A8063-864B-D947-B539-A4D7401FAA10}">
      <dgm:prSet/>
      <dgm:spPr>
        <a:ln>
          <a:prstDash val="sysDash"/>
        </a:ln>
      </dgm:spPr>
      <dgm:t>
        <a:bodyPr/>
        <a:lstStyle/>
        <a:p>
          <a:r>
            <a:rPr lang="fr-FR"/>
            <a:t>Conception</a:t>
          </a:r>
        </a:p>
        <a:p>
          <a:r>
            <a:rPr lang="fr-FR"/>
            <a:t>Gestion Profil</a:t>
          </a:r>
        </a:p>
      </dgm:t>
    </dgm:pt>
    <dgm:pt modelId="{BA0B5F49-8D66-944C-B7C1-FF027BC7C9EA}" type="parTrans" cxnId="{6F9CA8D3-AB24-5D47-944C-167EA880FE11}">
      <dgm:prSet/>
      <dgm:spPr>
        <a:ln w="12700">
          <a:solidFill>
            <a:schemeClr val="accent1"/>
          </a:solidFill>
          <a:prstDash val="sysDot"/>
        </a:ln>
      </dgm:spPr>
      <dgm:t>
        <a:bodyPr/>
        <a:lstStyle/>
        <a:p>
          <a:endParaRPr lang="fr-FR"/>
        </a:p>
      </dgm:t>
    </dgm:pt>
    <dgm:pt modelId="{5E03ADDC-8F77-D644-AE4A-E277EFBCFFB3}" type="sibTrans" cxnId="{6F9CA8D3-AB24-5D47-944C-167EA880FE11}">
      <dgm:prSet/>
      <dgm:spPr/>
      <dgm:t>
        <a:bodyPr/>
        <a:lstStyle/>
        <a:p>
          <a:endParaRPr lang="fr-FR"/>
        </a:p>
      </dgm:t>
    </dgm:pt>
    <dgm:pt modelId="{E2037A6A-0D3B-D742-9CDB-CE7DCD87BD9D}">
      <dgm:prSet/>
      <dgm:spPr>
        <a:ln>
          <a:prstDash val="sysDash"/>
        </a:ln>
      </dgm:spPr>
      <dgm:t>
        <a:bodyPr/>
        <a:lstStyle/>
        <a:p>
          <a:r>
            <a:rPr lang="fr-FR"/>
            <a:t>Dév.</a:t>
          </a:r>
        </a:p>
        <a:p>
          <a:r>
            <a:rPr lang="fr-FR"/>
            <a:t>Gestion Profil</a:t>
          </a:r>
        </a:p>
      </dgm:t>
    </dgm:pt>
    <dgm:pt modelId="{ED256227-3EF7-3440-9EC0-34EAA0C79297}" type="parTrans" cxnId="{D7BACC42-961C-F847-9EBE-EA5A21D0E3B5}">
      <dgm:prSet/>
      <dgm:spPr>
        <a:ln w="12700">
          <a:solidFill>
            <a:schemeClr val="accent1"/>
          </a:solidFill>
          <a:prstDash val="sysDot"/>
        </a:ln>
      </dgm:spPr>
      <dgm:t>
        <a:bodyPr/>
        <a:lstStyle/>
        <a:p>
          <a:endParaRPr lang="fr-FR"/>
        </a:p>
      </dgm:t>
    </dgm:pt>
    <dgm:pt modelId="{AEBADCF4-1A31-274E-8B5F-194E2A01AD4E}" type="sibTrans" cxnId="{D7BACC42-961C-F847-9EBE-EA5A21D0E3B5}">
      <dgm:prSet/>
      <dgm:spPr/>
      <dgm:t>
        <a:bodyPr/>
        <a:lstStyle/>
        <a:p>
          <a:endParaRPr lang="fr-FR"/>
        </a:p>
      </dgm:t>
    </dgm:pt>
    <dgm:pt modelId="{B6EBB26C-3C07-8B40-9DB3-B43131578CF3}">
      <dgm:prSet/>
      <dgm:spPr>
        <a:ln>
          <a:prstDash val="sysDash"/>
        </a:ln>
      </dgm:spPr>
      <dgm:t>
        <a:bodyPr/>
        <a:lstStyle/>
        <a:p>
          <a:r>
            <a:rPr lang="fr-FR"/>
            <a:t>Tests</a:t>
          </a:r>
        </a:p>
        <a:p>
          <a:r>
            <a:rPr lang="fr-FR"/>
            <a:t>Conn.</a:t>
          </a:r>
        </a:p>
      </dgm:t>
    </dgm:pt>
    <dgm:pt modelId="{AD94946B-F048-1C44-A056-D3A2F6ACD9ED}" type="parTrans" cxnId="{D96669B1-FA29-A946-A665-33968D38F2A0}">
      <dgm:prSet/>
      <dgm:spPr>
        <a:ln w="12700">
          <a:solidFill>
            <a:schemeClr val="accent1"/>
          </a:solidFill>
          <a:prstDash val="sysDot"/>
        </a:ln>
      </dgm:spPr>
      <dgm:t>
        <a:bodyPr/>
        <a:lstStyle/>
        <a:p>
          <a:endParaRPr lang="fr-FR"/>
        </a:p>
      </dgm:t>
    </dgm:pt>
    <dgm:pt modelId="{DD8A36A5-9716-5844-9143-04E446271394}" type="sibTrans" cxnId="{D96669B1-FA29-A946-A665-33968D38F2A0}">
      <dgm:prSet/>
      <dgm:spPr/>
      <dgm:t>
        <a:bodyPr/>
        <a:lstStyle/>
        <a:p>
          <a:endParaRPr lang="fr-FR"/>
        </a:p>
      </dgm:t>
    </dgm:pt>
    <dgm:pt modelId="{CA11BA84-6760-D149-B07A-5AF0B5CB8C5C}">
      <dgm:prSet/>
      <dgm:spPr>
        <a:ln>
          <a:prstDash val="sysDash"/>
        </a:ln>
      </dgm:spPr>
      <dgm:t>
        <a:bodyPr/>
        <a:lstStyle/>
        <a:p>
          <a:r>
            <a:rPr lang="fr-FR"/>
            <a:t>Tests</a:t>
          </a:r>
        </a:p>
        <a:p>
          <a:r>
            <a:rPr lang="fr-FR"/>
            <a:t>Gestion Profil</a:t>
          </a:r>
        </a:p>
      </dgm:t>
    </dgm:pt>
    <dgm:pt modelId="{1B6AFBAF-A9D2-1B45-8F38-FF673063ABF5}" type="parTrans" cxnId="{5DE6CCE2-2E2F-6F49-B87A-3C68D5CF762E}">
      <dgm:prSet/>
      <dgm:spPr>
        <a:ln w="12700">
          <a:solidFill>
            <a:schemeClr val="accent1"/>
          </a:solidFill>
          <a:prstDash val="sysDot"/>
        </a:ln>
      </dgm:spPr>
      <dgm:t>
        <a:bodyPr/>
        <a:lstStyle/>
        <a:p>
          <a:endParaRPr lang="fr-FR"/>
        </a:p>
      </dgm:t>
    </dgm:pt>
    <dgm:pt modelId="{769397F7-EFE2-B149-925A-93BF6C1E890D}" type="sibTrans" cxnId="{5DE6CCE2-2E2F-6F49-B87A-3C68D5CF762E}">
      <dgm:prSet/>
      <dgm:spPr/>
      <dgm:t>
        <a:bodyPr/>
        <a:lstStyle/>
        <a:p>
          <a:endParaRPr lang="fr-FR"/>
        </a:p>
      </dgm:t>
    </dgm:pt>
    <dgm:pt modelId="{55DF6ADA-756F-5549-84E0-48AE47EA5D12}">
      <dgm:prSet/>
      <dgm:spPr>
        <a:ln>
          <a:prstDash val="sysDash"/>
        </a:ln>
      </dgm:spPr>
      <dgm:t>
        <a:bodyPr/>
        <a:lstStyle/>
        <a:p>
          <a:r>
            <a:rPr lang="fr-FR"/>
            <a:t>Conception</a:t>
          </a:r>
        </a:p>
        <a:p>
          <a:r>
            <a:rPr lang="fr-FR"/>
            <a:t>IHM Commencer Partie</a:t>
          </a:r>
        </a:p>
      </dgm:t>
    </dgm:pt>
    <dgm:pt modelId="{B6FC3029-AB49-AA4A-A349-5DCC8CE7FCA7}" type="parTrans" cxnId="{5CD69084-825A-004A-80FD-2A168F427397}">
      <dgm:prSet/>
      <dgm:spPr>
        <a:ln w="12700">
          <a:solidFill>
            <a:schemeClr val="accent1"/>
          </a:solidFill>
          <a:prstDash val="sysDot"/>
        </a:ln>
      </dgm:spPr>
      <dgm:t>
        <a:bodyPr/>
        <a:lstStyle/>
        <a:p>
          <a:endParaRPr lang="fr-FR"/>
        </a:p>
      </dgm:t>
    </dgm:pt>
    <dgm:pt modelId="{24EE1747-573B-E641-943B-EC6F1EE1891C}" type="sibTrans" cxnId="{5CD69084-825A-004A-80FD-2A168F427397}">
      <dgm:prSet/>
      <dgm:spPr/>
      <dgm:t>
        <a:bodyPr/>
        <a:lstStyle/>
        <a:p>
          <a:endParaRPr lang="fr-FR"/>
        </a:p>
      </dgm:t>
    </dgm:pt>
    <dgm:pt modelId="{189AD8F2-C3D5-DC4F-81B1-578A0FFE5886}">
      <dgm:prSet/>
      <dgm:spPr>
        <a:ln>
          <a:prstDash val="sysDash"/>
        </a:ln>
      </dgm:spPr>
      <dgm:t>
        <a:bodyPr/>
        <a:lstStyle/>
        <a:p>
          <a:r>
            <a:rPr lang="fr-FR"/>
            <a:t>Dév.</a:t>
          </a:r>
        </a:p>
        <a:p>
          <a:r>
            <a:rPr lang="fr-FR"/>
            <a:t>IHM Commencer </a:t>
          </a:r>
        </a:p>
        <a:p>
          <a:r>
            <a:rPr lang="fr-FR"/>
            <a:t>Partie</a:t>
          </a:r>
        </a:p>
      </dgm:t>
    </dgm:pt>
    <dgm:pt modelId="{0225B642-140E-094C-9951-2ACDBBFCB9E5}" type="parTrans" cxnId="{CB95CA4E-55ED-2343-AB48-45E95AC49DC8}">
      <dgm:prSet/>
      <dgm:spPr>
        <a:ln w="12700">
          <a:solidFill>
            <a:schemeClr val="accent1"/>
          </a:solidFill>
          <a:prstDash val="sysDot"/>
        </a:ln>
      </dgm:spPr>
      <dgm:t>
        <a:bodyPr/>
        <a:lstStyle/>
        <a:p>
          <a:endParaRPr lang="fr-FR"/>
        </a:p>
      </dgm:t>
    </dgm:pt>
    <dgm:pt modelId="{5409B578-9A63-7444-B5E6-C38611AF9FA3}" type="sibTrans" cxnId="{CB95CA4E-55ED-2343-AB48-45E95AC49DC8}">
      <dgm:prSet/>
      <dgm:spPr/>
      <dgm:t>
        <a:bodyPr/>
        <a:lstStyle/>
        <a:p>
          <a:endParaRPr lang="fr-FR"/>
        </a:p>
      </dgm:t>
    </dgm:pt>
    <dgm:pt modelId="{80B8B605-2F44-0A4D-B738-59D652626D25}">
      <dgm:prSet/>
      <dgm:spPr>
        <a:ln>
          <a:prstDash val="sysDash"/>
        </a:ln>
      </dgm:spPr>
      <dgm:t>
        <a:bodyPr/>
        <a:lstStyle/>
        <a:p>
          <a:r>
            <a:rPr lang="fr-FR"/>
            <a:t>Tests</a:t>
          </a:r>
        </a:p>
        <a:p>
          <a:r>
            <a:rPr lang="fr-FR"/>
            <a:t>IHM Commencer</a:t>
          </a:r>
        </a:p>
        <a:p>
          <a:r>
            <a:rPr lang="fr-FR"/>
            <a:t>Partie</a:t>
          </a:r>
        </a:p>
      </dgm:t>
    </dgm:pt>
    <dgm:pt modelId="{3F660196-11C3-B64A-92FD-206949CE02ED}" type="parTrans" cxnId="{0BD879AF-F9E0-A74F-80E2-5D32F1CB3CB0}">
      <dgm:prSet/>
      <dgm:spPr>
        <a:ln w="12700">
          <a:solidFill>
            <a:schemeClr val="accent1"/>
          </a:solidFill>
          <a:prstDash val="sysDot"/>
        </a:ln>
      </dgm:spPr>
      <dgm:t>
        <a:bodyPr/>
        <a:lstStyle/>
        <a:p>
          <a:endParaRPr lang="fr-FR"/>
        </a:p>
      </dgm:t>
    </dgm:pt>
    <dgm:pt modelId="{7296FD4C-4103-6849-BAFE-A635B0E87B5C}" type="sibTrans" cxnId="{0BD879AF-F9E0-A74F-80E2-5D32F1CB3CB0}">
      <dgm:prSet/>
      <dgm:spPr/>
      <dgm:t>
        <a:bodyPr/>
        <a:lstStyle/>
        <a:p>
          <a:endParaRPr lang="fr-FR"/>
        </a:p>
      </dgm:t>
    </dgm:pt>
    <dgm:pt modelId="{541A3CD7-2591-4944-BBDB-A424E7725CA9}">
      <dgm:prSet/>
      <dgm:spPr>
        <a:ln>
          <a:prstDash val="sysDash"/>
        </a:ln>
      </dgm:spPr>
      <dgm:t>
        <a:bodyPr/>
        <a:lstStyle/>
        <a:p>
          <a:r>
            <a:rPr lang="fr-FR"/>
            <a:t>Conception</a:t>
          </a:r>
        </a:p>
        <a:p>
          <a:r>
            <a:rPr lang="fr-FR"/>
            <a:t>IHM Rejouer</a:t>
          </a:r>
        </a:p>
        <a:p>
          <a:r>
            <a:rPr lang="fr-FR"/>
            <a:t>Partie</a:t>
          </a:r>
        </a:p>
      </dgm:t>
    </dgm:pt>
    <dgm:pt modelId="{2EAB240E-9F7B-5A46-AD2A-A542DE190E5A}" type="parTrans" cxnId="{BA4E8B4E-FF7F-3242-988A-016ECBD7B120}">
      <dgm:prSet/>
      <dgm:spPr>
        <a:ln w="12700">
          <a:solidFill>
            <a:schemeClr val="accent1"/>
          </a:solidFill>
          <a:prstDash val="sysDot"/>
        </a:ln>
      </dgm:spPr>
      <dgm:t>
        <a:bodyPr/>
        <a:lstStyle/>
        <a:p>
          <a:endParaRPr lang="fr-FR"/>
        </a:p>
      </dgm:t>
    </dgm:pt>
    <dgm:pt modelId="{0EB4A857-6B60-3846-9793-353BAB75188A}" type="sibTrans" cxnId="{BA4E8B4E-FF7F-3242-988A-016ECBD7B120}">
      <dgm:prSet/>
      <dgm:spPr/>
      <dgm:t>
        <a:bodyPr/>
        <a:lstStyle/>
        <a:p>
          <a:endParaRPr lang="fr-FR"/>
        </a:p>
      </dgm:t>
    </dgm:pt>
    <dgm:pt modelId="{A5261632-34EB-5A45-8215-AC6FD5203AE1}">
      <dgm:prSet/>
      <dgm:spPr>
        <a:ln>
          <a:prstDash val="sysDash"/>
        </a:ln>
      </dgm:spPr>
      <dgm:t>
        <a:bodyPr/>
        <a:lstStyle/>
        <a:p>
          <a:r>
            <a:rPr lang="fr-FR"/>
            <a:t>Dév.</a:t>
          </a:r>
        </a:p>
        <a:p>
          <a:r>
            <a:rPr lang="fr-FR"/>
            <a:t>IHM Rejouer</a:t>
          </a:r>
        </a:p>
        <a:p>
          <a:r>
            <a:rPr lang="fr-FR"/>
            <a:t>Partie</a:t>
          </a:r>
        </a:p>
      </dgm:t>
    </dgm:pt>
    <dgm:pt modelId="{F768249E-812A-224E-9643-E42FD06588F3}" type="parTrans" cxnId="{6D7C0B79-D08F-2B43-B0EA-E467D2C1259B}">
      <dgm:prSet/>
      <dgm:spPr>
        <a:ln w="12700">
          <a:solidFill>
            <a:schemeClr val="accent1"/>
          </a:solidFill>
          <a:prstDash val="sysDot"/>
        </a:ln>
      </dgm:spPr>
      <dgm:t>
        <a:bodyPr/>
        <a:lstStyle/>
        <a:p>
          <a:endParaRPr lang="fr-FR"/>
        </a:p>
      </dgm:t>
    </dgm:pt>
    <dgm:pt modelId="{9F16B30D-9833-7744-BE44-A329A2C89AC4}" type="sibTrans" cxnId="{6D7C0B79-D08F-2B43-B0EA-E467D2C1259B}">
      <dgm:prSet/>
      <dgm:spPr/>
      <dgm:t>
        <a:bodyPr/>
        <a:lstStyle/>
        <a:p>
          <a:endParaRPr lang="fr-FR"/>
        </a:p>
      </dgm:t>
    </dgm:pt>
    <dgm:pt modelId="{3793495C-1F74-664F-9D61-157BFCC3E1F7}">
      <dgm:prSet/>
      <dgm:spPr>
        <a:ln>
          <a:prstDash val="sysDash"/>
        </a:ln>
      </dgm:spPr>
      <dgm:t>
        <a:bodyPr/>
        <a:lstStyle/>
        <a:p>
          <a:r>
            <a:rPr lang="fr-FR"/>
            <a:t>Tests</a:t>
          </a:r>
        </a:p>
        <a:p>
          <a:r>
            <a:rPr lang="fr-FR"/>
            <a:t>IHM Rejouer</a:t>
          </a:r>
        </a:p>
        <a:p>
          <a:r>
            <a:rPr lang="fr-FR"/>
            <a:t>Partie</a:t>
          </a:r>
        </a:p>
      </dgm:t>
    </dgm:pt>
    <dgm:pt modelId="{8A392FDA-041C-5647-9B93-D2EB53673A96}" type="parTrans" cxnId="{E30EC118-6DA2-D04A-A2D3-A5E14EF8E337}">
      <dgm:prSet/>
      <dgm:spPr>
        <a:ln w="12700">
          <a:solidFill>
            <a:schemeClr val="accent1"/>
          </a:solidFill>
          <a:prstDash val="sysDot"/>
        </a:ln>
      </dgm:spPr>
      <dgm:t>
        <a:bodyPr/>
        <a:lstStyle/>
        <a:p>
          <a:endParaRPr lang="fr-FR"/>
        </a:p>
      </dgm:t>
    </dgm:pt>
    <dgm:pt modelId="{ECDDE038-BBE5-0748-B061-C3FAD8A469F2}" type="sibTrans" cxnId="{E30EC118-6DA2-D04A-A2D3-A5E14EF8E337}">
      <dgm:prSet/>
      <dgm:spPr/>
      <dgm:t>
        <a:bodyPr/>
        <a:lstStyle/>
        <a:p>
          <a:endParaRPr lang="fr-FR"/>
        </a:p>
      </dgm:t>
    </dgm:pt>
    <dgm:pt modelId="{C1001743-9D80-5348-A483-17F3A5915952}" type="pres">
      <dgm:prSet presAssocID="{E9D5C92C-04B2-5E4B-BFB1-4D455A653791}" presName="hierChild1" presStyleCnt="0">
        <dgm:presLayoutVars>
          <dgm:chPref val="1"/>
          <dgm:dir/>
          <dgm:animOne val="branch"/>
          <dgm:animLvl val="lvl"/>
          <dgm:resizeHandles/>
        </dgm:presLayoutVars>
      </dgm:prSet>
      <dgm:spPr/>
      <dgm:t>
        <a:bodyPr/>
        <a:lstStyle/>
        <a:p>
          <a:endParaRPr lang="fr-FR"/>
        </a:p>
      </dgm:t>
    </dgm:pt>
    <dgm:pt modelId="{C2427445-F43B-614A-AC63-E6C519DCDA19}" type="pres">
      <dgm:prSet presAssocID="{FC21427B-E8ED-154D-9E72-5F765FB7818D}" presName="hierRoot1" presStyleCnt="0"/>
      <dgm:spPr/>
    </dgm:pt>
    <dgm:pt modelId="{FDC14C35-4B38-7247-9E1E-E912F2C85FE8}" type="pres">
      <dgm:prSet presAssocID="{FC21427B-E8ED-154D-9E72-5F765FB7818D}" presName="composite" presStyleCnt="0"/>
      <dgm:spPr/>
    </dgm:pt>
    <dgm:pt modelId="{3564018E-DB31-E145-8E85-7D6D9293668C}" type="pres">
      <dgm:prSet presAssocID="{FC21427B-E8ED-154D-9E72-5F765FB7818D}" presName="background" presStyleLbl="node0" presStyleIdx="0" presStyleCnt="1"/>
      <dgm:spPr/>
    </dgm:pt>
    <dgm:pt modelId="{92F4F7B0-26CA-3744-9AB9-9394CBBEDC1A}" type="pres">
      <dgm:prSet presAssocID="{FC21427B-E8ED-154D-9E72-5F765FB7818D}" presName="text" presStyleLbl="fgAcc0" presStyleIdx="0" presStyleCnt="1" custLinFactX="-100000" custLinFactNeighborX="-156264" custLinFactNeighborY="-72570">
        <dgm:presLayoutVars>
          <dgm:chPref val="3"/>
        </dgm:presLayoutVars>
      </dgm:prSet>
      <dgm:spPr/>
      <dgm:t>
        <a:bodyPr/>
        <a:lstStyle/>
        <a:p>
          <a:endParaRPr lang="fr-FR"/>
        </a:p>
      </dgm:t>
    </dgm:pt>
    <dgm:pt modelId="{600F10B8-467B-5943-8EF0-3C096A7403D4}" type="pres">
      <dgm:prSet presAssocID="{FC21427B-E8ED-154D-9E72-5F765FB7818D}" presName="hierChild2" presStyleCnt="0"/>
      <dgm:spPr/>
    </dgm:pt>
    <dgm:pt modelId="{526B4E4C-0560-7A4A-A30F-9FDF04FFC2A0}" type="pres">
      <dgm:prSet presAssocID="{759AFC23-BE02-F74E-AF10-80B74D422DC9}" presName="Name10" presStyleLbl="parChTrans1D2" presStyleIdx="0" presStyleCnt="5"/>
      <dgm:spPr/>
      <dgm:t>
        <a:bodyPr/>
        <a:lstStyle/>
        <a:p>
          <a:endParaRPr lang="fr-FR"/>
        </a:p>
      </dgm:t>
    </dgm:pt>
    <dgm:pt modelId="{2A048FCE-FB24-A84A-B0F3-63B6A1468F1E}" type="pres">
      <dgm:prSet presAssocID="{51417664-1596-7F43-9423-78AED926D5E5}" presName="hierRoot2" presStyleCnt="0"/>
      <dgm:spPr/>
    </dgm:pt>
    <dgm:pt modelId="{35B98501-63A8-EB45-A329-988CBE2FF5F5}" type="pres">
      <dgm:prSet presAssocID="{51417664-1596-7F43-9423-78AED926D5E5}" presName="composite2" presStyleCnt="0"/>
      <dgm:spPr/>
    </dgm:pt>
    <dgm:pt modelId="{3473DFAD-0FC4-D048-B0DF-F28DF7DB199E}" type="pres">
      <dgm:prSet presAssocID="{51417664-1596-7F43-9423-78AED926D5E5}" presName="background2" presStyleLbl="node2" presStyleIdx="0" presStyleCnt="5"/>
      <dgm:spPr/>
    </dgm:pt>
    <dgm:pt modelId="{17D6855E-55F2-5947-932F-5EA116F54113}" type="pres">
      <dgm:prSet presAssocID="{51417664-1596-7F43-9423-78AED926D5E5}" presName="text2" presStyleLbl="fgAcc2" presStyleIdx="0" presStyleCnt="5" custLinFactNeighborX="-99380" custLinFactNeighborY="-715">
        <dgm:presLayoutVars>
          <dgm:chPref val="3"/>
        </dgm:presLayoutVars>
      </dgm:prSet>
      <dgm:spPr/>
      <dgm:t>
        <a:bodyPr/>
        <a:lstStyle/>
        <a:p>
          <a:endParaRPr lang="fr-FR"/>
        </a:p>
      </dgm:t>
    </dgm:pt>
    <dgm:pt modelId="{6F4AAE21-60E4-144F-9A59-7C11ACA38639}" type="pres">
      <dgm:prSet presAssocID="{51417664-1596-7F43-9423-78AED926D5E5}" presName="hierChild3" presStyleCnt="0"/>
      <dgm:spPr/>
    </dgm:pt>
    <dgm:pt modelId="{6D8933C4-F063-B348-885D-714C8A682ED8}" type="pres">
      <dgm:prSet presAssocID="{36D378AE-7F11-E049-9D8C-B61BF617B861}" presName="Name10" presStyleLbl="parChTrans1D2" presStyleIdx="1" presStyleCnt="5"/>
      <dgm:spPr/>
      <dgm:t>
        <a:bodyPr/>
        <a:lstStyle/>
        <a:p>
          <a:endParaRPr lang="fr-FR"/>
        </a:p>
      </dgm:t>
    </dgm:pt>
    <dgm:pt modelId="{5E8F5247-9F16-2E41-AC33-6EDBAF137C84}" type="pres">
      <dgm:prSet presAssocID="{6EC82648-DF8A-C846-AD22-FB0117D8EBF5}" presName="hierRoot2" presStyleCnt="0"/>
      <dgm:spPr/>
    </dgm:pt>
    <dgm:pt modelId="{EB04646A-1132-1047-B155-B137EF842238}" type="pres">
      <dgm:prSet presAssocID="{6EC82648-DF8A-C846-AD22-FB0117D8EBF5}" presName="composite2" presStyleCnt="0"/>
      <dgm:spPr/>
    </dgm:pt>
    <dgm:pt modelId="{35E53E9C-FAE1-4A4C-B558-22DDFB3ED80C}" type="pres">
      <dgm:prSet presAssocID="{6EC82648-DF8A-C846-AD22-FB0117D8EBF5}" presName="background2" presStyleLbl="node2" presStyleIdx="1" presStyleCnt="5"/>
      <dgm:spPr/>
    </dgm:pt>
    <dgm:pt modelId="{04A0E571-49BB-0043-8C70-D6C259E69BC1}" type="pres">
      <dgm:prSet presAssocID="{6EC82648-DF8A-C846-AD22-FB0117D8EBF5}" presName="text2" presStyleLbl="fgAcc2" presStyleIdx="1" presStyleCnt="5" custLinFactNeighborX="-23461" custLinFactNeighborY="-715">
        <dgm:presLayoutVars>
          <dgm:chPref val="3"/>
        </dgm:presLayoutVars>
      </dgm:prSet>
      <dgm:spPr/>
      <dgm:t>
        <a:bodyPr/>
        <a:lstStyle/>
        <a:p>
          <a:endParaRPr lang="fr-FR"/>
        </a:p>
      </dgm:t>
    </dgm:pt>
    <dgm:pt modelId="{FD741B7C-0F9D-8E46-8670-10D0A37B933B}" type="pres">
      <dgm:prSet presAssocID="{6EC82648-DF8A-C846-AD22-FB0117D8EBF5}" presName="hierChild3" presStyleCnt="0"/>
      <dgm:spPr/>
    </dgm:pt>
    <dgm:pt modelId="{7FCE886F-40CD-6546-B53C-705E24B94FD9}" type="pres">
      <dgm:prSet presAssocID="{E2D731E9-0AD1-7E4F-98D9-8C60281A8C81}" presName="Name17" presStyleLbl="parChTrans1D3" presStyleIdx="0" presStyleCnt="5"/>
      <dgm:spPr/>
      <dgm:t>
        <a:bodyPr/>
        <a:lstStyle/>
        <a:p>
          <a:endParaRPr lang="fr-FR"/>
        </a:p>
      </dgm:t>
    </dgm:pt>
    <dgm:pt modelId="{C24AFEF2-FFC9-464A-9373-1BDD4ABB8174}" type="pres">
      <dgm:prSet presAssocID="{29E9CE2B-0A66-6045-AA09-0097FBC24A0B}" presName="hierRoot3" presStyleCnt="0"/>
      <dgm:spPr/>
    </dgm:pt>
    <dgm:pt modelId="{AB152665-60E0-024B-9ABA-FE4BB2944CCB}" type="pres">
      <dgm:prSet presAssocID="{29E9CE2B-0A66-6045-AA09-0097FBC24A0B}" presName="composite3" presStyleCnt="0"/>
      <dgm:spPr/>
    </dgm:pt>
    <dgm:pt modelId="{2E409454-3B34-B845-8763-0D01D12F25DC}" type="pres">
      <dgm:prSet presAssocID="{29E9CE2B-0A66-6045-AA09-0097FBC24A0B}" presName="background3" presStyleLbl="node3" presStyleIdx="0" presStyleCnt="5"/>
      <dgm:spPr/>
      <dgm:t>
        <a:bodyPr/>
        <a:lstStyle/>
        <a:p>
          <a:endParaRPr lang="fr-FR"/>
        </a:p>
      </dgm:t>
    </dgm:pt>
    <dgm:pt modelId="{89562406-FEB5-1242-B38E-6187060D4DFF}" type="pres">
      <dgm:prSet presAssocID="{29E9CE2B-0A66-6045-AA09-0097FBC24A0B}" presName="text3" presStyleLbl="fgAcc3" presStyleIdx="0" presStyleCnt="5" custLinFactNeighborX="-19876" custLinFactNeighborY="4469">
        <dgm:presLayoutVars>
          <dgm:chPref val="3"/>
        </dgm:presLayoutVars>
      </dgm:prSet>
      <dgm:spPr/>
      <dgm:t>
        <a:bodyPr/>
        <a:lstStyle/>
        <a:p>
          <a:endParaRPr lang="fr-FR"/>
        </a:p>
      </dgm:t>
    </dgm:pt>
    <dgm:pt modelId="{8CDE0EA4-F86D-4643-AA28-1F811EB65A02}" type="pres">
      <dgm:prSet presAssocID="{29E9CE2B-0A66-6045-AA09-0097FBC24A0B}" presName="hierChild4" presStyleCnt="0"/>
      <dgm:spPr/>
    </dgm:pt>
    <dgm:pt modelId="{C043E8E6-9AF5-8442-83E2-0196A968353F}" type="pres">
      <dgm:prSet presAssocID="{0CCACAFD-7BBE-454B-9AC7-16DC45254B59}" presName="Name23" presStyleLbl="parChTrans1D4" presStyleIdx="0" presStyleCnt="14"/>
      <dgm:spPr/>
      <dgm:t>
        <a:bodyPr/>
        <a:lstStyle/>
        <a:p>
          <a:endParaRPr lang="fr-FR"/>
        </a:p>
      </dgm:t>
    </dgm:pt>
    <dgm:pt modelId="{8B5E1366-7ADA-BB46-9DE7-0EFCFA47B8F6}" type="pres">
      <dgm:prSet presAssocID="{08E9BE85-9704-CD4A-BD0D-8C7C447456DD}" presName="hierRoot4" presStyleCnt="0"/>
      <dgm:spPr/>
    </dgm:pt>
    <dgm:pt modelId="{CA8BC3F0-DCE2-624F-B0D1-914B8ECCAD74}" type="pres">
      <dgm:prSet presAssocID="{08E9BE85-9704-CD4A-BD0D-8C7C447456DD}" presName="composite4" presStyleCnt="0"/>
      <dgm:spPr/>
    </dgm:pt>
    <dgm:pt modelId="{021EB0EC-F3F6-6E4F-81EE-717E2B38E6A1}" type="pres">
      <dgm:prSet presAssocID="{08E9BE85-9704-CD4A-BD0D-8C7C447456DD}" presName="background4" presStyleLbl="node4" presStyleIdx="0" presStyleCnt="14"/>
      <dgm:spPr>
        <a:ln w="12700" cap="sq" cmpd="sng">
          <a:prstDash val="sysDot"/>
          <a:round/>
        </a:ln>
        <a:scene3d>
          <a:camera prst="orthographicFront"/>
          <a:lightRig rig="flat" dir="t"/>
        </a:scene3d>
      </dgm:spPr>
    </dgm:pt>
    <dgm:pt modelId="{EF3290EF-BCA5-6E48-9AFC-8A8D408A2327}" type="pres">
      <dgm:prSet presAssocID="{08E9BE85-9704-CD4A-BD0D-8C7C447456DD}" presName="text4" presStyleLbl="fgAcc4" presStyleIdx="0" presStyleCnt="14" custLinFactNeighborX="-19876" custLinFactNeighborY="4469">
        <dgm:presLayoutVars>
          <dgm:chPref val="3"/>
        </dgm:presLayoutVars>
      </dgm:prSet>
      <dgm:spPr/>
      <dgm:t>
        <a:bodyPr/>
        <a:lstStyle/>
        <a:p>
          <a:endParaRPr lang="fr-FR"/>
        </a:p>
      </dgm:t>
    </dgm:pt>
    <dgm:pt modelId="{FB7AEB68-4C6A-8149-9055-220FF66633FB}" type="pres">
      <dgm:prSet presAssocID="{08E9BE85-9704-CD4A-BD0D-8C7C447456DD}" presName="hierChild5" presStyleCnt="0"/>
      <dgm:spPr/>
    </dgm:pt>
    <dgm:pt modelId="{CD896676-11FB-3B45-B4BE-77C3D7986A9E}" type="pres">
      <dgm:prSet presAssocID="{5F2CB4FD-354E-AC43-ABD7-5FD151664667}" presName="Name23" presStyleLbl="parChTrans1D4" presStyleIdx="1" presStyleCnt="14"/>
      <dgm:spPr/>
      <dgm:t>
        <a:bodyPr/>
        <a:lstStyle/>
        <a:p>
          <a:endParaRPr lang="fr-FR"/>
        </a:p>
      </dgm:t>
    </dgm:pt>
    <dgm:pt modelId="{3E1BDC7C-4B14-6647-93BF-8F49559C3C9D}" type="pres">
      <dgm:prSet presAssocID="{A06521A1-817D-244B-988A-EF278006F97A}" presName="hierRoot4" presStyleCnt="0"/>
      <dgm:spPr/>
    </dgm:pt>
    <dgm:pt modelId="{CE0090EE-57E7-7B49-830D-BC031C6F89D1}" type="pres">
      <dgm:prSet presAssocID="{A06521A1-817D-244B-988A-EF278006F97A}" presName="composite4" presStyleCnt="0"/>
      <dgm:spPr/>
    </dgm:pt>
    <dgm:pt modelId="{2158F93A-15DA-B242-A07F-A7014579956E}" type="pres">
      <dgm:prSet presAssocID="{A06521A1-817D-244B-988A-EF278006F97A}" presName="background4" presStyleLbl="node4" presStyleIdx="1" presStyleCnt="14"/>
      <dgm:spPr>
        <a:ln w="12700" cap="sq" cmpd="sng">
          <a:prstDash val="sysDot"/>
          <a:round/>
        </a:ln>
        <a:scene3d>
          <a:camera prst="orthographicFront"/>
          <a:lightRig rig="flat" dir="t"/>
        </a:scene3d>
      </dgm:spPr>
    </dgm:pt>
    <dgm:pt modelId="{B5D341B9-0F97-194A-AF51-0D896FF25295}" type="pres">
      <dgm:prSet presAssocID="{A06521A1-817D-244B-988A-EF278006F97A}" presName="text4" presStyleLbl="fgAcc4" presStyleIdx="1" presStyleCnt="14" custLinFactNeighborX="-19876" custLinFactNeighborY="4469">
        <dgm:presLayoutVars>
          <dgm:chPref val="3"/>
        </dgm:presLayoutVars>
      </dgm:prSet>
      <dgm:spPr/>
      <dgm:t>
        <a:bodyPr/>
        <a:lstStyle/>
        <a:p>
          <a:endParaRPr lang="fr-FR"/>
        </a:p>
      </dgm:t>
    </dgm:pt>
    <dgm:pt modelId="{5C600192-09CE-444E-8CE2-2679B2D92C12}" type="pres">
      <dgm:prSet presAssocID="{A06521A1-817D-244B-988A-EF278006F97A}" presName="hierChild5" presStyleCnt="0"/>
      <dgm:spPr/>
    </dgm:pt>
    <dgm:pt modelId="{6F1FED61-219F-6E4C-BE8D-4A296BEDEAFA}" type="pres">
      <dgm:prSet presAssocID="{A4DFCA2C-95E4-9F44-8928-92167CE1BA8E}" presName="Name23" presStyleLbl="parChTrans1D4" presStyleIdx="2" presStyleCnt="14"/>
      <dgm:spPr/>
      <dgm:t>
        <a:bodyPr/>
        <a:lstStyle/>
        <a:p>
          <a:endParaRPr lang="fr-FR"/>
        </a:p>
      </dgm:t>
    </dgm:pt>
    <dgm:pt modelId="{78A4B6CF-B12D-8F47-B639-2FB679F953FC}" type="pres">
      <dgm:prSet presAssocID="{7BAA343C-260F-3245-8C10-43BDFF1A309C}" presName="hierRoot4" presStyleCnt="0"/>
      <dgm:spPr/>
    </dgm:pt>
    <dgm:pt modelId="{A48DEDB8-FA46-7447-AC33-380D6121504B}" type="pres">
      <dgm:prSet presAssocID="{7BAA343C-260F-3245-8C10-43BDFF1A309C}" presName="composite4" presStyleCnt="0"/>
      <dgm:spPr/>
    </dgm:pt>
    <dgm:pt modelId="{D7D66FCD-3B79-8244-A90B-011C2637CF84}" type="pres">
      <dgm:prSet presAssocID="{7BAA343C-260F-3245-8C10-43BDFF1A309C}" presName="background4" presStyleLbl="node4" presStyleIdx="2" presStyleCnt="14"/>
      <dgm:spPr>
        <a:ln w="12700" cap="sq" cmpd="sng">
          <a:prstDash val="sysDot"/>
          <a:round/>
        </a:ln>
        <a:scene3d>
          <a:camera prst="orthographicFront"/>
          <a:lightRig rig="flat" dir="t"/>
        </a:scene3d>
      </dgm:spPr>
    </dgm:pt>
    <dgm:pt modelId="{0C86FB14-15D5-1042-ABDA-4EDEC26EE60B}" type="pres">
      <dgm:prSet presAssocID="{7BAA343C-260F-3245-8C10-43BDFF1A309C}" presName="text4" presStyleLbl="fgAcc4" presStyleIdx="2" presStyleCnt="14" custLinFactNeighborX="-19876" custLinFactNeighborY="363">
        <dgm:presLayoutVars>
          <dgm:chPref val="3"/>
        </dgm:presLayoutVars>
      </dgm:prSet>
      <dgm:spPr/>
      <dgm:t>
        <a:bodyPr/>
        <a:lstStyle/>
        <a:p>
          <a:endParaRPr lang="fr-FR"/>
        </a:p>
      </dgm:t>
    </dgm:pt>
    <dgm:pt modelId="{9F7128DC-5998-654E-A960-73F0FDEE3459}" type="pres">
      <dgm:prSet presAssocID="{7BAA343C-260F-3245-8C10-43BDFF1A309C}" presName="hierChild5" presStyleCnt="0"/>
      <dgm:spPr/>
    </dgm:pt>
    <dgm:pt modelId="{D411DC62-C808-1A48-BA3C-4D2A253262E7}" type="pres">
      <dgm:prSet presAssocID="{DA6BC2C7-50E7-EF4F-8D85-668424E103E5}" presName="Name17" presStyleLbl="parChTrans1D3" presStyleIdx="1" presStyleCnt="5"/>
      <dgm:spPr/>
      <dgm:t>
        <a:bodyPr/>
        <a:lstStyle/>
        <a:p>
          <a:endParaRPr lang="fr-FR"/>
        </a:p>
      </dgm:t>
    </dgm:pt>
    <dgm:pt modelId="{2AD56658-295F-6345-96D6-B1AF3B9BCE91}" type="pres">
      <dgm:prSet presAssocID="{CC884CF9-8965-BB43-96C6-F72E9D0C2661}" presName="hierRoot3" presStyleCnt="0"/>
      <dgm:spPr/>
    </dgm:pt>
    <dgm:pt modelId="{69446AA6-21A9-1447-822A-6FFBBE227F85}" type="pres">
      <dgm:prSet presAssocID="{CC884CF9-8965-BB43-96C6-F72E9D0C2661}" presName="composite3" presStyleCnt="0"/>
      <dgm:spPr/>
    </dgm:pt>
    <dgm:pt modelId="{4589FFE8-F218-0E48-B3DC-7D9B67E3D43A}" type="pres">
      <dgm:prSet presAssocID="{CC884CF9-8965-BB43-96C6-F72E9D0C2661}" presName="background3" presStyleLbl="node3" presStyleIdx="1" presStyleCnt="5"/>
      <dgm:spPr/>
      <dgm:t>
        <a:bodyPr/>
        <a:lstStyle/>
        <a:p>
          <a:endParaRPr lang="fr-FR"/>
        </a:p>
      </dgm:t>
    </dgm:pt>
    <dgm:pt modelId="{57814C1C-7A92-984F-A9F6-B6FBA4AE4328}" type="pres">
      <dgm:prSet presAssocID="{CC884CF9-8965-BB43-96C6-F72E9D0C2661}" presName="text3" presStyleLbl="fgAcc3" presStyleIdx="1" presStyleCnt="5" custLinFactNeighborX="-19876" custLinFactNeighborY="4469">
        <dgm:presLayoutVars>
          <dgm:chPref val="3"/>
        </dgm:presLayoutVars>
      </dgm:prSet>
      <dgm:spPr/>
      <dgm:t>
        <a:bodyPr/>
        <a:lstStyle/>
        <a:p>
          <a:endParaRPr lang="fr-FR"/>
        </a:p>
      </dgm:t>
    </dgm:pt>
    <dgm:pt modelId="{B0992FF5-566D-A949-A894-7DBE5470461A}" type="pres">
      <dgm:prSet presAssocID="{CC884CF9-8965-BB43-96C6-F72E9D0C2661}" presName="hierChild4" presStyleCnt="0"/>
      <dgm:spPr/>
    </dgm:pt>
    <dgm:pt modelId="{2AF8E806-8DAD-874B-87FA-D7D16D9ACC6F}" type="pres">
      <dgm:prSet presAssocID="{BA0B5F49-8D66-944C-B7C1-FF027BC7C9EA}" presName="Name23" presStyleLbl="parChTrans1D4" presStyleIdx="3" presStyleCnt="14"/>
      <dgm:spPr/>
      <dgm:t>
        <a:bodyPr/>
        <a:lstStyle/>
        <a:p>
          <a:endParaRPr lang="fr-FR"/>
        </a:p>
      </dgm:t>
    </dgm:pt>
    <dgm:pt modelId="{F7EC9662-5F63-054A-9A95-D0E4830927E1}" type="pres">
      <dgm:prSet presAssocID="{403A8063-864B-D947-B539-A4D7401FAA10}" presName="hierRoot4" presStyleCnt="0"/>
      <dgm:spPr/>
    </dgm:pt>
    <dgm:pt modelId="{D25676EE-799C-7441-8A6F-CE07969377C4}" type="pres">
      <dgm:prSet presAssocID="{403A8063-864B-D947-B539-A4D7401FAA10}" presName="composite4" presStyleCnt="0"/>
      <dgm:spPr/>
    </dgm:pt>
    <dgm:pt modelId="{BB01A120-B46D-9849-B8BE-FA8989BACDF3}" type="pres">
      <dgm:prSet presAssocID="{403A8063-864B-D947-B539-A4D7401FAA10}" presName="background4" presStyleLbl="node4" presStyleIdx="3" presStyleCnt="14"/>
      <dgm:spPr>
        <a:ln w="12700" cap="sq" cmpd="sng">
          <a:prstDash val="sysDot"/>
          <a:round/>
        </a:ln>
        <a:scene3d>
          <a:camera prst="orthographicFront"/>
          <a:lightRig rig="flat" dir="t"/>
        </a:scene3d>
      </dgm:spPr>
    </dgm:pt>
    <dgm:pt modelId="{13715E84-7AE9-E844-8031-A8F626A7EA0D}" type="pres">
      <dgm:prSet presAssocID="{403A8063-864B-D947-B539-A4D7401FAA10}" presName="text4" presStyleLbl="fgAcc4" presStyleIdx="3" presStyleCnt="14" custLinFactNeighborX="-19876" custLinFactNeighborY="4469">
        <dgm:presLayoutVars>
          <dgm:chPref val="3"/>
        </dgm:presLayoutVars>
      </dgm:prSet>
      <dgm:spPr/>
      <dgm:t>
        <a:bodyPr/>
        <a:lstStyle/>
        <a:p>
          <a:endParaRPr lang="fr-FR"/>
        </a:p>
      </dgm:t>
    </dgm:pt>
    <dgm:pt modelId="{2D196402-1BDA-704A-BC88-22A619CEF4C5}" type="pres">
      <dgm:prSet presAssocID="{403A8063-864B-D947-B539-A4D7401FAA10}" presName="hierChild5" presStyleCnt="0"/>
      <dgm:spPr/>
    </dgm:pt>
    <dgm:pt modelId="{90766C61-9A47-2041-BD99-6791906D9FC2}" type="pres">
      <dgm:prSet presAssocID="{ED256227-3EF7-3440-9EC0-34EAA0C79297}" presName="Name23" presStyleLbl="parChTrans1D4" presStyleIdx="4" presStyleCnt="14"/>
      <dgm:spPr/>
      <dgm:t>
        <a:bodyPr/>
        <a:lstStyle/>
        <a:p>
          <a:endParaRPr lang="fr-FR"/>
        </a:p>
      </dgm:t>
    </dgm:pt>
    <dgm:pt modelId="{F095DBA4-DF6E-1249-BD6C-51797B9206FB}" type="pres">
      <dgm:prSet presAssocID="{E2037A6A-0D3B-D742-9CDB-CE7DCD87BD9D}" presName="hierRoot4" presStyleCnt="0"/>
      <dgm:spPr/>
    </dgm:pt>
    <dgm:pt modelId="{988F71A6-90AE-334A-A127-3BE7CA38B92F}" type="pres">
      <dgm:prSet presAssocID="{E2037A6A-0D3B-D742-9CDB-CE7DCD87BD9D}" presName="composite4" presStyleCnt="0"/>
      <dgm:spPr/>
    </dgm:pt>
    <dgm:pt modelId="{21A3246A-C688-7B45-AE70-DE0079EDBB63}" type="pres">
      <dgm:prSet presAssocID="{E2037A6A-0D3B-D742-9CDB-CE7DCD87BD9D}" presName="background4" presStyleLbl="node4" presStyleIdx="4" presStyleCnt="14"/>
      <dgm:spPr>
        <a:ln w="12700" cap="sq" cmpd="sng">
          <a:prstDash val="sysDot"/>
          <a:round/>
        </a:ln>
        <a:scene3d>
          <a:camera prst="orthographicFront"/>
          <a:lightRig rig="flat" dir="t"/>
        </a:scene3d>
      </dgm:spPr>
    </dgm:pt>
    <dgm:pt modelId="{0449A9DE-D1F0-A243-9F05-A9FF2C215C40}" type="pres">
      <dgm:prSet presAssocID="{E2037A6A-0D3B-D742-9CDB-CE7DCD87BD9D}" presName="text4" presStyleLbl="fgAcc4" presStyleIdx="4" presStyleCnt="14" custLinFactNeighborX="-19876" custLinFactNeighborY="4469">
        <dgm:presLayoutVars>
          <dgm:chPref val="3"/>
        </dgm:presLayoutVars>
      </dgm:prSet>
      <dgm:spPr/>
      <dgm:t>
        <a:bodyPr/>
        <a:lstStyle/>
        <a:p>
          <a:endParaRPr lang="fr-FR"/>
        </a:p>
      </dgm:t>
    </dgm:pt>
    <dgm:pt modelId="{D01FAB51-29AE-4145-AB62-B1D1129CDD35}" type="pres">
      <dgm:prSet presAssocID="{E2037A6A-0D3B-D742-9CDB-CE7DCD87BD9D}" presName="hierChild5" presStyleCnt="0"/>
      <dgm:spPr/>
    </dgm:pt>
    <dgm:pt modelId="{A0FC778E-695A-6740-81A9-F5C698265191}" type="pres">
      <dgm:prSet presAssocID="{1B6AFBAF-A9D2-1B45-8F38-FF673063ABF5}" presName="Name23" presStyleLbl="parChTrans1D4" presStyleIdx="5" presStyleCnt="14"/>
      <dgm:spPr/>
      <dgm:t>
        <a:bodyPr/>
        <a:lstStyle/>
        <a:p>
          <a:endParaRPr lang="fr-FR"/>
        </a:p>
      </dgm:t>
    </dgm:pt>
    <dgm:pt modelId="{C5E29F11-C21E-5545-9056-699DFC814EE6}" type="pres">
      <dgm:prSet presAssocID="{CA11BA84-6760-D149-B07A-5AF0B5CB8C5C}" presName="hierRoot4" presStyleCnt="0"/>
      <dgm:spPr/>
    </dgm:pt>
    <dgm:pt modelId="{FF32AEE8-76CA-2A4D-91F2-97E691E7073D}" type="pres">
      <dgm:prSet presAssocID="{CA11BA84-6760-D149-B07A-5AF0B5CB8C5C}" presName="composite4" presStyleCnt="0"/>
      <dgm:spPr/>
    </dgm:pt>
    <dgm:pt modelId="{FDB54CF4-78A4-E442-8383-8982BCA0F44E}" type="pres">
      <dgm:prSet presAssocID="{CA11BA84-6760-D149-B07A-5AF0B5CB8C5C}" presName="background4" presStyleLbl="node4" presStyleIdx="5" presStyleCnt="14"/>
      <dgm:spPr>
        <a:ln w="12700" cap="sq" cmpd="sng">
          <a:prstDash val="sysDot"/>
          <a:round/>
        </a:ln>
        <a:scene3d>
          <a:camera prst="orthographicFront"/>
          <a:lightRig rig="flat" dir="t"/>
        </a:scene3d>
      </dgm:spPr>
    </dgm:pt>
    <dgm:pt modelId="{3E62B800-CF10-F343-8950-817FB81E5CDC}" type="pres">
      <dgm:prSet presAssocID="{CA11BA84-6760-D149-B07A-5AF0B5CB8C5C}" presName="text4" presStyleLbl="fgAcc4" presStyleIdx="5" presStyleCnt="14" custLinFactNeighborX="-19876" custLinFactNeighborY="363">
        <dgm:presLayoutVars>
          <dgm:chPref val="3"/>
        </dgm:presLayoutVars>
      </dgm:prSet>
      <dgm:spPr/>
      <dgm:t>
        <a:bodyPr/>
        <a:lstStyle/>
        <a:p>
          <a:endParaRPr lang="fr-FR"/>
        </a:p>
      </dgm:t>
    </dgm:pt>
    <dgm:pt modelId="{2F069695-9158-CC43-AB23-68F39DF24158}" type="pres">
      <dgm:prSet presAssocID="{CA11BA84-6760-D149-B07A-5AF0B5CB8C5C}" presName="hierChild5" presStyleCnt="0"/>
      <dgm:spPr/>
    </dgm:pt>
    <dgm:pt modelId="{4D039933-4CB4-9046-A52D-96B5E2C09DFF}" type="pres">
      <dgm:prSet presAssocID="{E54C830D-E068-B64A-A8EC-D4F4B6EFA992}" presName="Name10" presStyleLbl="parChTrans1D2" presStyleIdx="2" presStyleCnt="5"/>
      <dgm:spPr/>
      <dgm:t>
        <a:bodyPr/>
        <a:lstStyle/>
        <a:p>
          <a:endParaRPr lang="fr-FR"/>
        </a:p>
      </dgm:t>
    </dgm:pt>
    <dgm:pt modelId="{6481264F-D218-F243-A472-957FA5578CF9}" type="pres">
      <dgm:prSet presAssocID="{CFB3B713-EF60-BA4F-B4D0-2B2C1ED85534}" presName="hierRoot2" presStyleCnt="0"/>
      <dgm:spPr/>
    </dgm:pt>
    <dgm:pt modelId="{6EB3E8F1-EE85-004A-84B1-94414BCF7643}" type="pres">
      <dgm:prSet presAssocID="{CFB3B713-EF60-BA4F-B4D0-2B2C1ED85534}" presName="composite2" presStyleCnt="0"/>
      <dgm:spPr/>
    </dgm:pt>
    <dgm:pt modelId="{B4CAAC48-F78D-F249-9FD5-7798C71B4F62}" type="pres">
      <dgm:prSet presAssocID="{CFB3B713-EF60-BA4F-B4D0-2B2C1ED85534}" presName="background2" presStyleLbl="node2" presStyleIdx="2" presStyleCnt="5"/>
      <dgm:spPr/>
    </dgm:pt>
    <dgm:pt modelId="{AAEE3559-415C-B34C-8BA2-3559BAD3EF53}" type="pres">
      <dgm:prSet presAssocID="{CFB3B713-EF60-BA4F-B4D0-2B2C1ED85534}" presName="text2" presStyleLbl="fgAcc2" presStyleIdx="2" presStyleCnt="5">
        <dgm:presLayoutVars>
          <dgm:chPref val="3"/>
        </dgm:presLayoutVars>
      </dgm:prSet>
      <dgm:spPr/>
      <dgm:t>
        <a:bodyPr/>
        <a:lstStyle/>
        <a:p>
          <a:endParaRPr lang="fr-FR"/>
        </a:p>
      </dgm:t>
    </dgm:pt>
    <dgm:pt modelId="{35E0304B-349B-4D4E-BF0A-C8310FBE09B8}" type="pres">
      <dgm:prSet presAssocID="{CFB3B713-EF60-BA4F-B4D0-2B2C1ED85534}" presName="hierChild3" presStyleCnt="0"/>
      <dgm:spPr/>
    </dgm:pt>
    <dgm:pt modelId="{D878EDA0-2F8A-5F4B-A9B3-8B33934E6C38}" type="pres">
      <dgm:prSet presAssocID="{A34F1C26-1D09-4D4B-B14B-D7BD0796066A}" presName="Name17" presStyleLbl="parChTrans1D3" presStyleIdx="2" presStyleCnt="5"/>
      <dgm:spPr/>
      <dgm:t>
        <a:bodyPr/>
        <a:lstStyle/>
        <a:p>
          <a:endParaRPr lang="fr-FR"/>
        </a:p>
      </dgm:t>
    </dgm:pt>
    <dgm:pt modelId="{B72DF54A-97E5-D34F-BAB1-668FC10391B0}" type="pres">
      <dgm:prSet presAssocID="{A4078D33-522C-1549-B2A7-5E88DF585FF5}" presName="hierRoot3" presStyleCnt="0"/>
      <dgm:spPr/>
    </dgm:pt>
    <dgm:pt modelId="{9880BFB0-ECC1-9047-9461-F0CF695B07E8}" type="pres">
      <dgm:prSet presAssocID="{A4078D33-522C-1549-B2A7-5E88DF585FF5}" presName="composite3" presStyleCnt="0"/>
      <dgm:spPr/>
    </dgm:pt>
    <dgm:pt modelId="{B4183605-6F3D-1648-BB99-29D493C1B67A}" type="pres">
      <dgm:prSet presAssocID="{A4078D33-522C-1549-B2A7-5E88DF585FF5}" presName="background3" presStyleLbl="node3" presStyleIdx="2" presStyleCnt="5"/>
      <dgm:spPr>
        <a:gradFill flip="none" rotWithShape="0">
          <a:gsLst>
            <a:gs pos="0">
              <a:schemeClr val="accent1">
                <a:hueOff val="0"/>
                <a:satOff val="0"/>
                <a:lumOff val="0"/>
                <a:tint val="1000"/>
                <a:satMod val="100000"/>
              </a:schemeClr>
            </a:gs>
            <a:gs pos="68000">
              <a:schemeClr val="accent1">
                <a:hueOff val="0"/>
                <a:satOff val="0"/>
                <a:lumOff val="0"/>
                <a:tint val="77000"/>
                <a:satMod val="100000"/>
              </a:schemeClr>
            </a:gs>
            <a:gs pos="81000">
              <a:schemeClr val="accent1">
                <a:hueOff val="0"/>
                <a:satOff val="0"/>
                <a:lumOff val="0"/>
                <a:tint val="79000"/>
                <a:satMod val="100000"/>
              </a:schemeClr>
            </a:gs>
            <a:gs pos="86000">
              <a:schemeClr val="accent1">
                <a:hueOff val="0"/>
                <a:satOff val="0"/>
                <a:lumOff val="0"/>
                <a:tint val="73000"/>
                <a:satMod val="100000"/>
              </a:schemeClr>
            </a:gs>
            <a:gs pos="100000">
              <a:schemeClr val="accent1">
                <a:hueOff val="0"/>
                <a:satOff val="0"/>
                <a:lumOff val="0"/>
                <a:tint val="35000"/>
                <a:satMod val="100000"/>
              </a:schemeClr>
            </a:gs>
          </a:gsLst>
          <a:lin ang="5400000" scaled="0"/>
          <a:tileRect/>
        </a:gradFill>
        <a:ln w="12700" cap="rnd" cmpd="sng">
          <a:prstDash val="sysDash"/>
          <a:round/>
        </a:ln>
        <a:effectLst/>
        <a:scene3d>
          <a:camera prst="orthographicFront"/>
          <a:lightRig rig="flat" dir="t"/>
        </a:scene3d>
      </dgm:spPr>
    </dgm:pt>
    <dgm:pt modelId="{45273577-41AD-9941-80D2-A58CAA22E089}" type="pres">
      <dgm:prSet presAssocID="{A4078D33-522C-1549-B2A7-5E88DF585FF5}" presName="text3" presStyleLbl="fgAcc3" presStyleIdx="2" presStyleCnt="5">
        <dgm:presLayoutVars>
          <dgm:chPref val="3"/>
        </dgm:presLayoutVars>
      </dgm:prSet>
      <dgm:spPr/>
      <dgm:t>
        <a:bodyPr/>
        <a:lstStyle/>
        <a:p>
          <a:endParaRPr lang="fr-FR"/>
        </a:p>
      </dgm:t>
    </dgm:pt>
    <dgm:pt modelId="{E708D42B-901D-2848-86B2-D87DCB4ABEC9}" type="pres">
      <dgm:prSet presAssocID="{A4078D33-522C-1549-B2A7-5E88DF585FF5}" presName="hierChild4" presStyleCnt="0"/>
      <dgm:spPr/>
    </dgm:pt>
    <dgm:pt modelId="{029C6BFC-1D55-A448-901E-D02AB3E1D467}" type="pres">
      <dgm:prSet presAssocID="{085F1894-E520-3044-A499-D68F760066D4}" presName="Name23" presStyleLbl="parChTrans1D4" presStyleIdx="6" presStyleCnt="14"/>
      <dgm:spPr/>
      <dgm:t>
        <a:bodyPr/>
        <a:lstStyle/>
        <a:p>
          <a:endParaRPr lang="fr-FR"/>
        </a:p>
      </dgm:t>
    </dgm:pt>
    <dgm:pt modelId="{BA0F2591-1F63-064D-A815-8C4A633EBCF1}" type="pres">
      <dgm:prSet presAssocID="{3C8EBB4A-F7F9-084F-97D4-B4F997093B56}" presName="hierRoot4" presStyleCnt="0"/>
      <dgm:spPr/>
    </dgm:pt>
    <dgm:pt modelId="{F0C58420-0742-824A-99D5-4E913E48BF1A}" type="pres">
      <dgm:prSet presAssocID="{3C8EBB4A-F7F9-084F-97D4-B4F997093B56}" presName="composite4" presStyleCnt="0"/>
      <dgm:spPr/>
    </dgm:pt>
    <dgm:pt modelId="{B2270F8B-09A1-2E4F-BA5A-7C8AF7133E60}" type="pres">
      <dgm:prSet presAssocID="{3C8EBB4A-F7F9-084F-97D4-B4F997093B56}" presName="background4" presStyleLbl="node4" presStyleIdx="6" presStyleCnt="14"/>
      <dgm:spPr>
        <a:ln w="12700" cap="sq" cmpd="sng">
          <a:prstDash val="sysDot"/>
          <a:round/>
        </a:ln>
        <a:scene3d>
          <a:camera prst="orthographicFront"/>
          <a:lightRig rig="flat" dir="t"/>
        </a:scene3d>
      </dgm:spPr>
    </dgm:pt>
    <dgm:pt modelId="{D042FAAA-3E26-3244-A070-D86FDF260A1E}" type="pres">
      <dgm:prSet presAssocID="{3C8EBB4A-F7F9-084F-97D4-B4F997093B56}" presName="text4" presStyleLbl="fgAcc4" presStyleIdx="6" presStyleCnt="14">
        <dgm:presLayoutVars>
          <dgm:chPref val="3"/>
        </dgm:presLayoutVars>
      </dgm:prSet>
      <dgm:spPr/>
      <dgm:t>
        <a:bodyPr/>
        <a:lstStyle/>
        <a:p>
          <a:endParaRPr lang="fr-FR"/>
        </a:p>
      </dgm:t>
    </dgm:pt>
    <dgm:pt modelId="{458BF7AB-CEFA-E74B-9745-A1A12B15A1EA}" type="pres">
      <dgm:prSet presAssocID="{3C8EBB4A-F7F9-084F-97D4-B4F997093B56}" presName="hierChild5" presStyleCnt="0"/>
      <dgm:spPr/>
    </dgm:pt>
    <dgm:pt modelId="{3E0B4CA4-6112-1044-ABA8-038F302CA47C}" type="pres">
      <dgm:prSet presAssocID="{AD94946B-F048-1C44-A056-D3A2F6ACD9ED}" presName="Name23" presStyleLbl="parChTrans1D4" presStyleIdx="7" presStyleCnt="14"/>
      <dgm:spPr/>
      <dgm:t>
        <a:bodyPr/>
        <a:lstStyle/>
        <a:p>
          <a:endParaRPr lang="fr-FR"/>
        </a:p>
      </dgm:t>
    </dgm:pt>
    <dgm:pt modelId="{70EEA265-7567-EA40-9074-338F0D8404AD}" type="pres">
      <dgm:prSet presAssocID="{B6EBB26C-3C07-8B40-9DB3-B43131578CF3}" presName="hierRoot4" presStyleCnt="0"/>
      <dgm:spPr/>
    </dgm:pt>
    <dgm:pt modelId="{96908991-73F4-6F4E-AFEE-A1B2CAA672D7}" type="pres">
      <dgm:prSet presAssocID="{B6EBB26C-3C07-8B40-9DB3-B43131578CF3}" presName="composite4" presStyleCnt="0"/>
      <dgm:spPr/>
    </dgm:pt>
    <dgm:pt modelId="{FA156100-616A-ED46-897B-963A4779C5B6}" type="pres">
      <dgm:prSet presAssocID="{B6EBB26C-3C07-8B40-9DB3-B43131578CF3}" presName="background4" presStyleLbl="node4" presStyleIdx="7" presStyleCnt="14"/>
      <dgm:spPr>
        <a:ln w="12700" cap="sq" cmpd="sng">
          <a:prstDash val="sysDot"/>
          <a:round/>
        </a:ln>
        <a:scene3d>
          <a:camera prst="orthographicFront"/>
          <a:lightRig rig="flat" dir="t"/>
        </a:scene3d>
      </dgm:spPr>
    </dgm:pt>
    <dgm:pt modelId="{1D666745-04EC-4945-82A2-822523A27A97}" type="pres">
      <dgm:prSet presAssocID="{B6EBB26C-3C07-8B40-9DB3-B43131578CF3}" presName="text4" presStyleLbl="fgAcc4" presStyleIdx="7" presStyleCnt="14">
        <dgm:presLayoutVars>
          <dgm:chPref val="3"/>
        </dgm:presLayoutVars>
      </dgm:prSet>
      <dgm:spPr/>
      <dgm:t>
        <a:bodyPr/>
        <a:lstStyle/>
        <a:p>
          <a:endParaRPr lang="fr-FR"/>
        </a:p>
      </dgm:t>
    </dgm:pt>
    <dgm:pt modelId="{D12C8F29-85D7-5047-9607-20C2F42DE877}" type="pres">
      <dgm:prSet presAssocID="{B6EBB26C-3C07-8B40-9DB3-B43131578CF3}" presName="hierChild5" presStyleCnt="0"/>
      <dgm:spPr/>
    </dgm:pt>
    <dgm:pt modelId="{1ED38A3A-9F2B-AD45-B26C-5F67F2DE6FFA}" type="pres">
      <dgm:prSet presAssocID="{608C723C-DD8C-DD4B-B1BC-14459F52F7FF}" presName="Name10" presStyleLbl="parChTrans1D2" presStyleIdx="3" presStyleCnt="5"/>
      <dgm:spPr/>
      <dgm:t>
        <a:bodyPr/>
        <a:lstStyle/>
        <a:p>
          <a:endParaRPr lang="fr-FR"/>
        </a:p>
      </dgm:t>
    </dgm:pt>
    <dgm:pt modelId="{12674BF8-AC9F-E145-AE7D-44FFEB0C697F}" type="pres">
      <dgm:prSet presAssocID="{08E8A83E-DBBD-4248-9B61-D146DAB1CBAF}" presName="hierRoot2" presStyleCnt="0"/>
      <dgm:spPr/>
    </dgm:pt>
    <dgm:pt modelId="{C7160C02-8B70-1641-8ACB-D09BEF663FC9}" type="pres">
      <dgm:prSet presAssocID="{08E8A83E-DBBD-4248-9B61-D146DAB1CBAF}" presName="composite2" presStyleCnt="0"/>
      <dgm:spPr/>
    </dgm:pt>
    <dgm:pt modelId="{1B65592E-2DDF-484C-8152-728D38BB0076}" type="pres">
      <dgm:prSet presAssocID="{08E8A83E-DBBD-4248-9B61-D146DAB1CBAF}" presName="background2" presStyleLbl="node2" presStyleIdx="3" presStyleCnt="5"/>
      <dgm:spPr/>
    </dgm:pt>
    <dgm:pt modelId="{8D06FEC8-42D1-124A-A06A-00CCBF8B79AD}" type="pres">
      <dgm:prSet presAssocID="{08E8A83E-DBBD-4248-9B61-D146DAB1CBAF}" presName="text2" presStyleLbl="fgAcc2" presStyleIdx="3" presStyleCnt="5" custLinFactNeighborX="25331" custLinFactNeighborY="-714">
        <dgm:presLayoutVars>
          <dgm:chPref val="3"/>
        </dgm:presLayoutVars>
      </dgm:prSet>
      <dgm:spPr/>
      <dgm:t>
        <a:bodyPr/>
        <a:lstStyle/>
        <a:p>
          <a:endParaRPr lang="fr-FR"/>
        </a:p>
      </dgm:t>
    </dgm:pt>
    <dgm:pt modelId="{57B2ED78-1E6C-4848-B9DD-EF6A6392D2BF}" type="pres">
      <dgm:prSet presAssocID="{08E8A83E-DBBD-4248-9B61-D146DAB1CBAF}" presName="hierChild3" presStyleCnt="0"/>
      <dgm:spPr/>
    </dgm:pt>
    <dgm:pt modelId="{DCC65773-6A73-7343-8AA0-58F1F4BFF1DD}" type="pres">
      <dgm:prSet presAssocID="{8C8A80BA-C8F7-B241-825A-6D8C3F8ED5F6}" presName="Name17" presStyleLbl="parChTrans1D3" presStyleIdx="3" presStyleCnt="5"/>
      <dgm:spPr/>
      <dgm:t>
        <a:bodyPr/>
        <a:lstStyle/>
        <a:p>
          <a:endParaRPr lang="fr-FR"/>
        </a:p>
      </dgm:t>
    </dgm:pt>
    <dgm:pt modelId="{75CC1AC0-10E4-E24B-85F8-AE0B548D47CB}" type="pres">
      <dgm:prSet presAssocID="{E746BBE6-AE77-904E-9D3A-EDE29DAFCD64}" presName="hierRoot3" presStyleCnt="0"/>
      <dgm:spPr/>
    </dgm:pt>
    <dgm:pt modelId="{73ABEAE0-F364-1545-A388-A561557F7DBA}" type="pres">
      <dgm:prSet presAssocID="{E746BBE6-AE77-904E-9D3A-EDE29DAFCD64}" presName="composite3" presStyleCnt="0"/>
      <dgm:spPr/>
    </dgm:pt>
    <dgm:pt modelId="{0BFAC53F-7C5C-9542-BD63-29C63708AF51}" type="pres">
      <dgm:prSet presAssocID="{E746BBE6-AE77-904E-9D3A-EDE29DAFCD64}" presName="background3" presStyleLbl="node3" presStyleIdx="3" presStyleCnt="5"/>
      <dgm:spPr/>
      <dgm:t>
        <a:bodyPr/>
        <a:lstStyle/>
        <a:p>
          <a:endParaRPr lang="fr-FR"/>
        </a:p>
      </dgm:t>
    </dgm:pt>
    <dgm:pt modelId="{DF0E58FC-17CA-D54D-96E2-F8C75EAD5115}" type="pres">
      <dgm:prSet presAssocID="{E746BBE6-AE77-904E-9D3A-EDE29DAFCD64}" presName="text3" presStyleLbl="fgAcc3" presStyleIdx="3" presStyleCnt="5" custLinFactNeighborX="25331" custLinFactNeighborY="-714">
        <dgm:presLayoutVars>
          <dgm:chPref val="3"/>
        </dgm:presLayoutVars>
      </dgm:prSet>
      <dgm:spPr/>
      <dgm:t>
        <a:bodyPr/>
        <a:lstStyle/>
        <a:p>
          <a:endParaRPr lang="fr-FR"/>
        </a:p>
      </dgm:t>
    </dgm:pt>
    <dgm:pt modelId="{49773853-169F-F340-9A1C-BEA9057F997D}" type="pres">
      <dgm:prSet presAssocID="{E746BBE6-AE77-904E-9D3A-EDE29DAFCD64}" presName="hierChild4" presStyleCnt="0"/>
      <dgm:spPr/>
    </dgm:pt>
    <dgm:pt modelId="{A7626077-A1DF-1F40-A169-72504CAD8236}" type="pres">
      <dgm:prSet presAssocID="{B6FC3029-AB49-AA4A-A349-5DCC8CE7FCA7}" presName="Name23" presStyleLbl="parChTrans1D4" presStyleIdx="8" presStyleCnt="14"/>
      <dgm:spPr/>
      <dgm:t>
        <a:bodyPr/>
        <a:lstStyle/>
        <a:p>
          <a:endParaRPr lang="fr-FR"/>
        </a:p>
      </dgm:t>
    </dgm:pt>
    <dgm:pt modelId="{C654F2A6-42EF-364F-A84C-FD630B5C277C}" type="pres">
      <dgm:prSet presAssocID="{55DF6ADA-756F-5549-84E0-48AE47EA5D12}" presName="hierRoot4" presStyleCnt="0"/>
      <dgm:spPr/>
    </dgm:pt>
    <dgm:pt modelId="{7AEDB717-C7E2-2F48-9674-100737D432AA}" type="pres">
      <dgm:prSet presAssocID="{55DF6ADA-756F-5549-84E0-48AE47EA5D12}" presName="composite4" presStyleCnt="0"/>
      <dgm:spPr/>
    </dgm:pt>
    <dgm:pt modelId="{49A808BF-B2EC-D247-92B4-84FB1CDBD2BE}" type="pres">
      <dgm:prSet presAssocID="{55DF6ADA-756F-5549-84E0-48AE47EA5D12}" presName="background4" presStyleLbl="node4" presStyleIdx="8" presStyleCnt="14"/>
      <dgm:spPr>
        <a:ln w="12700" cap="sq" cmpd="sng">
          <a:prstDash val="sysDot"/>
          <a:round/>
        </a:ln>
        <a:scene3d>
          <a:camera prst="orthographicFront"/>
          <a:lightRig rig="flat" dir="t"/>
        </a:scene3d>
      </dgm:spPr>
    </dgm:pt>
    <dgm:pt modelId="{F5AB7F3A-F123-9244-A66D-DA35F25F7BAF}" type="pres">
      <dgm:prSet presAssocID="{55DF6ADA-756F-5549-84E0-48AE47EA5D12}" presName="text4" presStyleLbl="fgAcc4" presStyleIdx="8" presStyleCnt="14" custLinFactNeighborX="23962" custLinFactNeighborY="243">
        <dgm:presLayoutVars>
          <dgm:chPref val="3"/>
        </dgm:presLayoutVars>
      </dgm:prSet>
      <dgm:spPr/>
      <dgm:t>
        <a:bodyPr/>
        <a:lstStyle/>
        <a:p>
          <a:endParaRPr lang="fr-FR"/>
        </a:p>
      </dgm:t>
    </dgm:pt>
    <dgm:pt modelId="{D4C85508-F8BB-4846-BBF8-B784A5E8506F}" type="pres">
      <dgm:prSet presAssocID="{55DF6ADA-756F-5549-84E0-48AE47EA5D12}" presName="hierChild5" presStyleCnt="0"/>
      <dgm:spPr/>
    </dgm:pt>
    <dgm:pt modelId="{426B67BA-B975-CA40-BD39-9001891F384B}" type="pres">
      <dgm:prSet presAssocID="{0225B642-140E-094C-9951-2ACDBBFCB9E5}" presName="Name23" presStyleLbl="parChTrans1D4" presStyleIdx="9" presStyleCnt="14"/>
      <dgm:spPr/>
      <dgm:t>
        <a:bodyPr/>
        <a:lstStyle/>
        <a:p>
          <a:endParaRPr lang="fr-FR"/>
        </a:p>
      </dgm:t>
    </dgm:pt>
    <dgm:pt modelId="{5968B24B-DE8E-7D4E-9D82-BE1AFA5A49D6}" type="pres">
      <dgm:prSet presAssocID="{189AD8F2-C3D5-DC4F-81B1-578A0FFE5886}" presName="hierRoot4" presStyleCnt="0"/>
      <dgm:spPr/>
    </dgm:pt>
    <dgm:pt modelId="{1347A9EE-AC96-F94B-9B2B-409E38CFE626}" type="pres">
      <dgm:prSet presAssocID="{189AD8F2-C3D5-DC4F-81B1-578A0FFE5886}" presName="composite4" presStyleCnt="0"/>
      <dgm:spPr/>
    </dgm:pt>
    <dgm:pt modelId="{FECD2A82-1771-0B43-A51F-CBAF333302EA}" type="pres">
      <dgm:prSet presAssocID="{189AD8F2-C3D5-DC4F-81B1-578A0FFE5886}" presName="background4" presStyleLbl="node4" presStyleIdx="9" presStyleCnt="14"/>
      <dgm:spPr>
        <a:ln w="12700" cap="sq" cmpd="sng">
          <a:prstDash val="sysDot"/>
          <a:round/>
        </a:ln>
        <a:scene3d>
          <a:camera prst="orthographicFront"/>
          <a:lightRig rig="flat" dir="t"/>
        </a:scene3d>
      </dgm:spPr>
    </dgm:pt>
    <dgm:pt modelId="{D4CCD896-7E2F-4043-8979-9F4632FCAA67}" type="pres">
      <dgm:prSet presAssocID="{189AD8F2-C3D5-DC4F-81B1-578A0FFE5886}" presName="text4" presStyleLbl="fgAcc4" presStyleIdx="9" presStyleCnt="14" custLinFactNeighborX="25331" custLinFactNeighborY="-714">
        <dgm:presLayoutVars>
          <dgm:chPref val="3"/>
        </dgm:presLayoutVars>
      </dgm:prSet>
      <dgm:spPr/>
      <dgm:t>
        <a:bodyPr/>
        <a:lstStyle/>
        <a:p>
          <a:endParaRPr lang="fr-FR"/>
        </a:p>
      </dgm:t>
    </dgm:pt>
    <dgm:pt modelId="{81FE6B4E-03CB-604B-BFD6-5A66E53F5D40}" type="pres">
      <dgm:prSet presAssocID="{189AD8F2-C3D5-DC4F-81B1-578A0FFE5886}" presName="hierChild5" presStyleCnt="0"/>
      <dgm:spPr/>
    </dgm:pt>
    <dgm:pt modelId="{0D335551-F81A-A149-A48D-64128EC744EF}" type="pres">
      <dgm:prSet presAssocID="{3F660196-11C3-B64A-92FD-206949CE02ED}" presName="Name23" presStyleLbl="parChTrans1D4" presStyleIdx="10" presStyleCnt="14"/>
      <dgm:spPr/>
      <dgm:t>
        <a:bodyPr/>
        <a:lstStyle/>
        <a:p>
          <a:endParaRPr lang="fr-FR"/>
        </a:p>
      </dgm:t>
    </dgm:pt>
    <dgm:pt modelId="{EC68B6EA-0026-5040-92FC-0E442D327604}" type="pres">
      <dgm:prSet presAssocID="{80B8B605-2F44-0A4D-B738-59D652626D25}" presName="hierRoot4" presStyleCnt="0"/>
      <dgm:spPr/>
    </dgm:pt>
    <dgm:pt modelId="{1ED71E5F-1573-5540-8389-DF4B0D3C412B}" type="pres">
      <dgm:prSet presAssocID="{80B8B605-2F44-0A4D-B738-59D652626D25}" presName="composite4" presStyleCnt="0"/>
      <dgm:spPr/>
    </dgm:pt>
    <dgm:pt modelId="{1F950EBF-BF09-2046-8890-AF4529087A72}" type="pres">
      <dgm:prSet presAssocID="{80B8B605-2F44-0A4D-B738-59D652626D25}" presName="background4" presStyleLbl="node4" presStyleIdx="10" presStyleCnt="14"/>
      <dgm:spPr>
        <a:ln w="12700" cap="sq" cmpd="sng">
          <a:prstDash val="sysDot"/>
          <a:round/>
        </a:ln>
        <a:scene3d>
          <a:camera prst="orthographicFront"/>
          <a:lightRig rig="flat" dir="t"/>
        </a:scene3d>
      </dgm:spPr>
    </dgm:pt>
    <dgm:pt modelId="{C38031B3-933E-2F4E-926B-7101B01579A3}" type="pres">
      <dgm:prSet presAssocID="{80B8B605-2F44-0A4D-B738-59D652626D25}" presName="text4" presStyleLbl="fgAcc4" presStyleIdx="10" presStyleCnt="14" custLinFactNeighborX="25331" custLinFactNeighborY="10610">
        <dgm:presLayoutVars>
          <dgm:chPref val="3"/>
        </dgm:presLayoutVars>
      </dgm:prSet>
      <dgm:spPr/>
      <dgm:t>
        <a:bodyPr/>
        <a:lstStyle/>
        <a:p>
          <a:endParaRPr lang="fr-FR"/>
        </a:p>
      </dgm:t>
    </dgm:pt>
    <dgm:pt modelId="{26F8969D-E87B-5F47-A228-24BF314170CE}" type="pres">
      <dgm:prSet presAssocID="{80B8B605-2F44-0A4D-B738-59D652626D25}" presName="hierChild5" presStyleCnt="0"/>
      <dgm:spPr/>
    </dgm:pt>
    <dgm:pt modelId="{4652BA79-EEF6-0C43-81AE-CECEC37B47C6}" type="pres">
      <dgm:prSet presAssocID="{20D4AB21-0EB4-774B-A533-1B15AAE0D260}" presName="Name17" presStyleLbl="parChTrans1D3" presStyleIdx="4" presStyleCnt="5"/>
      <dgm:spPr/>
      <dgm:t>
        <a:bodyPr/>
        <a:lstStyle/>
        <a:p>
          <a:endParaRPr lang="fr-FR"/>
        </a:p>
      </dgm:t>
    </dgm:pt>
    <dgm:pt modelId="{C0A9AC52-DC50-954B-B685-0346B727A7E7}" type="pres">
      <dgm:prSet presAssocID="{4955D85A-9B0C-8B41-93E7-2299761053E9}" presName="hierRoot3" presStyleCnt="0"/>
      <dgm:spPr/>
    </dgm:pt>
    <dgm:pt modelId="{C36BC882-2E5A-D740-A848-2F25A124B693}" type="pres">
      <dgm:prSet presAssocID="{4955D85A-9B0C-8B41-93E7-2299761053E9}" presName="composite3" presStyleCnt="0"/>
      <dgm:spPr/>
    </dgm:pt>
    <dgm:pt modelId="{A190C135-8D0F-6E4A-8296-CA8CDAED8727}" type="pres">
      <dgm:prSet presAssocID="{4955D85A-9B0C-8B41-93E7-2299761053E9}" presName="background3" presStyleLbl="node3" presStyleIdx="4" presStyleCnt="5"/>
      <dgm:spPr/>
      <dgm:t>
        <a:bodyPr/>
        <a:lstStyle/>
        <a:p>
          <a:endParaRPr lang="fr-FR"/>
        </a:p>
      </dgm:t>
    </dgm:pt>
    <dgm:pt modelId="{2245830A-5F70-7E4F-ADA5-B4488DDBD424}" type="pres">
      <dgm:prSet presAssocID="{4955D85A-9B0C-8B41-93E7-2299761053E9}" presName="text3" presStyleLbl="fgAcc3" presStyleIdx="4" presStyleCnt="5" custLinFactNeighborX="25331" custLinFactNeighborY="-714">
        <dgm:presLayoutVars>
          <dgm:chPref val="3"/>
        </dgm:presLayoutVars>
      </dgm:prSet>
      <dgm:spPr/>
      <dgm:t>
        <a:bodyPr/>
        <a:lstStyle/>
        <a:p>
          <a:endParaRPr lang="fr-FR"/>
        </a:p>
      </dgm:t>
    </dgm:pt>
    <dgm:pt modelId="{1FED97C8-F554-5A4A-AC68-4108F77D1C77}" type="pres">
      <dgm:prSet presAssocID="{4955D85A-9B0C-8B41-93E7-2299761053E9}" presName="hierChild4" presStyleCnt="0"/>
      <dgm:spPr/>
    </dgm:pt>
    <dgm:pt modelId="{561D7059-BCFC-D748-B09F-38B793DF8932}" type="pres">
      <dgm:prSet presAssocID="{2EAB240E-9F7B-5A46-AD2A-A542DE190E5A}" presName="Name23" presStyleLbl="parChTrans1D4" presStyleIdx="11" presStyleCnt="14"/>
      <dgm:spPr/>
      <dgm:t>
        <a:bodyPr/>
        <a:lstStyle/>
        <a:p>
          <a:endParaRPr lang="fr-FR"/>
        </a:p>
      </dgm:t>
    </dgm:pt>
    <dgm:pt modelId="{81D2A290-1E0E-B747-AA16-AED74485E266}" type="pres">
      <dgm:prSet presAssocID="{541A3CD7-2591-4944-BBDB-A424E7725CA9}" presName="hierRoot4" presStyleCnt="0"/>
      <dgm:spPr/>
    </dgm:pt>
    <dgm:pt modelId="{E9D9A02B-4980-C34C-A428-AA3EB9DFD51C}" type="pres">
      <dgm:prSet presAssocID="{541A3CD7-2591-4944-BBDB-A424E7725CA9}" presName="composite4" presStyleCnt="0"/>
      <dgm:spPr/>
    </dgm:pt>
    <dgm:pt modelId="{DC0B542C-6053-9442-8966-CF69784FEED4}" type="pres">
      <dgm:prSet presAssocID="{541A3CD7-2591-4944-BBDB-A424E7725CA9}" presName="background4" presStyleLbl="node4" presStyleIdx="11" presStyleCnt="14"/>
      <dgm:spPr>
        <a:ln w="12700" cap="sq" cmpd="sng">
          <a:prstDash val="sysDot"/>
          <a:round/>
        </a:ln>
        <a:scene3d>
          <a:camera prst="orthographicFront"/>
          <a:lightRig rig="flat" dir="t"/>
        </a:scene3d>
      </dgm:spPr>
    </dgm:pt>
    <dgm:pt modelId="{30021042-FCC1-6D4E-82F4-9BE925488BB6}" type="pres">
      <dgm:prSet presAssocID="{541A3CD7-2591-4944-BBDB-A424E7725CA9}" presName="text4" presStyleLbl="fgAcc4" presStyleIdx="11" presStyleCnt="14" custLinFactNeighborX="25331" custLinFactNeighborY="-714">
        <dgm:presLayoutVars>
          <dgm:chPref val="3"/>
        </dgm:presLayoutVars>
      </dgm:prSet>
      <dgm:spPr/>
      <dgm:t>
        <a:bodyPr/>
        <a:lstStyle/>
        <a:p>
          <a:endParaRPr lang="fr-FR"/>
        </a:p>
      </dgm:t>
    </dgm:pt>
    <dgm:pt modelId="{4BBB1425-1D4F-6C4E-BF21-7C837F68A29E}" type="pres">
      <dgm:prSet presAssocID="{541A3CD7-2591-4944-BBDB-A424E7725CA9}" presName="hierChild5" presStyleCnt="0"/>
      <dgm:spPr/>
    </dgm:pt>
    <dgm:pt modelId="{27AEBFC6-480A-3B42-BE01-80C44ADD3AE3}" type="pres">
      <dgm:prSet presAssocID="{F768249E-812A-224E-9643-E42FD06588F3}" presName="Name23" presStyleLbl="parChTrans1D4" presStyleIdx="12" presStyleCnt="14"/>
      <dgm:spPr/>
      <dgm:t>
        <a:bodyPr/>
        <a:lstStyle/>
        <a:p>
          <a:endParaRPr lang="fr-FR"/>
        </a:p>
      </dgm:t>
    </dgm:pt>
    <dgm:pt modelId="{E638475F-0C10-C245-AB32-E0086763E6DA}" type="pres">
      <dgm:prSet presAssocID="{A5261632-34EB-5A45-8215-AC6FD5203AE1}" presName="hierRoot4" presStyleCnt="0"/>
      <dgm:spPr/>
    </dgm:pt>
    <dgm:pt modelId="{829AD930-5C22-D141-B822-873CC8ED2A10}" type="pres">
      <dgm:prSet presAssocID="{A5261632-34EB-5A45-8215-AC6FD5203AE1}" presName="composite4" presStyleCnt="0"/>
      <dgm:spPr/>
    </dgm:pt>
    <dgm:pt modelId="{86817047-AD9E-AF4C-9C59-A0D171E03B76}" type="pres">
      <dgm:prSet presAssocID="{A5261632-34EB-5A45-8215-AC6FD5203AE1}" presName="background4" presStyleLbl="node4" presStyleIdx="12" presStyleCnt="14"/>
      <dgm:spPr>
        <a:ln w="12700" cap="sq" cmpd="sng">
          <a:prstDash val="sysDot"/>
          <a:round/>
        </a:ln>
        <a:scene3d>
          <a:camera prst="orthographicFront"/>
          <a:lightRig rig="flat" dir="t"/>
        </a:scene3d>
      </dgm:spPr>
    </dgm:pt>
    <dgm:pt modelId="{A3D01FE9-69D1-354D-AEE2-A7ED0577971B}" type="pres">
      <dgm:prSet presAssocID="{A5261632-34EB-5A45-8215-AC6FD5203AE1}" presName="text4" presStyleLbl="fgAcc4" presStyleIdx="12" presStyleCnt="14" custLinFactNeighborX="25331" custLinFactNeighborY="-714">
        <dgm:presLayoutVars>
          <dgm:chPref val="3"/>
        </dgm:presLayoutVars>
      </dgm:prSet>
      <dgm:spPr/>
      <dgm:t>
        <a:bodyPr/>
        <a:lstStyle/>
        <a:p>
          <a:endParaRPr lang="fr-FR"/>
        </a:p>
      </dgm:t>
    </dgm:pt>
    <dgm:pt modelId="{B46B53BF-4499-7B4C-B0DC-B42530A08722}" type="pres">
      <dgm:prSet presAssocID="{A5261632-34EB-5A45-8215-AC6FD5203AE1}" presName="hierChild5" presStyleCnt="0"/>
      <dgm:spPr/>
    </dgm:pt>
    <dgm:pt modelId="{0A42112B-9989-D644-BFB6-0210B3240625}" type="pres">
      <dgm:prSet presAssocID="{8A392FDA-041C-5647-9B93-D2EB53673A96}" presName="Name23" presStyleLbl="parChTrans1D4" presStyleIdx="13" presStyleCnt="14"/>
      <dgm:spPr/>
      <dgm:t>
        <a:bodyPr/>
        <a:lstStyle/>
        <a:p>
          <a:endParaRPr lang="fr-FR"/>
        </a:p>
      </dgm:t>
    </dgm:pt>
    <dgm:pt modelId="{EFB08824-0559-0B44-9829-825EEF21336A}" type="pres">
      <dgm:prSet presAssocID="{3793495C-1F74-664F-9D61-157BFCC3E1F7}" presName="hierRoot4" presStyleCnt="0"/>
      <dgm:spPr/>
    </dgm:pt>
    <dgm:pt modelId="{13EDEC91-FAFC-044B-A0BB-519B9E30FC6B}" type="pres">
      <dgm:prSet presAssocID="{3793495C-1F74-664F-9D61-157BFCC3E1F7}" presName="composite4" presStyleCnt="0"/>
      <dgm:spPr/>
    </dgm:pt>
    <dgm:pt modelId="{95FACA97-9C3F-9147-B25A-221B90BE819D}" type="pres">
      <dgm:prSet presAssocID="{3793495C-1F74-664F-9D61-157BFCC3E1F7}" presName="background4" presStyleLbl="node4" presStyleIdx="13" presStyleCnt="14"/>
      <dgm:spPr>
        <a:ln w="12700" cap="sq" cmpd="sng">
          <a:prstDash val="sysDot"/>
          <a:round/>
        </a:ln>
        <a:scene3d>
          <a:camera prst="orthographicFront"/>
          <a:lightRig rig="flat" dir="t"/>
        </a:scene3d>
      </dgm:spPr>
    </dgm:pt>
    <dgm:pt modelId="{9376E966-D856-EE44-AD20-4684BDBF8627}" type="pres">
      <dgm:prSet presAssocID="{3793495C-1F74-664F-9D61-157BFCC3E1F7}" presName="text4" presStyleLbl="fgAcc4" presStyleIdx="13" presStyleCnt="14" custLinFactNeighborX="25331" custLinFactNeighborY="10610">
        <dgm:presLayoutVars>
          <dgm:chPref val="3"/>
        </dgm:presLayoutVars>
      </dgm:prSet>
      <dgm:spPr/>
      <dgm:t>
        <a:bodyPr/>
        <a:lstStyle/>
        <a:p>
          <a:endParaRPr lang="fr-FR"/>
        </a:p>
      </dgm:t>
    </dgm:pt>
    <dgm:pt modelId="{9818DCB0-3A52-1744-9A38-9F16F390ADCC}" type="pres">
      <dgm:prSet presAssocID="{3793495C-1F74-664F-9D61-157BFCC3E1F7}" presName="hierChild5" presStyleCnt="0"/>
      <dgm:spPr/>
    </dgm:pt>
    <dgm:pt modelId="{5B568620-EAD5-4743-A6AB-88378F03778A}" type="pres">
      <dgm:prSet presAssocID="{074F11E6-A7EA-534C-A720-356E24345446}" presName="Name10" presStyleLbl="parChTrans1D2" presStyleIdx="4" presStyleCnt="5"/>
      <dgm:spPr/>
      <dgm:t>
        <a:bodyPr/>
        <a:lstStyle/>
        <a:p>
          <a:endParaRPr lang="fr-FR"/>
        </a:p>
      </dgm:t>
    </dgm:pt>
    <dgm:pt modelId="{31303699-F4D1-724F-B7B1-66754870A143}" type="pres">
      <dgm:prSet presAssocID="{746A7539-880D-9245-905F-CE17AB875855}" presName="hierRoot2" presStyleCnt="0"/>
      <dgm:spPr/>
    </dgm:pt>
    <dgm:pt modelId="{112A29EC-E929-7B40-A85C-0C62CFF5DAC2}" type="pres">
      <dgm:prSet presAssocID="{746A7539-880D-9245-905F-CE17AB875855}" presName="composite2" presStyleCnt="0"/>
      <dgm:spPr/>
    </dgm:pt>
    <dgm:pt modelId="{83F49E87-495C-1541-84D8-ADDC9CEA0873}" type="pres">
      <dgm:prSet presAssocID="{746A7539-880D-9245-905F-CE17AB875855}" presName="background2" presStyleLbl="node2" presStyleIdx="4" presStyleCnt="5"/>
      <dgm:spPr/>
    </dgm:pt>
    <dgm:pt modelId="{2070A34F-DEA9-1A4D-97CB-413E419999FE}" type="pres">
      <dgm:prSet presAssocID="{746A7539-880D-9245-905F-CE17AB875855}" presName="text2" presStyleLbl="fgAcc2" presStyleIdx="4" presStyleCnt="5" custLinFactNeighborX="94853" custLinFactNeighborY="-715">
        <dgm:presLayoutVars>
          <dgm:chPref val="3"/>
        </dgm:presLayoutVars>
      </dgm:prSet>
      <dgm:spPr/>
      <dgm:t>
        <a:bodyPr/>
        <a:lstStyle/>
        <a:p>
          <a:endParaRPr lang="fr-FR"/>
        </a:p>
      </dgm:t>
    </dgm:pt>
    <dgm:pt modelId="{D4A640A7-073A-524F-B0C1-5166B720F838}" type="pres">
      <dgm:prSet presAssocID="{746A7539-880D-9245-905F-CE17AB875855}" presName="hierChild3" presStyleCnt="0"/>
      <dgm:spPr/>
    </dgm:pt>
  </dgm:ptLst>
  <dgm:cxnLst>
    <dgm:cxn modelId="{2C9F9E06-BB14-4726-B0E4-5D3EB97BC891}" type="presOf" srcId="{3793495C-1F74-664F-9D61-157BFCC3E1F7}" destId="{9376E966-D856-EE44-AD20-4684BDBF8627}" srcOrd="0" destOrd="0" presId="urn:microsoft.com/office/officeart/2005/8/layout/hierarchy1"/>
    <dgm:cxn modelId="{F9A9C990-60C7-48A4-9E82-27F9C6541347}" type="presOf" srcId="{085F1894-E520-3044-A499-D68F760066D4}" destId="{029C6BFC-1D55-A448-901E-D02AB3E1D467}" srcOrd="0" destOrd="0" presId="urn:microsoft.com/office/officeart/2005/8/layout/hierarchy1"/>
    <dgm:cxn modelId="{E62698AB-71AE-4E55-AAAB-0441C7B29B08}" type="presOf" srcId="{6EC82648-DF8A-C846-AD22-FB0117D8EBF5}" destId="{04A0E571-49BB-0043-8C70-D6C259E69BC1}" srcOrd="0" destOrd="0" presId="urn:microsoft.com/office/officeart/2005/8/layout/hierarchy1"/>
    <dgm:cxn modelId="{FC551341-596E-41F2-8256-A86A24DF5B41}" type="presOf" srcId="{746A7539-880D-9245-905F-CE17AB875855}" destId="{2070A34F-DEA9-1A4D-97CB-413E419999FE}" srcOrd="0" destOrd="0" presId="urn:microsoft.com/office/officeart/2005/8/layout/hierarchy1"/>
    <dgm:cxn modelId="{5820CF13-B17B-BC46-92C3-4EEEB39C9799}" srcId="{6EC82648-DF8A-C846-AD22-FB0117D8EBF5}" destId="{29E9CE2B-0A66-6045-AA09-0097FBC24A0B}" srcOrd="0" destOrd="0" parTransId="{E2D731E9-0AD1-7E4F-98D9-8C60281A8C81}" sibTransId="{4E377F78-C0BF-6E40-912E-F85BCC6324B2}"/>
    <dgm:cxn modelId="{E7917564-57CE-48A8-9002-1AD7EEF164EE}" type="presOf" srcId="{F768249E-812A-224E-9643-E42FD06588F3}" destId="{27AEBFC6-480A-3B42-BE01-80C44ADD3AE3}" srcOrd="0" destOrd="0" presId="urn:microsoft.com/office/officeart/2005/8/layout/hierarchy1"/>
    <dgm:cxn modelId="{7D85DF5C-9989-4628-A3D2-E606CBCFDD67}" type="presOf" srcId="{4955D85A-9B0C-8B41-93E7-2299761053E9}" destId="{2245830A-5F70-7E4F-ADA5-B4488DDBD424}" srcOrd="0" destOrd="0" presId="urn:microsoft.com/office/officeart/2005/8/layout/hierarchy1"/>
    <dgm:cxn modelId="{2E2D3BD9-6A7D-4A39-A8B6-EC844F37E0E6}" type="presOf" srcId="{A5261632-34EB-5A45-8215-AC6FD5203AE1}" destId="{A3D01FE9-69D1-354D-AEE2-A7ED0577971B}" srcOrd="0" destOrd="0" presId="urn:microsoft.com/office/officeart/2005/8/layout/hierarchy1"/>
    <dgm:cxn modelId="{75380264-D021-4817-AE27-F066697FFC71}" type="presOf" srcId="{20D4AB21-0EB4-774B-A533-1B15AAE0D260}" destId="{4652BA79-EEF6-0C43-81AE-CECEC37B47C6}" srcOrd="0" destOrd="0" presId="urn:microsoft.com/office/officeart/2005/8/layout/hierarchy1"/>
    <dgm:cxn modelId="{9A594660-03AC-4503-ADBE-2852384E6CFE}" type="presOf" srcId="{8A392FDA-041C-5647-9B93-D2EB53673A96}" destId="{0A42112B-9989-D644-BFB6-0210B3240625}" srcOrd="0" destOrd="0" presId="urn:microsoft.com/office/officeart/2005/8/layout/hierarchy1"/>
    <dgm:cxn modelId="{C45EFBE0-BE80-004C-B946-4656FEFAFC55}" srcId="{FC21427B-E8ED-154D-9E72-5F765FB7818D}" destId="{6EC82648-DF8A-C846-AD22-FB0117D8EBF5}" srcOrd="1" destOrd="0" parTransId="{36D378AE-7F11-E049-9D8C-B61BF617B861}" sibTransId="{0AA8B5A8-2E25-8741-9FAA-F8555A55BD0A}"/>
    <dgm:cxn modelId="{56268D48-46DA-4016-AB5B-1852E72C71E5}" type="presOf" srcId="{3C8EBB4A-F7F9-084F-97D4-B4F997093B56}" destId="{D042FAAA-3E26-3244-A070-D86FDF260A1E}" srcOrd="0" destOrd="0" presId="urn:microsoft.com/office/officeart/2005/8/layout/hierarchy1"/>
    <dgm:cxn modelId="{7CC4FA15-2FDA-45AA-86E8-9332A0B688E8}" type="presOf" srcId="{8C8A80BA-C8F7-B241-825A-6D8C3F8ED5F6}" destId="{DCC65773-6A73-7343-8AA0-58F1F4BFF1DD}" srcOrd="0" destOrd="0" presId="urn:microsoft.com/office/officeart/2005/8/layout/hierarchy1"/>
    <dgm:cxn modelId="{4D31C5AC-C76A-7746-85C4-C8CB553BA81E}" srcId="{6EC82648-DF8A-C846-AD22-FB0117D8EBF5}" destId="{CC884CF9-8965-BB43-96C6-F72E9D0C2661}" srcOrd="1" destOrd="0" parTransId="{DA6BC2C7-50E7-EF4F-8D85-668424E103E5}" sibTransId="{FD552688-8E1B-AF4F-AF02-093FF474B98E}"/>
    <dgm:cxn modelId="{A129D0AB-2FBB-41B9-AF64-B3FA5508EA12}" type="presOf" srcId="{CC884CF9-8965-BB43-96C6-F72E9D0C2661}" destId="{57814C1C-7A92-984F-A9F6-B6FBA4AE4328}" srcOrd="0" destOrd="0" presId="urn:microsoft.com/office/officeart/2005/8/layout/hierarchy1"/>
    <dgm:cxn modelId="{CB95CA4E-55ED-2343-AB48-45E95AC49DC8}" srcId="{55DF6ADA-756F-5549-84E0-48AE47EA5D12}" destId="{189AD8F2-C3D5-DC4F-81B1-578A0FFE5886}" srcOrd="0" destOrd="0" parTransId="{0225B642-140E-094C-9951-2ACDBBFCB9E5}" sibTransId="{5409B578-9A63-7444-B5E6-C38611AF9FA3}"/>
    <dgm:cxn modelId="{D96669B1-FA29-A946-A665-33968D38F2A0}" srcId="{3C8EBB4A-F7F9-084F-97D4-B4F997093B56}" destId="{B6EBB26C-3C07-8B40-9DB3-B43131578CF3}" srcOrd="0" destOrd="0" parTransId="{AD94946B-F048-1C44-A056-D3A2F6ACD9ED}" sibTransId="{DD8A36A5-9716-5844-9143-04E446271394}"/>
    <dgm:cxn modelId="{D7BACC42-961C-F847-9EBE-EA5A21D0E3B5}" srcId="{403A8063-864B-D947-B539-A4D7401FAA10}" destId="{E2037A6A-0D3B-D742-9CDB-CE7DCD87BD9D}" srcOrd="0" destOrd="0" parTransId="{ED256227-3EF7-3440-9EC0-34EAA0C79297}" sibTransId="{AEBADCF4-1A31-274E-8B5F-194E2A01AD4E}"/>
    <dgm:cxn modelId="{5DE6CCE2-2E2F-6F49-B87A-3C68D5CF762E}" srcId="{E2037A6A-0D3B-D742-9CDB-CE7DCD87BD9D}" destId="{CA11BA84-6760-D149-B07A-5AF0B5CB8C5C}" srcOrd="0" destOrd="0" parTransId="{1B6AFBAF-A9D2-1B45-8F38-FF673063ABF5}" sibTransId="{769397F7-EFE2-B149-925A-93BF6C1E890D}"/>
    <dgm:cxn modelId="{6120813A-2674-4C4E-A29A-EB77889DC37C}" type="presOf" srcId="{1B6AFBAF-A9D2-1B45-8F38-FF673063ABF5}" destId="{A0FC778E-695A-6740-81A9-F5C698265191}" srcOrd="0" destOrd="0" presId="urn:microsoft.com/office/officeart/2005/8/layout/hierarchy1"/>
    <dgm:cxn modelId="{F4D00CB0-C030-45F1-BA5A-9EA51F7E16B5}" type="presOf" srcId="{2EAB240E-9F7B-5A46-AD2A-A542DE190E5A}" destId="{561D7059-BCFC-D748-B09F-38B793DF8932}" srcOrd="0" destOrd="0" presId="urn:microsoft.com/office/officeart/2005/8/layout/hierarchy1"/>
    <dgm:cxn modelId="{3E44958C-DA2A-4C00-97C9-602E73704DDD}" type="presOf" srcId="{B6FC3029-AB49-AA4A-A349-5DCC8CE7FCA7}" destId="{A7626077-A1DF-1F40-A169-72504CAD8236}" srcOrd="0" destOrd="0" presId="urn:microsoft.com/office/officeart/2005/8/layout/hierarchy1"/>
    <dgm:cxn modelId="{78A7E8B8-B605-457E-B4D4-CE2EF7D413B7}" type="presOf" srcId="{A4DFCA2C-95E4-9F44-8928-92167CE1BA8E}" destId="{6F1FED61-219F-6E4C-BE8D-4A296BEDEAFA}" srcOrd="0" destOrd="0" presId="urn:microsoft.com/office/officeart/2005/8/layout/hierarchy1"/>
    <dgm:cxn modelId="{77FBC177-2A79-409E-8896-525E7AECE3C0}" type="presOf" srcId="{08E8A83E-DBBD-4248-9B61-D146DAB1CBAF}" destId="{8D06FEC8-42D1-124A-A06A-00CCBF8B79AD}" srcOrd="0" destOrd="0" presId="urn:microsoft.com/office/officeart/2005/8/layout/hierarchy1"/>
    <dgm:cxn modelId="{666F3989-B15E-874F-AAC3-C147E50BBAB3}" srcId="{08E8A83E-DBBD-4248-9B61-D146DAB1CBAF}" destId="{E746BBE6-AE77-904E-9D3A-EDE29DAFCD64}" srcOrd="0" destOrd="0" parTransId="{8C8A80BA-C8F7-B241-825A-6D8C3F8ED5F6}" sibTransId="{BDCBE453-50EC-284F-8876-D7CCE4F05E4F}"/>
    <dgm:cxn modelId="{D4B00BF1-E5A7-467A-98BB-026C5249E608}" type="presOf" srcId="{A4078D33-522C-1549-B2A7-5E88DF585FF5}" destId="{45273577-41AD-9941-80D2-A58CAA22E089}" srcOrd="0" destOrd="0" presId="urn:microsoft.com/office/officeart/2005/8/layout/hierarchy1"/>
    <dgm:cxn modelId="{6E19F29E-5238-4807-A4C8-451B8D7F153D}" type="presOf" srcId="{5F2CB4FD-354E-AC43-ABD7-5FD151664667}" destId="{CD896676-11FB-3B45-B4BE-77C3D7986A9E}" srcOrd="0" destOrd="0" presId="urn:microsoft.com/office/officeart/2005/8/layout/hierarchy1"/>
    <dgm:cxn modelId="{548D1AB0-9A84-4D90-8208-1A2A8101B5C9}" type="presOf" srcId="{E2037A6A-0D3B-D742-9CDB-CE7DCD87BD9D}" destId="{0449A9DE-D1F0-A243-9F05-A9FF2C215C40}" srcOrd="0" destOrd="0" presId="urn:microsoft.com/office/officeart/2005/8/layout/hierarchy1"/>
    <dgm:cxn modelId="{F0EC5DAD-A7B0-4667-9B91-94325635B5D6}" type="presOf" srcId="{E9D5C92C-04B2-5E4B-BFB1-4D455A653791}" destId="{C1001743-9D80-5348-A483-17F3A5915952}" srcOrd="0" destOrd="0" presId="urn:microsoft.com/office/officeart/2005/8/layout/hierarchy1"/>
    <dgm:cxn modelId="{5D911834-DEC1-48ED-82F8-C7497C52C401}" type="presOf" srcId="{CFB3B713-EF60-BA4F-B4D0-2B2C1ED85534}" destId="{AAEE3559-415C-B34C-8BA2-3559BAD3EF53}" srcOrd="0" destOrd="0" presId="urn:microsoft.com/office/officeart/2005/8/layout/hierarchy1"/>
    <dgm:cxn modelId="{5CD69084-825A-004A-80FD-2A168F427397}" srcId="{E746BBE6-AE77-904E-9D3A-EDE29DAFCD64}" destId="{55DF6ADA-756F-5549-84E0-48AE47EA5D12}" srcOrd="0" destOrd="0" parTransId="{B6FC3029-AB49-AA4A-A349-5DCC8CE7FCA7}" sibTransId="{24EE1747-573B-E641-943B-EC6F1EE1891C}"/>
    <dgm:cxn modelId="{0C8D637F-E84E-4952-A08C-D0FC411D2F3E}" type="presOf" srcId="{36D378AE-7F11-E049-9D8C-B61BF617B861}" destId="{6D8933C4-F063-B348-885D-714C8A682ED8}" srcOrd="0" destOrd="0" presId="urn:microsoft.com/office/officeart/2005/8/layout/hierarchy1"/>
    <dgm:cxn modelId="{0BD879AF-F9E0-A74F-80E2-5D32F1CB3CB0}" srcId="{189AD8F2-C3D5-DC4F-81B1-578A0FFE5886}" destId="{80B8B605-2F44-0A4D-B738-59D652626D25}" srcOrd="0" destOrd="0" parTransId="{3F660196-11C3-B64A-92FD-206949CE02ED}" sibTransId="{7296FD4C-4103-6849-BAFE-A635B0E87B5C}"/>
    <dgm:cxn modelId="{C99DFAB3-F993-427E-84CE-6FA05D1AB069}" type="presOf" srcId="{CA11BA84-6760-D149-B07A-5AF0B5CB8C5C}" destId="{3E62B800-CF10-F343-8950-817FB81E5CDC}" srcOrd="0" destOrd="0" presId="urn:microsoft.com/office/officeart/2005/8/layout/hierarchy1"/>
    <dgm:cxn modelId="{8DB0CE0B-AF35-4961-99A2-FBA95916FD8F}" type="presOf" srcId="{E746BBE6-AE77-904E-9D3A-EDE29DAFCD64}" destId="{DF0E58FC-17CA-D54D-96E2-F8C75EAD5115}" srcOrd="0" destOrd="0" presId="urn:microsoft.com/office/officeart/2005/8/layout/hierarchy1"/>
    <dgm:cxn modelId="{29301AF4-0A0F-4C8E-BBFF-DC9BD205723B}" type="presOf" srcId="{08E9BE85-9704-CD4A-BD0D-8C7C447456DD}" destId="{EF3290EF-BCA5-6E48-9AFC-8A8D408A2327}" srcOrd="0" destOrd="0" presId="urn:microsoft.com/office/officeart/2005/8/layout/hierarchy1"/>
    <dgm:cxn modelId="{6D7C0B79-D08F-2B43-B0EA-E467D2C1259B}" srcId="{541A3CD7-2591-4944-BBDB-A424E7725CA9}" destId="{A5261632-34EB-5A45-8215-AC6FD5203AE1}" srcOrd="0" destOrd="0" parTransId="{F768249E-812A-224E-9643-E42FD06588F3}" sibTransId="{9F16B30D-9833-7744-BE44-A329A2C89AC4}"/>
    <dgm:cxn modelId="{0722268E-CCBA-438E-9C40-F2893C268B03}" type="presOf" srcId="{541A3CD7-2591-4944-BBDB-A424E7725CA9}" destId="{30021042-FCC1-6D4E-82F4-9BE925488BB6}" srcOrd="0" destOrd="0" presId="urn:microsoft.com/office/officeart/2005/8/layout/hierarchy1"/>
    <dgm:cxn modelId="{7116BEDA-2C80-42AA-B48A-168CF3C0F5FC}" type="presOf" srcId="{0225B642-140E-094C-9951-2ACDBBFCB9E5}" destId="{426B67BA-B975-CA40-BD39-9001891F384B}" srcOrd="0" destOrd="0" presId="urn:microsoft.com/office/officeart/2005/8/layout/hierarchy1"/>
    <dgm:cxn modelId="{A10DAEA6-85C8-4770-880C-887AD8BEBF9E}" type="presOf" srcId="{80B8B605-2F44-0A4D-B738-59D652626D25}" destId="{C38031B3-933E-2F4E-926B-7101B01579A3}" srcOrd="0" destOrd="0" presId="urn:microsoft.com/office/officeart/2005/8/layout/hierarchy1"/>
    <dgm:cxn modelId="{BA4E8B4E-FF7F-3242-988A-016ECBD7B120}" srcId="{4955D85A-9B0C-8B41-93E7-2299761053E9}" destId="{541A3CD7-2591-4944-BBDB-A424E7725CA9}" srcOrd="0" destOrd="0" parTransId="{2EAB240E-9F7B-5A46-AD2A-A542DE190E5A}" sibTransId="{0EB4A857-6B60-3846-9793-353BAB75188A}"/>
    <dgm:cxn modelId="{7270F45F-7897-40BC-987E-D061D1C2C820}" type="presOf" srcId="{E54C830D-E068-B64A-A8EC-D4F4B6EFA992}" destId="{4D039933-4CB4-9046-A52D-96B5E2C09DFF}" srcOrd="0" destOrd="0" presId="urn:microsoft.com/office/officeart/2005/8/layout/hierarchy1"/>
    <dgm:cxn modelId="{C54D1FE8-DD72-4099-AB2E-C539148A5FE3}" type="presOf" srcId="{074F11E6-A7EA-534C-A720-356E24345446}" destId="{5B568620-EAD5-4743-A6AB-88378F03778A}" srcOrd="0" destOrd="0" presId="urn:microsoft.com/office/officeart/2005/8/layout/hierarchy1"/>
    <dgm:cxn modelId="{9F02AC51-7428-460C-BCB8-6834191BA690}" type="presOf" srcId="{A06521A1-817D-244B-988A-EF278006F97A}" destId="{B5D341B9-0F97-194A-AF51-0D896FF25295}" srcOrd="0" destOrd="0" presId="urn:microsoft.com/office/officeart/2005/8/layout/hierarchy1"/>
    <dgm:cxn modelId="{5E9295DC-7C7F-448E-9C22-4833A4A35719}" type="presOf" srcId="{51417664-1596-7F43-9423-78AED926D5E5}" destId="{17D6855E-55F2-5947-932F-5EA116F54113}" srcOrd="0" destOrd="0" presId="urn:microsoft.com/office/officeart/2005/8/layout/hierarchy1"/>
    <dgm:cxn modelId="{260A7242-9D3B-47B4-BA44-D5055CEA0CA1}" type="presOf" srcId="{0CCACAFD-7BBE-454B-9AC7-16DC45254B59}" destId="{C043E8E6-9AF5-8442-83E2-0196A968353F}" srcOrd="0" destOrd="0" presId="urn:microsoft.com/office/officeart/2005/8/layout/hierarchy1"/>
    <dgm:cxn modelId="{3CA0FC47-3C02-B849-BB12-4497901D3F35}" srcId="{FC21427B-E8ED-154D-9E72-5F765FB7818D}" destId="{CFB3B713-EF60-BA4F-B4D0-2B2C1ED85534}" srcOrd="2" destOrd="0" parTransId="{E54C830D-E068-B64A-A8EC-D4F4B6EFA992}" sibTransId="{7AE74325-2FF1-1846-8BB4-BA272E1150E7}"/>
    <dgm:cxn modelId="{E30EC118-6DA2-D04A-A2D3-A5E14EF8E337}" srcId="{A5261632-34EB-5A45-8215-AC6FD5203AE1}" destId="{3793495C-1F74-664F-9D61-157BFCC3E1F7}" srcOrd="0" destOrd="0" parTransId="{8A392FDA-041C-5647-9B93-D2EB53673A96}" sibTransId="{ECDDE038-BBE5-0748-B061-C3FAD8A469F2}"/>
    <dgm:cxn modelId="{C8663743-758C-6744-A606-47AB99B5FE8C}" srcId="{FC21427B-E8ED-154D-9E72-5F765FB7818D}" destId="{746A7539-880D-9245-905F-CE17AB875855}" srcOrd="4" destOrd="0" parTransId="{074F11E6-A7EA-534C-A720-356E24345446}" sibTransId="{81E9377C-CB99-7C40-872A-E7717C3737FA}"/>
    <dgm:cxn modelId="{0EDB008E-6802-414A-8BB6-933638405529}" type="presOf" srcId="{A34F1C26-1D09-4D4B-B14B-D7BD0796066A}" destId="{D878EDA0-2F8A-5F4B-A9B3-8B33934E6C38}" srcOrd="0" destOrd="0" presId="urn:microsoft.com/office/officeart/2005/8/layout/hierarchy1"/>
    <dgm:cxn modelId="{04CDEB4F-F130-1943-AA34-E6C0B9B46000}" srcId="{CFB3B713-EF60-BA4F-B4D0-2B2C1ED85534}" destId="{A4078D33-522C-1549-B2A7-5E88DF585FF5}" srcOrd="0" destOrd="0" parTransId="{A34F1C26-1D09-4D4B-B14B-D7BD0796066A}" sibTransId="{667E0884-9F3D-6B4B-BCA6-917DD6C51665}"/>
    <dgm:cxn modelId="{ADFB4264-CD5A-40C2-85D5-13C54486AD35}" type="presOf" srcId="{403A8063-864B-D947-B539-A4D7401FAA10}" destId="{13715E84-7AE9-E844-8031-A8F626A7EA0D}" srcOrd="0" destOrd="0" presId="urn:microsoft.com/office/officeart/2005/8/layout/hierarchy1"/>
    <dgm:cxn modelId="{6F9CA8D3-AB24-5D47-944C-167EA880FE11}" srcId="{CC884CF9-8965-BB43-96C6-F72E9D0C2661}" destId="{403A8063-864B-D947-B539-A4D7401FAA10}" srcOrd="0" destOrd="0" parTransId="{BA0B5F49-8D66-944C-B7C1-FF027BC7C9EA}" sibTransId="{5E03ADDC-8F77-D644-AE4A-E277EFBCFFB3}"/>
    <dgm:cxn modelId="{F511E084-91CD-49CA-AF00-01AB9DF63149}" type="presOf" srcId="{DA6BC2C7-50E7-EF4F-8D85-668424E103E5}" destId="{D411DC62-C808-1A48-BA3C-4D2A253262E7}" srcOrd="0" destOrd="0" presId="urn:microsoft.com/office/officeart/2005/8/layout/hierarchy1"/>
    <dgm:cxn modelId="{7D8A4168-2568-4B83-A9A2-14D9B77454D2}" type="presOf" srcId="{FC21427B-E8ED-154D-9E72-5F765FB7818D}" destId="{92F4F7B0-26CA-3744-9AB9-9394CBBEDC1A}" srcOrd="0" destOrd="0" presId="urn:microsoft.com/office/officeart/2005/8/layout/hierarchy1"/>
    <dgm:cxn modelId="{F2D0CB9B-DEE6-FC4C-8C87-6942FE37E2C5}" srcId="{08E9BE85-9704-CD4A-BD0D-8C7C447456DD}" destId="{A06521A1-817D-244B-988A-EF278006F97A}" srcOrd="0" destOrd="0" parTransId="{5F2CB4FD-354E-AC43-ABD7-5FD151664667}" sibTransId="{C0CEFD8E-074F-0A43-9D48-57EAD331E34A}"/>
    <dgm:cxn modelId="{CCEC70FE-A2D6-49DF-94B8-FBA7D00C9BC1}" type="presOf" srcId="{AD94946B-F048-1C44-A056-D3A2F6ACD9ED}" destId="{3E0B4CA4-6112-1044-ABA8-038F302CA47C}" srcOrd="0" destOrd="0" presId="urn:microsoft.com/office/officeart/2005/8/layout/hierarchy1"/>
    <dgm:cxn modelId="{71CBF33B-5C75-1C48-BCE5-1D3E604E904D}" srcId="{29E9CE2B-0A66-6045-AA09-0097FBC24A0B}" destId="{08E9BE85-9704-CD4A-BD0D-8C7C447456DD}" srcOrd="0" destOrd="0" parTransId="{0CCACAFD-7BBE-454B-9AC7-16DC45254B59}" sibTransId="{FB0482BD-EB56-404D-8962-AF315593211D}"/>
    <dgm:cxn modelId="{121A39A5-98E9-49E6-AE17-6638A782C199}" type="presOf" srcId="{B6EBB26C-3C07-8B40-9DB3-B43131578CF3}" destId="{1D666745-04EC-4945-82A2-822523A27A97}" srcOrd="0" destOrd="0" presId="urn:microsoft.com/office/officeart/2005/8/layout/hierarchy1"/>
    <dgm:cxn modelId="{380EBFF9-C5E0-3042-A8FC-3198B0D8E3DF}" srcId="{FC21427B-E8ED-154D-9E72-5F765FB7818D}" destId="{51417664-1596-7F43-9423-78AED926D5E5}" srcOrd="0" destOrd="0" parTransId="{759AFC23-BE02-F74E-AF10-80B74D422DC9}" sibTransId="{3A42F3D3-D95F-1749-BEAA-C2710CD53D4E}"/>
    <dgm:cxn modelId="{B7571EEB-2C6E-8B49-A032-4181ECE98238}" srcId="{FC21427B-E8ED-154D-9E72-5F765FB7818D}" destId="{08E8A83E-DBBD-4248-9B61-D146DAB1CBAF}" srcOrd="3" destOrd="0" parTransId="{608C723C-DD8C-DD4B-B1BC-14459F52F7FF}" sibTransId="{F4661858-1280-6042-9A7B-171675914BA8}"/>
    <dgm:cxn modelId="{97FADDD6-7C49-754D-AEA4-0B5F6F647C52}" srcId="{A06521A1-817D-244B-988A-EF278006F97A}" destId="{7BAA343C-260F-3245-8C10-43BDFF1A309C}" srcOrd="0" destOrd="0" parTransId="{A4DFCA2C-95E4-9F44-8928-92167CE1BA8E}" sibTransId="{978F04EB-69E9-604D-B472-EFC9673C6332}"/>
    <dgm:cxn modelId="{876007A1-75A3-CE4E-927B-81C798F1E6B8}" srcId="{08E8A83E-DBBD-4248-9B61-D146DAB1CBAF}" destId="{4955D85A-9B0C-8B41-93E7-2299761053E9}" srcOrd="1" destOrd="0" parTransId="{20D4AB21-0EB4-774B-A533-1B15AAE0D260}" sibTransId="{B305540E-F63F-8542-A1E8-4982F70B6596}"/>
    <dgm:cxn modelId="{33962E29-A7DF-4A3D-B656-B48AE32D0C30}" type="presOf" srcId="{608C723C-DD8C-DD4B-B1BC-14459F52F7FF}" destId="{1ED38A3A-9F2B-AD45-B26C-5F67F2DE6FFA}" srcOrd="0" destOrd="0" presId="urn:microsoft.com/office/officeart/2005/8/layout/hierarchy1"/>
    <dgm:cxn modelId="{9F4ED1DE-0B22-4E5B-82C6-F2D900C763A7}" type="presOf" srcId="{7BAA343C-260F-3245-8C10-43BDFF1A309C}" destId="{0C86FB14-15D5-1042-ABDA-4EDEC26EE60B}" srcOrd="0" destOrd="0" presId="urn:microsoft.com/office/officeart/2005/8/layout/hierarchy1"/>
    <dgm:cxn modelId="{5EAA7C87-6570-344D-A337-652161C2061B}" srcId="{E9D5C92C-04B2-5E4B-BFB1-4D455A653791}" destId="{FC21427B-E8ED-154D-9E72-5F765FB7818D}" srcOrd="0" destOrd="0" parTransId="{17D40F65-1371-8F45-A221-674E383D6C3D}" sibTransId="{693C9871-0A7F-7D42-A000-7E869F1A442B}"/>
    <dgm:cxn modelId="{76CF0564-DF6D-4460-8795-74A804E8CAEB}" type="presOf" srcId="{E2D731E9-0AD1-7E4F-98D9-8C60281A8C81}" destId="{7FCE886F-40CD-6546-B53C-705E24B94FD9}" srcOrd="0" destOrd="0" presId="urn:microsoft.com/office/officeart/2005/8/layout/hierarchy1"/>
    <dgm:cxn modelId="{06E750BC-638E-4894-A14A-8C6F2D2645E5}" type="presOf" srcId="{759AFC23-BE02-F74E-AF10-80B74D422DC9}" destId="{526B4E4C-0560-7A4A-A30F-9FDF04FFC2A0}" srcOrd="0" destOrd="0" presId="urn:microsoft.com/office/officeart/2005/8/layout/hierarchy1"/>
    <dgm:cxn modelId="{934D32EF-99E5-432B-BDB6-0477C5630CBF}" type="presOf" srcId="{BA0B5F49-8D66-944C-B7C1-FF027BC7C9EA}" destId="{2AF8E806-8DAD-874B-87FA-D7D16D9ACC6F}" srcOrd="0" destOrd="0" presId="urn:microsoft.com/office/officeart/2005/8/layout/hierarchy1"/>
    <dgm:cxn modelId="{439D871A-D685-4368-8D2D-0A75086DA99E}" type="presOf" srcId="{29E9CE2B-0A66-6045-AA09-0097FBC24A0B}" destId="{89562406-FEB5-1242-B38E-6187060D4DFF}" srcOrd="0" destOrd="0" presId="urn:microsoft.com/office/officeart/2005/8/layout/hierarchy1"/>
    <dgm:cxn modelId="{A73A5DD5-8C82-C542-A0B4-2325216F6848}" srcId="{A4078D33-522C-1549-B2A7-5E88DF585FF5}" destId="{3C8EBB4A-F7F9-084F-97D4-B4F997093B56}" srcOrd="0" destOrd="0" parTransId="{085F1894-E520-3044-A499-D68F760066D4}" sibTransId="{8360E457-7BA5-5F4A-826F-5094A4FB2543}"/>
    <dgm:cxn modelId="{40905E3A-EB8A-4D51-98D6-15FAFD58B699}" type="presOf" srcId="{3F660196-11C3-B64A-92FD-206949CE02ED}" destId="{0D335551-F81A-A149-A48D-64128EC744EF}" srcOrd="0" destOrd="0" presId="urn:microsoft.com/office/officeart/2005/8/layout/hierarchy1"/>
    <dgm:cxn modelId="{0567A8CF-2F53-4E1F-8BA0-1DA277A6C647}" type="presOf" srcId="{ED256227-3EF7-3440-9EC0-34EAA0C79297}" destId="{90766C61-9A47-2041-BD99-6791906D9FC2}" srcOrd="0" destOrd="0" presId="urn:microsoft.com/office/officeart/2005/8/layout/hierarchy1"/>
    <dgm:cxn modelId="{EE6D0083-E8AA-406C-83E3-9E80B5BCE167}" type="presOf" srcId="{55DF6ADA-756F-5549-84E0-48AE47EA5D12}" destId="{F5AB7F3A-F123-9244-A66D-DA35F25F7BAF}" srcOrd="0" destOrd="0" presId="urn:microsoft.com/office/officeart/2005/8/layout/hierarchy1"/>
    <dgm:cxn modelId="{4063289D-4A02-420B-B6E4-27A67F30040B}" type="presOf" srcId="{189AD8F2-C3D5-DC4F-81B1-578A0FFE5886}" destId="{D4CCD896-7E2F-4043-8979-9F4632FCAA67}" srcOrd="0" destOrd="0" presId="urn:microsoft.com/office/officeart/2005/8/layout/hierarchy1"/>
    <dgm:cxn modelId="{47BA3420-EB94-43BA-A2D9-FB76D558DF93}" type="presParOf" srcId="{C1001743-9D80-5348-A483-17F3A5915952}" destId="{C2427445-F43B-614A-AC63-E6C519DCDA19}" srcOrd="0" destOrd="0" presId="urn:microsoft.com/office/officeart/2005/8/layout/hierarchy1"/>
    <dgm:cxn modelId="{3DCB103F-2480-4BCC-BA62-264878DD2DF0}" type="presParOf" srcId="{C2427445-F43B-614A-AC63-E6C519DCDA19}" destId="{FDC14C35-4B38-7247-9E1E-E912F2C85FE8}" srcOrd="0" destOrd="0" presId="urn:microsoft.com/office/officeart/2005/8/layout/hierarchy1"/>
    <dgm:cxn modelId="{A85CC49C-6C59-40BD-83C4-868CF677E8A2}" type="presParOf" srcId="{FDC14C35-4B38-7247-9E1E-E912F2C85FE8}" destId="{3564018E-DB31-E145-8E85-7D6D9293668C}" srcOrd="0" destOrd="0" presId="urn:microsoft.com/office/officeart/2005/8/layout/hierarchy1"/>
    <dgm:cxn modelId="{DF37FED6-0440-46A5-9E5D-03B1141331F3}" type="presParOf" srcId="{FDC14C35-4B38-7247-9E1E-E912F2C85FE8}" destId="{92F4F7B0-26CA-3744-9AB9-9394CBBEDC1A}" srcOrd="1" destOrd="0" presId="urn:microsoft.com/office/officeart/2005/8/layout/hierarchy1"/>
    <dgm:cxn modelId="{5B4BD009-68D4-48E0-B318-323DDD9A4289}" type="presParOf" srcId="{C2427445-F43B-614A-AC63-E6C519DCDA19}" destId="{600F10B8-467B-5943-8EF0-3C096A7403D4}" srcOrd="1" destOrd="0" presId="urn:microsoft.com/office/officeart/2005/8/layout/hierarchy1"/>
    <dgm:cxn modelId="{A1C5A1EB-7A98-47A5-BC56-2C606A3CD136}" type="presParOf" srcId="{600F10B8-467B-5943-8EF0-3C096A7403D4}" destId="{526B4E4C-0560-7A4A-A30F-9FDF04FFC2A0}" srcOrd="0" destOrd="0" presId="urn:microsoft.com/office/officeart/2005/8/layout/hierarchy1"/>
    <dgm:cxn modelId="{C5D16544-D1C5-45B4-92CB-9B6A7F4EC108}" type="presParOf" srcId="{600F10B8-467B-5943-8EF0-3C096A7403D4}" destId="{2A048FCE-FB24-A84A-B0F3-63B6A1468F1E}" srcOrd="1" destOrd="0" presId="urn:microsoft.com/office/officeart/2005/8/layout/hierarchy1"/>
    <dgm:cxn modelId="{87F39183-508E-484D-8805-19305480B999}" type="presParOf" srcId="{2A048FCE-FB24-A84A-B0F3-63B6A1468F1E}" destId="{35B98501-63A8-EB45-A329-988CBE2FF5F5}" srcOrd="0" destOrd="0" presId="urn:microsoft.com/office/officeart/2005/8/layout/hierarchy1"/>
    <dgm:cxn modelId="{90228D94-57E4-4108-AC09-EA381AA19B2B}" type="presParOf" srcId="{35B98501-63A8-EB45-A329-988CBE2FF5F5}" destId="{3473DFAD-0FC4-D048-B0DF-F28DF7DB199E}" srcOrd="0" destOrd="0" presId="urn:microsoft.com/office/officeart/2005/8/layout/hierarchy1"/>
    <dgm:cxn modelId="{9575F699-E470-418C-9FCA-633508819F5E}" type="presParOf" srcId="{35B98501-63A8-EB45-A329-988CBE2FF5F5}" destId="{17D6855E-55F2-5947-932F-5EA116F54113}" srcOrd="1" destOrd="0" presId="urn:microsoft.com/office/officeart/2005/8/layout/hierarchy1"/>
    <dgm:cxn modelId="{B0312D77-C544-49EF-BBC1-303D73ADA7D2}" type="presParOf" srcId="{2A048FCE-FB24-A84A-B0F3-63B6A1468F1E}" destId="{6F4AAE21-60E4-144F-9A59-7C11ACA38639}" srcOrd="1" destOrd="0" presId="urn:microsoft.com/office/officeart/2005/8/layout/hierarchy1"/>
    <dgm:cxn modelId="{4A258E0C-B701-4ED8-B4D7-0198636CEF24}" type="presParOf" srcId="{600F10B8-467B-5943-8EF0-3C096A7403D4}" destId="{6D8933C4-F063-B348-885D-714C8A682ED8}" srcOrd="2" destOrd="0" presId="urn:microsoft.com/office/officeart/2005/8/layout/hierarchy1"/>
    <dgm:cxn modelId="{3213DC23-5355-42F4-A0E2-963DC454375D}" type="presParOf" srcId="{600F10B8-467B-5943-8EF0-3C096A7403D4}" destId="{5E8F5247-9F16-2E41-AC33-6EDBAF137C84}" srcOrd="3" destOrd="0" presId="urn:microsoft.com/office/officeart/2005/8/layout/hierarchy1"/>
    <dgm:cxn modelId="{711C39EF-2E6A-497F-BD04-3E9CA8DF9D8A}" type="presParOf" srcId="{5E8F5247-9F16-2E41-AC33-6EDBAF137C84}" destId="{EB04646A-1132-1047-B155-B137EF842238}" srcOrd="0" destOrd="0" presId="urn:microsoft.com/office/officeart/2005/8/layout/hierarchy1"/>
    <dgm:cxn modelId="{4EB65651-C74A-488A-A4E6-9F6241B79BE4}" type="presParOf" srcId="{EB04646A-1132-1047-B155-B137EF842238}" destId="{35E53E9C-FAE1-4A4C-B558-22DDFB3ED80C}" srcOrd="0" destOrd="0" presId="urn:microsoft.com/office/officeart/2005/8/layout/hierarchy1"/>
    <dgm:cxn modelId="{CBA8BA0A-23AF-49EE-8C1A-91F7F63186FE}" type="presParOf" srcId="{EB04646A-1132-1047-B155-B137EF842238}" destId="{04A0E571-49BB-0043-8C70-D6C259E69BC1}" srcOrd="1" destOrd="0" presId="urn:microsoft.com/office/officeart/2005/8/layout/hierarchy1"/>
    <dgm:cxn modelId="{CCB963C2-13B4-45BC-AE51-C1935B9AF2DC}" type="presParOf" srcId="{5E8F5247-9F16-2E41-AC33-6EDBAF137C84}" destId="{FD741B7C-0F9D-8E46-8670-10D0A37B933B}" srcOrd="1" destOrd="0" presId="urn:microsoft.com/office/officeart/2005/8/layout/hierarchy1"/>
    <dgm:cxn modelId="{5D5F4BCB-7B8B-4D0A-80C2-B6D401C82F1E}" type="presParOf" srcId="{FD741B7C-0F9D-8E46-8670-10D0A37B933B}" destId="{7FCE886F-40CD-6546-B53C-705E24B94FD9}" srcOrd="0" destOrd="0" presId="urn:microsoft.com/office/officeart/2005/8/layout/hierarchy1"/>
    <dgm:cxn modelId="{9F4F5F3B-DC0B-4BDF-ADA4-9B161C967210}" type="presParOf" srcId="{FD741B7C-0F9D-8E46-8670-10D0A37B933B}" destId="{C24AFEF2-FFC9-464A-9373-1BDD4ABB8174}" srcOrd="1" destOrd="0" presId="urn:microsoft.com/office/officeart/2005/8/layout/hierarchy1"/>
    <dgm:cxn modelId="{BB2B2395-FFB5-49FB-942D-8CE66B63D529}" type="presParOf" srcId="{C24AFEF2-FFC9-464A-9373-1BDD4ABB8174}" destId="{AB152665-60E0-024B-9ABA-FE4BB2944CCB}" srcOrd="0" destOrd="0" presId="urn:microsoft.com/office/officeart/2005/8/layout/hierarchy1"/>
    <dgm:cxn modelId="{62712252-0371-4931-AA64-B58C7AFF0A97}" type="presParOf" srcId="{AB152665-60E0-024B-9ABA-FE4BB2944CCB}" destId="{2E409454-3B34-B845-8763-0D01D12F25DC}" srcOrd="0" destOrd="0" presId="urn:microsoft.com/office/officeart/2005/8/layout/hierarchy1"/>
    <dgm:cxn modelId="{2B30D1EF-DC5B-40BE-8F5F-D5D82895C14E}" type="presParOf" srcId="{AB152665-60E0-024B-9ABA-FE4BB2944CCB}" destId="{89562406-FEB5-1242-B38E-6187060D4DFF}" srcOrd="1" destOrd="0" presId="urn:microsoft.com/office/officeart/2005/8/layout/hierarchy1"/>
    <dgm:cxn modelId="{EBA411C9-F44F-44E8-BAC5-98C35571F182}" type="presParOf" srcId="{C24AFEF2-FFC9-464A-9373-1BDD4ABB8174}" destId="{8CDE0EA4-F86D-4643-AA28-1F811EB65A02}" srcOrd="1" destOrd="0" presId="urn:microsoft.com/office/officeart/2005/8/layout/hierarchy1"/>
    <dgm:cxn modelId="{9413136A-6DF3-4DB9-B80F-25A171E05F25}" type="presParOf" srcId="{8CDE0EA4-F86D-4643-AA28-1F811EB65A02}" destId="{C043E8E6-9AF5-8442-83E2-0196A968353F}" srcOrd="0" destOrd="0" presId="urn:microsoft.com/office/officeart/2005/8/layout/hierarchy1"/>
    <dgm:cxn modelId="{D21CD836-0BDB-4631-98D3-4C1B5D070088}" type="presParOf" srcId="{8CDE0EA4-F86D-4643-AA28-1F811EB65A02}" destId="{8B5E1366-7ADA-BB46-9DE7-0EFCFA47B8F6}" srcOrd="1" destOrd="0" presId="urn:microsoft.com/office/officeart/2005/8/layout/hierarchy1"/>
    <dgm:cxn modelId="{26928CDE-54BB-4D76-9B4C-6DAA5C42B122}" type="presParOf" srcId="{8B5E1366-7ADA-BB46-9DE7-0EFCFA47B8F6}" destId="{CA8BC3F0-DCE2-624F-B0D1-914B8ECCAD74}" srcOrd="0" destOrd="0" presId="urn:microsoft.com/office/officeart/2005/8/layout/hierarchy1"/>
    <dgm:cxn modelId="{5C242717-DE88-457E-B644-6ABC7780773D}" type="presParOf" srcId="{CA8BC3F0-DCE2-624F-B0D1-914B8ECCAD74}" destId="{021EB0EC-F3F6-6E4F-81EE-717E2B38E6A1}" srcOrd="0" destOrd="0" presId="urn:microsoft.com/office/officeart/2005/8/layout/hierarchy1"/>
    <dgm:cxn modelId="{7C259DF2-47CA-4369-B99D-868655DBF1D4}" type="presParOf" srcId="{CA8BC3F0-DCE2-624F-B0D1-914B8ECCAD74}" destId="{EF3290EF-BCA5-6E48-9AFC-8A8D408A2327}" srcOrd="1" destOrd="0" presId="urn:microsoft.com/office/officeart/2005/8/layout/hierarchy1"/>
    <dgm:cxn modelId="{9B025827-07DC-4D04-B159-814201FB4504}" type="presParOf" srcId="{8B5E1366-7ADA-BB46-9DE7-0EFCFA47B8F6}" destId="{FB7AEB68-4C6A-8149-9055-220FF66633FB}" srcOrd="1" destOrd="0" presId="urn:microsoft.com/office/officeart/2005/8/layout/hierarchy1"/>
    <dgm:cxn modelId="{1CF2E327-4FC3-4A04-9053-1CECFC040BA7}" type="presParOf" srcId="{FB7AEB68-4C6A-8149-9055-220FF66633FB}" destId="{CD896676-11FB-3B45-B4BE-77C3D7986A9E}" srcOrd="0" destOrd="0" presId="urn:microsoft.com/office/officeart/2005/8/layout/hierarchy1"/>
    <dgm:cxn modelId="{FCA810ED-A8E3-4B54-895B-460BE26FCA72}" type="presParOf" srcId="{FB7AEB68-4C6A-8149-9055-220FF66633FB}" destId="{3E1BDC7C-4B14-6647-93BF-8F49559C3C9D}" srcOrd="1" destOrd="0" presId="urn:microsoft.com/office/officeart/2005/8/layout/hierarchy1"/>
    <dgm:cxn modelId="{D25AA6A4-66C7-4C34-B2C1-8DAC69687A65}" type="presParOf" srcId="{3E1BDC7C-4B14-6647-93BF-8F49559C3C9D}" destId="{CE0090EE-57E7-7B49-830D-BC031C6F89D1}" srcOrd="0" destOrd="0" presId="urn:microsoft.com/office/officeart/2005/8/layout/hierarchy1"/>
    <dgm:cxn modelId="{1BD1AF3A-4482-472A-A0B6-F5ACB4967E41}" type="presParOf" srcId="{CE0090EE-57E7-7B49-830D-BC031C6F89D1}" destId="{2158F93A-15DA-B242-A07F-A7014579956E}" srcOrd="0" destOrd="0" presId="urn:microsoft.com/office/officeart/2005/8/layout/hierarchy1"/>
    <dgm:cxn modelId="{A2DD97FB-091E-4681-B312-4C22F519061F}" type="presParOf" srcId="{CE0090EE-57E7-7B49-830D-BC031C6F89D1}" destId="{B5D341B9-0F97-194A-AF51-0D896FF25295}" srcOrd="1" destOrd="0" presId="urn:microsoft.com/office/officeart/2005/8/layout/hierarchy1"/>
    <dgm:cxn modelId="{C09A4E5A-FDD1-40D3-BC70-6D3CE3582BEA}" type="presParOf" srcId="{3E1BDC7C-4B14-6647-93BF-8F49559C3C9D}" destId="{5C600192-09CE-444E-8CE2-2679B2D92C12}" srcOrd="1" destOrd="0" presId="urn:microsoft.com/office/officeart/2005/8/layout/hierarchy1"/>
    <dgm:cxn modelId="{3B01C610-33CE-4569-B334-1DB3D6E9E5D6}" type="presParOf" srcId="{5C600192-09CE-444E-8CE2-2679B2D92C12}" destId="{6F1FED61-219F-6E4C-BE8D-4A296BEDEAFA}" srcOrd="0" destOrd="0" presId="urn:microsoft.com/office/officeart/2005/8/layout/hierarchy1"/>
    <dgm:cxn modelId="{DC78660F-8244-4BFE-BA03-836A8157E03F}" type="presParOf" srcId="{5C600192-09CE-444E-8CE2-2679B2D92C12}" destId="{78A4B6CF-B12D-8F47-B639-2FB679F953FC}" srcOrd="1" destOrd="0" presId="urn:microsoft.com/office/officeart/2005/8/layout/hierarchy1"/>
    <dgm:cxn modelId="{A614441B-EC92-4EF7-A716-93D838463B9D}" type="presParOf" srcId="{78A4B6CF-B12D-8F47-B639-2FB679F953FC}" destId="{A48DEDB8-FA46-7447-AC33-380D6121504B}" srcOrd="0" destOrd="0" presId="urn:microsoft.com/office/officeart/2005/8/layout/hierarchy1"/>
    <dgm:cxn modelId="{4A9A54D6-7FFE-43A8-94AF-BFA71BC9F3C0}" type="presParOf" srcId="{A48DEDB8-FA46-7447-AC33-380D6121504B}" destId="{D7D66FCD-3B79-8244-A90B-011C2637CF84}" srcOrd="0" destOrd="0" presId="urn:microsoft.com/office/officeart/2005/8/layout/hierarchy1"/>
    <dgm:cxn modelId="{9B75B578-7BA7-4D89-8AAA-6A038F362976}" type="presParOf" srcId="{A48DEDB8-FA46-7447-AC33-380D6121504B}" destId="{0C86FB14-15D5-1042-ABDA-4EDEC26EE60B}" srcOrd="1" destOrd="0" presId="urn:microsoft.com/office/officeart/2005/8/layout/hierarchy1"/>
    <dgm:cxn modelId="{E74BAD59-3D18-4190-A2A0-20FDDE1A8645}" type="presParOf" srcId="{78A4B6CF-B12D-8F47-B639-2FB679F953FC}" destId="{9F7128DC-5998-654E-A960-73F0FDEE3459}" srcOrd="1" destOrd="0" presId="urn:microsoft.com/office/officeart/2005/8/layout/hierarchy1"/>
    <dgm:cxn modelId="{E5248303-0F0A-4191-92F9-2254119F72BA}" type="presParOf" srcId="{FD741B7C-0F9D-8E46-8670-10D0A37B933B}" destId="{D411DC62-C808-1A48-BA3C-4D2A253262E7}" srcOrd="2" destOrd="0" presId="urn:microsoft.com/office/officeart/2005/8/layout/hierarchy1"/>
    <dgm:cxn modelId="{B7F3E3B7-7D7C-4DF0-9830-B716B2341150}" type="presParOf" srcId="{FD741B7C-0F9D-8E46-8670-10D0A37B933B}" destId="{2AD56658-295F-6345-96D6-B1AF3B9BCE91}" srcOrd="3" destOrd="0" presId="urn:microsoft.com/office/officeart/2005/8/layout/hierarchy1"/>
    <dgm:cxn modelId="{66CB3648-16A9-4752-91B7-BAB60A442353}" type="presParOf" srcId="{2AD56658-295F-6345-96D6-B1AF3B9BCE91}" destId="{69446AA6-21A9-1447-822A-6FFBBE227F85}" srcOrd="0" destOrd="0" presId="urn:microsoft.com/office/officeart/2005/8/layout/hierarchy1"/>
    <dgm:cxn modelId="{E6190345-F301-4B86-8490-123EBBA7F092}" type="presParOf" srcId="{69446AA6-21A9-1447-822A-6FFBBE227F85}" destId="{4589FFE8-F218-0E48-B3DC-7D9B67E3D43A}" srcOrd="0" destOrd="0" presId="urn:microsoft.com/office/officeart/2005/8/layout/hierarchy1"/>
    <dgm:cxn modelId="{19265C23-1E32-4649-A2F2-8382E4406237}" type="presParOf" srcId="{69446AA6-21A9-1447-822A-6FFBBE227F85}" destId="{57814C1C-7A92-984F-A9F6-B6FBA4AE4328}" srcOrd="1" destOrd="0" presId="urn:microsoft.com/office/officeart/2005/8/layout/hierarchy1"/>
    <dgm:cxn modelId="{8FB206BB-3BDA-4D91-B7D3-D1CA26BB987C}" type="presParOf" srcId="{2AD56658-295F-6345-96D6-B1AF3B9BCE91}" destId="{B0992FF5-566D-A949-A894-7DBE5470461A}" srcOrd="1" destOrd="0" presId="urn:microsoft.com/office/officeart/2005/8/layout/hierarchy1"/>
    <dgm:cxn modelId="{94129CEA-714C-45AC-8DAC-6099C7A1CC9B}" type="presParOf" srcId="{B0992FF5-566D-A949-A894-7DBE5470461A}" destId="{2AF8E806-8DAD-874B-87FA-D7D16D9ACC6F}" srcOrd="0" destOrd="0" presId="urn:microsoft.com/office/officeart/2005/8/layout/hierarchy1"/>
    <dgm:cxn modelId="{F3123A7E-D975-4CFB-B0E5-40E36FEA16FD}" type="presParOf" srcId="{B0992FF5-566D-A949-A894-7DBE5470461A}" destId="{F7EC9662-5F63-054A-9A95-D0E4830927E1}" srcOrd="1" destOrd="0" presId="urn:microsoft.com/office/officeart/2005/8/layout/hierarchy1"/>
    <dgm:cxn modelId="{2838FA23-D5A8-4CC7-AA48-698513B707DC}" type="presParOf" srcId="{F7EC9662-5F63-054A-9A95-D0E4830927E1}" destId="{D25676EE-799C-7441-8A6F-CE07969377C4}" srcOrd="0" destOrd="0" presId="urn:microsoft.com/office/officeart/2005/8/layout/hierarchy1"/>
    <dgm:cxn modelId="{B9D5372C-06A8-4B3E-BC67-9E7B7B1BFE36}" type="presParOf" srcId="{D25676EE-799C-7441-8A6F-CE07969377C4}" destId="{BB01A120-B46D-9849-B8BE-FA8989BACDF3}" srcOrd="0" destOrd="0" presId="urn:microsoft.com/office/officeart/2005/8/layout/hierarchy1"/>
    <dgm:cxn modelId="{765F6E0F-F8B8-423F-8B33-637B5783E05D}" type="presParOf" srcId="{D25676EE-799C-7441-8A6F-CE07969377C4}" destId="{13715E84-7AE9-E844-8031-A8F626A7EA0D}" srcOrd="1" destOrd="0" presId="urn:microsoft.com/office/officeart/2005/8/layout/hierarchy1"/>
    <dgm:cxn modelId="{4161E1D3-0142-4A8F-92CD-1FDC40366064}" type="presParOf" srcId="{F7EC9662-5F63-054A-9A95-D0E4830927E1}" destId="{2D196402-1BDA-704A-BC88-22A619CEF4C5}" srcOrd="1" destOrd="0" presId="urn:microsoft.com/office/officeart/2005/8/layout/hierarchy1"/>
    <dgm:cxn modelId="{F0AD8E46-CCF6-4710-A782-697B8D5B01B1}" type="presParOf" srcId="{2D196402-1BDA-704A-BC88-22A619CEF4C5}" destId="{90766C61-9A47-2041-BD99-6791906D9FC2}" srcOrd="0" destOrd="0" presId="urn:microsoft.com/office/officeart/2005/8/layout/hierarchy1"/>
    <dgm:cxn modelId="{DB074575-B07D-403E-86B3-06BCD99ACA87}" type="presParOf" srcId="{2D196402-1BDA-704A-BC88-22A619CEF4C5}" destId="{F095DBA4-DF6E-1249-BD6C-51797B9206FB}" srcOrd="1" destOrd="0" presId="urn:microsoft.com/office/officeart/2005/8/layout/hierarchy1"/>
    <dgm:cxn modelId="{E7F79A47-ED6A-4E9C-997E-6697C58C74BE}" type="presParOf" srcId="{F095DBA4-DF6E-1249-BD6C-51797B9206FB}" destId="{988F71A6-90AE-334A-A127-3BE7CA38B92F}" srcOrd="0" destOrd="0" presId="urn:microsoft.com/office/officeart/2005/8/layout/hierarchy1"/>
    <dgm:cxn modelId="{D127CE62-5C33-4DEB-9352-3A3805F34F41}" type="presParOf" srcId="{988F71A6-90AE-334A-A127-3BE7CA38B92F}" destId="{21A3246A-C688-7B45-AE70-DE0079EDBB63}" srcOrd="0" destOrd="0" presId="urn:microsoft.com/office/officeart/2005/8/layout/hierarchy1"/>
    <dgm:cxn modelId="{154531E9-C5DE-4E1C-9904-FE72F35BC6CF}" type="presParOf" srcId="{988F71A6-90AE-334A-A127-3BE7CA38B92F}" destId="{0449A9DE-D1F0-A243-9F05-A9FF2C215C40}" srcOrd="1" destOrd="0" presId="urn:microsoft.com/office/officeart/2005/8/layout/hierarchy1"/>
    <dgm:cxn modelId="{717FB3D2-4783-45E1-BF3C-0F87829545DB}" type="presParOf" srcId="{F095DBA4-DF6E-1249-BD6C-51797B9206FB}" destId="{D01FAB51-29AE-4145-AB62-B1D1129CDD35}" srcOrd="1" destOrd="0" presId="urn:microsoft.com/office/officeart/2005/8/layout/hierarchy1"/>
    <dgm:cxn modelId="{B37AE6AE-625A-423A-B100-6925EA7B178E}" type="presParOf" srcId="{D01FAB51-29AE-4145-AB62-B1D1129CDD35}" destId="{A0FC778E-695A-6740-81A9-F5C698265191}" srcOrd="0" destOrd="0" presId="urn:microsoft.com/office/officeart/2005/8/layout/hierarchy1"/>
    <dgm:cxn modelId="{A3C2CA1E-918B-470E-BFF2-DCC44AB212E7}" type="presParOf" srcId="{D01FAB51-29AE-4145-AB62-B1D1129CDD35}" destId="{C5E29F11-C21E-5545-9056-699DFC814EE6}" srcOrd="1" destOrd="0" presId="urn:microsoft.com/office/officeart/2005/8/layout/hierarchy1"/>
    <dgm:cxn modelId="{D4188A54-09BF-4294-91A4-4D2F1790268F}" type="presParOf" srcId="{C5E29F11-C21E-5545-9056-699DFC814EE6}" destId="{FF32AEE8-76CA-2A4D-91F2-97E691E7073D}" srcOrd="0" destOrd="0" presId="urn:microsoft.com/office/officeart/2005/8/layout/hierarchy1"/>
    <dgm:cxn modelId="{CD67407C-E355-47A4-A210-2B339558A466}" type="presParOf" srcId="{FF32AEE8-76CA-2A4D-91F2-97E691E7073D}" destId="{FDB54CF4-78A4-E442-8383-8982BCA0F44E}" srcOrd="0" destOrd="0" presId="urn:microsoft.com/office/officeart/2005/8/layout/hierarchy1"/>
    <dgm:cxn modelId="{C7873A0D-F374-40C8-AA08-9AB03559EA84}" type="presParOf" srcId="{FF32AEE8-76CA-2A4D-91F2-97E691E7073D}" destId="{3E62B800-CF10-F343-8950-817FB81E5CDC}" srcOrd="1" destOrd="0" presId="urn:microsoft.com/office/officeart/2005/8/layout/hierarchy1"/>
    <dgm:cxn modelId="{7F265FE5-3DEA-4B18-A3CB-BE06D716306C}" type="presParOf" srcId="{C5E29F11-C21E-5545-9056-699DFC814EE6}" destId="{2F069695-9158-CC43-AB23-68F39DF24158}" srcOrd="1" destOrd="0" presId="urn:microsoft.com/office/officeart/2005/8/layout/hierarchy1"/>
    <dgm:cxn modelId="{B06971EB-58C4-4B80-9C99-F1BEC0436244}" type="presParOf" srcId="{600F10B8-467B-5943-8EF0-3C096A7403D4}" destId="{4D039933-4CB4-9046-A52D-96B5E2C09DFF}" srcOrd="4" destOrd="0" presId="urn:microsoft.com/office/officeart/2005/8/layout/hierarchy1"/>
    <dgm:cxn modelId="{ADBD76C6-9E8E-43CD-BD72-F100DA6CC4F3}" type="presParOf" srcId="{600F10B8-467B-5943-8EF0-3C096A7403D4}" destId="{6481264F-D218-F243-A472-957FA5578CF9}" srcOrd="5" destOrd="0" presId="urn:microsoft.com/office/officeart/2005/8/layout/hierarchy1"/>
    <dgm:cxn modelId="{104C7657-2EE2-401D-9DE7-0FAB79EAF740}" type="presParOf" srcId="{6481264F-D218-F243-A472-957FA5578CF9}" destId="{6EB3E8F1-EE85-004A-84B1-94414BCF7643}" srcOrd="0" destOrd="0" presId="urn:microsoft.com/office/officeart/2005/8/layout/hierarchy1"/>
    <dgm:cxn modelId="{C4E2EB1B-F468-4108-8CEA-76C12029FC2C}" type="presParOf" srcId="{6EB3E8F1-EE85-004A-84B1-94414BCF7643}" destId="{B4CAAC48-F78D-F249-9FD5-7798C71B4F62}" srcOrd="0" destOrd="0" presId="urn:microsoft.com/office/officeart/2005/8/layout/hierarchy1"/>
    <dgm:cxn modelId="{03280867-DFC2-4ADC-B011-74CD5F8E7ABC}" type="presParOf" srcId="{6EB3E8F1-EE85-004A-84B1-94414BCF7643}" destId="{AAEE3559-415C-B34C-8BA2-3559BAD3EF53}" srcOrd="1" destOrd="0" presId="urn:microsoft.com/office/officeart/2005/8/layout/hierarchy1"/>
    <dgm:cxn modelId="{5A0599E8-B325-4368-9411-5321EA72E54A}" type="presParOf" srcId="{6481264F-D218-F243-A472-957FA5578CF9}" destId="{35E0304B-349B-4D4E-BF0A-C8310FBE09B8}" srcOrd="1" destOrd="0" presId="urn:microsoft.com/office/officeart/2005/8/layout/hierarchy1"/>
    <dgm:cxn modelId="{FC26122F-DF80-4037-A289-FD83D8165791}" type="presParOf" srcId="{35E0304B-349B-4D4E-BF0A-C8310FBE09B8}" destId="{D878EDA0-2F8A-5F4B-A9B3-8B33934E6C38}" srcOrd="0" destOrd="0" presId="urn:microsoft.com/office/officeart/2005/8/layout/hierarchy1"/>
    <dgm:cxn modelId="{790E3494-25D2-4938-A146-C90A3F91117E}" type="presParOf" srcId="{35E0304B-349B-4D4E-BF0A-C8310FBE09B8}" destId="{B72DF54A-97E5-D34F-BAB1-668FC10391B0}" srcOrd="1" destOrd="0" presId="urn:microsoft.com/office/officeart/2005/8/layout/hierarchy1"/>
    <dgm:cxn modelId="{99348A25-4B73-4993-9829-DFA39BB0993B}" type="presParOf" srcId="{B72DF54A-97E5-D34F-BAB1-668FC10391B0}" destId="{9880BFB0-ECC1-9047-9461-F0CF695B07E8}" srcOrd="0" destOrd="0" presId="urn:microsoft.com/office/officeart/2005/8/layout/hierarchy1"/>
    <dgm:cxn modelId="{3520517C-5033-4AF2-9BD7-3B36A731F619}" type="presParOf" srcId="{9880BFB0-ECC1-9047-9461-F0CF695B07E8}" destId="{B4183605-6F3D-1648-BB99-29D493C1B67A}" srcOrd="0" destOrd="0" presId="urn:microsoft.com/office/officeart/2005/8/layout/hierarchy1"/>
    <dgm:cxn modelId="{023D5952-D3BB-4326-9EAA-1F4CC9B94DC6}" type="presParOf" srcId="{9880BFB0-ECC1-9047-9461-F0CF695B07E8}" destId="{45273577-41AD-9941-80D2-A58CAA22E089}" srcOrd="1" destOrd="0" presId="urn:microsoft.com/office/officeart/2005/8/layout/hierarchy1"/>
    <dgm:cxn modelId="{72A51B1B-E9C3-427D-AFC5-686E55CA61DB}" type="presParOf" srcId="{B72DF54A-97E5-D34F-BAB1-668FC10391B0}" destId="{E708D42B-901D-2848-86B2-D87DCB4ABEC9}" srcOrd="1" destOrd="0" presId="urn:microsoft.com/office/officeart/2005/8/layout/hierarchy1"/>
    <dgm:cxn modelId="{07769BD8-6DC8-4A10-B3FF-B606C063EF0F}" type="presParOf" srcId="{E708D42B-901D-2848-86B2-D87DCB4ABEC9}" destId="{029C6BFC-1D55-A448-901E-D02AB3E1D467}" srcOrd="0" destOrd="0" presId="urn:microsoft.com/office/officeart/2005/8/layout/hierarchy1"/>
    <dgm:cxn modelId="{324EECDC-1431-4D30-812E-150CACA96C78}" type="presParOf" srcId="{E708D42B-901D-2848-86B2-D87DCB4ABEC9}" destId="{BA0F2591-1F63-064D-A815-8C4A633EBCF1}" srcOrd="1" destOrd="0" presId="urn:microsoft.com/office/officeart/2005/8/layout/hierarchy1"/>
    <dgm:cxn modelId="{BA2FB68B-B972-410D-ADA8-9C86BB72FC42}" type="presParOf" srcId="{BA0F2591-1F63-064D-A815-8C4A633EBCF1}" destId="{F0C58420-0742-824A-99D5-4E913E48BF1A}" srcOrd="0" destOrd="0" presId="urn:microsoft.com/office/officeart/2005/8/layout/hierarchy1"/>
    <dgm:cxn modelId="{44236843-1326-487A-A1B5-591CDA6F85D4}" type="presParOf" srcId="{F0C58420-0742-824A-99D5-4E913E48BF1A}" destId="{B2270F8B-09A1-2E4F-BA5A-7C8AF7133E60}" srcOrd="0" destOrd="0" presId="urn:microsoft.com/office/officeart/2005/8/layout/hierarchy1"/>
    <dgm:cxn modelId="{524D9D64-A0B2-4FEF-A1F6-F54C091563E4}" type="presParOf" srcId="{F0C58420-0742-824A-99D5-4E913E48BF1A}" destId="{D042FAAA-3E26-3244-A070-D86FDF260A1E}" srcOrd="1" destOrd="0" presId="urn:microsoft.com/office/officeart/2005/8/layout/hierarchy1"/>
    <dgm:cxn modelId="{4282F2CC-BABA-4A0B-A217-A988495F07B4}" type="presParOf" srcId="{BA0F2591-1F63-064D-A815-8C4A633EBCF1}" destId="{458BF7AB-CEFA-E74B-9745-A1A12B15A1EA}" srcOrd="1" destOrd="0" presId="urn:microsoft.com/office/officeart/2005/8/layout/hierarchy1"/>
    <dgm:cxn modelId="{CB3C9FEF-E2B9-45C1-B37B-FFDEAD0257A1}" type="presParOf" srcId="{458BF7AB-CEFA-E74B-9745-A1A12B15A1EA}" destId="{3E0B4CA4-6112-1044-ABA8-038F302CA47C}" srcOrd="0" destOrd="0" presId="urn:microsoft.com/office/officeart/2005/8/layout/hierarchy1"/>
    <dgm:cxn modelId="{1A0EABAB-5357-407D-B790-435BFA1BCEF8}" type="presParOf" srcId="{458BF7AB-CEFA-E74B-9745-A1A12B15A1EA}" destId="{70EEA265-7567-EA40-9074-338F0D8404AD}" srcOrd="1" destOrd="0" presId="urn:microsoft.com/office/officeart/2005/8/layout/hierarchy1"/>
    <dgm:cxn modelId="{A0D9E7E5-C6A5-4638-950C-FB4C8440A54C}" type="presParOf" srcId="{70EEA265-7567-EA40-9074-338F0D8404AD}" destId="{96908991-73F4-6F4E-AFEE-A1B2CAA672D7}" srcOrd="0" destOrd="0" presId="urn:microsoft.com/office/officeart/2005/8/layout/hierarchy1"/>
    <dgm:cxn modelId="{DC2A3743-5CAE-40E9-800C-9D50FBA4621A}" type="presParOf" srcId="{96908991-73F4-6F4E-AFEE-A1B2CAA672D7}" destId="{FA156100-616A-ED46-897B-963A4779C5B6}" srcOrd="0" destOrd="0" presId="urn:microsoft.com/office/officeart/2005/8/layout/hierarchy1"/>
    <dgm:cxn modelId="{9EDAB0D7-4732-40F8-8B19-EB8EFACA21AC}" type="presParOf" srcId="{96908991-73F4-6F4E-AFEE-A1B2CAA672D7}" destId="{1D666745-04EC-4945-82A2-822523A27A97}" srcOrd="1" destOrd="0" presId="urn:microsoft.com/office/officeart/2005/8/layout/hierarchy1"/>
    <dgm:cxn modelId="{8A1B594E-1BB4-4E26-8A64-0C5CED47BE83}" type="presParOf" srcId="{70EEA265-7567-EA40-9074-338F0D8404AD}" destId="{D12C8F29-85D7-5047-9607-20C2F42DE877}" srcOrd="1" destOrd="0" presId="urn:microsoft.com/office/officeart/2005/8/layout/hierarchy1"/>
    <dgm:cxn modelId="{0C4DE3F7-A52D-4D45-AF62-69A4BE789D15}" type="presParOf" srcId="{600F10B8-467B-5943-8EF0-3C096A7403D4}" destId="{1ED38A3A-9F2B-AD45-B26C-5F67F2DE6FFA}" srcOrd="6" destOrd="0" presId="urn:microsoft.com/office/officeart/2005/8/layout/hierarchy1"/>
    <dgm:cxn modelId="{2DAE7BD3-3B5F-431E-AAD2-B42E75EE7FB9}" type="presParOf" srcId="{600F10B8-467B-5943-8EF0-3C096A7403D4}" destId="{12674BF8-AC9F-E145-AE7D-44FFEB0C697F}" srcOrd="7" destOrd="0" presId="urn:microsoft.com/office/officeart/2005/8/layout/hierarchy1"/>
    <dgm:cxn modelId="{75FBC58B-C721-4317-A847-7A7E76609407}" type="presParOf" srcId="{12674BF8-AC9F-E145-AE7D-44FFEB0C697F}" destId="{C7160C02-8B70-1641-8ACB-D09BEF663FC9}" srcOrd="0" destOrd="0" presId="urn:microsoft.com/office/officeart/2005/8/layout/hierarchy1"/>
    <dgm:cxn modelId="{FF42CA84-BB2B-487A-9D28-82654A56AC0F}" type="presParOf" srcId="{C7160C02-8B70-1641-8ACB-D09BEF663FC9}" destId="{1B65592E-2DDF-484C-8152-728D38BB0076}" srcOrd="0" destOrd="0" presId="urn:microsoft.com/office/officeart/2005/8/layout/hierarchy1"/>
    <dgm:cxn modelId="{9CB50929-23FE-4A4F-B851-997C2D839A29}" type="presParOf" srcId="{C7160C02-8B70-1641-8ACB-D09BEF663FC9}" destId="{8D06FEC8-42D1-124A-A06A-00CCBF8B79AD}" srcOrd="1" destOrd="0" presId="urn:microsoft.com/office/officeart/2005/8/layout/hierarchy1"/>
    <dgm:cxn modelId="{4A04CA96-4AF9-45DE-8F98-A4F3854C8F89}" type="presParOf" srcId="{12674BF8-AC9F-E145-AE7D-44FFEB0C697F}" destId="{57B2ED78-1E6C-4848-B9DD-EF6A6392D2BF}" srcOrd="1" destOrd="0" presId="urn:microsoft.com/office/officeart/2005/8/layout/hierarchy1"/>
    <dgm:cxn modelId="{AA866971-08DB-49DF-81A6-C82CF93BB9B0}" type="presParOf" srcId="{57B2ED78-1E6C-4848-B9DD-EF6A6392D2BF}" destId="{DCC65773-6A73-7343-8AA0-58F1F4BFF1DD}" srcOrd="0" destOrd="0" presId="urn:microsoft.com/office/officeart/2005/8/layout/hierarchy1"/>
    <dgm:cxn modelId="{7E87BCA1-CD3F-4CA8-AE94-ED58B6EDBD8A}" type="presParOf" srcId="{57B2ED78-1E6C-4848-B9DD-EF6A6392D2BF}" destId="{75CC1AC0-10E4-E24B-85F8-AE0B548D47CB}" srcOrd="1" destOrd="0" presId="urn:microsoft.com/office/officeart/2005/8/layout/hierarchy1"/>
    <dgm:cxn modelId="{20FAE189-F7C7-4ACC-A334-06226DCD087B}" type="presParOf" srcId="{75CC1AC0-10E4-E24B-85F8-AE0B548D47CB}" destId="{73ABEAE0-F364-1545-A388-A561557F7DBA}" srcOrd="0" destOrd="0" presId="urn:microsoft.com/office/officeart/2005/8/layout/hierarchy1"/>
    <dgm:cxn modelId="{2898CFA2-0759-491D-8A7B-17174E9DDB17}" type="presParOf" srcId="{73ABEAE0-F364-1545-A388-A561557F7DBA}" destId="{0BFAC53F-7C5C-9542-BD63-29C63708AF51}" srcOrd="0" destOrd="0" presId="urn:microsoft.com/office/officeart/2005/8/layout/hierarchy1"/>
    <dgm:cxn modelId="{0FA455E9-DD79-44AF-B9FB-93DE880BC13D}" type="presParOf" srcId="{73ABEAE0-F364-1545-A388-A561557F7DBA}" destId="{DF0E58FC-17CA-D54D-96E2-F8C75EAD5115}" srcOrd="1" destOrd="0" presId="urn:microsoft.com/office/officeart/2005/8/layout/hierarchy1"/>
    <dgm:cxn modelId="{08AA991A-DAB0-4A5B-8E61-9F7047CE2745}" type="presParOf" srcId="{75CC1AC0-10E4-E24B-85F8-AE0B548D47CB}" destId="{49773853-169F-F340-9A1C-BEA9057F997D}" srcOrd="1" destOrd="0" presId="urn:microsoft.com/office/officeart/2005/8/layout/hierarchy1"/>
    <dgm:cxn modelId="{97E14148-65BC-4646-9B78-33BE36428821}" type="presParOf" srcId="{49773853-169F-F340-9A1C-BEA9057F997D}" destId="{A7626077-A1DF-1F40-A169-72504CAD8236}" srcOrd="0" destOrd="0" presId="urn:microsoft.com/office/officeart/2005/8/layout/hierarchy1"/>
    <dgm:cxn modelId="{4FDD980F-2368-4EA2-86B4-751C4B139DF4}" type="presParOf" srcId="{49773853-169F-F340-9A1C-BEA9057F997D}" destId="{C654F2A6-42EF-364F-A84C-FD630B5C277C}" srcOrd="1" destOrd="0" presId="urn:microsoft.com/office/officeart/2005/8/layout/hierarchy1"/>
    <dgm:cxn modelId="{7B5F570F-E764-495F-AB84-132D8A8618B1}" type="presParOf" srcId="{C654F2A6-42EF-364F-A84C-FD630B5C277C}" destId="{7AEDB717-C7E2-2F48-9674-100737D432AA}" srcOrd="0" destOrd="0" presId="urn:microsoft.com/office/officeart/2005/8/layout/hierarchy1"/>
    <dgm:cxn modelId="{8572F967-D26E-4226-8E1C-01F7A924EDD7}" type="presParOf" srcId="{7AEDB717-C7E2-2F48-9674-100737D432AA}" destId="{49A808BF-B2EC-D247-92B4-84FB1CDBD2BE}" srcOrd="0" destOrd="0" presId="urn:microsoft.com/office/officeart/2005/8/layout/hierarchy1"/>
    <dgm:cxn modelId="{162CDFB7-A76C-4D0E-92DE-C16E5F80CB55}" type="presParOf" srcId="{7AEDB717-C7E2-2F48-9674-100737D432AA}" destId="{F5AB7F3A-F123-9244-A66D-DA35F25F7BAF}" srcOrd="1" destOrd="0" presId="urn:microsoft.com/office/officeart/2005/8/layout/hierarchy1"/>
    <dgm:cxn modelId="{D32BB961-6F33-4D75-B288-C9AD110CD4AE}" type="presParOf" srcId="{C654F2A6-42EF-364F-A84C-FD630B5C277C}" destId="{D4C85508-F8BB-4846-BBF8-B784A5E8506F}" srcOrd="1" destOrd="0" presId="urn:microsoft.com/office/officeart/2005/8/layout/hierarchy1"/>
    <dgm:cxn modelId="{9342A84F-1A4A-4211-A99F-4068867E7302}" type="presParOf" srcId="{D4C85508-F8BB-4846-BBF8-B784A5E8506F}" destId="{426B67BA-B975-CA40-BD39-9001891F384B}" srcOrd="0" destOrd="0" presId="urn:microsoft.com/office/officeart/2005/8/layout/hierarchy1"/>
    <dgm:cxn modelId="{6E5BDF48-2DE4-4C0B-8A78-2ABC63FABD94}" type="presParOf" srcId="{D4C85508-F8BB-4846-BBF8-B784A5E8506F}" destId="{5968B24B-DE8E-7D4E-9D82-BE1AFA5A49D6}" srcOrd="1" destOrd="0" presId="urn:microsoft.com/office/officeart/2005/8/layout/hierarchy1"/>
    <dgm:cxn modelId="{3F719E19-5CC0-47B4-9A3D-0D44D6F43C63}" type="presParOf" srcId="{5968B24B-DE8E-7D4E-9D82-BE1AFA5A49D6}" destId="{1347A9EE-AC96-F94B-9B2B-409E38CFE626}" srcOrd="0" destOrd="0" presId="urn:microsoft.com/office/officeart/2005/8/layout/hierarchy1"/>
    <dgm:cxn modelId="{1BBC068C-9A7B-4467-A77D-874C7F5EE86C}" type="presParOf" srcId="{1347A9EE-AC96-F94B-9B2B-409E38CFE626}" destId="{FECD2A82-1771-0B43-A51F-CBAF333302EA}" srcOrd="0" destOrd="0" presId="urn:microsoft.com/office/officeart/2005/8/layout/hierarchy1"/>
    <dgm:cxn modelId="{3F2DA345-67A9-4D87-9FDC-49BB8889804F}" type="presParOf" srcId="{1347A9EE-AC96-F94B-9B2B-409E38CFE626}" destId="{D4CCD896-7E2F-4043-8979-9F4632FCAA67}" srcOrd="1" destOrd="0" presId="urn:microsoft.com/office/officeart/2005/8/layout/hierarchy1"/>
    <dgm:cxn modelId="{32220D44-9E55-4A45-830F-DE9BB9008EF1}" type="presParOf" srcId="{5968B24B-DE8E-7D4E-9D82-BE1AFA5A49D6}" destId="{81FE6B4E-03CB-604B-BFD6-5A66E53F5D40}" srcOrd="1" destOrd="0" presId="urn:microsoft.com/office/officeart/2005/8/layout/hierarchy1"/>
    <dgm:cxn modelId="{632FE16A-FB37-4C78-AC60-88376BF38A17}" type="presParOf" srcId="{81FE6B4E-03CB-604B-BFD6-5A66E53F5D40}" destId="{0D335551-F81A-A149-A48D-64128EC744EF}" srcOrd="0" destOrd="0" presId="urn:microsoft.com/office/officeart/2005/8/layout/hierarchy1"/>
    <dgm:cxn modelId="{ED4BCC00-7167-474C-8190-ACB605CED303}" type="presParOf" srcId="{81FE6B4E-03CB-604B-BFD6-5A66E53F5D40}" destId="{EC68B6EA-0026-5040-92FC-0E442D327604}" srcOrd="1" destOrd="0" presId="urn:microsoft.com/office/officeart/2005/8/layout/hierarchy1"/>
    <dgm:cxn modelId="{AD29838E-849C-40D1-B338-0912456101C6}" type="presParOf" srcId="{EC68B6EA-0026-5040-92FC-0E442D327604}" destId="{1ED71E5F-1573-5540-8389-DF4B0D3C412B}" srcOrd="0" destOrd="0" presId="urn:microsoft.com/office/officeart/2005/8/layout/hierarchy1"/>
    <dgm:cxn modelId="{89538B8A-2325-4986-B357-6975E7093AC1}" type="presParOf" srcId="{1ED71E5F-1573-5540-8389-DF4B0D3C412B}" destId="{1F950EBF-BF09-2046-8890-AF4529087A72}" srcOrd="0" destOrd="0" presId="urn:microsoft.com/office/officeart/2005/8/layout/hierarchy1"/>
    <dgm:cxn modelId="{F548C83D-E3BA-4AFC-9809-428CACBDBF68}" type="presParOf" srcId="{1ED71E5F-1573-5540-8389-DF4B0D3C412B}" destId="{C38031B3-933E-2F4E-926B-7101B01579A3}" srcOrd="1" destOrd="0" presId="urn:microsoft.com/office/officeart/2005/8/layout/hierarchy1"/>
    <dgm:cxn modelId="{E494A094-07F2-48F5-BD6D-C47DA53D27B0}" type="presParOf" srcId="{EC68B6EA-0026-5040-92FC-0E442D327604}" destId="{26F8969D-E87B-5F47-A228-24BF314170CE}" srcOrd="1" destOrd="0" presId="urn:microsoft.com/office/officeart/2005/8/layout/hierarchy1"/>
    <dgm:cxn modelId="{9FFCED70-0CA7-4239-9BD8-92498E1427F8}" type="presParOf" srcId="{57B2ED78-1E6C-4848-B9DD-EF6A6392D2BF}" destId="{4652BA79-EEF6-0C43-81AE-CECEC37B47C6}" srcOrd="2" destOrd="0" presId="urn:microsoft.com/office/officeart/2005/8/layout/hierarchy1"/>
    <dgm:cxn modelId="{1FD74BF8-172A-40D7-A7F1-53A28129F8CA}" type="presParOf" srcId="{57B2ED78-1E6C-4848-B9DD-EF6A6392D2BF}" destId="{C0A9AC52-DC50-954B-B685-0346B727A7E7}" srcOrd="3" destOrd="0" presId="urn:microsoft.com/office/officeart/2005/8/layout/hierarchy1"/>
    <dgm:cxn modelId="{0C3C8336-4EF8-4F25-ADF1-1773DC183115}" type="presParOf" srcId="{C0A9AC52-DC50-954B-B685-0346B727A7E7}" destId="{C36BC882-2E5A-D740-A848-2F25A124B693}" srcOrd="0" destOrd="0" presId="urn:microsoft.com/office/officeart/2005/8/layout/hierarchy1"/>
    <dgm:cxn modelId="{C1381B1C-690D-48FA-AD0C-815C69FD9026}" type="presParOf" srcId="{C36BC882-2E5A-D740-A848-2F25A124B693}" destId="{A190C135-8D0F-6E4A-8296-CA8CDAED8727}" srcOrd="0" destOrd="0" presId="urn:microsoft.com/office/officeart/2005/8/layout/hierarchy1"/>
    <dgm:cxn modelId="{47C36439-8E8A-4644-B27A-52E7D7C419A7}" type="presParOf" srcId="{C36BC882-2E5A-D740-A848-2F25A124B693}" destId="{2245830A-5F70-7E4F-ADA5-B4488DDBD424}" srcOrd="1" destOrd="0" presId="urn:microsoft.com/office/officeart/2005/8/layout/hierarchy1"/>
    <dgm:cxn modelId="{D8A77AFA-A834-465E-8A6F-E8C6750ABB1F}" type="presParOf" srcId="{C0A9AC52-DC50-954B-B685-0346B727A7E7}" destId="{1FED97C8-F554-5A4A-AC68-4108F77D1C77}" srcOrd="1" destOrd="0" presId="urn:microsoft.com/office/officeart/2005/8/layout/hierarchy1"/>
    <dgm:cxn modelId="{BCDECAF9-5D52-41E5-99FE-1BA1DF877912}" type="presParOf" srcId="{1FED97C8-F554-5A4A-AC68-4108F77D1C77}" destId="{561D7059-BCFC-D748-B09F-38B793DF8932}" srcOrd="0" destOrd="0" presId="urn:microsoft.com/office/officeart/2005/8/layout/hierarchy1"/>
    <dgm:cxn modelId="{F39F3D13-DDD1-45A8-9E75-AA4737521322}" type="presParOf" srcId="{1FED97C8-F554-5A4A-AC68-4108F77D1C77}" destId="{81D2A290-1E0E-B747-AA16-AED74485E266}" srcOrd="1" destOrd="0" presId="urn:microsoft.com/office/officeart/2005/8/layout/hierarchy1"/>
    <dgm:cxn modelId="{B847F485-56D9-4D37-8C81-E5E276913D8F}" type="presParOf" srcId="{81D2A290-1E0E-B747-AA16-AED74485E266}" destId="{E9D9A02B-4980-C34C-A428-AA3EB9DFD51C}" srcOrd="0" destOrd="0" presId="urn:microsoft.com/office/officeart/2005/8/layout/hierarchy1"/>
    <dgm:cxn modelId="{69D75516-6BCB-4697-808D-4B9B11CE5C9A}" type="presParOf" srcId="{E9D9A02B-4980-C34C-A428-AA3EB9DFD51C}" destId="{DC0B542C-6053-9442-8966-CF69784FEED4}" srcOrd="0" destOrd="0" presId="urn:microsoft.com/office/officeart/2005/8/layout/hierarchy1"/>
    <dgm:cxn modelId="{6CC11CF5-2CD2-44DF-9AC7-B865A7952153}" type="presParOf" srcId="{E9D9A02B-4980-C34C-A428-AA3EB9DFD51C}" destId="{30021042-FCC1-6D4E-82F4-9BE925488BB6}" srcOrd="1" destOrd="0" presId="urn:microsoft.com/office/officeart/2005/8/layout/hierarchy1"/>
    <dgm:cxn modelId="{69904966-5850-48CA-BB16-CCA037EFF0B4}" type="presParOf" srcId="{81D2A290-1E0E-B747-AA16-AED74485E266}" destId="{4BBB1425-1D4F-6C4E-BF21-7C837F68A29E}" srcOrd="1" destOrd="0" presId="urn:microsoft.com/office/officeart/2005/8/layout/hierarchy1"/>
    <dgm:cxn modelId="{51210094-4355-4F11-A493-A21B72F42BE8}" type="presParOf" srcId="{4BBB1425-1D4F-6C4E-BF21-7C837F68A29E}" destId="{27AEBFC6-480A-3B42-BE01-80C44ADD3AE3}" srcOrd="0" destOrd="0" presId="urn:microsoft.com/office/officeart/2005/8/layout/hierarchy1"/>
    <dgm:cxn modelId="{7020AB19-F5EA-41A3-9AA5-8D2F99EA7596}" type="presParOf" srcId="{4BBB1425-1D4F-6C4E-BF21-7C837F68A29E}" destId="{E638475F-0C10-C245-AB32-E0086763E6DA}" srcOrd="1" destOrd="0" presId="urn:microsoft.com/office/officeart/2005/8/layout/hierarchy1"/>
    <dgm:cxn modelId="{55305BAC-90BC-4DF1-8BB8-D95DACE427F5}" type="presParOf" srcId="{E638475F-0C10-C245-AB32-E0086763E6DA}" destId="{829AD930-5C22-D141-B822-873CC8ED2A10}" srcOrd="0" destOrd="0" presId="urn:microsoft.com/office/officeart/2005/8/layout/hierarchy1"/>
    <dgm:cxn modelId="{3BDB7851-FA1C-473F-A92B-7F6333FFD5D1}" type="presParOf" srcId="{829AD930-5C22-D141-B822-873CC8ED2A10}" destId="{86817047-AD9E-AF4C-9C59-A0D171E03B76}" srcOrd="0" destOrd="0" presId="urn:microsoft.com/office/officeart/2005/8/layout/hierarchy1"/>
    <dgm:cxn modelId="{B1FFBD6B-07CD-45DD-84AE-8DCEFA017D01}" type="presParOf" srcId="{829AD930-5C22-D141-B822-873CC8ED2A10}" destId="{A3D01FE9-69D1-354D-AEE2-A7ED0577971B}" srcOrd="1" destOrd="0" presId="urn:microsoft.com/office/officeart/2005/8/layout/hierarchy1"/>
    <dgm:cxn modelId="{F4A3157D-C7C2-4F29-92CC-7BB74348D297}" type="presParOf" srcId="{E638475F-0C10-C245-AB32-E0086763E6DA}" destId="{B46B53BF-4499-7B4C-B0DC-B42530A08722}" srcOrd="1" destOrd="0" presId="urn:microsoft.com/office/officeart/2005/8/layout/hierarchy1"/>
    <dgm:cxn modelId="{642EABA4-602F-49EE-82DC-88D91E803F69}" type="presParOf" srcId="{B46B53BF-4499-7B4C-B0DC-B42530A08722}" destId="{0A42112B-9989-D644-BFB6-0210B3240625}" srcOrd="0" destOrd="0" presId="urn:microsoft.com/office/officeart/2005/8/layout/hierarchy1"/>
    <dgm:cxn modelId="{BD703ED5-1F32-4F2F-B133-75AC2BC8481B}" type="presParOf" srcId="{B46B53BF-4499-7B4C-B0DC-B42530A08722}" destId="{EFB08824-0559-0B44-9829-825EEF21336A}" srcOrd="1" destOrd="0" presId="urn:microsoft.com/office/officeart/2005/8/layout/hierarchy1"/>
    <dgm:cxn modelId="{676BBDA7-E9C2-4BCF-BC8A-B2E430DBA799}" type="presParOf" srcId="{EFB08824-0559-0B44-9829-825EEF21336A}" destId="{13EDEC91-FAFC-044B-A0BB-519B9E30FC6B}" srcOrd="0" destOrd="0" presId="urn:microsoft.com/office/officeart/2005/8/layout/hierarchy1"/>
    <dgm:cxn modelId="{8BB1A873-F664-4504-BE50-B02BF3442C42}" type="presParOf" srcId="{13EDEC91-FAFC-044B-A0BB-519B9E30FC6B}" destId="{95FACA97-9C3F-9147-B25A-221B90BE819D}" srcOrd="0" destOrd="0" presId="urn:microsoft.com/office/officeart/2005/8/layout/hierarchy1"/>
    <dgm:cxn modelId="{B37B058C-F487-4505-9D62-1AD161DE773B}" type="presParOf" srcId="{13EDEC91-FAFC-044B-A0BB-519B9E30FC6B}" destId="{9376E966-D856-EE44-AD20-4684BDBF8627}" srcOrd="1" destOrd="0" presId="urn:microsoft.com/office/officeart/2005/8/layout/hierarchy1"/>
    <dgm:cxn modelId="{2107A9C4-7E71-4FB4-B7A3-86A5C42812EB}" type="presParOf" srcId="{EFB08824-0559-0B44-9829-825EEF21336A}" destId="{9818DCB0-3A52-1744-9A38-9F16F390ADCC}" srcOrd="1" destOrd="0" presId="urn:microsoft.com/office/officeart/2005/8/layout/hierarchy1"/>
    <dgm:cxn modelId="{299300A9-6013-4AE1-A5B6-BFE9ACF97CC1}" type="presParOf" srcId="{600F10B8-467B-5943-8EF0-3C096A7403D4}" destId="{5B568620-EAD5-4743-A6AB-88378F03778A}" srcOrd="8" destOrd="0" presId="urn:microsoft.com/office/officeart/2005/8/layout/hierarchy1"/>
    <dgm:cxn modelId="{F6CF1F8F-0860-4182-85F6-6E98A57100EE}" type="presParOf" srcId="{600F10B8-467B-5943-8EF0-3C096A7403D4}" destId="{31303699-F4D1-724F-B7B1-66754870A143}" srcOrd="9" destOrd="0" presId="urn:microsoft.com/office/officeart/2005/8/layout/hierarchy1"/>
    <dgm:cxn modelId="{F738A652-8EE2-4982-9E8F-62A5844B8899}" type="presParOf" srcId="{31303699-F4D1-724F-B7B1-66754870A143}" destId="{112A29EC-E929-7B40-A85C-0C62CFF5DAC2}" srcOrd="0" destOrd="0" presId="urn:microsoft.com/office/officeart/2005/8/layout/hierarchy1"/>
    <dgm:cxn modelId="{F4AF5ADC-7213-40B5-A396-052D5996A9C3}" type="presParOf" srcId="{112A29EC-E929-7B40-A85C-0C62CFF5DAC2}" destId="{83F49E87-495C-1541-84D8-ADDC9CEA0873}" srcOrd="0" destOrd="0" presId="urn:microsoft.com/office/officeart/2005/8/layout/hierarchy1"/>
    <dgm:cxn modelId="{DDE4B751-66A6-4380-8D2D-BF2F1BF3B36A}" type="presParOf" srcId="{112A29EC-E929-7B40-A85C-0C62CFF5DAC2}" destId="{2070A34F-DEA9-1A4D-97CB-413E419999FE}" srcOrd="1" destOrd="0" presId="urn:microsoft.com/office/officeart/2005/8/layout/hierarchy1"/>
    <dgm:cxn modelId="{28439E28-5C42-4FC9-BF22-11581693502F}" type="presParOf" srcId="{31303699-F4D1-724F-B7B1-66754870A143}" destId="{D4A640A7-073A-524F-B0C1-5166B720F838}"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5C92C-04B2-5E4B-BFB1-4D455A653791}" type="doc">
      <dgm:prSet loTypeId="urn:microsoft.com/office/officeart/2005/8/layout/hierarchy1" loCatId="" qsTypeId="urn:microsoft.com/office/officeart/2005/8/quickstyle/simple3" qsCatId="simple" csTypeId="urn:microsoft.com/office/officeart/2005/8/colors/accent1_2" csCatId="accent1" phldr="1"/>
      <dgm:spPr/>
      <dgm:t>
        <a:bodyPr/>
        <a:lstStyle/>
        <a:p>
          <a:endParaRPr lang="fr-FR"/>
        </a:p>
      </dgm:t>
    </dgm:pt>
    <dgm:pt modelId="{FC21427B-E8ED-154D-9E72-5F765FB7818D}">
      <dgm:prSet phldrT="[Texte]"/>
      <dgm:spPr/>
      <dgm:t>
        <a:bodyPr/>
        <a:lstStyle/>
        <a:p>
          <a:r>
            <a:rPr lang="fr-FR"/>
            <a:t>Gestion des données</a:t>
          </a:r>
        </a:p>
      </dgm:t>
    </dgm:pt>
    <dgm:pt modelId="{17D40F65-1371-8F45-A221-674E383D6C3D}" type="parTrans" cxnId="{5EAA7C87-6570-344D-A337-652161C2061B}">
      <dgm:prSet/>
      <dgm:spPr/>
      <dgm:t>
        <a:bodyPr/>
        <a:lstStyle/>
        <a:p>
          <a:endParaRPr lang="fr-FR"/>
        </a:p>
      </dgm:t>
    </dgm:pt>
    <dgm:pt modelId="{693C9871-0A7F-7D42-A000-7E869F1A442B}" type="sibTrans" cxnId="{5EAA7C87-6570-344D-A337-652161C2061B}">
      <dgm:prSet/>
      <dgm:spPr/>
      <dgm:t>
        <a:bodyPr/>
        <a:lstStyle/>
        <a:p>
          <a:endParaRPr lang="fr-FR"/>
        </a:p>
      </dgm:t>
    </dgm:pt>
    <dgm:pt modelId="{51417664-1596-7F43-9423-78AED926D5E5}">
      <dgm:prSet phldrT="[Texte]"/>
      <dgm:spPr/>
      <dgm:t>
        <a:bodyPr/>
        <a:lstStyle/>
        <a:p>
          <a:r>
            <a:rPr lang="fr-FR"/>
            <a:t>Modèle de données</a:t>
          </a:r>
        </a:p>
      </dgm:t>
    </dgm:pt>
    <dgm:pt modelId="{759AFC23-BE02-F74E-AF10-80B74D422DC9}" type="parTrans" cxnId="{380EBFF9-C5E0-3042-A8FC-3198B0D8E3DF}">
      <dgm:prSet/>
      <dgm:spPr/>
      <dgm:t>
        <a:bodyPr/>
        <a:lstStyle/>
        <a:p>
          <a:endParaRPr lang="fr-FR"/>
        </a:p>
      </dgm:t>
    </dgm:pt>
    <dgm:pt modelId="{3A42F3D3-D95F-1749-BEAA-C2710CD53D4E}" type="sibTrans" cxnId="{380EBFF9-C5E0-3042-A8FC-3198B0D8E3DF}">
      <dgm:prSet/>
      <dgm:spPr/>
      <dgm:t>
        <a:bodyPr/>
        <a:lstStyle/>
        <a:p>
          <a:endParaRPr lang="fr-FR"/>
        </a:p>
      </dgm:t>
    </dgm:pt>
    <dgm:pt modelId="{6EC82648-DF8A-C846-AD22-FB0117D8EBF5}">
      <dgm:prSet phldrT="[Texte]"/>
      <dgm:spPr/>
      <dgm:t>
        <a:bodyPr/>
        <a:lstStyle/>
        <a:p>
          <a:r>
            <a:rPr lang="fr-FR"/>
            <a:t>Interfaces modules</a:t>
          </a:r>
        </a:p>
      </dgm:t>
    </dgm:pt>
    <dgm:pt modelId="{36D378AE-7F11-E049-9D8C-B61BF617B861}" type="parTrans" cxnId="{C45EFBE0-BE80-004C-B946-4656FEFAFC55}">
      <dgm:prSet/>
      <dgm:spPr/>
      <dgm:t>
        <a:bodyPr/>
        <a:lstStyle/>
        <a:p>
          <a:endParaRPr lang="fr-FR"/>
        </a:p>
      </dgm:t>
    </dgm:pt>
    <dgm:pt modelId="{0AA8B5A8-2E25-8741-9FAA-F8555A55BD0A}" type="sibTrans" cxnId="{C45EFBE0-BE80-004C-B946-4656FEFAFC55}">
      <dgm:prSet/>
      <dgm:spPr/>
      <dgm:t>
        <a:bodyPr/>
        <a:lstStyle/>
        <a:p>
          <a:endParaRPr lang="fr-FR"/>
        </a:p>
      </dgm:t>
    </dgm:pt>
    <dgm:pt modelId="{746A7539-880D-9245-905F-CE17AB875855}">
      <dgm:prSet phldrT="[Texte]"/>
      <dgm:spPr/>
      <dgm:t>
        <a:bodyPr/>
        <a:lstStyle/>
        <a:p>
          <a:r>
            <a:rPr lang="fr-FR"/>
            <a:t>Integration</a:t>
          </a:r>
        </a:p>
      </dgm:t>
    </dgm:pt>
    <dgm:pt modelId="{074F11E6-A7EA-534C-A720-356E24345446}" type="parTrans" cxnId="{C8663743-758C-6744-A606-47AB99B5FE8C}">
      <dgm:prSet/>
      <dgm:spPr/>
      <dgm:t>
        <a:bodyPr/>
        <a:lstStyle/>
        <a:p>
          <a:endParaRPr lang="fr-FR"/>
        </a:p>
      </dgm:t>
    </dgm:pt>
    <dgm:pt modelId="{81E9377C-CB99-7C40-872A-E7717C3737FA}" type="sibTrans" cxnId="{C8663743-758C-6744-A606-47AB99B5FE8C}">
      <dgm:prSet/>
      <dgm:spPr/>
      <dgm:t>
        <a:bodyPr/>
        <a:lstStyle/>
        <a:p>
          <a:endParaRPr lang="fr-FR"/>
        </a:p>
      </dgm:t>
    </dgm:pt>
    <dgm:pt modelId="{CC884CF9-8965-BB43-96C6-F72E9D0C2661}">
      <dgm:prSet/>
      <dgm:spPr/>
      <dgm:t>
        <a:bodyPr/>
        <a:lstStyle/>
        <a:p>
          <a:r>
            <a:rPr lang="fr-FR"/>
            <a:t>Gestion événements</a:t>
          </a:r>
        </a:p>
      </dgm:t>
    </dgm:pt>
    <dgm:pt modelId="{DA6BC2C7-50E7-EF4F-8D85-668424E103E5}" type="parTrans" cxnId="{4D31C5AC-C76A-7746-85C4-C8CB553BA81E}">
      <dgm:prSet/>
      <dgm:spPr/>
      <dgm:t>
        <a:bodyPr/>
        <a:lstStyle/>
        <a:p>
          <a:endParaRPr lang="fr-FR"/>
        </a:p>
      </dgm:t>
    </dgm:pt>
    <dgm:pt modelId="{FD552688-8E1B-AF4F-AF02-093FF474B98E}" type="sibTrans" cxnId="{4D31C5AC-C76A-7746-85C4-C8CB553BA81E}">
      <dgm:prSet/>
      <dgm:spPr/>
      <dgm:t>
        <a:bodyPr/>
        <a:lstStyle/>
        <a:p>
          <a:endParaRPr lang="fr-FR"/>
        </a:p>
      </dgm:t>
    </dgm:pt>
    <dgm:pt modelId="{7BAA343C-260F-3245-8C10-43BDFF1A309C}">
      <dgm:prSet/>
      <dgm:spPr/>
      <dgm:t>
        <a:bodyPr/>
        <a:lstStyle/>
        <a:p>
          <a:r>
            <a:rPr lang="fr-FR"/>
            <a:t>Gestion profils</a:t>
          </a:r>
        </a:p>
      </dgm:t>
    </dgm:pt>
    <dgm:pt modelId="{A4DFCA2C-95E4-9F44-8928-92167CE1BA8E}" type="parTrans" cxnId="{97FADDD6-7C49-754D-AEA4-0B5F6F647C52}">
      <dgm:prSet/>
      <dgm:spPr/>
      <dgm:t>
        <a:bodyPr/>
        <a:lstStyle/>
        <a:p>
          <a:endParaRPr lang="fr-FR"/>
        </a:p>
      </dgm:t>
    </dgm:pt>
    <dgm:pt modelId="{978F04EB-69E9-604D-B472-EFC9673C6332}" type="sibTrans" cxnId="{97FADDD6-7C49-754D-AEA4-0B5F6F647C52}">
      <dgm:prSet/>
      <dgm:spPr/>
      <dgm:t>
        <a:bodyPr/>
        <a:lstStyle/>
        <a:p>
          <a:endParaRPr lang="fr-FR"/>
        </a:p>
      </dgm:t>
    </dgm:pt>
    <dgm:pt modelId="{33260C3E-81BC-4B6E-8F08-143DC1EDA5D0}">
      <dgm:prSet phldrT="[Texte]"/>
      <dgm:spPr/>
      <dgm:t>
        <a:bodyPr/>
        <a:lstStyle/>
        <a:p>
          <a:r>
            <a:rPr lang="fr-FR"/>
            <a:t>Profils</a:t>
          </a:r>
        </a:p>
      </dgm:t>
    </dgm:pt>
    <dgm:pt modelId="{01F6B233-DC0A-4F5B-B486-7ED3CCB67800}" type="parTrans" cxnId="{78E9BDF1-5953-4322-9816-B859A377C9B9}">
      <dgm:prSet/>
      <dgm:spPr/>
      <dgm:t>
        <a:bodyPr/>
        <a:lstStyle/>
        <a:p>
          <a:endParaRPr lang="fr-FR"/>
        </a:p>
      </dgm:t>
    </dgm:pt>
    <dgm:pt modelId="{184716BF-CB6C-4ABE-8350-E07CD04589DC}" type="sibTrans" cxnId="{78E9BDF1-5953-4322-9816-B859A377C9B9}">
      <dgm:prSet/>
      <dgm:spPr/>
      <dgm:t>
        <a:bodyPr/>
        <a:lstStyle/>
        <a:p>
          <a:endParaRPr lang="fr-FR"/>
        </a:p>
      </dgm:t>
    </dgm:pt>
    <dgm:pt modelId="{7EA17F42-3224-4871-9A04-71BA69AC8CF8}">
      <dgm:prSet phldrT="[Texte]"/>
      <dgm:spPr/>
      <dgm:t>
        <a:bodyPr/>
        <a:lstStyle/>
        <a:p>
          <a:r>
            <a:rPr lang="fr-FR"/>
            <a:t>Parties</a:t>
          </a:r>
        </a:p>
      </dgm:t>
    </dgm:pt>
    <dgm:pt modelId="{6AE99004-B77E-4549-B734-8220163EC152}" type="parTrans" cxnId="{2588DF8C-08A5-47C9-8D15-849AB6DB1361}">
      <dgm:prSet/>
      <dgm:spPr/>
      <dgm:t>
        <a:bodyPr/>
        <a:lstStyle/>
        <a:p>
          <a:endParaRPr lang="fr-FR"/>
        </a:p>
      </dgm:t>
    </dgm:pt>
    <dgm:pt modelId="{E4855CD8-8E41-4ECD-A78E-E7FCAC3CCD3A}" type="sibTrans" cxnId="{2588DF8C-08A5-47C9-8D15-849AB6DB1361}">
      <dgm:prSet/>
      <dgm:spPr/>
      <dgm:t>
        <a:bodyPr/>
        <a:lstStyle/>
        <a:p>
          <a:endParaRPr lang="fr-FR"/>
        </a:p>
      </dgm:t>
    </dgm:pt>
    <dgm:pt modelId="{57F38B51-E4C8-473F-A056-6268C72CE232}">
      <dgm:prSet phldrT="[Texte]"/>
      <dgm:spPr/>
      <dgm:t>
        <a:bodyPr/>
        <a:lstStyle/>
        <a:p>
          <a:r>
            <a:rPr lang="fr-FR"/>
            <a:t>Evénements</a:t>
          </a:r>
        </a:p>
      </dgm:t>
    </dgm:pt>
    <dgm:pt modelId="{0F2F2980-A804-47AA-BF97-4993B434D39C}" type="parTrans" cxnId="{6845BA4E-2DCC-4775-BC54-0997A649DE51}">
      <dgm:prSet/>
      <dgm:spPr/>
      <dgm:t>
        <a:bodyPr/>
        <a:lstStyle/>
        <a:p>
          <a:endParaRPr lang="fr-FR"/>
        </a:p>
      </dgm:t>
    </dgm:pt>
    <dgm:pt modelId="{7A53675A-3617-470A-96BB-00950A4B9BE4}" type="sibTrans" cxnId="{6845BA4E-2DCC-4775-BC54-0997A649DE51}">
      <dgm:prSet/>
      <dgm:spPr/>
      <dgm:t>
        <a:bodyPr/>
        <a:lstStyle/>
        <a:p>
          <a:endParaRPr lang="fr-FR"/>
        </a:p>
      </dgm:t>
    </dgm:pt>
    <dgm:pt modelId="{56B9BB6C-0777-4EC9-8EC6-BFFC2CF06808}">
      <dgm:prSet/>
      <dgm:spPr/>
      <dgm:t>
        <a:bodyPr/>
        <a:lstStyle/>
        <a:p>
          <a:r>
            <a:rPr lang="fr-FR"/>
            <a:t>Gestion parties</a:t>
          </a:r>
        </a:p>
      </dgm:t>
    </dgm:pt>
    <dgm:pt modelId="{AAB07C74-92B1-4C5F-BAED-BB54C7DFC61F}" type="parTrans" cxnId="{01420170-5AA4-4D72-97C4-88C6A6D45196}">
      <dgm:prSet/>
      <dgm:spPr/>
      <dgm:t>
        <a:bodyPr/>
        <a:lstStyle/>
        <a:p>
          <a:endParaRPr lang="fr-FR"/>
        </a:p>
      </dgm:t>
    </dgm:pt>
    <dgm:pt modelId="{4C812EB5-C568-457B-BAFF-CD110348CE22}" type="sibTrans" cxnId="{01420170-5AA4-4D72-97C4-88C6A6D45196}">
      <dgm:prSet/>
      <dgm:spPr/>
      <dgm:t>
        <a:bodyPr/>
        <a:lstStyle/>
        <a:p>
          <a:endParaRPr lang="fr-FR"/>
        </a:p>
      </dgm:t>
    </dgm:pt>
    <dgm:pt modelId="{C1A2DAEC-A064-4C68-8F82-483E457A9837}">
      <dgm:prSet phldrT="[Texte]"/>
      <dgm:spPr/>
      <dgm:t>
        <a:bodyPr/>
        <a:lstStyle/>
        <a:p>
          <a:r>
            <a:rPr lang="fr-FR"/>
            <a:t>Persistance</a:t>
          </a:r>
        </a:p>
      </dgm:t>
    </dgm:pt>
    <dgm:pt modelId="{F14B9844-371B-4C84-A7C7-0A045D3F0DE6}" type="parTrans" cxnId="{780A6D60-82D6-4013-A442-489836503989}">
      <dgm:prSet/>
      <dgm:spPr/>
      <dgm:t>
        <a:bodyPr/>
        <a:lstStyle/>
        <a:p>
          <a:endParaRPr lang="fr-FR"/>
        </a:p>
      </dgm:t>
    </dgm:pt>
    <dgm:pt modelId="{B79D98D1-8FE3-449D-BEB0-9D3905E03070}" type="sibTrans" cxnId="{780A6D60-82D6-4013-A442-489836503989}">
      <dgm:prSet/>
      <dgm:spPr/>
      <dgm:t>
        <a:bodyPr/>
        <a:lstStyle/>
        <a:p>
          <a:endParaRPr lang="fr-FR"/>
        </a:p>
      </dgm:t>
    </dgm:pt>
    <dgm:pt modelId="{7EE3A4A0-2731-43D5-B74D-FAF41A544FD4}">
      <dgm:prSet phldrT="[Texte]"/>
      <dgm:spPr/>
      <dgm:t>
        <a:bodyPr/>
        <a:lstStyle/>
        <a:p>
          <a:r>
            <a:rPr lang="fr-FR"/>
            <a:t>IHM Connexion</a:t>
          </a:r>
        </a:p>
      </dgm:t>
    </dgm:pt>
    <dgm:pt modelId="{D650B27A-297A-420F-BDEE-A71BD88B8399}" type="parTrans" cxnId="{A2BC8404-4140-4A0C-9B5E-AF0AE7CA249C}">
      <dgm:prSet/>
      <dgm:spPr/>
      <dgm:t>
        <a:bodyPr/>
        <a:lstStyle/>
        <a:p>
          <a:endParaRPr lang="fr-FR"/>
        </a:p>
      </dgm:t>
    </dgm:pt>
    <dgm:pt modelId="{BE2B732C-60F2-4ADB-B439-BB7FF9BA5265}" type="sibTrans" cxnId="{A2BC8404-4140-4A0C-9B5E-AF0AE7CA249C}">
      <dgm:prSet/>
      <dgm:spPr/>
      <dgm:t>
        <a:bodyPr/>
        <a:lstStyle/>
        <a:p>
          <a:endParaRPr lang="fr-FR"/>
        </a:p>
      </dgm:t>
    </dgm:pt>
    <dgm:pt modelId="{08058B84-13BC-41AB-B903-897A55E5D947}">
      <dgm:prSet phldrT="[Texte]"/>
      <dgm:spPr/>
      <dgm:t>
        <a:bodyPr/>
        <a:lstStyle/>
        <a:p>
          <a:r>
            <a:rPr lang="fr-FR"/>
            <a:t>IHM Grille</a:t>
          </a:r>
        </a:p>
      </dgm:t>
    </dgm:pt>
    <dgm:pt modelId="{61E05C97-455A-4B9B-AC69-EE0C1B261DB5}" type="parTrans" cxnId="{BE2A95E8-51EF-4930-8C59-A1C51E804963}">
      <dgm:prSet/>
      <dgm:spPr/>
      <dgm:t>
        <a:bodyPr/>
        <a:lstStyle/>
        <a:p>
          <a:endParaRPr lang="fr-FR"/>
        </a:p>
      </dgm:t>
    </dgm:pt>
    <dgm:pt modelId="{97487663-AA38-46C4-AD84-81A7B6D624F7}" type="sibTrans" cxnId="{BE2A95E8-51EF-4930-8C59-A1C51E804963}">
      <dgm:prSet/>
      <dgm:spPr/>
      <dgm:t>
        <a:bodyPr/>
        <a:lstStyle/>
        <a:p>
          <a:endParaRPr lang="fr-FR"/>
        </a:p>
      </dgm:t>
    </dgm:pt>
    <dgm:pt modelId="{BC4EA4E0-9D58-4A78-9ED4-FBEE7EE6057C}">
      <dgm:prSet phldrT="[Texte]"/>
      <dgm:spPr/>
      <dgm:t>
        <a:bodyPr/>
        <a:lstStyle/>
        <a:p>
          <a:r>
            <a:rPr lang="fr-FR"/>
            <a:t>Réseau</a:t>
          </a:r>
        </a:p>
      </dgm:t>
    </dgm:pt>
    <dgm:pt modelId="{B69448E9-F893-4D79-AA4F-30FBC11079BA}" type="parTrans" cxnId="{931156E8-B89D-4977-92F6-52D0A9DF2A2B}">
      <dgm:prSet/>
      <dgm:spPr/>
      <dgm:t>
        <a:bodyPr/>
        <a:lstStyle/>
        <a:p>
          <a:endParaRPr lang="fr-FR"/>
        </a:p>
      </dgm:t>
    </dgm:pt>
    <dgm:pt modelId="{6C0CFC3F-02C8-4FF9-A97B-68A81BB52A4A}" type="sibTrans" cxnId="{931156E8-B89D-4977-92F6-52D0A9DF2A2B}">
      <dgm:prSet/>
      <dgm:spPr/>
      <dgm:t>
        <a:bodyPr/>
        <a:lstStyle/>
        <a:p>
          <a:endParaRPr lang="fr-FR"/>
        </a:p>
      </dgm:t>
    </dgm:pt>
    <dgm:pt modelId="{D457C4F0-DE87-436A-8955-A60DB14E1264}">
      <dgm:prSet phldrT="[Texte]"/>
      <dgm:spPr/>
      <dgm:t>
        <a:bodyPr/>
        <a:lstStyle/>
        <a:p>
          <a:r>
            <a:rPr lang="fr-FR"/>
            <a:t>Tests</a:t>
          </a:r>
        </a:p>
      </dgm:t>
    </dgm:pt>
    <dgm:pt modelId="{EDC774D6-ADEF-485D-B6A2-E64553486738}" type="parTrans" cxnId="{16AD1933-CEE8-4F83-8E10-FA2E6993F76E}">
      <dgm:prSet/>
      <dgm:spPr/>
      <dgm:t>
        <a:bodyPr/>
        <a:lstStyle/>
        <a:p>
          <a:endParaRPr lang="fr-FR"/>
        </a:p>
      </dgm:t>
    </dgm:pt>
    <dgm:pt modelId="{F05743CA-14A3-46F1-8B86-47EDBEF0C9B5}" type="sibTrans" cxnId="{16AD1933-CEE8-4F83-8E10-FA2E6993F76E}">
      <dgm:prSet/>
      <dgm:spPr/>
      <dgm:t>
        <a:bodyPr/>
        <a:lstStyle/>
        <a:p>
          <a:endParaRPr lang="fr-FR"/>
        </a:p>
      </dgm:t>
    </dgm:pt>
    <dgm:pt modelId="{C1001743-9D80-5348-A483-17F3A5915952}" type="pres">
      <dgm:prSet presAssocID="{E9D5C92C-04B2-5E4B-BFB1-4D455A653791}" presName="hierChild1" presStyleCnt="0">
        <dgm:presLayoutVars>
          <dgm:chPref val="1"/>
          <dgm:dir/>
          <dgm:animOne val="branch"/>
          <dgm:animLvl val="lvl"/>
          <dgm:resizeHandles/>
        </dgm:presLayoutVars>
      </dgm:prSet>
      <dgm:spPr/>
      <dgm:t>
        <a:bodyPr/>
        <a:lstStyle/>
        <a:p>
          <a:endParaRPr lang="fr-FR"/>
        </a:p>
      </dgm:t>
    </dgm:pt>
    <dgm:pt modelId="{C2427445-F43B-614A-AC63-E6C519DCDA19}" type="pres">
      <dgm:prSet presAssocID="{FC21427B-E8ED-154D-9E72-5F765FB7818D}" presName="hierRoot1" presStyleCnt="0"/>
      <dgm:spPr/>
      <dgm:t>
        <a:bodyPr/>
        <a:lstStyle/>
        <a:p>
          <a:endParaRPr lang="fr-FR"/>
        </a:p>
      </dgm:t>
    </dgm:pt>
    <dgm:pt modelId="{FDC14C35-4B38-7247-9E1E-E912F2C85FE8}" type="pres">
      <dgm:prSet presAssocID="{FC21427B-E8ED-154D-9E72-5F765FB7818D}" presName="composite" presStyleCnt="0"/>
      <dgm:spPr/>
      <dgm:t>
        <a:bodyPr/>
        <a:lstStyle/>
        <a:p>
          <a:endParaRPr lang="fr-FR"/>
        </a:p>
      </dgm:t>
    </dgm:pt>
    <dgm:pt modelId="{3564018E-DB31-E145-8E85-7D6D9293668C}" type="pres">
      <dgm:prSet presAssocID="{FC21427B-E8ED-154D-9E72-5F765FB7818D}" presName="background" presStyleLbl="node0" presStyleIdx="0" presStyleCnt="1"/>
      <dgm:spPr/>
      <dgm:t>
        <a:bodyPr/>
        <a:lstStyle/>
        <a:p>
          <a:endParaRPr lang="fr-FR"/>
        </a:p>
      </dgm:t>
    </dgm:pt>
    <dgm:pt modelId="{92F4F7B0-26CA-3744-9AB9-9394CBBEDC1A}" type="pres">
      <dgm:prSet presAssocID="{FC21427B-E8ED-154D-9E72-5F765FB7818D}" presName="text" presStyleLbl="fgAcc0" presStyleIdx="0" presStyleCnt="1">
        <dgm:presLayoutVars>
          <dgm:chPref val="3"/>
        </dgm:presLayoutVars>
      </dgm:prSet>
      <dgm:spPr/>
      <dgm:t>
        <a:bodyPr/>
        <a:lstStyle/>
        <a:p>
          <a:endParaRPr lang="fr-FR"/>
        </a:p>
      </dgm:t>
    </dgm:pt>
    <dgm:pt modelId="{600F10B8-467B-5943-8EF0-3C096A7403D4}" type="pres">
      <dgm:prSet presAssocID="{FC21427B-E8ED-154D-9E72-5F765FB7818D}" presName="hierChild2" presStyleCnt="0"/>
      <dgm:spPr/>
      <dgm:t>
        <a:bodyPr/>
        <a:lstStyle/>
        <a:p>
          <a:endParaRPr lang="fr-FR"/>
        </a:p>
      </dgm:t>
    </dgm:pt>
    <dgm:pt modelId="{526B4E4C-0560-7A4A-A30F-9FDF04FFC2A0}" type="pres">
      <dgm:prSet presAssocID="{759AFC23-BE02-F74E-AF10-80B74D422DC9}" presName="Name10" presStyleLbl="parChTrans1D2" presStyleIdx="0" presStyleCnt="5"/>
      <dgm:spPr/>
      <dgm:t>
        <a:bodyPr/>
        <a:lstStyle/>
        <a:p>
          <a:endParaRPr lang="fr-FR"/>
        </a:p>
      </dgm:t>
    </dgm:pt>
    <dgm:pt modelId="{2A048FCE-FB24-A84A-B0F3-63B6A1468F1E}" type="pres">
      <dgm:prSet presAssocID="{51417664-1596-7F43-9423-78AED926D5E5}" presName="hierRoot2" presStyleCnt="0"/>
      <dgm:spPr/>
      <dgm:t>
        <a:bodyPr/>
        <a:lstStyle/>
        <a:p>
          <a:endParaRPr lang="fr-FR"/>
        </a:p>
      </dgm:t>
    </dgm:pt>
    <dgm:pt modelId="{35B98501-63A8-EB45-A329-988CBE2FF5F5}" type="pres">
      <dgm:prSet presAssocID="{51417664-1596-7F43-9423-78AED926D5E5}" presName="composite2" presStyleCnt="0"/>
      <dgm:spPr/>
      <dgm:t>
        <a:bodyPr/>
        <a:lstStyle/>
        <a:p>
          <a:endParaRPr lang="fr-FR"/>
        </a:p>
      </dgm:t>
    </dgm:pt>
    <dgm:pt modelId="{3473DFAD-0FC4-D048-B0DF-F28DF7DB199E}" type="pres">
      <dgm:prSet presAssocID="{51417664-1596-7F43-9423-78AED926D5E5}" presName="background2" presStyleLbl="node2" presStyleIdx="0" presStyleCnt="5"/>
      <dgm:spPr/>
      <dgm:t>
        <a:bodyPr/>
        <a:lstStyle/>
        <a:p>
          <a:endParaRPr lang="fr-FR"/>
        </a:p>
      </dgm:t>
    </dgm:pt>
    <dgm:pt modelId="{17D6855E-55F2-5947-932F-5EA116F54113}" type="pres">
      <dgm:prSet presAssocID="{51417664-1596-7F43-9423-78AED926D5E5}" presName="text2" presStyleLbl="fgAcc2" presStyleIdx="0" presStyleCnt="5">
        <dgm:presLayoutVars>
          <dgm:chPref val="3"/>
        </dgm:presLayoutVars>
      </dgm:prSet>
      <dgm:spPr/>
      <dgm:t>
        <a:bodyPr/>
        <a:lstStyle/>
        <a:p>
          <a:endParaRPr lang="fr-FR"/>
        </a:p>
      </dgm:t>
    </dgm:pt>
    <dgm:pt modelId="{6F4AAE21-60E4-144F-9A59-7C11ACA38639}" type="pres">
      <dgm:prSet presAssocID="{51417664-1596-7F43-9423-78AED926D5E5}" presName="hierChild3" presStyleCnt="0"/>
      <dgm:spPr/>
      <dgm:t>
        <a:bodyPr/>
        <a:lstStyle/>
        <a:p>
          <a:endParaRPr lang="fr-FR"/>
        </a:p>
      </dgm:t>
    </dgm:pt>
    <dgm:pt modelId="{E2DFCB95-5D21-41A8-AAC0-B68D461EF541}" type="pres">
      <dgm:prSet presAssocID="{01F6B233-DC0A-4F5B-B486-7ED3CCB67800}" presName="Name17" presStyleLbl="parChTrans1D3" presStyleIdx="0" presStyleCnt="9"/>
      <dgm:spPr/>
      <dgm:t>
        <a:bodyPr/>
        <a:lstStyle/>
        <a:p>
          <a:endParaRPr lang="fr-FR"/>
        </a:p>
      </dgm:t>
    </dgm:pt>
    <dgm:pt modelId="{7C20AB55-F805-4A4D-9560-B2494B5E19B4}" type="pres">
      <dgm:prSet presAssocID="{33260C3E-81BC-4B6E-8F08-143DC1EDA5D0}" presName="hierRoot3" presStyleCnt="0"/>
      <dgm:spPr/>
      <dgm:t>
        <a:bodyPr/>
        <a:lstStyle/>
        <a:p>
          <a:endParaRPr lang="fr-FR"/>
        </a:p>
      </dgm:t>
    </dgm:pt>
    <dgm:pt modelId="{7E524D53-F21F-408E-9F18-D84AA38FE9BC}" type="pres">
      <dgm:prSet presAssocID="{33260C3E-81BC-4B6E-8F08-143DC1EDA5D0}" presName="composite3" presStyleCnt="0"/>
      <dgm:spPr/>
      <dgm:t>
        <a:bodyPr/>
        <a:lstStyle/>
        <a:p>
          <a:endParaRPr lang="fr-FR"/>
        </a:p>
      </dgm:t>
    </dgm:pt>
    <dgm:pt modelId="{F0DB24CD-9556-430C-970A-7CAF1D99DE1D}" type="pres">
      <dgm:prSet presAssocID="{33260C3E-81BC-4B6E-8F08-143DC1EDA5D0}" presName="background3" presStyleLbl="node3" presStyleIdx="0" presStyleCnt="9"/>
      <dgm:spPr/>
      <dgm:t>
        <a:bodyPr/>
        <a:lstStyle/>
        <a:p>
          <a:endParaRPr lang="fr-FR"/>
        </a:p>
      </dgm:t>
    </dgm:pt>
    <dgm:pt modelId="{2C08FE25-CBB9-4D67-80CA-8DB8ACD3AEB7}" type="pres">
      <dgm:prSet presAssocID="{33260C3E-81BC-4B6E-8F08-143DC1EDA5D0}" presName="text3" presStyleLbl="fgAcc3" presStyleIdx="0" presStyleCnt="9">
        <dgm:presLayoutVars>
          <dgm:chPref val="3"/>
        </dgm:presLayoutVars>
      </dgm:prSet>
      <dgm:spPr/>
      <dgm:t>
        <a:bodyPr/>
        <a:lstStyle/>
        <a:p>
          <a:endParaRPr lang="fr-FR"/>
        </a:p>
      </dgm:t>
    </dgm:pt>
    <dgm:pt modelId="{61A93E57-97E7-48FF-83C0-EE4D44AA51EF}" type="pres">
      <dgm:prSet presAssocID="{33260C3E-81BC-4B6E-8F08-143DC1EDA5D0}" presName="hierChild4" presStyleCnt="0"/>
      <dgm:spPr/>
      <dgm:t>
        <a:bodyPr/>
        <a:lstStyle/>
        <a:p>
          <a:endParaRPr lang="fr-FR"/>
        </a:p>
      </dgm:t>
    </dgm:pt>
    <dgm:pt modelId="{148EE210-91C9-4D57-905E-394725AE033B}" type="pres">
      <dgm:prSet presAssocID="{6AE99004-B77E-4549-B734-8220163EC152}" presName="Name17" presStyleLbl="parChTrans1D3" presStyleIdx="1" presStyleCnt="9"/>
      <dgm:spPr/>
      <dgm:t>
        <a:bodyPr/>
        <a:lstStyle/>
        <a:p>
          <a:endParaRPr lang="fr-FR"/>
        </a:p>
      </dgm:t>
    </dgm:pt>
    <dgm:pt modelId="{15669AF4-0673-4115-8FF9-D82CFA1A8A88}" type="pres">
      <dgm:prSet presAssocID="{7EA17F42-3224-4871-9A04-71BA69AC8CF8}" presName="hierRoot3" presStyleCnt="0"/>
      <dgm:spPr/>
      <dgm:t>
        <a:bodyPr/>
        <a:lstStyle/>
        <a:p>
          <a:endParaRPr lang="fr-FR"/>
        </a:p>
      </dgm:t>
    </dgm:pt>
    <dgm:pt modelId="{0D6F3EF5-F4E6-45BC-86B8-5008BACE72B8}" type="pres">
      <dgm:prSet presAssocID="{7EA17F42-3224-4871-9A04-71BA69AC8CF8}" presName="composite3" presStyleCnt="0"/>
      <dgm:spPr/>
      <dgm:t>
        <a:bodyPr/>
        <a:lstStyle/>
        <a:p>
          <a:endParaRPr lang="fr-FR"/>
        </a:p>
      </dgm:t>
    </dgm:pt>
    <dgm:pt modelId="{CDB88ECC-D9B3-4143-9A10-30B617AC74BF}" type="pres">
      <dgm:prSet presAssocID="{7EA17F42-3224-4871-9A04-71BA69AC8CF8}" presName="background3" presStyleLbl="node3" presStyleIdx="1" presStyleCnt="9"/>
      <dgm:spPr/>
      <dgm:t>
        <a:bodyPr/>
        <a:lstStyle/>
        <a:p>
          <a:endParaRPr lang="fr-FR"/>
        </a:p>
      </dgm:t>
    </dgm:pt>
    <dgm:pt modelId="{74CB942A-AE6D-4B9E-B8C9-3311837CFBC1}" type="pres">
      <dgm:prSet presAssocID="{7EA17F42-3224-4871-9A04-71BA69AC8CF8}" presName="text3" presStyleLbl="fgAcc3" presStyleIdx="1" presStyleCnt="9">
        <dgm:presLayoutVars>
          <dgm:chPref val="3"/>
        </dgm:presLayoutVars>
      </dgm:prSet>
      <dgm:spPr/>
      <dgm:t>
        <a:bodyPr/>
        <a:lstStyle/>
        <a:p>
          <a:endParaRPr lang="fr-FR"/>
        </a:p>
      </dgm:t>
    </dgm:pt>
    <dgm:pt modelId="{BDAC3184-83D8-40C3-974B-D8C2A160F0EB}" type="pres">
      <dgm:prSet presAssocID="{7EA17F42-3224-4871-9A04-71BA69AC8CF8}" presName="hierChild4" presStyleCnt="0"/>
      <dgm:spPr/>
      <dgm:t>
        <a:bodyPr/>
        <a:lstStyle/>
        <a:p>
          <a:endParaRPr lang="fr-FR"/>
        </a:p>
      </dgm:t>
    </dgm:pt>
    <dgm:pt modelId="{89C2679E-A321-43D8-A6A7-B6719B4DBAD0}" type="pres">
      <dgm:prSet presAssocID="{0F2F2980-A804-47AA-BF97-4993B434D39C}" presName="Name17" presStyleLbl="parChTrans1D3" presStyleIdx="2" presStyleCnt="9"/>
      <dgm:spPr/>
      <dgm:t>
        <a:bodyPr/>
        <a:lstStyle/>
        <a:p>
          <a:endParaRPr lang="fr-FR"/>
        </a:p>
      </dgm:t>
    </dgm:pt>
    <dgm:pt modelId="{217D01B6-C098-4B9E-8A0A-C2C685376CD9}" type="pres">
      <dgm:prSet presAssocID="{57F38B51-E4C8-473F-A056-6268C72CE232}" presName="hierRoot3" presStyleCnt="0"/>
      <dgm:spPr/>
      <dgm:t>
        <a:bodyPr/>
        <a:lstStyle/>
        <a:p>
          <a:endParaRPr lang="fr-FR"/>
        </a:p>
      </dgm:t>
    </dgm:pt>
    <dgm:pt modelId="{A005BACE-5D32-4220-9ABF-59E02B035203}" type="pres">
      <dgm:prSet presAssocID="{57F38B51-E4C8-473F-A056-6268C72CE232}" presName="composite3" presStyleCnt="0"/>
      <dgm:spPr/>
      <dgm:t>
        <a:bodyPr/>
        <a:lstStyle/>
        <a:p>
          <a:endParaRPr lang="fr-FR"/>
        </a:p>
      </dgm:t>
    </dgm:pt>
    <dgm:pt modelId="{50763252-ECA4-426D-9B1A-B63CEF72BE99}" type="pres">
      <dgm:prSet presAssocID="{57F38B51-E4C8-473F-A056-6268C72CE232}" presName="background3" presStyleLbl="node3" presStyleIdx="2" presStyleCnt="9"/>
      <dgm:spPr/>
      <dgm:t>
        <a:bodyPr/>
        <a:lstStyle/>
        <a:p>
          <a:endParaRPr lang="fr-FR"/>
        </a:p>
      </dgm:t>
    </dgm:pt>
    <dgm:pt modelId="{A1B6DD7C-BA85-4F47-BD65-4C6344B68CD6}" type="pres">
      <dgm:prSet presAssocID="{57F38B51-E4C8-473F-A056-6268C72CE232}" presName="text3" presStyleLbl="fgAcc3" presStyleIdx="2" presStyleCnt="9">
        <dgm:presLayoutVars>
          <dgm:chPref val="3"/>
        </dgm:presLayoutVars>
      </dgm:prSet>
      <dgm:spPr/>
      <dgm:t>
        <a:bodyPr/>
        <a:lstStyle/>
        <a:p>
          <a:endParaRPr lang="fr-FR"/>
        </a:p>
      </dgm:t>
    </dgm:pt>
    <dgm:pt modelId="{B0F04822-9471-477A-925E-8622A8CC9CFD}" type="pres">
      <dgm:prSet presAssocID="{57F38B51-E4C8-473F-A056-6268C72CE232}" presName="hierChild4" presStyleCnt="0"/>
      <dgm:spPr/>
      <dgm:t>
        <a:bodyPr/>
        <a:lstStyle/>
        <a:p>
          <a:endParaRPr lang="fr-FR"/>
        </a:p>
      </dgm:t>
    </dgm:pt>
    <dgm:pt modelId="{6D8933C4-F063-B348-885D-714C8A682ED8}" type="pres">
      <dgm:prSet presAssocID="{36D378AE-7F11-E049-9D8C-B61BF617B861}" presName="Name10" presStyleLbl="parChTrans1D2" presStyleIdx="1" presStyleCnt="5"/>
      <dgm:spPr/>
      <dgm:t>
        <a:bodyPr/>
        <a:lstStyle/>
        <a:p>
          <a:endParaRPr lang="fr-FR"/>
        </a:p>
      </dgm:t>
    </dgm:pt>
    <dgm:pt modelId="{5E8F5247-9F16-2E41-AC33-6EDBAF137C84}" type="pres">
      <dgm:prSet presAssocID="{6EC82648-DF8A-C846-AD22-FB0117D8EBF5}" presName="hierRoot2" presStyleCnt="0"/>
      <dgm:spPr/>
      <dgm:t>
        <a:bodyPr/>
        <a:lstStyle/>
        <a:p>
          <a:endParaRPr lang="fr-FR"/>
        </a:p>
      </dgm:t>
    </dgm:pt>
    <dgm:pt modelId="{EB04646A-1132-1047-B155-B137EF842238}" type="pres">
      <dgm:prSet presAssocID="{6EC82648-DF8A-C846-AD22-FB0117D8EBF5}" presName="composite2" presStyleCnt="0"/>
      <dgm:spPr/>
      <dgm:t>
        <a:bodyPr/>
        <a:lstStyle/>
        <a:p>
          <a:endParaRPr lang="fr-FR"/>
        </a:p>
      </dgm:t>
    </dgm:pt>
    <dgm:pt modelId="{35E53E9C-FAE1-4A4C-B558-22DDFB3ED80C}" type="pres">
      <dgm:prSet presAssocID="{6EC82648-DF8A-C846-AD22-FB0117D8EBF5}" presName="background2" presStyleLbl="node2" presStyleIdx="1" presStyleCnt="5"/>
      <dgm:spPr/>
      <dgm:t>
        <a:bodyPr/>
        <a:lstStyle/>
        <a:p>
          <a:endParaRPr lang="fr-FR"/>
        </a:p>
      </dgm:t>
    </dgm:pt>
    <dgm:pt modelId="{04A0E571-49BB-0043-8C70-D6C259E69BC1}" type="pres">
      <dgm:prSet presAssocID="{6EC82648-DF8A-C846-AD22-FB0117D8EBF5}" presName="text2" presStyleLbl="fgAcc2" presStyleIdx="1" presStyleCnt="5">
        <dgm:presLayoutVars>
          <dgm:chPref val="3"/>
        </dgm:presLayoutVars>
      </dgm:prSet>
      <dgm:spPr/>
      <dgm:t>
        <a:bodyPr/>
        <a:lstStyle/>
        <a:p>
          <a:endParaRPr lang="fr-FR"/>
        </a:p>
      </dgm:t>
    </dgm:pt>
    <dgm:pt modelId="{FD741B7C-0F9D-8E46-8670-10D0A37B933B}" type="pres">
      <dgm:prSet presAssocID="{6EC82648-DF8A-C846-AD22-FB0117D8EBF5}" presName="hierChild3" presStyleCnt="0"/>
      <dgm:spPr/>
      <dgm:t>
        <a:bodyPr/>
        <a:lstStyle/>
        <a:p>
          <a:endParaRPr lang="fr-FR"/>
        </a:p>
      </dgm:t>
    </dgm:pt>
    <dgm:pt modelId="{11E10C42-7749-4E12-A295-10B9C2CC46E6}" type="pres">
      <dgm:prSet presAssocID="{A4DFCA2C-95E4-9F44-8928-92167CE1BA8E}" presName="Name17" presStyleLbl="parChTrans1D3" presStyleIdx="3" presStyleCnt="9"/>
      <dgm:spPr/>
      <dgm:t>
        <a:bodyPr/>
        <a:lstStyle/>
        <a:p>
          <a:endParaRPr lang="fr-FR"/>
        </a:p>
      </dgm:t>
    </dgm:pt>
    <dgm:pt modelId="{160897C2-00E8-40B6-8853-779074EDB3C8}" type="pres">
      <dgm:prSet presAssocID="{7BAA343C-260F-3245-8C10-43BDFF1A309C}" presName="hierRoot3" presStyleCnt="0"/>
      <dgm:spPr/>
      <dgm:t>
        <a:bodyPr/>
        <a:lstStyle/>
        <a:p>
          <a:endParaRPr lang="fr-FR"/>
        </a:p>
      </dgm:t>
    </dgm:pt>
    <dgm:pt modelId="{96B8DD7A-C83E-4BCA-A5FE-222703A54E5A}" type="pres">
      <dgm:prSet presAssocID="{7BAA343C-260F-3245-8C10-43BDFF1A309C}" presName="composite3" presStyleCnt="0"/>
      <dgm:spPr/>
      <dgm:t>
        <a:bodyPr/>
        <a:lstStyle/>
        <a:p>
          <a:endParaRPr lang="fr-FR"/>
        </a:p>
      </dgm:t>
    </dgm:pt>
    <dgm:pt modelId="{95D3807E-D022-4FC9-96BB-E73D1EF8AB35}" type="pres">
      <dgm:prSet presAssocID="{7BAA343C-260F-3245-8C10-43BDFF1A309C}" presName="background3" presStyleLbl="node3" presStyleIdx="3" presStyleCnt="9"/>
      <dgm:spPr/>
      <dgm:t>
        <a:bodyPr/>
        <a:lstStyle/>
        <a:p>
          <a:endParaRPr lang="fr-FR"/>
        </a:p>
      </dgm:t>
    </dgm:pt>
    <dgm:pt modelId="{25D16BC0-1057-454F-B0DA-972CD47F1F67}" type="pres">
      <dgm:prSet presAssocID="{7BAA343C-260F-3245-8C10-43BDFF1A309C}" presName="text3" presStyleLbl="fgAcc3" presStyleIdx="3" presStyleCnt="9">
        <dgm:presLayoutVars>
          <dgm:chPref val="3"/>
        </dgm:presLayoutVars>
      </dgm:prSet>
      <dgm:spPr/>
      <dgm:t>
        <a:bodyPr/>
        <a:lstStyle/>
        <a:p>
          <a:endParaRPr lang="fr-FR"/>
        </a:p>
      </dgm:t>
    </dgm:pt>
    <dgm:pt modelId="{8891FE69-C836-4166-9B80-D738D1B0F25E}" type="pres">
      <dgm:prSet presAssocID="{7BAA343C-260F-3245-8C10-43BDFF1A309C}" presName="hierChild4" presStyleCnt="0"/>
      <dgm:spPr/>
      <dgm:t>
        <a:bodyPr/>
        <a:lstStyle/>
        <a:p>
          <a:endParaRPr lang="fr-FR"/>
        </a:p>
      </dgm:t>
    </dgm:pt>
    <dgm:pt modelId="{C56FB6D0-8876-413E-8E0F-170B5DF8745C}" type="pres">
      <dgm:prSet presAssocID="{AAB07C74-92B1-4C5F-BAED-BB54C7DFC61F}" presName="Name17" presStyleLbl="parChTrans1D3" presStyleIdx="4" presStyleCnt="9"/>
      <dgm:spPr/>
      <dgm:t>
        <a:bodyPr/>
        <a:lstStyle/>
        <a:p>
          <a:endParaRPr lang="fr-FR"/>
        </a:p>
      </dgm:t>
    </dgm:pt>
    <dgm:pt modelId="{58F21358-3103-4ACA-8CF3-58FC31E99816}" type="pres">
      <dgm:prSet presAssocID="{56B9BB6C-0777-4EC9-8EC6-BFFC2CF06808}" presName="hierRoot3" presStyleCnt="0"/>
      <dgm:spPr/>
      <dgm:t>
        <a:bodyPr/>
        <a:lstStyle/>
        <a:p>
          <a:endParaRPr lang="fr-FR"/>
        </a:p>
      </dgm:t>
    </dgm:pt>
    <dgm:pt modelId="{4AE973DB-E7B5-4BBB-BF9B-BC4F1193593F}" type="pres">
      <dgm:prSet presAssocID="{56B9BB6C-0777-4EC9-8EC6-BFFC2CF06808}" presName="composite3" presStyleCnt="0"/>
      <dgm:spPr/>
      <dgm:t>
        <a:bodyPr/>
        <a:lstStyle/>
        <a:p>
          <a:endParaRPr lang="fr-FR"/>
        </a:p>
      </dgm:t>
    </dgm:pt>
    <dgm:pt modelId="{EA3BDF8D-2544-4D95-B039-F0E553B3BB73}" type="pres">
      <dgm:prSet presAssocID="{56B9BB6C-0777-4EC9-8EC6-BFFC2CF06808}" presName="background3" presStyleLbl="node3" presStyleIdx="4" presStyleCnt="9"/>
      <dgm:spPr/>
      <dgm:t>
        <a:bodyPr/>
        <a:lstStyle/>
        <a:p>
          <a:endParaRPr lang="fr-FR"/>
        </a:p>
      </dgm:t>
    </dgm:pt>
    <dgm:pt modelId="{E069DA0D-A17E-488D-B861-85BE25755700}" type="pres">
      <dgm:prSet presAssocID="{56B9BB6C-0777-4EC9-8EC6-BFFC2CF06808}" presName="text3" presStyleLbl="fgAcc3" presStyleIdx="4" presStyleCnt="9">
        <dgm:presLayoutVars>
          <dgm:chPref val="3"/>
        </dgm:presLayoutVars>
      </dgm:prSet>
      <dgm:spPr/>
      <dgm:t>
        <a:bodyPr/>
        <a:lstStyle/>
        <a:p>
          <a:endParaRPr lang="fr-FR"/>
        </a:p>
      </dgm:t>
    </dgm:pt>
    <dgm:pt modelId="{C4AC9C71-3F01-4FD0-BADE-100CCC514CB4}" type="pres">
      <dgm:prSet presAssocID="{56B9BB6C-0777-4EC9-8EC6-BFFC2CF06808}" presName="hierChild4" presStyleCnt="0"/>
      <dgm:spPr/>
      <dgm:t>
        <a:bodyPr/>
        <a:lstStyle/>
        <a:p>
          <a:endParaRPr lang="fr-FR"/>
        </a:p>
      </dgm:t>
    </dgm:pt>
    <dgm:pt modelId="{D411DC62-C808-1A48-BA3C-4D2A253262E7}" type="pres">
      <dgm:prSet presAssocID="{DA6BC2C7-50E7-EF4F-8D85-668424E103E5}" presName="Name17" presStyleLbl="parChTrans1D3" presStyleIdx="5" presStyleCnt="9"/>
      <dgm:spPr/>
      <dgm:t>
        <a:bodyPr/>
        <a:lstStyle/>
        <a:p>
          <a:endParaRPr lang="fr-FR"/>
        </a:p>
      </dgm:t>
    </dgm:pt>
    <dgm:pt modelId="{2AD56658-295F-6345-96D6-B1AF3B9BCE91}" type="pres">
      <dgm:prSet presAssocID="{CC884CF9-8965-BB43-96C6-F72E9D0C2661}" presName="hierRoot3" presStyleCnt="0"/>
      <dgm:spPr/>
      <dgm:t>
        <a:bodyPr/>
        <a:lstStyle/>
        <a:p>
          <a:endParaRPr lang="fr-FR"/>
        </a:p>
      </dgm:t>
    </dgm:pt>
    <dgm:pt modelId="{69446AA6-21A9-1447-822A-6FFBBE227F85}" type="pres">
      <dgm:prSet presAssocID="{CC884CF9-8965-BB43-96C6-F72E9D0C2661}" presName="composite3" presStyleCnt="0"/>
      <dgm:spPr/>
      <dgm:t>
        <a:bodyPr/>
        <a:lstStyle/>
        <a:p>
          <a:endParaRPr lang="fr-FR"/>
        </a:p>
      </dgm:t>
    </dgm:pt>
    <dgm:pt modelId="{4589FFE8-F218-0E48-B3DC-7D9B67E3D43A}" type="pres">
      <dgm:prSet presAssocID="{CC884CF9-8965-BB43-96C6-F72E9D0C2661}" presName="background3" presStyleLbl="node3" presStyleIdx="5" presStyleCnt="9"/>
      <dgm:spPr/>
      <dgm:t>
        <a:bodyPr/>
        <a:lstStyle/>
        <a:p>
          <a:endParaRPr lang="fr-FR"/>
        </a:p>
      </dgm:t>
    </dgm:pt>
    <dgm:pt modelId="{57814C1C-7A92-984F-A9F6-B6FBA4AE4328}" type="pres">
      <dgm:prSet presAssocID="{CC884CF9-8965-BB43-96C6-F72E9D0C2661}" presName="text3" presStyleLbl="fgAcc3" presStyleIdx="5" presStyleCnt="9">
        <dgm:presLayoutVars>
          <dgm:chPref val="3"/>
        </dgm:presLayoutVars>
      </dgm:prSet>
      <dgm:spPr/>
      <dgm:t>
        <a:bodyPr/>
        <a:lstStyle/>
        <a:p>
          <a:endParaRPr lang="fr-FR"/>
        </a:p>
      </dgm:t>
    </dgm:pt>
    <dgm:pt modelId="{B0992FF5-566D-A949-A894-7DBE5470461A}" type="pres">
      <dgm:prSet presAssocID="{CC884CF9-8965-BB43-96C6-F72E9D0C2661}" presName="hierChild4" presStyleCnt="0"/>
      <dgm:spPr/>
      <dgm:t>
        <a:bodyPr/>
        <a:lstStyle/>
        <a:p>
          <a:endParaRPr lang="fr-FR"/>
        </a:p>
      </dgm:t>
    </dgm:pt>
    <dgm:pt modelId="{FB1DF849-FA14-4F6B-8FEE-26A61ADB25E9}" type="pres">
      <dgm:prSet presAssocID="{F14B9844-371B-4C84-A7C7-0A045D3F0DE6}" presName="Name10" presStyleLbl="parChTrans1D2" presStyleIdx="2" presStyleCnt="5"/>
      <dgm:spPr/>
      <dgm:t>
        <a:bodyPr/>
        <a:lstStyle/>
        <a:p>
          <a:endParaRPr lang="fr-FR"/>
        </a:p>
      </dgm:t>
    </dgm:pt>
    <dgm:pt modelId="{94924EF5-52F0-4289-AE95-89417BFAA68B}" type="pres">
      <dgm:prSet presAssocID="{C1A2DAEC-A064-4C68-8F82-483E457A9837}" presName="hierRoot2" presStyleCnt="0"/>
      <dgm:spPr/>
      <dgm:t>
        <a:bodyPr/>
        <a:lstStyle/>
        <a:p>
          <a:endParaRPr lang="fr-FR"/>
        </a:p>
      </dgm:t>
    </dgm:pt>
    <dgm:pt modelId="{D638054E-1642-40A6-AA28-6786F452AB2B}" type="pres">
      <dgm:prSet presAssocID="{C1A2DAEC-A064-4C68-8F82-483E457A9837}" presName="composite2" presStyleCnt="0"/>
      <dgm:spPr/>
      <dgm:t>
        <a:bodyPr/>
        <a:lstStyle/>
        <a:p>
          <a:endParaRPr lang="fr-FR"/>
        </a:p>
      </dgm:t>
    </dgm:pt>
    <dgm:pt modelId="{4A14C33D-BD7E-45D7-ACC3-3256FA27EC1E}" type="pres">
      <dgm:prSet presAssocID="{C1A2DAEC-A064-4C68-8F82-483E457A9837}" presName="background2" presStyleLbl="node2" presStyleIdx="2" presStyleCnt="5"/>
      <dgm:spPr/>
      <dgm:t>
        <a:bodyPr/>
        <a:lstStyle/>
        <a:p>
          <a:endParaRPr lang="fr-FR"/>
        </a:p>
      </dgm:t>
    </dgm:pt>
    <dgm:pt modelId="{D87C26E7-F522-4927-A763-BC0C3DA407BB}" type="pres">
      <dgm:prSet presAssocID="{C1A2DAEC-A064-4C68-8F82-483E457A9837}" presName="text2" presStyleLbl="fgAcc2" presStyleIdx="2" presStyleCnt="5">
        <dgm:presLayoutVars>
          <dgm:chPref val="3"/>
        </dgm:presLayoutVars>
      </dgm:prSet>
      <dgm:spPr/>
      <dgm:t>
        <a:bodyPr/>
        <a:lstStyle/>
        <a:p>
          <a:endParaRPr lang="fr-FR"/>
        </a:p>
      </dgm:t>
    </dgm:pt>
    <dgm:pt modelId="{345C3C67-F865-4EC2-B098-B8CC36C3E7C5}" type="pres">
      <dgm:prSet presAssocID="{C1A2DAEC-A064-4C68-8F82-483E457A9837}" presName="hierChild3" presStyleCnt="0"/>
      <dgm:spPr/>
      <dgm:t>
        <a:bodyPr/>
        <a:lstStyle/>
        <a:p>
          <a:endParaRPr lang="fr-FR"/>
        </a:p>
      </dgm:t>
    </dgm:pt>
    <dgm:pt modelId="{5B568620-EAD5-4743-A6AB-88378F03778A}" type="pres">
      <dgm:prSet presAssocID="{074F11E6-A7EA-534C-A720-356E24345446}" presName="Name10" presStyleLbl="parChTrans1D2" presStyleIdx="3" presStyleCnt="5"/>
      <dgm:spPr/>
      <dgm:t>
        <a:bodyPr/>
        <a:lstStyle/>
        <a:p>
          <a:endParaRPr lang="fr-FR"/>
        </a:p>
      </dgm:t>
    </dgm:pt>
    <dgm:pt modelId="{31303699-F4D1-724F-B7B1-66754870A143}" type="pres">
      <dgm:prSet presAssocID="{746A7539-880D-9245-905F-CE17AB875855}" presName="hierRoot2" presStyleCnt="0"/>
      <dgm:spPr/>
      <dgm:t>
        <a:bodyPr/>
        <a:lstStyle/>
        <a:p>
          <a:endParaRPr lang="fr-FR"/>
        </a:p>
      </dgm:t>
    </dgm:pt>
    <dgm:pt modelId="{112A29EC-E929-7B40-A85C-0C62CFF5DAC2}" type="pres">
      <dgm:prSet presAssocID="{746A7539-880D-9245-905F-CE17AB875855}" presName="composite2" presStyleCnt="0"/>
      <dgm:spPr/>
      <dgm:t>
        <a:bodyPr/>
        <a:lstStyle/>
        <a:p>
          <a:endParaRPr lang="fr-FR"/>
        </a:p>
      </dgm:t>
    </dgm:pt>
    <dgm:pt modelId="{83F49E87-495C-1541-84D8-ADDC9CEA0873}" type="pres">
      <dgm:prSet presAssocID="{746A7539-880D-9245-905F-CE17AB875855}" presName="background2" presStyleLbl="node2" presStyleIdx="3" presStyleCnt="5"/>
      <dgm:spPr/>
      <dgm:t>
        <a:bodyPr/>
        <a:lstStyle/>
        <a:p>
          <a:endParaRPr lang="fr-FR"/>
        </a:p>
      </dgm:t>
    </dgm:pt>
    <dgm:pt modelId="{2070A34F-DEA9-1A4D-97CB-413E419999FE}" type="pres">
      <dgm:prSet presAssocID="{746A7539-880D-9245-905F-CE17AB875855}" presName="text2" presStyleLbl="fgAcc2" presStyleIdx="3" presStyleCnt="5">
        <dgm:presLayoutVars>
          <dgm:chPref val="3"/>
        </dgm:presLayoutVars>
      </dgm:prSet>
      <dgm:spPr/>
      <dgm:t>
        <a:bodyPr/>
        <a:lstStyle/>
        <a:p>
          <a:endParaRPr lang="fr-FR"/>
        </a:p>
      </dgm:t>
    </dgm:pt>
    <dgm:pt modelId="{D4A640A7-073A-524F-B0C1-5166B720F838}" type="pres">
      <dgm:prSet presAssocID="{746A7539-880D-9245-905F-CE17AB875855}" presName="hierChild3" presStyleCnt="0"/>
      <dgm:spPr/>
      <dgm:t>
        <a:bodyPr/>
        <a:lstStyle/>
        <a:p>
          <a:endParaRPr lang="fr-FR"/>
        </a:p>
      </dgm:t>
    </dgm:pt>
    <dgm:pt modelId="{91447769-5552-4B73-BFFE-3354210B2E9F}" type="pres">
      <dgm:prSet presAssocID="{D650B27A-297A-420F-BDEE-A71BD88B8399}" presName="Name17" presStyleLbl="parChTrans1D3" presStyleIdx="6" presStyleCnt="9"/>
      <dgm:spPr/>
      <dgm:t>
        <a:bodyPr/>
        <a:lstStyle/>
        <a:p>
          <a:endParaRPr lang="fr-FR"/>
        </a:p>
      </dgm:t>
    </dgm:pt>
    <dgm:pt modelId="{27C04AA4-F8CF-4033-86E6-B28FD56B3F16}" type="pres">
      <dgm:prSet presAssocID="{7EE3A4A0-2731-43D5-B74D-FAF41A544FD4}" presName="hierRoot3" presStyleCnt="0"/>
      <dgm:spPr/>
      <dgm:t>
        <a:bodyPr/>
        <a:lstStyle/>
        <a:p>
          <a:endParaRPr lang="fr-FR"/>
        </a:p>
      </dgm:t>
    </dgm:pt>
    <dgm:pt modelId="{A2D61288-B550-4DAD-9F8E-85DAF17AE577}" type="pres">
      <dgm:prSet presAssocID="{7EE3A4A0-2731-43D5-B74D-FAF41A544FD4}" presName="composite3" presStyleCnt="0"/>
      <dgm:spPr/>
      <dgm:t>
        <a:bodyPr/>
        <a:lstStyle/>
        <a:p>
          <a:endParaRPr lang="fr-FR"/>
        </a:p>
      </dgm:t>
    </dgm:pt>
    <dgm:pt modelId="{4B0C682C-60CB-4B40-9921-FA1FF3483BE1}" type="pres">
      <dgm:prSet presAssocID="{7EE3A4A0-2731-43D5-B74D-FAF41A544FD4}" presName="background3" presStyleLbl="node3" presStyleIdx="6" presStyleCnt="9"/>
      <dgm:spPr/>
      <dgm:t>
        <a:bodyPr/>
        <a:lstStyle/>
        <a:p>
          <a:endParaRPr lang="fr-FR"/>
        </a:p>
      </dgm:t>
    </dgm:pt>
    <dgm:pt modelId="{9A17941B-DEEF-475F-96BF-F27430A98C9B}" type="pres">
      <dgm:prSet presAssocID="{7EE3A4A0-2731-43D5-B74D-FAF41A544FD4}" presName="text3" presStyleLbl="fgAcc3" presStyleIdx="6" presStyleCnt="9">
        <dgm:presLayoutVars>
          <dgm:chPref val="3"/>
        </dgm:presLayoutVars>
      </dgm:prSet>
      <dgm:spPr/>
      <dgm:t>
        <a:bodyPr/>
        <a:lstStyle/>
        <a:p>
          <a:endParaRPr lang="fr-FR"/>
        </a:p>
      </dgm:t>
    </dgm:pt>
    <dgm:pt modelId="{A692BDC9-EB53-40A0-9D92-C17F118695E3}" type="pres">
      <dgm:prSet presAssocID="{7EE3A4A0-2731-43D5-B74D-FAF41A544FD4}" presName="hierChild4" presStyleCnt="0"/>
      <dgm:spPr/>
      <dgm:t>
        <a:bodyPr/>
        <a:lstStyle/>
        <a:p>
          <a:endParaRPr lang="fr-FR"/>
        </a:p>
      </dgm:t>
    </dgm:pt>
    <dgm:pt modelId="{BDC578B7-F701-434F-96CB-1491962C6B63}" type="pres">
      <dgm:prSet presAssocID="{61E05C97-455A-4B9B-AC69-EE0C1B261DB5}" presName="Name17" presStyleLbl="parChTrans1D3" presStyleIdx="7" presStyleCnt="9"/>
      <dgm:spPr/>
      <dgm:t>
        <a:bodyPr/>
        <a:lstStyle/>
        <a:p>
          <a:endParaRPr lang="fr-FR"/>
        </a:p>
      </dgm:t>
    </dgm:pt>
    <dgm:pt modelId="{8C645521-F944-4530-817D-B67411E6E236}" type="pres">
      <dgm:prSet presAssocID="{08058B84-13BC-41AB-B903-897A55E5D947}" presName="hierRoot3" presStyleCnt="0"/>
      <dgm:spPr/>
      <dgm:t>
        <a:bodyPr/>
        <a:lstStyle/>
        <a:p>
          <a:endParaRPr lang="fr-FR"/>
        </a:p>
      </dgm:t>
    </dgm:pt>
    <dgm:pt modelId="{5A3F20C8-DBA9-4551-A63F-9EA2CCC74FFA}" type="pres">
      <dgm:prSet presAssocID="{08058B84-13BC-41AB-B903-897A55E5D947}" presName="composite3" presStyleCnt="0"/>
      <dgm:spPr/>
      <dgm:t>
        <a:bodyPr/>
        <a:lstStyle/>
        <a:p>
          <a:endParaRPr lang="fr-FR"/>
        </a:p>
      </dgm:t>
    </dgm:pt>
    <dgm:pt modelId="{C290D20C-B6D6-44B5-8A91-1994F8696F81}" type="pres">
      <dgm:prSet presAssocID="{08058B84-13BC-41AB-B903-897A55E5D947}" presName="background3" presStyleLbl="node3" presStyleIdx="7" presStyleCnt="9"/>
      <dgm:spPr/>
      <dgm:t>
        <a:bodyPr/>
        <a:lstStyle/>
        <a:p>
          <a:endParaRPr lang="fr-FR"/>
        </a:p>
      </dgm:t>
    </dgm:pt>
    <dgm:pt modelId="{61C82F77-9E98-4A9E-B78F-FB4C295F9B34}" type="pres">
      <dgm:prSet presAssocID="{08058B84-13BC-41AB-B903-897A55E5D947}" presName="text3" presStyleLbl="fgAcc3" presStyleIdx="7" presStyleCnt="9">
        <dgm:presLayoutVars>
          <dgm:chPref val="3"/>
        </dgm:presLayoutVars>
      </dgm:prSet>
      <dgm:spPr/>
      <dgm:t>
        <a:bodyPr/>
        <a:lstStyle/>
        <a:p>
          <a:endParaRPr lang="fr-FR"/>
        </a:p>
      </dgm:t>
    </dgm:pt>
    <dgm:pt modelId="{6032B339-F6C5-4733-8D25-DCCEB2276C17}" type="pres">
      <dgm:prSet presAssocID="{08058B84-13BC-41AB-B903-897A55E5D947}" presName="hierChild4" presStyleCnt="0"/>
      <dgm:spPr/>
      <dgm:t>
        <a:bodyPr/>
        <a:lstStyle/>
        <a:p>
          <a:endParaRPr lang="fr-FR"/>
        </a:p>
      </dgm:t>
    </dgm:pt>
    <dgm:pt modelId="{AC689FEC-EE08-4C4B-8ED0-84984684A38B}" type="pres">
      <dgm:prSet presAssocID="{B69448E9-F893-4D79-AA4F-30FBC11079BA}" presName="Name17" presStyleLbl="parChTrans1D3" presStyleIdx="8" presStyleCnt="9"/>
      <dgm:spPr/>
      <dgm:t>
        <a:bodyPr/>
        <a:lstStyle/>
        <a:p>
          <a:endParaRPr lang="fr-FR"/>
        </a:p>
      </dgm:t>
    </dgm:pt>
    <dgm:pt modelId="{D279F67D-362D-453A-9F63-B79DD3A1282C}" type="pres">
      <dgm:prSet presAssocID="{BC4EA4E0-9D58-4A78-9ED4-FBEE7EE6057C}" presName="hierRoot3" presStyleCnt="0"/>
      <dgm:spPr/>
      <dgm:t>
        <a:bodyPr/>
        <a:lstStyle/>
        <a:p>
          <a:endParaRPr lang="fr-FR"/>
        </a:p>
      </dgm:t>
    </dgm:pt>
    <dgm:pt modelId="{70D842EA-DFC4-41B6-8ABA-D28A67F3BA9A}" type="pres">
      <dgm:prSet presAssocID="{BC4EA4E0-9D58-4A78-9ED4-FBEE7EE6057C}" presName="composite3" presStyleCnt="0"/>
      <dgm:spPr/>
      <dgm:t>
        <a:bodyPr/>
        <a:lstStyle/>
        <a:p>
          <a:endParaRPr lang="fr-FR"/>
        </a:p>
      </dgm:t>
    </dgm:pt>
    <dgm:pt modelId="{3BEFD747-B16A-496C-BFAF-0DD24D59D7FD}" type="pres">
      <dgm:prSet presAssocID="{BC4EA4E0-9D58-4A78-9ED4-FBEE7EE6057C}" presName="background3" presStyleLbl="node3" presStyleIdx="8" presStyleCnt="9"/>
      <dgm:spPr/>
      <dgm:t>
        <a:bodyPr/>
        <a:lstStyle/>
        <a:p>
          <a:endParaRPr lang="fr-FR"/>
        </a:p>
      </dgm:t>
    </dgm:pt>
    <dgm:pt modelId="{75507382-21F4-417C-93FB-036096DD02F0}" type="pres">
      <dgm:prSet presAssocID="{BC4EA4E0-9D58-4A78-9ED4-FBEE7EE6057C}" presName="text3" presStyleLbl="fgAcc3" presStyleIdx="8" presStyleCnt="9">
        <dgm:presLayoutVars>
          <dgm:chPref val="3"/>
        </dgm:presLayoutVars>
      </dgm:prSet>
      <dgm:spPr/>
      <dgm:t>
        <a:bodyPr/>
        <a:lstStyle/>
        <a:p>
          <a:endParaRPr lang="fr-FR"/>
        </a:p>
      </dgm:t>
    </dgm:pt>
    <dgm:pt modelId="{1BB1B41C-205F-473E-B7D2-B7012B5F8C84}" type="pres">
      <dgm:prSet presAssocID="{BC4EA4E0-9D58-4A78-9ED4-FBEE7EE6057C}" presName="hierChild4" presStyleCnt="0"/>
      <dgm:spPr/>
      <dgm:t>
        <a:bodyPr/>
        <a:lstStyle/>
        <a:p>
          <a:endParaRPr lang="fr-FR"/>
        </a:p>
      </dgm:t>
    </dgm:pt>
    <dgm:pt modelId="{A814A4C3-DAC8-48D3-9218-BCB3A831DA96}" type="pres">
      <dgm:prSet presAssocID="{EDC774D6-ADEF-485D-B6A2-E64553486738}" presName="Name10" presStyleLbl="parChTrans1D2" presStyleIdx="4" presStyleCnt="5"/>
      <dgm:spPr/>
      <dgm:t>
        <a:bodyPr/>
        <a:lstStyle/>
        <a:p>
          <a:endParaRPr lang="fr-FR"/>
        </a:p>
      </dgm:t>
    </dgm:pt>
    <dgm:pt modelId="{1E0B329F-B5F2-400C-B28B-8E35E512BFF4}" type="pres">
      <dgm:prSet presAssocID="{D457C4F0-DE87-436A-8955-A60DB14E1264}" presName="hierRoot2" presStyleCnt="0"/>
      <dgm:spPr/>
      <dgm:t>
        <a:bodyPr/>
        <a:lstStyle/>
        <a:p>
          <a:endParaRPr lang="fr-FR"/>
        </a:p>
      </dgm:t>
    </dgm:pt>
    <dgm:pt modelId="{21D879DF-9490-4219-9743-40AEAE00D5C4}" type="pres">
      <dgm:prSet presAssocID="{D457C4F0-DE87-436A-8955-A60DB14E1264}" presName="composite2" presStyleCnt="0"/>
      <dgm:spPr/>
      <dgm:t>
        <a:bodyPr/>
        <a:lstStyle/>
        <a:p>
          <a:endParaRPr lang="fr-FR"/>
        </a:p>
      </dgm:t>
    </dgm:pt>
    <dgm:pt modelId="{377A1DFA-FF91-43D3-9F6D-BD6057B761E4}" type="pres">
      <dgm:prSet presAssocID="{D457C4F0-DE87-436A-8955-A60DB14E1264}" presName="background2" presStyleLbl="node2" presStyleIdx="4" presStyleCnt="5"/>
      <dgm:spPr/>
      <dgm:t>
        <a:bodyPr/>
        <a:lstStyle/>
        <a:p>
          <a:endParaRPr lang="fr-FR"/>
        </a:p>
      </dgm:t>
    </dgm:pt>
    <dgm:pt modelId="{E3C24823-8A8F-400A-B90C-A9445522C93F}" type="pres">
      <dgm:prSet presAssocID="{D457C4F0-DE87-436A-8955-A60DB14E1264}" presName="text2" presStyleLbl="fgAcc2" presStyleIdx="4" presStyleCnt="5">
        <dgm:presLayoutVars>
          <dgm:chPref val="3"/>
        </dgm:presLayoutVars>
      </dgm:prSet>
      <dgm:spPr/>
      <dgm:t>
        <a:bodyPr/>
        <a:lstStyle/>
        <a:p>
          <a:endParaRPr lang="fr-FR"/>
        </a:p>
      </dgm:t>
    </dgm:pt>
    <dgm:pt modelId="{BEA6F433-DDE7-470E-AEBE-9297D66EF321}" type="pres">
      <dgm:prSet presAssocID="{D457C4F0-DE87-436A-8955-A60DB14E1264}" presName="hierChild3" presStyleCnt="0"/>
      <dgm:spPr/>
      <dgm:t>
        <a:bodyPr/>
        <a:lstStyle/>
        <a:p>
          <a:endParaRPr lang="fr-FR"/>
        </a:p>
      </dgm:t>
    </dgm:pt>
  </dgm:ptLst>
  <dgm:cxnLst>
    <dgm:cxn modelId="{931156E8-B89D-4977-92F6-52D0A9DF2A2B}" srcId="{746A7539-880D-9245-905F-CE17AB875855}" destId="{BC4EA4E0-9D58-4A78-9ED4-FBEE7EE6057C}" srcOrd="2" destOrd="0" parTransId="{B69448E9-F893-4D79-AA4F-30FBC11079BA}" sibTransId="{6C0CFC3F-02C8-4FF9-A97B-68A81BB52A4A}"/>
    <dgm:cxn modelId="{7DD24385-904A-4427-BE1C-215FD74EB2E6}" type="presOf" srcId="{074F11E6-A7EA-534C-A720-356E24345446}" destId="{5B568620-EAD5-4743-A6AB-88378F03778A}" srcOrd="0" destOrd="0" presId="urn:microsoft.com/office/officeart/2005/8/layout/hierarchy1"/>
    <dgm:cxn modelId="{5EAA7C87-6570-344D-A337-652161C2061B}" srcId="{E9D5C92C-04B2-5E4B-BFB1-4D455A653791}" destId="{FC21427B-E8ED-154D-9E72-5F765FB7818D}" srcOrd="0" destOrd="0" parTransId="{17D40F65-1371-8F45-A221-674E383D6C3D}" sibTransId="{693C9871-0A7F-7D42-A000-7E869F1A442B}"/>
    <dgm:cxn modelId="{B8F23C2E-2F1F-468C-A8CD-DAF27711017A}" type="presOf" srcId="{C1A2DAEC-A064-4C68-8F82-483E457A9837}" destId="{D87C26E7-F522-4927-A763-BC0C3DA407BB}" srcOrd="0" destOrd="0" presId="urn:microsoft.com/office/officeart/2005/8/layout/hierarchy1"/>
    <dgm:cxn modelId="{A6C6BEE7-FA87-4993-96F9-9CA88B0C6201}" type="presOf" srcId="{EDC774D6-ADEF-485D-B6A2-E64553486738}" destId="{A814A4C3-DAC8-48D3-9218-BCB3A831DA96}" srcOrd="0" destOrd="0" presId="urn:microsoft.com/office/officeart/2005/8/layout/hierarchy1"/>
    <dgm:cxn modelId="{A9BB1760-D61A-45EA-B747-928AF4D945E6}" type="presOf" srcId="{A4DFCA2C-95E4-9F44-8928-92167CE1BA8E}" destId="{11E10C42-7749-4E12-A295-10B9C2CC46E6}" srcOrd="0" destOrd="0" presId="urn:microsoft.com/office/officeart/2005/8/layout/hierarchy1"/>
    <dgm:cxn modelId="{C411CA84-BE45-4038-83DB-426B64D490E1}" type="presOf" srcId="{D457C4F0-DE87-436A-8955-A60DB14E1264}" destId="{E3C24823-8A8F-400A-B90C-A9445522C93F}" srcOrd="0" destOrd="0" presId="urn:microsoft.com/office/officeart/2005/8/layout/hierarchy1"/>
    <dgm:cxn modelId="{4AA2BDFD-3D31-4E00-85E4-DDAC2AC27346}" type="presOf" srcId="{E9D5C92C-04B2-5E4B-BFB1-4D455A653791}" destId="{C1001743-9D80-5348-A483-17F3A5915952}" srcOrd="0" destOrd="0" presId="urn:microsoft.com/office/officeart/2005/8/layout/hierarchy1"/>
    <dgm:cxn modelId="{C7089278-1C4A-4127-A161-57C9009BE731}" type="presOf" srcId="{FC21427B-E8ED-154D-9E72-5F765FB7818D}" destId="{92F4F7B0-26CA-3744-9AB9-9394CBBEDC1A}" srcOrd="0" destOrd="0" presId="urn:microsoft.com/office/officeart/2005/8/layout/hierarchy1"/>
    <dgm:cxn modelId="{C8663743-758C-6744-A606-47AB99B5FE8C}" srcId="{FC21427B-E8ED-154D-9E72-5F765FB7818D}" destId="{746A7539-880D-9245-905F-CE17AB875855}" srcOrd="3" destOrd="0" parTransId="{074F11E6-A7EA-534C-A720-356E24345446}" sibTransId="{81E9377C-CB99-7C40-872A-E7717C3737FA}"/>
    <dgm:cxn modelId="{793DCE83-0D55-4FF1-A0AD-B9BAB23F1BA8}" type="presOf" srcId="{56B9BB6C-0777-4EC9-8EC6-BFFC2CF06808}" destId="{E069DA0D-A17E-488D-B861-85BE25755700}" srcOrd="0" destOrd="0" presId="urn:microsoft.com/office/officeart/2005/8/layout/hierarchy1"/>
    <dgm:cxn modelId="{4F6B82E5-73A7-4B06-94A6-C20D095A4C97}" type="presOf" srcId="{6EC82648-DF8A-C846-AD22-FB0117D8EBF5}" destId="{04A0E571-49BB-0043-8C70-D6C259E69BC1}" srcOrd="0" destOrd="0" presId="urn:microsoft.com/office/officeart/2005/8/layout/hierarchy1"/>
    <dgm:cxn modelId="{76735D8C-31D5-4E37-8C45-480AE3D432BF}" type="presOf" srcId="{6AE99004-B77E-4549-B734-8220163EC152}" destId="{148EE210-91C9-4D57-905E-394725AE033B}" srcOrd="0" destOrd="0" presId="urn:microsoft.com/office/officeart/2005/8/layout/hierarchy1"/>
    <dgm:cxn modelId="{D5D60DAD-38E2-4E07-9D6A-65EC2308B066}" type="presOf" srcId="{01F6B233-DC0A-4F5B-B486-7ED3CCB67800}" destId="{E2DFCB95-5D21-41A8-AAC0-B68D461EF541}" srcOrd="0" destOrd="0" presId="urn:microsoft.com/office/officeart/2005/8/layout/hierarchy1"/>
    <dgm:cxn modelId="{C2041F7F-D05B-4BC1-AB63-F17808B50901}" type="presOf" srcId="{7BAA343C-260F-3245-8C10-43BDFF1A309C}" destId="{25D16BC0-1057-454F-B0DA-972CD47F1F67}" srcOrd="0" destOrd="0" presId="urn:microsoft.com/office/officeart/2005/8/layout/hierarchy1"/>
    <dgm:cxn modelId="{2588DF8C-08A5-47C9-8D15-849AB6DB1361}" srcId="{51417664-1596-7F43-9423-78AED926D5E5}" destId="{7EA17F42-3224-4871-9A04-71BA69AC8CF8}" srcOrd="1" destOrd="0" parTransId="{6AE99004-B77E-4549-B734-8220163EC152}" sibTransId="{E4855CD8-8E41-4ECD-A78E-E7FCAC3CCD3A}"/>
    <dgm:cxn modelId="{D2EF99FE-09F1-4FA9-B0C6-A7E10057A8A9}" type="presOf" srcId="{746A7539-880D-9245-905F-CE17AB875855}" destId="{2070A34F-DEA9-1A4D-97CB-413E419999FE}" srcOrd="0" destOrd="0" presId="urn:microsoft.com/office/officeart/2005/8/layout/hierarchy1"/>
    <dgm:cxn modelId="{57BA8EAA-6ADF-4CEB-A833-533E559574DB}" type="presOf" srcId="{D650B27A-297A-420F-BDEE-A71BD88B8399}" destId="{91447769-5552-4B73-BFFE-3354210B2E9F}" srcOrd="0" destOrd="0" presId="urn:microsoft.com/office/officeart/2005/8/layout/hierarchy1"/>
    <dgm:cxn modelId="{6845BA4E-2DCC-4775-BC54-0997A649DE51}" srcId="{51417664-1596-7F43-9423-78AED926D5E5}" destId="{57F38B51-E4C8-473F-A056-6268C72CE232}" srcOrd="2" destOrd="0" parTransId="{0F2F2980-A804-47AA-BF97-4993B434D39C}" sibTransId="{7A53675A-3617-470A-96BB-00950A4B9BE4}"/>
    <dgm:cxn modelId="{09F5104E-5273-46DA-A06E-A7F1DE35DECB}" type="presOf" srcId="{7EA17F42-3224-4871-9A04-71BA69AC8CF8}" destId="{74CB942A-AE6D-4B9E-B8C9-3311837CFBC1}" srcOrd="0" destOrd="0" presId="urn:microsoft.com/office/officeart/2005/8/layout/hierarchy1"/>
    <dgm:cxn modelId="{97FADDD6-7C49-754D-AEA4-0B5F6F647C52}" srcId="{6EC82648-DF8A-C846-AD22-FB0117D8EBF5}" destId="{7BAA343C-260F-3245-8C10-43BDFF1A309C}" srcOrd="0" destOrd="0" parTransId="{A4DFCA2C-95E4-9F44-8928-92167CE1BA8E}" sibTransId="{978F04EB-69E9-604D-B472-EFC9673C6332}"/>
    <dgm:cxn modelId="{2036069D-BC31-42B9-BC22-505B7E222D1D}" type="presOf" srcId="{08058B84-13BC-41AB-B903-897A55E5D947}" destId="{61C82F77-9E98-4A9E-B78F-FB4C295F9B34}" srcOrd="0" destOrd="0" presId="urn:microsoft.com/office/officeart/2005/8/layout/hierarchy1"/>
    <dgm:cxn modelId="{B52C4353-5602-4227-98DF-99D163E6939E}" type="presOf" srcId="{57F38B51-E4C8-473F-A056-6268C72CE232}" destId="{A1B6DD7C-BA85-4F47-BD65-4C6344B68CD6}" srcOrd="0" destOrd="0" presId="urn:microsoft.com/office/officeart/2005/8/layout/hierarchy1"/>
    <dgm:cxn modelId="{780A6D60-82D6-4013-A442-489836503989}" srcId="{FC21427B-E8ED-154D-9E72-5F765FB7818D}" destId="{C1A2DAEC-A064-4C68-8F82-483E457A9837}" srcOrd="2" destOrd="0" parTransId="{F14B9844-371B-4C84-A7C7-0A045D3F0DE6}" sibTransId="{B79D98D1-8FE3-449D-BEB0-9D3905E03070}"/>
    <dgm:cxn modelId="{99E0C994-63EE-4C42-BCEF-DCBEA8803170}" type="presOf" srcId="{36D378AE-7F11-E049-9D8C-B61BF617B861}" destId="{6D8933C4-F063-B348-885D-714C8A682ED8}" srcOrd="0" destOrd="0" presId="urn:microsoft.com/office/officeart/2005/8/layout/hierarchy1"/>
    <dgm:cxn modelId="{4CFF6488-B9C9-4993-9DED-48FBA8329FA3}" type="presOf" srcId="{33260C3E-81BC-4B6E-8F08-143DC1EDA5D0}" destId="{2C08FE25-CBB9-4D67-80CA-8DB8ACD3AEB7}" srcOrd="0" destOrd="0" presId="urn:microsoft.com/office/officeart/2005/8/layout/hierarchy1"/>
    <dgm:cxn modelId="{380EBFF9-C5E0-3042-A8FC-3198B0D8E3DF}" srcId="{FC21427B-E8ED-154D-9E72-5F765FB7818D}" destId="{51417664-1596-7F43-9423-78AED926D5E5}" srcOrd="0" destOrd="0" parTransId="{759AFC23-BE02-F74E-AF10-80B74D422DC9}" sibTransId="{3A42F3D3-D95F-1749-BEAA-C2710CD53D4E}"/>
    <dgm:cxn modelId="{A2BC8404-4140-4A0C-9B5E-AF0AE7CA249C}" srcId="{746A7539-880D-9245-905F-CE17AB875855}" destId="{7EE3A4A0-2731-43D5-B74D-FAF41A544FD4}" srcOrd="0" destOrd="0" parTransId="{D650B27A-297A-420F-BDEE-A71BD88B8399}" sibTransId="{BE2B732C-60F2-4ADB-B439-BB7FF9BA5265}"/>
    <dgm:cxn modelId="{16AD1933-CEE8-4F83-8E10-FA2E6993F76E}" srcId="{FC21427B-E8ED-154D-9E72-5F765FB7818D}" destId="{D457C4F0-DE87-436A-8955-A60DB14E1264}" srcOrd="4" destOrd="0" parTransId="{EDC774D6-ADEF-485D-B6A2-E64553486738}" sibTransId="{F05743CA-14A3-46F1-8B86-47EDBEF0C9B5}"/>
    <dgm:cxn modelId="{B687B619-E2EB-438B-92CA-C9D5D6381784}" type="presOf" srcId="{51417664-1596-7F43-9423-78AED926D5E5}" destId="{17D6855E-55F2-5947-932F-5EA116F54113}" srcOrd="0" destOrd="0" presId="urn:microsoft.com/office/officeart/2005/8/layout/hierarchy1"/>
    <dgm:cxn modelId="{1D81C139-7D2A-402C-B101-91FFB8117722}" type="presOf" srcId="{0F2F2980-A804-47AA-BF97-4993B434D39C}" destId="{89C2679E-A321-43D8-A6A7-B6719B4DBAD0}" srcOrd="0" destOrd="0" presId="urn:microsoft.com/office/officeart/2005/8/layout/hierarchy1"/>
    <dgm:cxn modelId="{C6806B21-2999-4DF4-B236-982D4108A195}" type="presOf" srcId="{759AFC23-BE02-F74E-AF10-80B74D422DC9}" destId="{526B4E4C-0560-7A4A-A30F-9FDF04FFC2A0}" srcOrd="0" destOrd="0" presId="urn:microsoft.com/office/officeart/2005/8/layout/hierarchy1"/>
    <dgm:cxn modelId="{01420170-5AA4-4D72-97C4-88C6A6D45196}" srcId="{6EC82648-DF8A-C846-AD22-FB0117D8EBF5}" destId="{56B9BB6C-0777-4EC9-8EC6-BFFC2CF06808}" srcOrd="1" destOrd="0" parTransId="{AAB07C74-92B1-4C5F-BAED-BB54C7DFC61F}" sibTransId="{4C812EB5-C568-457B-BAFF-CD110348CE22}"/>
    <dgm:cxn modelId="{9005FD4A-8A9D-4141-94B5-52CA7D38C68F}" type="presOf" srcId="{61E05C97-455A-4B9B-AC69-EE0C1B261DB5}" destId="{BDC578B7-F701-434F-96CB-1491962C6B63}" srcOrd="0" destOrd="0" presId="urn:microsoft.com/office/officeart/2005/8/layout/hierarchy1"/>
    <dgm:cxn modelId="{4A5DA0CC-1D27-4AE2-BDA7-35F0F44C6D71}" type="presOf" srcId="{F14B9844-371B-4C84-A7C7-0A045D3F0DE6}" destId="{FB1DF849-FA14-4F6B-8FEE-26A61ADB25E9}" srcOrd="0" destOrd="0" presId="urn:microsoft.com/office/officeart/2005/8/layout/hierarchy1"/>
    <dgm:cxn modelId="{B5D89B45-9A3E-4EC9-B4D1-D6E69173A9DB}" type="presOf" srcId="{AAB07C74-92B1-4C5F-BAED-BB54C7DFC61F}" destId="{C56FB6D0-8876-413E-8E0F-170B5DF8745C}" srcOrd="0" destOrd="0" presId="urn:microsoft.com/office/officeart/2005/8/layout/hierarchy1"/>
    <dgm:cxn modelId="{03FAFA4E-FCE3-44A4-864F-9CC09CF14876}" type="presOf" srcId="{CC884CF9-8965-BB43-96C6-F72E9D0C2661}" destId="{57814C1C-7A92-984F-A9F6-B6FBA4AE4328}" srcOrd="0" destOrd="0" presId="urn:microsoft.com/office/officeart/2005/8/layout/hierarchy1"/>
    <dgm:cxn modelId="{633438E8-E6EF-47FA-AE17-0C7A5FAD401F}" type="presOf" srcId="{B69448E9-F893-4D79-AA4F-30FBC11079BA}" destId="{AC689FEC-EE08-4C4B-8ED0-84984684A38B}" srcOrd="0" destOrd="0" presId="urn:microsoft.com/office/officeart/2005/8/layout/hierarchy1"/>
    <dgm:cxn modelId="{C45EFBE0-BE80-004C-B946-4656FEFAFC55}" srcId="{FC21427B-E8ED-154D-9E72-5F765FB7818D}" destId="{6EC82648-DF8A-C846-AD22-FB0117D8EBF5}" srcOrd="1" destOrd="0" parTransId="{36D378AE-7F11-E049-9D8C-B61BF617B861}" sibTransId="{0AA8B5A8-2E25-8741-9FAA-F8555A55BD0A}"/>
    <dgm:cxn modelId="{3E261097-9188-4582-9E2C-6FEEA622BE3B}" type="presOf" srcId="{7EE3A4A0-2731-43D5-B74D-FAF41A544FD4}" destId="{9A17941B-DEEF-475F-96BF-F27430A98C9B}" srcOrd="0" destOrd="0" presId="urn:microsoft.com/office/officeart/2005/8/layout/hierarchy1"/>
    <dgm:cxn modelId="{4D31C5AC-C76A-7746-85C4-C8CB553BA81E}" srcId="{6EC82648-DF8A-C846-AD22-FB0117D8EBF5}" destId="{CC884CF9-8965-BB43-96C6-F72E9D0C2661}" srcOrd="2" destOrd="0" parTransId="{DA6BC2C7-50E7-EF4F-8D85-668424E103E5}" sibTransId="{FD552688-8E1B-AF4F-AF02-093FF474B98E}"/>
    <dgm:cxn modelId="{7A50493D-56E7-4B1D-9FCE-201952F49960}" type="presOf" srcId="{BC4EA4E0-9D58-4A78-9ED4-FBEE7EE6057C}" destId="{75507382-21F4-417C-93FB-036096DD02F0}" srcOrd="0" destOrd="0" presId="urn:microsoft.com/office/officeart/2005/8/layout/hierarchy1"/>
    <dgm:cxn modelId="{BE2A95E8-51EF-4930-8C59-A1C51E804963}" srcId="{746A7539-880D-9245-905F-CE17AB875855}" destId="{08058B84-13BC-41AB-B903-897A55E5D947}" srcOrd="1" destOrd="0" parTransId="{61E05C97-455A-4B9B-AC69-EE0C1B261DB5}" sibTransId="{97487663-AA38-46C4-AD84-81A7B6D624F7}"/>
    <dgm:cxn modelId="{68BD5E44-1C12-483A-A927-E7D1712554C7}" type="presOf" srcId="{DA6BC2C7-50E7-EF4F-8D85-668424E103E5}" destId="{D411DC62-C808-1A48-BA3C-4D2A253262E7}" srcOrd="0" destOrd="0" presId="urn:microsoft.com/office/officeart/2005/8/layout/hierarchy1"/>
    <dgm:cxn modelId="{78E9BDF1-5953-4322-9816-B859A377C9B9}" srcId="{51417664-1596-7F43-9423-78AED926D5E5}" destId="{33260C3E-81BC-4B6E-8F08-143DC1EDA5D0}" srcOrd="0" destOrd="0" parTransId="{01F6B233-DC0A-4F5B-B486-7ED3CCB67800}" sibTransId="{184716BF-CB6C-4ABE-8350-E07CD04589DC}"/>
    <dgm:cxn modelId="{5CA5B84A-2683-4D93-887F-5C9D6B6813FA}" type="presParOf" srcId="{C1001743-9D80-5348-A483-17F3A5915952}" destId="{C2427445-F43B-614A-AC63-E6C519DCDA19}" srcOrd="0" destOrd="0" presId="urn:microsoft.com/office/officeart/2005/8/layout/hierarchy1"/>
    <dgm:cxn modelId="{C59D92C2-D5B6-4626-8F72-9094D0ACAD4B}" type="presParOf" srcId="{C2427445-F43B-614A-AC63-E6C519DCDA19}" destId="{FDC14C35-4B38-7247-9E1E-E912F2C85FE8}" srcOrd="0" destOrd="0" presId="urn:microsoft.com/office/officeart/2005/8/layout/hierarchy1"/>
    <dgm:cxn modelId="{34C4B5DA-E62C-4747-9C21-9D842571BA9D}" type="presParOf" srcId="{FDC14C35-4B38-7247-9E1E-E912F2C85FE8}" destId="{3564018E-DB31-E145-8E85-7D6D9293668C}" srcOrd="0" destOrd="0" presId="urn:microsoft.com/office/officeart/2005/8/layout/hierarchy1"/>
    <dgm:cxn modelId="{57FED232-DFFF-4FBE-B9B3-339D71806525}" type="presParOf" srcId="{FDC14C35-4B38-7247-9E1E-E912F2C85FE8}" destId="{92F4F7B0-26CA-3744-9AB9-9394CBBEDC1A}" srcOrd="1" destOrd="0" presId="urn:microsoft.com/office/officeart/2005/8/layout/hierarchy1"/>
    <dgm:cxn modelId="{F3F50607-1641-49D1-BF77-7EBFF8458C3B}" type="presParOf" srcId="{C2427445-F43B-614A-AC63-E6C519DCDA19}" destId="{600F10B8-467B-5943-8EF0-3C096A7403D4}" srcOrd="1" destOrd="0" presId="urn:microsoft.com/office/officeart/2005/8/layout/hierarchy1"/>
    <dgm:cxn modelId="{2E04987A-0B74-4B9A-81E1-013D87AD7579}" type="presParOf" srcId="{600F10B8-467B-5943-8EF0-3C096A7403D4}" destId="{526B4E4C-0560-7A4A-A30F-9FDF04FFC2A0}" srcOrd="0" destOrd="0" presId="urn:microsoft.com/office/officeart/2005/8/layout/hierarchy1"/>
    <dgm:cxn modelId="{F5F55B40-B791-45DE-BB68-51D19ADDFD9F}" type="presParOf" srcId="{600F10B8-467B-5943-8EF0-3C096A7403D4}" destId="{2A048FCE-FB24-A84A-B0F3-63B6A1468F1E}" srcOrd="1" destOrd="0" presId="urn:microsoft.com/office/officeart/2005/8/layout/hierarchy1"/>
    <dgm:cxn modelId="{30CE21B1-EC41-42B0-A0A5-4815371F278C}" type="presParOf" srcId="{2A048FCE-FB24-A84A-B0F3-63B6A1468F1E}" destId="{35B98501-63A8-EB45-A329-988CBE2FF5F5}" srcOrd="0" destOrd="0" presId="urn:microsoft.com/office/officeart/2005/8/layout/hierarchy1"/>
    <dgm:cxn modelId="{489521E1-AB10-40B6-BCC2-5D2CD795388C}" type="presParOf" srcId="{35B98501-63A8-EB45-A329-988CBE2FF5F5}" destId="{3473DFAD-0FC4-D048-B0DF-F28DF7DB199E}" srcOrd="0" destOrd="0" presId="urn:microsoft.com/office/officeart/2005/8/layout/hierarchy1"/>
    <dgm:cxn modelId="{9113863C-CC31-42A8-AA2F-B46FE8D582B2}" type="presParOf" srcId="{35B98501-63A8-EB45-A329-988CBE2FF5F5}" destId="{17D6855E-55F2-5947-932F-5EA116F54113}" srcOrd="1" destOrd="0" presId="urn:microsoft.com/office/officeart/2005/8/layout/hierarchy1"/>
    <dgm:cxn modelId="{77F5750A-3214-4C1B-B27D-4E659F29E18E}" type="presParOf" srcId="{2A048FCE-FB24-A84A-B0F3-63B6A1468F1E}" destId="{6F4AAE21-60E4-144F-9A59-7C11ACA38639}" srcOrd="1" destOrd="0" presId="urn:microsoft.com/office/officeart/2005/8/layout/hierarchy1"/>
    <dgm:cxn modelId="{A6DC42AC-7784-4FF4-BD65-976BEC159189}" type="presParOf" srcId="{6F4AAE21-60E4-144F-9A59-7C11ACA38639}" destId="{E2DFCB95-5D21-41A8-AAC0-B68D461EF541}" srcOrd="0" destOrd="0" presId="urn:microsoft.com/office/officeart/2005/8/layout/hierarchy1"/>
    <dgm:cxn modelId="{4E2DFECE-E007-407B-B21B-50555142D8EB}" type="presParOf" srcId="{6F4AAE21-60E4-144F-9A59-7C11ACA38639}" destId="{7C20AB55-F805-4A4D-9560-B2494B5E19B4}" srcOrd="1" destOrd="0" presId="urn:microsoft.com/office/officeart/2005/8/layout/hierarchy1"/>
    <dgm:cxn modelId="{EA863C5D-8B5A-46D3-996A-7422F35DC176}" type="presParOf" srcId="{7C20AB55-F805-4A4D-9560-B2494B5E19B4}" destId="{7E524D53-F21F-408E-9F18-D84AA38FE9BC}" srcOrd="0" destOrd="0" presId="urn:microsoft.com/office/officeart/2005/8/layout/hierarchy1"/>
    <dgm:cxn modelId="{25E0A2D2-DD7A-4D55-B93E-3AFAA013533F}" type="presParOf" srcId="{7E524D53-F21F-408E-9F18-D84AA38FE9BC}" destId="{F0DB24CD-9556-430C-970A-7CAF1D99DE1D}" srcOrd="0" destOrd="0" presId="urn:microsoft.com/office/officeart/2005/8/layout/hierarchy1"/>
    <dgm:cxn modelId="{0A019B33-7C59-42B6-99AD-22029C59A26B}" type="presParOf" srcId="{7E524D53-F21F-408E-9F18-D84AA38FE9BC}" destId="{2C08FE25-CBB9-4D67-80CA-8DB8ACD3AEB7}" srcOrd="1" destOrd="0" presId="urn:microsoft.com/office/officeart/2005/8/layout/hierarchy1"/>
    <dgm:cxn modelId="{4444A2DD-9111-47BF-9189-2A84E1155065}" type="presParOf" srcId="{7C20AB55-F805-4A4D-9560-B2494B5E19B4}" destId="{61A93E57-97E7-48FF-83C0-EE4D44AA51EF}" srcOrd="1" destOrd="0" presId="urn:microsoft.com/office/officeart/2005/8/layout/hierarchy1"/>
    <dgm:cxn modelId="{7127C04B-AF16-4FF9-8BF6-A15484F6369B}" type="presParOf" srcId="{6F4AAE21-60E4-144F-9A59-7C11ACA38639}" destId="{148EE210-91C9-4D57-905E-394725AE033B}" srcOrd="2" destOrd="0" presId="urn:microsoft.com/office/officeart/2005/8/layout/hierarchy1"/>
    <dgm:cxn modelId="{9D90D079-A6C7-4BB2-ADD0-E29DB2CA0244}" type="presParOf" srcId="{6F4AAE21-60E4-144F-9A59-7C11ACA38639}" destId="{15669AF4-0673-4115-8FF9-D82CFA1A8A88}" srcOrd="3" destOrd="0" presId="urn:microsoft.com/office/officeart/2005/8/layout/hierarchy1"/>
    <dgm:cxn modelId="{BA0387D6-4C67-4B51-8D87-0B845207F34B}" type="presParOf" srcId="{15669AF4-0673-4115-8FF9-D82CFA1A8A88}" destId="{0D6F3EF5-F4E6-45BC-86B8-5008BACE72B8}" srcOrd="0" destOrd="0" presId="urn:microsoft.com/office/officeart/2005/8/layout/hierarchy1"/>
    <dgm:cxn modelId="{35A58CD0-3417-4F92-83D4-0EE765F64DFE}" type="presParOf" srcId="{0D6F3EF5-F4E6-45BC-86B8-5008BACE72B8}" destId="{CDB88ECC-D9B3-4143-9A10-30B617AC74BF}" srcOrd="0" destOrd="0" presId="urn:microsoft.com/office/officeart/2005/8/layout/hierarchy1"/>
    <dgm:cxn modelId="{6CB65974-4092-4C33-9F3C-29FB3ED50585}" type="presParOf" srcId="{0D6F3EF5-F4E6-45BC-86B8-5008BACE72B8}" destId="{74CB942A-AE6D-4B9E-B8C9-3311837CFBC1}" srcOrd="1" destOrd="0" presId="urn:microsoft.com/office/officeart/2005/8/layout/hierarchy1"/>
    <dgm:cxn modelId="{543A2253-B6BC-4770-B73A-04F4D401F290}" type="presParOf" srcId="{15669AF4-0673-4115-8FF9-D82CFA1A8A88}" destId="{BDAC3184-83D8-40C3-974B-D8C2A160F0EB}" srcOrd="1" destOrd="0" presId="urn:microsoft.com/office/officeart/2005/8/layout/hierarchy1"/>
    <dgm:cxn modelId="{5335675D-5D70-4494-948A-16968479AC76}" type="presParOf" srcId="{6F4AAE21-60E4-144F-9A59-7C11ACA38639}" destId="{89C2679E-A321-43D8-A6A7-B6719B4DBAD0}" srcOrd="4" destOrd="0" presId="urn:microsoft.com/office/officeart/2005/8/layout/hierarchy1"/>
    <dgm:cxn modelId="{74E60BDF-F449-490E-9A73-D257D2E11B7E}" type="presParOf" srcId="{6F4AAE21-60E4-144F-9A59-7C11ACA38639}" destId="{217D01B6-C098-4B9E-8A0A-C2C685376CD9}" srcOrd="5" destOrd="0" presId="urn:microsoft.com/office/officeart/2005/8/layout/hierarchy1"/>
    <dgm:cxn modelId="{940650FC-9B6A-41AA-A48F-C256CBB4EF80}" type="presParOf" srcId="{217D01B6-C098-4B9E-8A0A-C2C685376CD9}" destId="{A005BACE-5D32-4220-9ABF-59E02B035203}" srcOrd="0" destOrd="0" presId="urn:microsoft.com/office/officeart/2005/8/layout/hierarchy1"/>
    <dgm:cxn modelId="{EEADECFF-D960-4CDB-B2C5-5ABCC7FA2EC5}" type="presParOf" srcId="{A005BACE-5D32-4220-9ABF-59E02B035203}" destId="{50763252-ECA4-426D-9B1A-B63CEF72BE99}" srcOrd="0" destOrd="0" presId="urn:microsoft.com/office/officeart/2005/8/layout/hierarchy1"/>
    <dgm:cxn modelId="{DE7D77B9-515B-4EA6-B543-8A08954A8EF8}" type="presParOf" srcId="{A005BACE-5D32-4220-9ABF-59E02B035203}" destId="{A1B6DD7C-BA85-4F47-BD65-4C6344B68CD6}" srcOrd="1" destOrd="0" presId="urn:microsoft.com/office/officeart/2005/8/layout/hierarchy1"/>
    <dgm:cxn modelId="{15B8D555-DE4B-438E-96E3-09279D819E3D}" type="presParOf" srcId="{217D01B6-C098-4B9E-8A0A-C2C685376CD9}" destId="{B0F04822-9471-477A-925E-8622A8CC9CFD}" srcOrd="1" destOrd="0" presId="urn:microsoft.com/office/officeart/2005/8/layout/hierarchy1"/>
    <dgm:cxn modelId="{372E4AEB-CEAE-4D9D-A561-6AEBD50B141E}" type="presParOf" srcId="{600F10B8-467B-5943-8EF0-3C096A7403D4}" destId="{6D8933C4-F063-B348-885D-714C8A682ED8}" srcOrd="2" destOrd="0" presId="urn:microsoft.com/office/officeart/2005/8/layout/hierarchy1"/>
    <dgm:cxn modelId="{7765957E-794B-4F9A-97E2-56E3234F38EC}" type="presParOf" srcId="{600F10B8-467B-5943-8EF0-3C096A7403D4}" destId="{5E8F5247-9F16-2E41-AC33-6EDBAF137C84}" srcOrd="3" destOrd="0" presId="urn:microsoft.com/office/officeart/2005/8/layout/hierarchy1"/>
    <dgm:cxn modelId="{BBDA72BA-99DC-4522-81A1-E0CCAD610181}" type="presParOf" srcId="{5E8F5247-9F16-2E41-AC33-6EDBAF137C84}" destId="{EB04646A-1132-1047-B155-B137EF842238}" srcOrd="0" destOrd="0" presId="urn:microsoft.com/office/officeart/2005/8/layout/hierarchy1"/>
    <dgm:cxn modelId="{09960317-AD0C-4112-A532-23E305D13FF1}" type="presParOf" srcId="{EB04646A-1132-1047-B155-B137EF842238}" destId="{35E53E9C-FAE1-4A4C-B558-22DDFB3ED80C}" srcOrd="0" destOrd="0" presId="urn:microsoft.com/office/officeart/2005/8/layout/hierarchy1"/>
    <dgm:cxn modelId="{60A23F21-A83D-4143-96B8-2697AC1C3F59}" type="presParOf" srcId="{EB04646A-1132-1047-B155-B137EF842238}" destId="{04A0E571-49BB-0043-8C70-D6C259E69BC1}" srcOrd="1" destOrd="0" presId="urn:microsoft.com/office/officeart/2005/8/layout/hierarchy1"/>
    <dgm:cxn modelId="{6F1114B7-A6E1-4DAE-947C-64692FF0B359}" type="presParOf" srcId="{5E8F5247-9F16-2E41-AC33-6EDBAF137C84}" destId="{FD741B7C-0F9D-8E46-8670-10D0A37B933B}" srcOrd="1" destOrd="0" presId="urn:microsoft.com/office/officeart/2005/8/layout/hierarchy1"/>
    <dgm:cxn modelId="{6880384F-D08A-4F07-BF6C-DFE121301943}" type="presParOf" srcId="{FD741B7C-0F9D-8E46-8670-10D0A37B933B}" destId="{11E10C42-7749-4E12-A295-10B9C2CC46E6}" srcOrd="0" destOrd="0" presId="urn:microsoft.com/office/officeart/2005/8/layout/hierarchy1"/>
    <dgm:cxn modelId="{D8AFDF25-3F8B-4068-9135-E763553BD617}" type="presParOf" srcId="{FD741B7C-0F9D-8E46-8670-10D0A37B933B}" destId="{160897C2-00E8-40B6-8853-779074EDB3C8}" srcOrd="1" destOrd="0" presId="urn:microsoft.com/office/officeart/2005/8/layout/hierarchy1"/>
    <dgm:cxn modelId="{DA826C7B-4C7F-427D-B1A5-65CE5B267BFE}" type="presParOf" srcId="{160897C2-00E8-40B6-8853-779074EDB3C8}" destId="{96B8DD7A-C83E-4BCA-A5FE-222703A54E5A}" srcOrd="0" destOrd="0" presId="urn:microsoft.com/office/officeart/2005/8/layout/hierarchy1"/>
    <dgm:cxn modelId="{75277ADB-EE5E-4E33-80A4-F59D496B89AD}" type="presParOf" srcId="{96B8DD7A-C83E-4BCA-A5FE-222703A54E5A}" destId="{95D3807E-D022-4FC9-96BB-E73D1EF8AB35}" srcOrd="0" destOrd="0" presId="urn:microsoft.com/office/officeart/2005/8/layout/hierarchy1"/>
    <dgm:cxn modelId="{E297C76F-2602-4CF8-A998-B639E1DF457D}" type="presParOf" srcId="{96B8DD7A-C83E-4BCA-A5FE-222703A54E5A}" destId="{25D16BC0-1057-454F-B0DA-972CD47F1F67}" srcOrd="1" destOrd="0" presId="urn:microsoft.com/office/officeart/2005/8/layout/hierarchy1"/>
    <dgm:cxn modelId="{7FEACA8D-EB65-4937-8A94-80F377720C17}" type="presParOf" srcId="{160897C2-00E8-40B6-8853-779074EDB3C8}" destId="{8891FE69-C836-4166-9B80-D738D1B0F25E}" srcOrd="1" destOrd="0" presId="urn:microsoft.com/office/officeart/2005/8/layout/hierarchy1"/>
    <dgm:cxn modelId="{938CA598-CBBA-4CBD-8979-181404585A8A}" type="presParOf" srcId="{FD741B7C-0F9D-8E46-8670-10D0A37B933B}" destId="{C56FB6D0-8876-413E-8E0F-170B5DF8745C}" srcOrd="2" destOrd="0" presId="urn:microsoft.com/office/officeart/2005/8/layout/hierarchy1"/>
    <dgm:cxn modelId="{7B02C676-2149-4225-9A02-F935CB2FFFCC}" type="presParOf" srcId="{FD741B7C-0F9D-8E46-8670-10D0A37B933B}" destId="{58F21358-3103-4ACA-8CF3-58FC31E99816}" srcOrd="3" destOrd="0" presId="urn:microsoft.com/office/officeart/2005/8/layout/hierarchy1"/>
    <dgm:cxn modelId="{50700546-3CD8-4E45-9889-19BD4B55516E}" type="presParOf" srcId="{58F21358-3103-4ACA-8CF3-58FC31E99816}" destId="{4AE973DB-E7B5-4BBB-BF9B-BC4F1193593F}" srcOrd="0" destOrd="0" presId="urn:microsoft.com/office/officeart/2005/8/layout/hierarchy1"/>
    <dgm:cxn modelId="{3D413B71-5E01-4264-9D36-9A70652B5738}" type="presParOf" srcId="{4AE973DB-E7B5-4BBB-BF9B-BC4F1193593F}" destId="{EA3BDF8D-2544-4D95-B039-F0E553B3BB73}" srcOrd="0" destOrd="0" presId="urn:microsoft.com/office/officeart/2005/8/layout/hierarchy1"/>
    <dgm:cxn modelId="{0DAD0695-3DF8-458B-9E9A-3A9FE99350AE}" type="presParOf" srcId="{4AE973DB-E7B5-4BBB-BF9B-BC4F1193593F}" destId="{E069DA0D-A17E-488D-B861-85BE25755700}" srcOrd="1" destOrd="0" presId="urn:microsoft.com/office/officeart/2005/8/layout/hierarchy1"/>
    <dgm:cxn modelId="{A3A4A69C-54AA-4DC6-A9C9-6F2E50C911E0}" type="presParOf" srcId="{58F21358-3103-4ACA-8CF3-58FC31E99816}" destId="{C4AC9C71-3F01-4FD0-BADE-100CCC514CB4}" srcOrd="1" destOrd="0" presId="urn:microsoft.com/office/officeart/2005/8/layout/hierarchy1"/>
    <dgm:cxn modelId="{8B2873C8-8DA9-46E7-8B93-A8C3276D83D3}" type="presParOf" srcId="{FD741B7C-0F9D-8E46-8670-10D0A37B933B}" destId="{D411DC62-C808-1A48-BA3C-4D2A253262E7}" srcOrd="4" destOrd="0" presId="urn:microsoft.com/office/officeart/2005/8/layout/hierarchy1"/>
    <dgm:cxn modelId="{7325ECA7-4F7B-4418-A3B8-C81A803CB7EC}" type="presParOf" srcId="{FD741B7C-0F9D-8E46-8670-10D0A37B933B}" destId="{2AD56658-295F-6345-96D6-B1AF3B9BCE91}" srcOrd="5" destOrd="0" presId="urn:microsoft.com/office/officeart/2005/8/layout/hierarchy1"/>
    <dgm:cxn modelId="{E67708A3-AFD8-470A-9ED6-AD48F6FA8E2E}" type="presParOf" srcId="{2AD56658-295F-6345-96D6-B1AF3B9BCE91}" destId="{69446AA6-21A9-1447-822A-6FFBBE227F85}" srcOrd="0" destOrd="0" presId="urn:microsoft.com/office/officeart/2005/8/layout/hierarchy1"/>
    <dgm:cxn modelId="{4345E8E7-0380-4311-94C2-133BB9452899}" type="presParOf" srcId="{69446AA6-21A9-1447-822A-6FFBBE227F85}" destId="{4589FFE8-F218-0E48-B3DC-7D9B67E3D43A}" srcOrd="0" destOrd="0" presId="urn:microsoft.com/office/officeart/2005/8/layout/hierarchy1"/>
    <dgm:cxn modelId="{6C4E156D-A879-46B4-948F-A4D21D9B8746}" type="presParOf" srcId="{69446AA6-21A9-1447-822A-6FFBBE227F85}" destId="{57814C1C-7A92-984F-A9F6-B6FBA4AE4328}" srcOrd="1" destOrd="0" presId="urn:microsoft.com/office/officeart/2005/8/layout/hierarchy1"/>
    <dgm:cxn modelId="{D085681C-EB12-4609-A272-FFE21A9CA487}" type="presParOf" srcId="{2AD56658-295F-6345-96D6-B1AF3B9BCE91}" destId="{B0992FF5-566D-A949-A894-7DBE5470461A}" srcOrd="1" destOrd="0" presId="urn:microsoft.com/office/officeart/2005/8/layout/hierarchy1"/>
    <dgm:cxn modelId="{6B7C5391-0D71-4EED-9A6A-7F07332B018C}" type="presParOf" srcId="{600F10B8-467B-5943-8EF0-3C096A7403D4}" destId="{FB1DF849-FA14-4F6B-8FEE-26A61ADB25E9}" srcOrd="4" destOrd="0" presId="urn:microsoft.com/office/officeart/2005/8/layout/hierarchy1"/>
    <dgm:cxn modelId="{DAEBC9A9-3D2B-4F3C-B737-9E06B3619812}" type="presParOf" srcId="{600F10B8-467B-5943-8EF0-3C096A7403D4}" destId="{94924EF5-52F0-4289-AE95-89417BFAA68B}" srcOrd="5" destOrd="0" presId="urn:microsoft.com/office/officeart/2005/8/layout/hierarchy1"/>
    <dgm:cxn modelId="{AEE1432D-99D8-4D3A-AFC9-8E483DDEB8BD}" type="presParOf" srcId="{94924EF5-52F0-4289-AE95-89417BFAA68B}" destId="{D638054E-1642-40A6-AA28-6786F452AB2B}" srcOrd="0" destOrd="0" presId="urn:microsoft.com/office/officeart/2005/8/layout/hierarchy1"/>
    <dgm:cxn modelId="{9C928C41-6B7D-49A6-AB67-29C99FE60E27}" type="presParOf" srcId="{D638054E-1642-40A6-AA28-6786F452AB2B}" destId="{4A14C33D-BD7E-45D7-ACC3-3256FA27EC1E}" srcOrd="0" destOrd="0" presId="urn:microsoft.com/office/officeart/2005/8/layout/hierarchy1"/>
    <dgm:cxn modelId="{17F57C0F-9EFC-4356-B845-72FE8ECDE0D3}" type="presParOf" srcId="{D638054E-1642-40A6-AA28-6786F452AB2B}" destId="{D87C26E7-F522-4927-A763-BC0C3DA407BB}" srcOrd="1" destOrd="0" presId="urn:microsoft.com/office/officeart/2005/8/layout/hierarchy1"/>
    <dgm:cxn modelId="{79B61615-89E3-4EC8-8C53-475C720C5A1C}" type="presParOf" srcId="{94924EF5-52F0-4289-AE95-89417BFAA68B}" destId="{345C3C67-F865-4EC2-B098-B8CC36C3E7C5}" srcOrd="1" destOrd="0" presId="urn:microsoft.com/office/officeart/2005/8/layout/hierarchy1"/>
    <dgm:cxn modelId="{9EE06471-73C1-4561-990B-8EC9687499A7}" type="presParOf" srcId="{600F10B8-467B-5943-8EF0-3C096A7403D4}" destId="{5B568620-EAD5-4743-A6AB-88378F03778A}" srcOrd="6" destOrd="0" presId="urn:microsoft.com/office/officeart/2005/8/layout/hierarchy1"/>
    <dgm:cxn modelId="{692474F1-11DF-467A-B6A2-AFCBAA2A7EEC}" type="presParOf" srcId="{600F10B8-467B-5943-8EF0-3C096A7403D4}" destId="{31303699-F4D1-724F-B7B1-66754870A143}" srcOrd="7" destOrd="0" presId="urn:microsoft.com/office/officeart/2005/8/layout/hierarchy1"/>
    <dgm:cxn modelId="{0F2F768B-BF30-4C38-9AD8-5B65079C7BC7}" type="presParOf" srcId="{31303699-F4D1-724F-B7B1-66754870A143}" destId="{112A29EC-E929-7B40-A85C-0C62CFF5DAC2}" srcOrd="0" destOrd="0" presId="urn:microsoft.com/office/officeart/2005/8/layout/hierarchy1"/>
    <dgm:cxn modelId="{CEABF79A-F181-4791-BFD7-848B92054E7E}" type="presParOf" srcId="{112A29EC-E929-7B40-A85C-0C62CFF5DAC2}" destId="{83F49E87-495C-1541-84D8-ADDC9CEA0873}" srcOrd="0" destOrd="0" presId="urn:microsoft.com/office/officeart/2005/8/layout/hierarchy1"/>
    <dgm:cxn modelId="{F813B92B-A353-4C41-B99B-C2E41060B0B8}" type="presParOf" srcId="{112A29EC-E929-7B40-A85C-0C62CFF5DAC2}" destId="{2070A34F-DEA9-1A4D-97CB-413E419999FE}" srcOrd="1" destOrd="0" presId="urn:microsoft.com/office/officeart/2005/8/layout/hierarchy1"/>
    <dgm:cxn modelId="{AA3753FB-C4CF-4682-8A4F-D8A65CBAA6F1}" type="presParOf" srcId="{31303699-F4D1-724F-B7B1-66754870A143}" destId="{D4A640A7-073A-524F-B0C1-5166B720F838}" srcOrd="1" destOrd="0" presId="urn:microsoft.com/office/officeart/2005/8/layout/hierarchy1"/>
    <dgm:cxn modelId="{874A1FF6-7058-466C-AA9E-797B8964955A}" type="presParOf" srcId="{D4A640A7-073A-524F-B0C1-5166B720F838}" destId="{91447769-5552-4B73-BFFE-3354210B2E9F}" srcOrd="0" destOrd="0" presId="urn:microsoft.com/office/officeart/2005/8/layout/hierarchy1"/>
    <dgm:cxn modelId="{A1DBDAC8-2E9B-4A4E-8378-FA3E1420C4AC}" type="presParOf" srcId="{D4A640A7-073A-524F-B0C1-5166B720F838}" destId="{27C04AA4-F8CF-4033-86E6-B28FD56B3F16}" srcOrd="1" destOrd="0" presId="urn:microsoft.com/office/officeart/2005/8/layout/hierarchy1"/>
    <dgm:cxn modelId="{8FE748F2-816B-43FC-8E6A-EE71F6E95A2F}" type="presParOf" srcId="{27C04AA4-F8CF-4033-86E6-B28FD56B3F16}" destId="{A2D61288-B550-4DAD-9F8E-85DAF17AE577}" srcOrd="0" destOrd="0" presId="urn:microsoft.com/office/officeart/2005/8/layout/hierarchy1"/>
    <dgm:cxn modelId="{B2483043-5250-477B-AC7E-3FFB9C9EDCF0}" type="presParOf" srcId="{A2D61288-B550-4DAD-9F8E-85DAF17AE577}" destId="{4B0C682C-60CB-4B40-9921-FA1FF3483BE1}" srcOrd="0" destOrd="0" presId="urn:microsoft.com/office/officeart/2005/8/layout/hierarchy1"/>
    <dgm:cxn modelId="{264664E5-7590-4C4C-8469-1C7688449BFB}" type="presParOf" srcId="{A2D61288-B550-4DAD-9F8E-85DAF17AE577}" destId="{9A17941B-DEEF-475F-96BF-F27430A98C9B}" srcOrd="1" destOrd="0" presId="urn:microsoft.com/office/officeart/2005/8/layout/hierarchy1"/>
    <dgm:cxn modelId="{BDA7CB7E-F938-4B0A-80E1-B336D61E199F}" type="presParOf" srcId="{27C04AA4-F8CF-4033-86E6-B28FD56B3F16}" destId="{A692BDC9-EB53-40A0-9D92-C17F118695E3}" srcOrd="1" destOrd="0" presId="urn:microsoft.com/office/officeart/2005/8/layout/hierarchy1"/>
    <dgm:cxn modelId="{5CB18D12-1F5E-4AE3-9FF4-3ACF573BAAD1}" type="presParOf" srcId="{D4A640A7-073A-524F-B0C1-5166B720F838}" destId="{BDC578B7-F701-434F-96CB-1491962C6B63}" srcOrd="2" destOrd="0" presId="urn:microsoft.com/office/officeart/2005/8/layout/hierarchy1"/>
    <dgm:cxn modelId="{BBCD1AED-B74B-4DF4-8BE3-09973CFEB703}" type="presParOf" srcId="{D4A640A7-073A-524F-B0C1-5166B720F838}" destId="{8C645521-F944-4530-817D-B67411E6E236}" srcOrd="3" destOrd="0" presId="urn:microsoft.com/office/officeart/2005/8/layout/hierarchy1"/>
    <dgm:cxn modelId="{F996BE5A-8531-4C23-884E-4F0C309696A0}" type="presParOf" srcId="{8C645521-F944-4530-817D-B67411E6E236}" destId="{5A3F20C8-DBA9-4551-A63F-9EA2CCC74FFA}" srcOrd="0" destOrd="0" presId="urn:microsoft.com/office/officeart/2005/8/layout/hierarchy1"/>
    <dgm:cxn modelId="{70C36442-1788-4DEC-A283-AE7048340E34}" type="presParOf" srcId="{5A3F20C8-DBA9-4551-A63F-9EA2CCC74FFA}" destId="{C290D20C-B6D6-44B5-8A91-1994F8696F81}" srcOrd="0" destOrd="0" presId="urn:microsoft.com/office/officeart/2005/8/layout/hierarchy1"/>
    <dgm:cxn modelId="{70F04BB8-C0D5-435D-B7AD-D2638CA19904}" type="presParOf" srcId="{5A3F20C8-DBA9-4551-A63F-9EA2CCC74FFA}" destId="{61C82F77-9E98-4A9E-B78F-FB4C295F9B34}" srcOrd="1" destOrd="0" presId="urn:microsoft.com/office/officeart/2005/8/layout/hierarchy1"/>
    <dgm:cxn modelId="{564530C4-045F-407D-8FDC-FA12B49B36CB}" type="presParOf" srcId="{8C645521-F944-4530-817D-B67411E6E236}" destId="{6032B339-F6C5-4733-8D25-DCCEB2276C17}" srcOrd="1" destOrd="0" presId="urn:microsoft.com/office/officeart/2005/8/layout/hierarchy1"/>
    <dgm:cxn modelId="{17635959-0849-48E2-9597-223FC6DEB9FB}" type="presParOf" srcId="{D4A640A7-073A-524F-B0C1-5166B720F838}" destId="{AC689FEC-EE08-4C4B-8ED0-84984684A38B}" srcOrd="4" destOrd="0" presId="urn:microsoft.com/office/officeart/2005/8/layout/hierarchy1"/>
    <dgm:cxn modelId="{2695C18E-0548-427D-8ACE-E59604751A46}" type="presParOf" srcId="{D4A640A7-073A-524F-B0C1-5166B720F838}" destId="{D279F67D-362D-453A-9F63-B79DD3A1282C}" srcOrd="5" destOrd="0" presId="urn:microsoft.com/office/officeart/2005/8/layout/hierarchy1"/>
    <dgm:cxn modelId="{C2B3A903-D5DD-4B32-B2CE-FA6173E6378E}" type="presParOf" srcId="{D279F67D-362D-453A-9F63-B79DD3A1282C}" destId="{70D842EA-DFC4-41B6-8ABA-D28A67F3BA9A}" srcOrd="0" destOrd="0" presId="urn:microsoft.com/office/officeart/2005/8/layout/hierarchy1"/>
    <dgm:cxn modelId="{30E30A3D-C9E4-47F3-A6AF-DBCE503557AA}" type="presParOf" srcId="{70D842EA-DFC4-41B6-8ABA-D28A67F3BA9A}" destId="{3BEFD747-B16A-496C-BFAF-0DD24D59D7FD}" srcOrd="0" destOrd="0" presId="urn:microsoft.com/office/officeart/2005/8/layout/hierarchy1"/>
    <dgm:cxn modelId="{17EB910A-7546-4DC7-83D6-BE2A2DAB2E40}" type="presParOf" srcId="{70D842EA-DFC4-41B6-8ABA-D28A67F3BA9A}" destId="{75507382-21F4-417C-93FB-036096DD02F0}" srcOrd="1" destOrd="0" presId="urn:microsoft.com/office/officeart/2005/8/layout/hierarchy1"/>
    <dgm:cxn modelId="{14928B3B-324A-4E72-A994-EB5B38A4C657}" type="presParOf" srcId="{D279F67D-362D-453A-9F63-B79DD3A1282C}" destId="{1BB1B41C-205F-473E-B7D2-B7012B5F8C84}" srcOrd="1" destOrd="0" presId="urn:microsoft.com/office/officeart/2005/8/layout/hierarchy1"/>
    <dgm:cxn modelId="{0552A688-CF1F-4E14-BBD0-790AB8E8992D}" type="presParOf" srcId="{600F10B8-467B-5943-8EF0-3C096A7403D4}" destId="{A814A4C3-DAC8-48D3-9218-BCB3A831DA96}" srcOrd="8" destOrd="0" presId="urn:microsoft.com/office/officeart/2005/8/layout/hierarchy1"/>
    <dgm:cxn modelId="{6F3EE48F-E305-4496-87A2-3AD994E7A210}" type="presParOf" srcId="{600F10B8-467B-5943-8EF0-3C096A7403D4}" destId="{1E0B329F-B5F2-400C-B28B-8E35E512BFF4}" srcOrd="9" destOrd="0" presId="urn:microsoft.com/office/officeart/2005/8/layout/hierarchy1"/>
    <dgm:cxn modelId="{1A2B8EF0-A98B-4ADC-9F48-9AFCA49FEDD1}" type="presParOf" srcId="{1E0B329F-B5F2-400C-B28B-8E35E512BFF4}" destId="{21D879DF-9490-4219-9743-40AEAE00D5C4}" srcOrd="0" destOrd="0" presId="urn:microsoft.com/office/officeart/2005/8/layout/hierarchy1"/>
    <dgm:cxn modelId="{C550835F-211B-498B-8B40-6CF48E7B7FF2}" type="presParOf" srcId="{21D879DF-9490-4219-9743-40AEAE00D5C4}" destId="{377A1DFA-FF91-43D3-9F6D-BD6057B761E4}" srcOrd="0" destOrd="0" presId="urn:microsoft.com/office/officeart/2005/8/layout/hierarchy1"/>
    <dgm:cxn modelId="{7F7363C0-311F-44A5-B723-6CDB239A850D}" type="presParOf" srcId="{21D879DF-9490-4219-9743-40AEAE00D5C4}" destId="{E3C24823-8A8F-400A-B90C-A9445522C93F}" srcOrd="1" destOrd="0" presId="urn:microsoft.com/office/officeart/2005/8/layout/hierarchy1"/>
    <dgm:cxn modelId="{D36BE1EA-4237-4314-AB2F-4C2C6D88DC6B}" type="presParOf" srcId="{1E0B329F-B5F2-400C-B28B-8E35E512BFF4}" destId="{BEA6F433-DDE7-470E-AEBE-9297D66EF321}"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568620-EAD5-4743-A6AB-88378F03778A}">
      <dsp:nvSpPr>
        <dsp:cNvPr id="0" name=""/>
        <dsp:cNvSpPr/>
      </dsp:nvSpPr>
      <dsp:spPr>
        <a:xfrm>
          <a:off x="1182431" y="315614"/>
          <a:ext cx="3914580" cy="234965"/>
        </a:xfrm>
        <a:custGeom>
          <a:avLst/>
          <a:gdLst/>
          <a:ahLst/>
          <a:cxnLst/>
          <a:rect l="0" t="0" r="0" b="0"/>
          <a:pathLst>
            <a:path>
              <a:moveTo>
                <a:pt x="0" y="0"/>
              </a:moveTo>
              <a:lnTo>
                <a:pt x="0" y="179741"/>
              </a:lnTo>
              <a:lnTo>
                <a:pt x="3914580" y="179741"/>
              </a:lnTo>
              <a:lnTo>
                <a:pt x="3914580" y="2349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2112B-9989-D644-BFB6-0210B3240625}">
      <dsp:nvSpPr>
        <dsp:cNvPr id="0" name=""/>
        <dsp:cNvSpPr/>
      </dsp:nvSpPr>
      <dsp:spPr>
        <a:xfrm>
          <a:off x="4272557" y="2584855"/>
          <a:ext cx="91440" cy="177450"/>
        </a:xfrm>
        <a:custGeom>
          <a:avLst/>
          <a:gdLst/>
          <a:ahLst/>
          <a:cxnLst/>
          <a:rect l="0" t="0" r="0" b="0"/>
          <a:pathLst>
            <a:path>
              <a:moveTo>
                <a:pt x="45720" y="0"/>
              </a:moveTo>
              <a:lnTo>
                <a:pt x="45720" y="177450"/>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27AEBFC6-480A-3B42-BE01-80C44ADD3AE3}">
      <dsp:nvSpPr>
        <dsp:cNvPr id="0" name=""/>
        <dsp:cNvSpPr/>
      </dsp:nvSpPr>
      <dsp:spPr>
        <a:xfrm>
          <a:off x="4272557" y="203294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561D7059-BCFC-D748-B09F-38B793DF8932}">
      <dsp:nvSpPr>
        <dsp:cNvPr id="0" name=""/>
        <dsp:cNvSpPr/>
      </dsp:nvSpPr>
      <dsp:spPr>
        <a:xfrm>
          <a:off x="4272557" y="1481033"/>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4652BA79-EEF6-0C43-81AE-CECEC37B47C6}">
      <dsp:nvSpPr>
        <dsp:cNvPr id="0" name=""/>
        <dsp:cNvSpPr/>
      </dsp:nvSpPr>
      <dsp:spPr>
        <a:xfrm>
          <a:off x="3953979" y="929122"/>
          <a:ext cx="364297" cy="173372"/>
        </a:xfrm>
        <a:custGeom>
          <a:avLst/>
          <a:gdLst/>
          <a:ahLst/>
          <a:cxnLst/>
          <a:rect l="0" t="0" r="0" b="0"/>
          <a:pathLst>
            <a:path>
              <a:moveTo>
                <a:pt x="0" y="0"/>
              </a:moveTo>
              <a:lnTo>
                <a:pt x="0" y="118148"/>
              </a:lnTo>
              <a:lnTo>
                <a:pt x="364297" y="118148"/>
              </a:lnTo>
              <a:lnTo>
                <a:pt x="364297" y="1733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335551-F81A-A149-A48D-64128EC744EF}">
      <dsp:nvSpPr>
        <dsp:cNvPr id="0" name=""/>
        <dsp:cNvSpPr/>
      </dsp:nvSpPr>
      <dsp:spPr>
        <a:xfrm>
          <a:off x="3543961" y="2584855"/>
          <a:ext cx="91440" cy="177450"/>
        </a:xfrm>
        <a:custGeom>
          <a:avLst/>
          <a:gdLst/>
          <a:ahLst/>
          <a:cxnLst/>
          <a:rect l="0" t="0" r="0" b="0"/>
          <a:pathLst>
            <a:path>
              <a:moveTo>
                <a:pt x="45720" y="0"/>
              </a:moveTo>
              <a:lnTo>
                <a:pt x="45720" y="177450"/>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426B67BA-B975-CA40-BD39-9001891F384B}">
      <dsp:nvSpPr>
        <dsp:cNvPr id="0" name=""/>
        <dsp:cNvSpPr/>
      </dsp:nvSpPr>
      <dsp:spPr>
        <a:xfrm>
          <a:off x="3535800" y="2036567"/>
          <a:ext cx="91440" cy="169750"/>
        </a:xfrm>
        <a:custGeom>
          <a:avLst/>
          <a:gdLst/>
          <a:ahLst/>
          <a:cxnLst/>
          <a:rect l="0" t="0" r="0" b="0"/>
          <a:pathLst>
            <a:path>
              <a:moveTo>
                <a:pt x="45720" y="0"/>
              </a:moveTo>
              <a:lnTo>
                <a:pt x="45720" y="114525"/>
              </a:lnTo>
              <a:lnTo>
                <a:pt x="53880" y="114525"/>
              </a:lnTo>
              <a:lnTo>
                <a:pt x="53880" y="169750"/>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A7626077-A1DF-1F40-A169-72504CAD8236}">
      <dsp:nvSpPr>
        <dsp:cNvPr id="0" name=""/>
        <dsp:cNvSpPr/>
      </dsp:nvSpPr>
      <dsp:spPr>
        <a:xfrm>
          <a:off x="3535800" y="1481033"/>
          <a:ext cx="91440" cy="176995"/>
        </a:xfrm>
        <a:custGeom>
          <a:avLst/>
          <a:gdLst/>
          <a:ahLst/>
          <a:cxnLst/>
          <a:rect l="0" t="0" r="0" b="0"/>
          <a:pathLst>
            <a:path>
              <a:moveTo>
                <a:pt x="53880" y="0"/>
              </a:moveTo>
              <a:lnTo>
                <a:pt x="53880" y="121771"/>
              </a:lnTo>
              <a:lnTo>
                <a:pt x="45720" y="121771"/>
              </a:lnTo>
              <a:lnTo>
                <a:pt x="45720" y="176995"/>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DCC65773-6A73-7343-8AA0-58F1F4BFF1DD}">
      <dsp:nvSpPr>
        <dsp:cNvPr id="0" name=""/>
        <dsp:cNvSpPr/>
      </dsp:nvSpPr>
      <dsp:spPr>
        <a:xfrm>
          <a:off x="3589681" y="929122"/>
          <a:ext cx="364297" cy="173372"/>
        </a:xfrm>
        <a:custGeom>
          <a:avLst/>
          <a:gdLst/>
          <a:ahLst/>
          <a:cxnLst/>
          <a:rect l="0" t="0" r="0" b="0"/>
          <a:pathLst>
            <a:path>
              <a:moveTo>
                <a:pt x="364297" y="0"/>
              </a:moveTo>
              <a:lnTo>
                <a:pt x="364297" y="118148"/>
              </a:lnTo>
              <a:lnTo>
                <a:pt x="0" y="118148"/>
              </a:lnTo>
              <a:lnTo>
                <a:pt x="0" y="1733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D38A3A-9F2B-AD45-B26C-5F67F2DE6FFA}">
      <dsp:nvSpPr>
        <dsp:cNvPr id="0" name=""/>
        <dsp:cNvSpPr/>
      </dsp:nvSpPr>
      <dsp:spPr>
        <a:xfrm>
          <a:off x="1182431" y="315614"/>
          <a:ext cx="2771547" cy="234969"/>
        </a:xfrm>
        <a:custGeom>
          <a:avLst/>
          <a:gdLst/>
          <a:ahLst/>
          <a:cxnLst/>
          <a:rect l="0" t="0" r="0" b="0"/>
          <a:pathLst>
            <a:path>
              <a:moveTo>
                <a:pt x="0" y="0"/>
              </a:moveTo>
              <a:lnTo>
                <a:pt x="0" y="179745"/>
              </a:lnTo>
              <a:lnTo>
                <a:pt x="2771547" y="179745"/>
              </a:lnTo>
              <a:lnTo>
                <a:pt x="2771547" y="2349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B4CA4-6112-1044-ABA8-038F302CA47C}">
      <dsp:nvSpPr>
        <dsp:cNvPr id="0" name=""/>
        <dsp:cNvSpPr/>
      </dsp:nvSpPr>
      <dsp:spPr>
        <a:xfrm>
          <a:off x="2664362" y="2035647"/>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029C6BFC-1D55-A448-901E-D02AB3E1D467}">
      <dsp:nvSpPr>
        <dsp:cNvPr id="0" name=""/>
        <dsp:cNvSpPr/>
      </dsp:nvSpPr>
      <dsp:spPr>
        <a:xfrm>
          <a:off x="2664362" y="1483736"/>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D878EDA0-2F8A-5F4B-A9B3-8B33934E6C38}">
      <dsp:nvSpPr>
        <dsp:cNvPr id="0" name=""/>
        <dsp:cNvSpPr/>
      </dsp:nvSpPr>
      <dsp:spPr>
        <a:xfrm>
          <a:off x="2664362" y="93182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4D039933-4CB4-9046-A52D-96B5E2C09DFF}">
      <dsp:nvSpPr>
        <dsp:cNvPr id="0" name=""/>
        <dsp:cNvSpPr/>
      </dsp:nvSpPr>
      <dsp:spPr>
        <a:xfrm>
          <a:off x="1182431" y="315614"/>
          <a:ext cx="1527650" cy="237672"/>
        </a:xfrm>
        <a:custGeom>
          <a:avLst/>
          <a:gdLst/>
          <a:ahLst/>
          <a:cxnLst/>
          <a:rect l="0" t="0" r="0" b="0"/>
          <a:pathLst>
            <a:path>
              <a:moveTo>
                <a:pt x="0" y="0"/>
              </a:moveTo>
              <a:lnTo>
                <a:pt x="0" y="182447"/>
              </a:lnTo>
              <a:lnTo>
                <a:pt x="1527650" y="182447"/>
              </a:lnTo>
              <a:lnTo>
                <a:pt x="1527650" y="237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C778E-695A-6740-81A9-F5C698265191}">
      <dsp:nvSpPr>
        <dsp:cNvPr id="0" name=""/>
        <dsp:cNvSpPr/>
      </dsp:nvSpPr>
      <dsp:spPr>
        <a:xfrm>
          <a:off x="1817280" y="2604475"/>
          <a:ext cx="91440" cy="157829"/>
        </a:xfrm>
        <a:custGeom>
          <a:avLst/>
          <a:gdLst/>
          <a:ahLst/>
          <a:cxnLst/>
          <a:rect l="0" t="0" r="0" b="0"/>
          <a:pathLst>
            <a:path>
              <a:moveTo>
                <a:pt x="45720" y="0"/>
              </a:moveTo>
              <a:lnTo>
                <a:pt x="45720" y="157829"/>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90766C61-9A47-2041-BD99-6791906D9FC2}">
      <dsp:nvSpPr>
        <dsp:cNvPr id="0" name=""/>
        <dsp:cNvSpPr/>
      </dsp:nvSpPr>
      <dsp:spPr>
        <a:xfrm>
          <a:off x="1817280" y="205256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2AF8E806-8DAD-874B-87FA-D7D16D9ACC6F}">
      <dsp:nvSpPr>
        <dsp:cNvPr id="0" name=""/>
        <dsp:cNvSpPr/>
      </dsp:nvSpPr>
      <dsp:spPr>
        <a:xfrm>
          <a:off x="1817280" y="1500652"/>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D411DC62-C808-1A48-BA3C-4D2A253262E7}">
      <dsp:nvSpPr>
        <dsp:cNvPr id="0" name=""/>
        <dsp:cNvSpPr/>
      </dsp:nvSpPr>
      <dsp:spPr>
        <a:xfrm>
          <a:off x="1477332" y="929118"/>
          <a:ext cx="385668" cy="192996"/>
        </a:xfrm>
        <a:custGeom>
          <a:avLst/>
          <a:gdLst/>
          <a:ahLst/>
          <a:cxnLst/>
          <a:rect l="0" t="0" r="0" b="0"/>
          <a:pathLst>
            <a:path>
              <a:moveTo>
                <a:pt x="0" y="0"/>
              </a:moveTo>
              <a:lnTo>
                <a:pt x="0" y="137771"/>
              </a:lnTo>
              <a:lnTo>
                <a:pt x="385668" y="137771"/>
              </a:lnTo>
              <a:lnTo>
                <a:pt x="385668" y="1929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1FED61-219F-6E4C-BE8D-4A296BEDEAFA}">
      <dsp:nvSpPr>
        <dsp:cNvPr id="0" name=""/>
        <dsp:cNvSpPr/>
      </dsp:nvSpPr>
      <dsp:spPr>
        <a:xfrm>
          <a:off x="1088685" y="2604475"/>
          <a:ext cx="91440" cy="157829"/>
        </a:xfrm>
        <a:custGeom>
          <a:avLst/>
          <a:gdLst/>
          <a:ahLst/>
          <a:cxnLst/>
          <a:rect l="0" t="0" r="0" b="0"/>
          <a:pathLst>
            <a:path>
              <a:moveTo>
                <a:pt x="45720" y="0"/>
              </a:moveTo>
              <a:lnTo>
                <a:pt x="45720" y="157829"/>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CD896676-11FB-3B45-B4BE-77C3D7986A9E}">
      <dsp:nvSpPr>
        <dsp:cNvPr id="0" name=""/>
        <dsp:cNvSpPr/>
      </dsp:nvSpPr>
      <dsp:spPr>
        <a:xfrm>
          <a:off x="1088685" y="2052564"/>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C043E8E6-9AF5-8442-83E2-0196A968353F}">
      <dsp:nvSpPr>
        <dsp:cNvPr id="0" name=""/>
        <dsp:cNvSpPr/>
      </dsp:nvSpPr>
      <dsp:spPr>
        <a:xfrm>
          <a:off x="1088685" y="1500652"/>
          <a:ext cx="91440" cy="173372"/>
        </a:xfrm>
        <a:custGeom>
          <a:avLst/>
          <a:gdLst/>
          <a:ahLst/>
          <a:cxnLst/>
          <a:rect l="0" t="0" r="0" b="0"/>
          <a:pathLst>
            <a:path>
              <a:moveTo>
                <a:pt x="45720" y="0"/>
              </a:moveTo>
              <a:lnTo>
                <a:pt x="45720" y="173372"/>
              </a:lnTo>
            </a:path>
          </a:pathLst>
        </a:custGeom>
        <a:noFill/>
        <a:ln w="12700" cap="flat" cmpd="sng" algn="ctr">
          <a:solidFill>
            <a:schemeClr val="accent1"/>
          </a:solidFill>
          <a:prstDash val="sysDot"/>
        </a:ln>
        <a:effectLst/>
      </dsp:spPr>
      <dsp:style>
        <a:lnRef idx="2">
          <a:scrgbClr r="0" g="0" b="0"/>
        </a:lnRef>
        <a:fillRef idx="0">
          <a:scrgbClr r="0" g="0" b="0"/>
        </a:fillRef>
        <a:effectRef idx="0">
          <a:scrgbClr r="0" g="0" b="0"/>
        </a:effectRef>
        <a:fontRef idx="minor"/>
      </dsp:style>
    </dsp:sp>
    <dsp:sp modelId="{7FCE886F-40CD-6546-B53C-705E24B94FD9}">
      <dsp:nvSpPr>
        <dsp:cNvPr id="0" name=""/>
        <dsp:cNvSpPr/>
      </dsp:nvSpPr>
      <dsp:spPr>
        <a:xfrm>
          <a:off x="1134405" y="929118"/>
          <a:ext cx="342926" cy="192996"/>
        </a:xfrm>
        <a:custGeom>
          <a:avLst/>
          <a:gdLst/>
          <a:ahLst/>
          <a:cxnLst/>
          <a:rect l="0" t="0" r="0" b="0"/>
          <a:pathLst>
            <a:path>
              <a:moveTo>
                <a:pt x="342926" y="0"/>
              </a:moveTo>
              <a:lnTo>
                <a:pt x="342926" y="137771"/>
              </a:lnTo>
              <a:lnTo>
                <a:pt x="0" y="137771"/>
              </a:lnTo>
              <a:lnTo>
                <a:pt x="0" y="1929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8933C4-F063-B348-885D-714C8A682ED8}">
      <dsp:nvSpPr>
        <dsp:cNvPr id="0" name=""/>
        <dsp:cNvSpPr/>
      </dsp:nvSpPr>
      <dsp:spPr>
        <a:xfrm>
          <a:off x="1182431" y="315614"/>
          <a:ext cx="294900" cy="234965"/>
        </a:xfrm>
        <a:custGeom>
          <a:avLst/>
          <a:gdLst/>
          <a:ahLst/>
          <a:cxnLst/>
          <a:rect l="0" t="0" r="0" b="0"/>
          <a:pathLst>
            <a:path>
              <a:moveTo>
                <a:pt x="0" y="0"/>
              </a:moveTo>
              <a:lnTo>
                <a:pt x="0" y="179741"/>
              </a:lnTo>
              <a:lnTo>
                <a:pt x="294900" y="179741"/>
              </a:lnTo>
              <a:lnTo>
                <a:pt x="294900" y="2349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B4E4C-0560-7A4A-A30F-9FDF04FFC2A0}">
      <dsp:nvSpPr>
        <dsp:cNvPr id="0" name=""/>
        <dsp:cNvSpPr/>
      </dsp:nvSpPr>
      <dsp:spPr>
        <a:xfrm>
          <a:off x="296165" y="315614"/>
          <a:ext cx="886266" cy="234965"/>
        </a:xfrm>
        <a:custGeom>
          <a:avLst/>
          <a:gdLst/>
          <a:ahLst/>
          <a:cxnLst/>
          <a:rect l="0" t="0" r="0" b="0"/>
          <a:pathLst>
            <a:path>
              <a:moveTo>
                <a:pt x="886266" y="0"/>
              </a:moveTo>
              <a:lnTo>
                <a:pt x="886266" y="179741"/>
              </a:lnTo>
              <a:lnTo>
                <a:pt x="0" y="179741"/>
              </a:lnTo>
              <a:lnTo>
                <a:pt x="0" y="2349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64018E-DB31-E145-8E85-7D6D9293668C}">
      <dsp:nvSpPr>
        <dsp:cNvPr id="0" name=""/>
        <dsp:cNvSpPr/>
      </dsp:nvSpPr>
      <dsp:spPr>
        <a:xfrm>
          <a:off x="884369" y="-6292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2F4F7B0-26CA-3744-9AB9-9394CBBEDC1A}">
      <dsp:nvSpPr>
        <dsp:cNvPr id="0" name=""/>
        <dsp:cNvSpPr/>
      </dsp:nvSpPr>
      <dsp:spPr>
        <a:xfrm>
          <a:off x="950605" y="0"/>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Login</a:t>
          </a:r>
        </a:p>
      </dsp:txBody>
      <dsp:txXfrm>
        <a:off x="961692" y="11087"/>
        <a:ext cx="573949" cy="356364"/>
      </dsp:txXfrm>
    </dsp:sp>
    <dsp:sp modelId="{3473DFAD-0FC4-D048-B0DF-F28DF7DB199E}">
      <dsp:nvSpPr>
        <dsp:cNvPr id="0" name=""/>
        <dsp:cNvSpPr/>
      </dsp:nvSpPr>
      <dsp:spPr>
        <a:xfrm>
          <a:off x="-1896" y="55057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D6855E-55F2-5947-932F-5EA116F54113}">
      <dsp:nvSpPr>
        <dsp:cNvPr id="0" name=""/>
        <dsp:cNvSpPr/>
      </dsp:nvSpPr>
      <dsp:spPr>
        <a:xfrm>
          <a:off x="64339" y="613504"/>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 Générale</a:t>
          </a:r>
        </a:p>
      </dsp:txBody>
      <dsp:txXfrm>
        <a:off x="75426" y="624591"/>
        <a:ext cx="573949" cy="356364"/>
      </dsp:txXfrm>
    </dsp:sp>
    <dsp:sp modelId="{35E53E9C-FAE1-4A4C-B558-22DDFB3ED80C}">
      <dsp:nvSpPr>
        <dsp:cNvPr id="0" name=""/>
        <dsp:cNvSpPr/>
      </dsp:nvSpPr>
      <dsp:spPr>
        <a:xfrm>
          <a:off x="1179270" y="55057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A0E571-49BB-0043-8C70-D6C259E69BC1}">
      <dsp:nvSpPr>
        <dsp:cNvPr id="0" name=""/>
        <dsp:cNvSpPr/>
      </dsp:nvSpPr>
      <dsp:spPr>
        <a:xfrm>
          <a:off x="1245506" y="613504"/>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Profil</a:t>
          </a:r>
        </a:p>
      </dsp:txBody>
      <dsp:txXfrm>
        <a:off x="1256593" y="624591"/>
        <a:ext cx="573949" cy="356364"/>
      </dsp:txXfrm>
    </dsp:sp>
    <dsp:sp modelId="{2E409454-3B34-B845-8763-0D01D12F25DC}">
      <dsp:nvSpPr>
        <dsp:cNvPr id="0" name=""/>
        <dsp:cNvSpPr/>
      </dsp:nvSpPr>
      <dsp:spPr>
        <a:xfrm>
          <a:off x="836343" y="112211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9562406-FEB5-1242-B38E-6187060D4DFF}">
      <dsp:nvSpPr>
        <dsp:cNvPr id="0" name=""/>
        <dsp:cNvSpPr/>
      </dsp:nvSpPr>
      <dsp:spPr>
        <a:xfrm>
          <a:off x="902579" y="1185038"/>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Profil</a:t>
          </a:r>
        </a:p>
      </dsp:txBody>
      <dsp:txXfrm>
        <a:off x="913666" y="1196125"/>
        <a:ext cx="573949" cy="356364"/>
      </dsp:txXfrm>
    </dsp:sp>
    <dsp:sp modelId="{021EB0EC-F3F6-6E4F-81EE-717E2B38E6A1}">
      <dsp:nvSpPr>
        <dsp:cNvPr id="0" name=""/>
        <dsp:cNvSpPr/>
      </dsp:nvSpPr>
      <dsp:spPr>
        <a:xfrm>
          <a:off x="836343" y="167402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F3290EF-BCA5-6E48-9AFC-8A8D408A2327}">
      <dsp:nvSpPr>
        <dsp:cNvPr id="0" name=""/>
        <dsp:cNvSpPr/>
      </dsp:nvSpPr>
      <dsp:spPr>
        <a:xfrm>
          <a:off x="902579" y="173694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IHM Profil</a:t>
          </a:r>
        </a:p>
      </dsp:txBody>
      <dsp:txXfrm>
        <a:off x="913666" y="1748036"/>
        <a:ext cx="573949" cy="356364"/>
      </dsp:txXfrm>
    </dsp:sp>
    <dsp:sp modelId="{2158F93A-15DA-B242-A07F-A7014579956E}">
      <dsp:nvSpPr>
        <dsp:cNvPr id="0" name=""/>
        <dsp:cNvSpPr/>
      </dsp:nvSpPr>
      <dsp:spPr>
        <a:xfrm>
          <a:off x="836343" y="222593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5D341B9-0F97-194A-AF51-0D896FF25295}">
      <dsp:nvSpPr>
        <dsp:cNvPr id="0" name=""/>
        <dsp:cNvSpPr/>
      </dsp:nvSpPr>
      <dsp:spPr>
        <a:xfrm>
          <a:off x="902579" y="228886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IHM Profil</a:t>
          </a:r>
        </a:p>
      </dsp:txBody>
      <dsp:txXfrm>
        <a:off x="913666" y="2299947"/>
        <a:ext cx="573949" cy="356364"/>
      </dsp:txXfrm>
    </dsp:sp>
    <dsp:sp modelId="{D7D66FCD-3B79-8244-A90B-011C2637CF84}">
      <dsp:nvSpPr>
        <dsp:cNvPr id="0" name=""/>
        <dsp:cNvSpPr/>
      </dsp:nvSpPr>
      <dsp:spPr>
        <a:xfrm>
          <a:off x="836343" y="276230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C86FB14-15D5-1042-ABDA-4EDEC26EE60B}">
      <dsp:nvSpPr>
        <dsp:cNvPr id="0" name=""/>
        <dsp:cNvSpPr/>
      </dsp:nvSpPr>
      <dsp:spPr>
        <a:xfrm>
          <a:off x="902579" y="282522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Gestion Profil</a:t>
          </a:r>
        </a:p>
      </dsp:txBody>
      <dsp:txXfrm>
        <a:off x="913666" y="2836316"/>
        <a:ext cx="573949" cy="356364"/>
      </dsp:txXfrm>
    </dsp:sp>
    <dsp:sp modelId="{4589FFE8-F218-0E48-B3DC-7D9B67E3D43A}">
      <dsp:nvSpPr>
        <dsp:cNvPr id="0" name=""/>
        <dsp:cNvSpPr/>
      </dsp:nvSpPr>
      <dsp:spPr>
        <a:xfrm>
          <a:off x="1564939" y="112211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7814C1C-7A92-984F-A9F6-B6FBA4AE4328}">
      <dsp:nvSpPr>
        <dsp:cNvPr id="0" name=""/>
        <dsp:cNvSpPr/>
      </dsp:nvSpPr>
      <dsp:spPr>
        <a:xfrm>
          <a:off x="1631175" y="1185038"/>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Gestion Profil</a:t>
          </a:r>
        </a:p>
      </dsp:txBody>
      <dsp:txXfrm>
        <a:off x="1642262" y="1196125"/>
        <a:ext cx="573949" cy="356364"/>
      </dsp:txXfrm>
    </dsp:sp>
    <dsp:sp modelId="{BB01A120-B46D-9849-B8BE-FA8989BACDF3}">
      <dsp:nvSpPr>
        <dsp:cNvPr id="0" name=""/>
        <dsp:cNvSpPr/>
      </dsp:nvSpPr>
      <dsp:spPr>
        <a:xfrm>
          <a:off x="1564939" y="167402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715E84-7AE9-E844-8031-A8F626A7EA0D}">
      <dsp:nvSpPr>
        <dsp:cNvPr id="0" name=""/>
        <dsp:cNvSpPr/>
      </dsp:nvSpPr>
      <dsp:spPr>
        <a:xfrm>
          <a:off x="1631175" y="173694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Gestion Profil</a:t>
          </a:r>
        </a:p>
      </dsp:txBody>
      <dsp:txXfrm>
        <a:off x="1642262" y="1748036"/>
        <a:ext cx="573949" cy="356364"/>
      </dsp:txXfrm>
    </dsp:sp>
    <dsp:sp modelId="{21A3246A-C688-7B45-AE70-DE0079EDBB63}">
      <dsp:nvSpPr>
        <dsp:cNvPr id="0" name=""/>
        <dsp:cNvSpPr/>
      </dsp:nvSpPr>
      <dsp:spPr>
        <a:xfrm>
          <a:off x="1564939" y="222593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49A9DE-D1F0-A243-9F05-A9FF2C215C40}">
      <dsp:nvSpPr>
        <dsp:cNvPr id="0" name=""/>
        <dsp:cNvSpPr/>
      </dsp:nvSpPr>
      <dsp:spPr>
        <a:xfrm>
          <a:off x="1631175" y="228886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Gestion Profil</a:t>
          </a:r>
        </a:p>
      </dsp:txBody>
      <dsp:txXfrm>
        <a:off x="1642262" y="2299947"/>
        <a:ext cx="573949" cy="356364"/>
      </dsp:txXfrm>
    </dsp:sp>
    <dsp:sp modelId="{FDB54CF4-78A4-E442-8383-8982BCA0F44E}">
      <dsp:nvSpPr>
        <dsp:cNvPr id="0" name=""/>
        <dsp:cNvSpPr/>
      </dsp:nvSpPr>
      <dsp:spPr>
        <a:xfrm>
          <a:off x="1564939" y="276230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E62B800-CF10-F343-8950-817FB81E5CDC}">
      <dsp:nvSpPr>
        <dsp:cNvPr id="0" name=""/>
        <dsp:cNvSpPr/>
      </dsp:nvSpPr>
      <dsp:spPr>
        <a:xfrm>
          <a:off x="1631175" y="2825229"/>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Gestion Profil</a:t>
          </a:r>
        </a:p>
      </dsp:txBody>
      <dsp:txXfrm>
        <a:off x="1642262" y="2836316"/>
        <a:ext cx="573949" cy="356364"/>
      </dsp:txXfrm>
    </dsp:sp>
    <dsp:sp modelId="{B4CAAC48-F78D-F249-9FD5-7798C71B4F62}">
      <dsp:nvSpPr>
        <dsp:cNvPr id="0" name=""/>
        <dsp:cNvSpPr/>
      </dsp:nvSpPr>
      <dsp:spPr>
        <a:xfrm>
          <a:off x="2412020" y="55328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AEE3559-415C-B34C-8BA2-3559BAD3EF53}">
      <dsp:nvSpPr>
        <dsp:cNvPr id="0" name=""/>
        <dsp:cNvSpPr/>
      </dsp:nvSpPr>
      <dsp:spPr>
        <a:xfrm>
          <a:off x="2478256" y="616210"/>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Connexion</a:t>
          </a:r>
        </a:p>
      </dsp:txBody>
      <dsp:txXfrm>
        <a:off x="2489343" y="627297"/>
        <a:ext cx="573949" cy="356364"/>
      </dsp:txXfrm>
    </dsp:sp>
    <dsp:sp modelId="{B4183605-6F3D-1648-BB99-29D493C1B67A}">
      <dsp:nvSpPr>
        <dsp:cNvPr id="0" name=""/>
        <dsp:cNvSpPr/>
      </dsp:nvSpPr>
      <dsp:spPr>
        <a:xfrm>
          <a:off x="2412020" y="1105197"/>
          <a:ext cx="596123" cy="378538"/>
        </a:xfrm>
        <a:prstGeom prst="roundRect">
          <a:avLst>
            <a:gd name="adj" fmla="val 10000"/>
          </a:avLst>
        </a:prstGeom>
        <a:gradFill flip="none" rotWithShape="0">
          <a:gsLst>
            <a:gs pos="0">
              <a:schemeClr val="accent1">
                <a:hueOff val="0"/>
                <a:satOff val="0"/>
                <a:lumOff val="0"/>
                <a:tint val="1000"/>
                <a:satMod val="100000"/>
              </a:schemeClr>
            </a:gs>
            <a:gs pos="68000">
              <a:schemeClr val="accent1">
                <a:hueOff val="0"/>
                <a:satOff val="0"/>
                <a:lumOff val="0"/>
                <a:tint val="77000"/>
                <a:satMod val="100000"/>
              </a:schemeClr>
            </a:gs>
            <a:gs pos="81000">
              <a:schemeClr val="accent1">
                <a:hueOff val="0"/>
                <a:satOff val="0"/>
                <a:lumOff val="0"/>
                <a:tint val="79000"/>
                <a:satMod val="100000"/>
              </a:schemeClr>
            </a:gs>
            <a:gs pos="86000">
              <a:schemeClr val="accent1">
                <a:hueOff val="0"/>
                <a:satOff val="0"/>
                <a:lumOff val="0"/>
                <a:tint val="73000"/>
                <a:satMod val="100000"/>
              </a:schemeClr>
            </a:gs>
            <a:gs pos="100000">
              <a:schemeClr val="accent1">
                <a:hueOff val="0"/>
                <a:satOff val="0"/>
                <a:lumOff val="0"/>
                <a:tint val="35000"/>
                <a:satMod val="100000"/>
              </a:schemeClr>
            </a:gs>
          </a:gsLst>
          <a:lin ang="5400000" scaled="0"/>
          <a:tileRect/>
        </a:gradFill>
        <a:ln w="12700" cap="rnd" cmpd="sng">
          <a:noFill/>
          <a:prstDash val="sysDash"/>
          <a:round/>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5273577-41AD-9941-80D2-A58CAA22E089}">
      <dsp:nvSpPr>
        <dsp:cNvPr id="0" name=""/>
        <dsp:cNvSpPr/>
      </dsp:nvSpPr>
      <dsp:spPr>
        <a:xfrm>
          <a:off x="2478256" y="1168121"/>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Conn.</a:t>
          </a:r>
        </a:p>
      </dsp:txBody>
      <dsp:txXfrm>
        <a:off x="2489343" y="1179208"/>
        <a:ext cx="573949" cy="356364"/>
      </dsp:txXfrm>
    </dsp:sp>
    <dsp:sp modelId="{B2270F8B-09A1-2E4F-BA5A-7C8AF7133E60}">
      <dsp:nvSpPr>
        <dsp:cNvPr id="0" name=""/>
        <dsp:cNvSpPr/>
      </dsp:nvSpPr>
      <dsp:spPr>
        <a:xfrm>
          <a:off x="2412020" y="1657108"/>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042FAAA-3E26-3244-A070-D86FDF260A1E}">
      <dsp:nvSpPr>
        <dsp:cNvPr id="0" name=""/>
        <dsp:cNvSpPr/>
      </dsp:nvSpPr>
      <dsp:spPr>
        <a:xfrm>
          <a:off x="2478256" y="1720032"/>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Conn.</a:t>
          </a:r>
        </a:p>
      </dsp:txBody>
      <dsp:txXfrm>
        <a:off x="2489343" y="1731119"/>
        <a:ext cx="573949" cy="356364"/>
      </dsp:txXfrm>
    </dsp:sp>
    <dsp:sp modelId="{FA156100-616A-ED46-897B-963A4779C5B6}">
      <dsp:nvSpPr>
        <dsp:cNvPr id="0" name=""/>
        <dsp:cNvSpPr/>
      </dsp:nvSpPr>
      <dsp:spPr>
        <a:xfrm>
          <a:off x="2412020" y="220901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D666745-04EC-4945-82A2-822523A27A97}">
      <dsp:nvSpPr>
        <dsp:cNvPr id="0" name=""/>
        <dsp:cNvSpPr/>
      </dsp:nvSpPr>
      <dsp:spPr>
        <a:xfrm>
          <a:off x="2478256" y="2271944"/>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Conn.</a:t>
          </a:r>
        </a:p>
      </dsp:txBody>
      <dsp:txXfrm>
        <a:off x="2489343" y="2283031"/>
        <a:ext cx="573949" cy="356364"/>
      </dsp:txXfrm>
    </dsp:sp>
    <dsp:sp modelId="{1B65592E-2DDF-484C-8152-728D38BB0076}">
      <dsp:nvSpPr>
        <dsp:cNvPr id="0" name=""/>
        <dsp:cNvSpPr/>
      </dsp:nvSpPr>
      <dsp:spPr>
        <a:xfrm>
          <a:off x="3655917" y="550583"/>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06FEC8-42D1-124A-A06A-00CCBF8B79AD}">
      <dsp:nvSpPr>
        <dsp:cNvPr id="0" name=""/>
        <dsp:cNvSpPr/>
      </dsp:nvSpPr>
      <dsp:spPr>
        <a:xfrm>
          <a:off x="3722153" y="613507"/>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Partie</a:t>
          </a:r>
        </a:p>
      </dsp:txBody>
      <dsp:txXfrm>
        <a:off x="3733240" y="624594"/>
        <a:ext cx="573949" cy="356364"/>
      </dsp:txXfrm>
    </dsp:sp>
    <dsp:sp modelId="{0BFAC53F-7C5C-9542-BD63-29C63708AF51}">
      <dsp:nvSpPr>
        <dsp:cNvPr id="0" name=""/>
        <dsp:cNvSpPr/>
      </dsp:nvSpPr>
      <dsp:spPr>
        <a:xfrm>
          <a:off x="3291619" y="110249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F0E58FC-17CA-D54D-96E2-F8C75EAD5115}">
      <dsp:nvSpPr>
        <dsp:cNvPr id="0" name=""/>
        <dsp:cNvSpPr/>
      </dsp:nvSpPr>
      <dsp:spPr>
        <a:xfrm>
          <a:off x="3357855" y="1165419"/>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Commencer Partie</a:t>
          </a:r>
        </a:p>
      </dsp:txBody>
      <dsp:txXfrm>
        <a:off x="3368942" y="1176506"/>
        <a:ext cx="573949" cy="356364"/>
      </dsp:txXfrm>
    </dsp:sp>
    <dsp:sp modelId="{49A808BF-B2EC-D247-92B4-84FB1CDBD2BE}">
      <dsp:nvSpPr>
        <dsp:cNvPr id="0" name=""/>
        <dsp:cNvSpPr/>
      </dsp:nvSpPr>
      <dsp:spPr>
        <a:xfrm>
          <a:off x="3283458" y="1658028"/>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5AB7F3A-F123-9244-A66D-DA35F25F7BAF}">
      <dsp:nvSpPr>
        <dsp:cNvPr id="0" name=""/>
        <dsp:cNvSpPr/>
      </dsp:nvSpPr>
      <dsp:spPr>
        <a:xfrm>
          <a:off x="3349694" y="1720952"/>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IHM Commencer Partie</a:t>
          </a:r>
        </a:p>
      </dsp:txBody>
      <dsp:txXfrm>
        <a:off x="3360781" y="1732039"/>
        <a:ext cx="573949" cy="356364"/>
      </dsp:txXfrm>
    </dsp:sp>
    <dsp:sp modelId="{FECD2A82-1771-0B43-A51F-CBAF333302EA}">
      <dsp:nvSpPr>
        <dsp:cNvPr id="0" name=""/>
        <dsp:cNvSpPr/>
      </dsp:nvSpPr>
      <dsp:spPr>
        <a:xfrm>
          <a:off x="3291619" y="2206317"/>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4CCD896-7E2F-4043-8979-9F4632FCAA67}">
      <dsp:nvSpPr>
        <dsp:cNvPr id="0" name=""/>
        <dsp:cNvSpPr/>
      </dsp:nvSpPr>
      <dsp:spPr>
        <a:xfrm>
          <a:off x="3357855" y="2269241"/>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IHM Commencer </a:t>
          </a:r>
        </a:p>
        <a:p>
          <a:pPr lvl="0" algn="ctr" defTabSz="222250">
            <a:lnSpc>
              <a:spcPct val="90000"/>
            </a:lnSpc>
            <a:spcBef>
              <a:spcPct val="0"/>
            </a:spcBef>
            <a:spcAft>
              <a:spcPct val="35000"/>
            </a:spcAft>
          </a:pPr>
          <a:r>
            <a:rPr lang="fr-FR" sz="500" kern="1200"/>
            <a:t>Partie</a:t>
          </a:r>
        </a:p>
      </dsp:txBody>
      <dsp:txXfrm>
        <a:off x="3368942" y="2280328"/>
        <a:ext cx="573949" cy="356364"/>
      </dsp:txXfrm>
    </dsp:sp>
    <dsp:sp modelId="{1F950EBF-BF09-2046-8890-AF4529087A72}">
      <dsp:nvSpPr>
        <dsp:cNvPr id="0" name=""/>
        <dsp:cNvSpPr/>
      </dsp:nvSpPr>
      <dsp:spPr>
        <a:xfrm>
          <a:off x="3291619" y="276230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38031B3-933E-2F4E-926B-7101B01579A3}">
      <dsp:nvSpPr>
        <dsp:cNvPr id="0" name=""/>
        <dsp:cNvSpPr/>
      </dsp:nvSpPr>
      <dsp:spPr>
        <a:xfrm>
          <a:off x="3357855" y="282523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IHM Commencer</a:t>
          </a:r>
        </a:p>
        <a:p>
          <a:pPr lvl="0" algn="ctr" defTabSz="222250">
            <a:lnSpc>
              <a:spcPct val="90000"/>
            </a:lnSpc>
            <a:spcBef>
              <a:spcPct val="0"/>
            </a:spcBef>
            <a:spcAft>
              <a:spcPct val="35000"/>
            </a:spcAft>
          </a:pPr>
          <a:r>
            <a:rPr lang="fr-FR" sz="500" kern="1200"/>
            <a:t>Partie</a:t>
          </a:r>
        </a:p>
      </dsp:txBody>
      <dsp:txXfrm>
        <a:off x="3368942" y="2836317"/>
        <a:ext cx="573949" cy="356364"/>
      </dsp:txXfrm>
    </dsp:sp>
    <dsp:sp modelId="{A190C135-8D0F-6E4A-8296-CA8CDAED8727}">
      <dsp:nvSpPr>
        <dsp:cNvPr id="0" name=""/>
        <dsp:cNvSpPr/>
      </dsp:nvSpPr>
      <dsp:spPr>
        <a:xfrm>
          <a:off x="4020215" y="1102494"/>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245830A-5F70-7E4F-ADA5-B4488DDBD424}">
      <dsp:nvSpPr>
        <dsp:cNvPr id="0" name=""/>
        <dsp:cNvSpPr/>
      </dsp:nvSpPr>
      <dsp:spPr>
        <a:xfrm>
          <a:off x="4086451" y="1165419"/>
          <a:ext cx="596123" cy="37853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IHM Rejouer Partie</a:t>
          </a:r>
        </a:p>
      </dsp:txBody>
      <dsp:txXfrm>
        <a:off x="4097538" y="1176506"/>
        <a:ext cx="573949" cy="356364"/>
      </dsp:txXfrm>
    </dsp:sp>
    <dsp:sp modelId="{DC0B542C-6053-9442-8966-CF69784FEED4}">
      <dsp:nvSpPr>
        <dsp:cNvPr id="0" name=""/>
        <dsp:cNvSpPr/>
      </dsp:nvSpPr>
      <dsp:spPr>
        <a:xfrm>
          <a:off x="4020215" y="1654405"/>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0021042-FCC1-6D4E-82F4-9BE925488BB6}">
      <dsp:nvSpPr>
        <dsp:cNvPr id="0" name=""/>
        <dsp:cNvSpPr/>
      </dsp:nvSpPr>
      <dsp:spPr>
        <a:xfrm>
          <a:off x="4086451" y="171733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Conception</a:t>
          </a:r>
        </a:p>
        <a:p>
          <a:pPr lvl="0" algn="ctr" defTabSz="222250">
            <a:lnSpc>
              <a:spcPct val="90000"/>
            </a:lnSpc>
            <a:spcBef>
              <a:spcPct val="0"/>
            </a:spcBef>
            <a:spcAft>
              <a:spcPct val="35000"/>
            </a:spcAft>
          </a:pPr>
          <a:r>
            <a:rPr lang="fr-FR" sz="500" kern="1200"/>
            <a:t>IHM Rejouer</a:t>
          </a:r>
        </a:p>
        <a:p>
          <a:pPr lvl="0" algn="ctr" defTabSz="222250">
            <a:lnSpc>
              <a:spcPct val="90000"/>
            </a:lnSpc>
            <a:spcBef>
              <a:spcPct val="0"/>
            </a:spcBef>
            <a:spcAft>
              <a:spcPct val="35000"/>
            </a:spcAft>
          </a:pPr>
          <a:r>
            <a:rPr lang="fr-FR" sz="500" kern="1200"/>
            <a:t>Partie</a:t>
          </a:r>
        </a:p>
      </dsp:txBody>
      <dsp:txXfrm>
        <a:off x="4097538" y="1728417"/>
        <a:ext cx="573949" cy="356364"/>
      </dsp:txXfrm>
    </dsp:sp>
    <dsp:sp modelId="{86817047-AD9E-AF4C-9C59-A0D171E03B76}">
      <dsp:nvSpPr>
        <dsp:cNvPr id="0" name=""/>
        <dsp:cNvSpPr/>
      </dsp:nvSpPr>
      <dsp:spPr>
        <a:xfrm>
          <a:off x="4020215" y="2206317"/>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D01FE9-69D1-354D-AEE2-A7ED0577971B}">
      <dsp:nvSpPr>
        <dsp:cNvPr id="0" name=""/>
        <dsp:cNvSpPr/>
      </dsp:nvSpPr>
      <dsp:spPr>
        <a:xfrm>
          <a:off x="4086451" y="2269241"/>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Dév.</a:t>
          </a:r>
        </a:p>
        <a:p>
          <a:pPr lvl="0" algn="ctr" defTabSz="222250">
            <a:lnSpc>
              <a:spcPct val="90000"/>
            </a:lnSpc>
            <a:spcBef>
              <a:spcPct val="0"/>
            </a:spcBef>
            <a:spcAft>
              <a:spcPct val="35000"/>
            </a:spcAft>
          </a:pPr>
          <a:r>
            <a:rPr lang="fr-FR" sz="500" kern="1200"/>
            <a:t>IHM Rejouer</a:t>
          </a:r>
        </a:p>
        <a:p>
          <a:pPr lvl="0" algn="ctr" defTabSz="222250">
            <a:lnSpc>
              <a:spcPct val="90000"/>
            </a:lnSpc>
            <a:spcBef>
              <a:spcPct val="0"/>
            </a:spcBef>
            <a:spcAft>
              <a:spcPct val="35000"/>
            </a:spcAft>
          </a:pPr>
          <a:r>
            <a:rPr lang="fr-FR" sz="500" kern="1200"/>
            <a:t>Partie</a:t>
          </a:r>
        </a:p>
      </dsp:txBody>
      <dsp:txXfrm>
        <a:off x="4097538" y="2280328"/>
        <a:ext cx="573949" cy="356364"/>
      </dsp:txXfrm>
    </dsp:sp>
    <dsp:sp modelId="{95FACA97-9C3F-9147-B25A-221B90BE819D}">
      <dsp:nvSpPr>
        <dsp:cNvPr id="0" name=""/>
        <dsp:cNvSpPr/>
      </dsp:nvSpPr>
      <dsp:spPr>
        <a:xfrm>
          <a:off x="4020215" y="2762306"/>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12700" cap="sq" cmpd="sng">
          <a:noFill/>
          <a:prstDash val="sysDot"/>
          <a:roun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376E966-D856-EE44-AD20-4684BDBF8627}">
      <dsp:nvSpPr>
        <dsp:cNvPr id="0" name=""/>
        <dsp:cNvSpPr/>
      </dsp:nvSpPr>
      <dsp:spPr>
        <a:xfrm>
          <a:off x="4086451" y="2825230"/>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Tests</a:t>
          </a:r>
        </a:p>
        <a:p>
          <a:pPr lvl="0" algn="ctr" defTabSz="222250">
            <a:lnSpc>
              <a:spcPct val="90000"/>
            </a:lnSpc>
            <a:spcBef>
              <a:spcPct val="0"/>
            </a:spcBef>
            <a:spcAft>
              <a:spcPct val="35000"/>
            </a:spcAft>
          </a:pPr>
          <a:r>
            <a:rPr lang="fr-FR" sz="500" kern="1200"/>
            <a:t>IHM Rejouer</a:t>
          </a:r>
        </a:p>
        <a:p>
          <a:pPr lvl="0" algn="ctr" defTabSz="222250">
            <a:lnSpc>
              <a:spcPct val="90000"/>
            </a:lnSpc>
            <a:spcBef>
              <a:spcPct val="0"/>
            </a:spcBef>
            <a:spcAft>
              <a:spcPct val="35000"/>
            </a:spcAft>
          </a:pPr>
          <a:r>
            <a:rPr lang="fr-FR" sz="500" kern="1200"/>
            <a:t>Partie</a:t>
          </a:r>
        </a:p>
      </dsp:txBody>
      <dsp:txXfrm>
        <a:off x="4097538" y="2836317"/>
        <a:ext cx="573949" cy="356364"/>
      </dsp:txXfrm>
    </dsp:sp>
    <dsp:sp modelId="{83F49E87-495C-1541-84D8-ADDC9CEA0873}">
      <dsp:nvSpPr>
        <dsp:cNvPr id="0" name=""/>
        <dsp:cNvSpPr/>
      </dsp:nvSpPr>
      <dsp:spPr>
        <a:xfrm>
          <a:off x="4798950" y="550579"/>
          <a:ext cx="596123" cy="3785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070A34F-DEA9-1A4D-97CB-413E419999FE}">
      <dsp:nvSpPr>
        <dsp:cNvPr id="0" name=""/>
        <dsp:cNvSpPr/>
      </dsp:nvSpPr>
      <dsp:spPr>
        <a:xfrm>
          <a:off x="4865186" y="613504"/>
          <a:ext cx="596123" cy="378538"/>
        </a:xfrm>
        <a:prstGeom prst="roundRect">
          <a:avLst>
            <a:gd name="adj" fmla="val 10000"/>
          </a:avLst>
        </a:prstGeom>
        <a:solidFill>
          <a:schemeClr val="lt1">
            <a:alpha val="90000"/>
            <a:hueOff val="0"/>
            <a:satOff val="0"/>
            <a:lumOff val="0"/>
            <a:alphaOff val="0"/>
          </a:schemeClr>
        </a:solidFill>
        <a:ln w="9525" cap="flat" cmpd="sng" algn="ctr">
          <a:solidFill>
            <a:scrgbClr r="0" g="0" b="0">
              <a:shade val="95000"/>
              <a:satMod val="105000"/>
            </a:scrgbClr>
          </a:solidFill>
          <a:prstDash val="sysDash"/>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Integration</a:t>
          </a:r>
        </a:p>
      </dsp:txBody>
      <dsp:txXfrm>
        <a:off x="4876273" y="624591"/>
        <a:ext cx="573949" cy="3563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14A4C3-DAC8-48D3-9218-BCB3A831DA96}">
      <dsp:nvSpPr>
        <dsp:cNvPr id="0" name=""/>
        <dsp:cNvSpPr/>
      </dsp:nvSpPr>
      <dsp:spPr>
        <a:xfrm>
          <a:off x="3022810" y="1269147"/>
          <a:ext cx="2153003" cy="146376"/>
        </a:xfrm>
        <a:custGeom>
          <a:avLst/>
          <a:gdLst/>
          <a:ahLst/>
          <a:cxnLst/>
          <a:rect l="0" t="0" r="0" b="0"/>
          <a:pathLst>
            <a:path>
              <a:moveTo>
                <a:pt x="0" y="0"/>
              </a:moveTo>
              <a:lnTo>
                <a:pt x="0" y="99751"/>
              </a:lnTo>
              <a:lnTo>
                <a:pt x="2153003" y="99751"/>
              </a:lnTo>
              <a:lnTo>
                <a:pt x="2153003"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89FEC-EE08-4C4B-8ED0-84984684A38B}">
      <dsp:nvSpPr>
        <dsp:cNvPr id="0" name=""/>
        <dsp:cNvSpPr/>
      </dsp:nvSpPr>
      <dsp:spPr>
        <a:xfrm>
          <a:off x="4560670" y="1735119"/>
          <a:ext cx="615143" cy="146376"/>
        </a:xfrm>
        <a:custGeom>
          <a:avLst/>
          <a:gdLst/>
          <a:ahLst/>
          <a:cxnLst/>
          <a:rect l="0" t="0" r="0" b="0"/>
          <a:pathLst>
            <a:path>
              <a:moveTo>
                <a:pt x="0" y="0"/>
              </a:moveTo>
              <a:lnTo>
                <a:pt x="0" y="99751"/>
              </a:lnTo>
              <a:lnTo>
                <a:pt x="615143" y="99751"/>
              </a:lnTo>
              <a:lnTo>
                <a:pt x="615143"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C578B7-F701-434F-96CB-1491962C6B63}">
      <dsp:nvSpPr>
        <dsp:cNvPr id="0" name=""/>
        <dsp:cNvSpPr/>
      </dsp:nvSpPr>
      <dsp:spPr>
        <a:xfrm>
          <a:off x="4514950" y="1735119"/>
          <a:ext cx="91440" cy="146376"/>
        </a:xfrm>
        <a:custGeom>
          <a:avLst/>
          <a:gdLst/>
          <a:ahLst/>
          <a:cxnLst/>
          <a:rect l="0" t="0" r="0" b="0"/>
          <a:pathLst>
            <a:path>
              <a:moveTo>
                <a:pt x="45720" y="0"/>
              </a:moveTo>
              <a:lnTo>
                <a:pt x="4572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47769-5552-4B73-BFFE-3354210B2E9F}">
      <dsp:nvSpPr>
        <dsp:cNvPr id="0" name=""/>
        <dsp:cNvSpPr/>
      </dsp:nvSpPr>
      <dsp:spPr>
        <a:xfrm>
          <a:off x="3945526" y="1735119"/>
          <a:ext cx="615143" cy="146376"/>
        </a:xfrm>
        <a:custGeom>
          <a:avLst/>
          <a:gdLst/>
          <a:ahLst/>
          <a:cxnLst/>
          <a:rect l="0" t="0" r="0" b="0"/>
          <a:pathLst>
            <a:path>
              <a:moveTo>
                <a:pt x="615143" y="0"/>
              </a:moveTo>
              <a:lnTo>
                <a:pt x="615143" y="99751"/>
              </a:lnTo>
              <a:lnTo>
                <a:pt x="0" y="99751"/>
              </a:lnTo>
              <a:lnTo>
                <a:pt x="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568620-EAD5-4743-A6AB-88378F03778A}">
      <dsp:nvSpPr>
        <dsp:cNvPr id="0" name=""/>
        <dsp:cNvSpPr/>
      </dsp:nvSpPr>
      <dsp:spPr>
        <a:xfrm>
          <a:off x="3022810" y="1269147"/>
          <a:ext cx="1537859" cy="146376"/>
        </a:xfrm>
        <a:custGeom>
          <a:avLst/>
          <a:gdLst/>
          <a:ahLst/>
          <a:cxnLst/>
          <a:rect l="0" t="0" r="0" b="0"/>
          <a:pathLst>
            <a:path>
              <a:moveTo>
                <a:pt x="0" y="0"/>
              </a:moveTo>
              <a:lnTo>
                <a:pt x="0" y="99751"/>
              </a:lnTo>
              <a:lnTo>
                <a:pt x="1537859" y="99751"/>
              </a:lnTo>
              <a:lnTo>
                <a:pt x="1537859"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1DF849-FA14-4F6B-8FEE-26A61ADB25E9}">
      <dsp:nvSpPr>
        <dsp:cNvPr id="0" name=""/>
        <dsp:cNvSpPr/>
      </dsp:nvSpPr>
      <dsp:spPr>
        <a:xfrm>
          <a:off x="3022810" y="1269147"/>
          <a:ext cx="307571" cy="146376"/>
        </a:xfrm>
        <a:custGeom>
          <a:avLst/>
          <a:gdLst/>
          <a:ahLst/>
          <a:cxnLst/>
          <a:rect l="0" t="0" r="0" b="0"/>
          <a:pathLst>
            <a:path>
              <a:moveTo>
                <a:pt x="0" y="0"/>
              </a:moveTo>
              <a:lnTo>
                <a:pt x="0" y="99751"/>
              </a:lnTo>
              <a:lnTo>
                <a:pt x="307571" y="99751"/>
              </a:lnTo>
              <a:lnTo>
                <a:pt x="307571"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11DC62-C808-1A48-BA3C-4D2A253262E7}">
      <dsp:nvSpPr>
        <dsp:cNvPr id="0" name=""/>
        <dsp:cNvSpPr/>
      </dsp:nvSpPr>
      <dsp:spPr>
        <a:xfrm>
          <a:off x="2715238" y="1735119"/>
          <a:ext cx="615143" cy="146376"/>
        </a:xfrm>
        <a:custGeom>
          <a:avLst/>
          <a:gdLst/>
          <a:ahLst/>
          <a:cxnLst/>
          <a:rect l="0" t="0" r="0" b="0"/>
          <a:pathLst>
            <a:path>
              <a:moveTo>
                <a:pt x="0" y="0"/>
              </a:moveTo>
              <a:lnTo>
                <a:pt x="0" y="99751"/>
              </a:lnTo>
              <a:lnTo>
                <a:pt x="615143" y="99751"/>
              </a:lnTo>
              <a:lnTo>
                <a:pt x="615143"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6FB6D0-8876-413E-8E0F-170B5DF8745C}">
      <dsp:nvSpPr>
        <dsp:cNvPr id="0" name=""/>
        <dsp:cNvSpPr/>
      </dsp:nvSpPr>
      <dsp:spPr>
        <a:xfrm>
          <a:off x="2669518" y="1735119"/>
          <a:ext cx="91440" cy="146376"/>
        </a:xfrm>
        <a:custGeom>
          <a:avLst/>
          <a:gdLst/>
          <a:ahLst/>
          <a:cxnLst/>
          <a:rect l="0" t="0" r="0" b="0"/>
          <a:pathLst>
            <a:path>
              <a:moveTo>
                <a:pt x="45720" y="0"/>
              </a:moveTo>
              <a:lnTo>
                <a:pt x="4572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E10C42-7749-4E12-A295-10B9C2CC46E6}">
      <dsp:nvSpPr>
        <dsp:cNvPr id="0" name=""/>
        <dsp:cNvSpPr/>
      </dsp:nvSpPr>
      <dsp:spPr>
        <a:xfrm>
          <a:off x="2100095" y="1735119"/>
          <a:ext cx="615143" cy="146376"/>
        </a:xfrm>
        <a:custGeom>
          <a:avLst/>
          <a:gdLst/>
          <a:ahLst/>
          <a:cxnLst/>
          <a:rect l="0" t="0" r="0" b="0"/>
          <a:pathLst>
            <a:path>
              <a:moveTo>
                <a:pt x="615143" y="0"/>
              </a:moveTo>
              <a:lnTo>
                <a:pt x="615143" y="99751"/>
              </a:lnTo>
              <a:lnTo>
                <a:pt x="0" y="99751"/>
              </a:lnTo>
              <a:lnTo>
                <a:pt x="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8933C4-F063-B348-885D-714C8A682ED8}">
      <dsp:nvSpPr>
        <dsp:cNvPr id="0" name=""/>
        <dsp:cNvSpPr/>
      </dsp:nvSpPr>
      <dsp:spPr>
        <a:xfrm>
          <a:off x="2715238" y="1269147"/>
          <a:ext cx="307571" cy="146376"/>
        </a:xfrm>
        <a:custGeom>
          <a:avLst/>
          <a:gdLst/>
          <a:ahLst/>
          <a:cxnLst/>
          <a:rect l="0" t="0" r="0" b="0"/>
          <a:pathLst>
            <a:path>
              <a:moveTo>
                <a:pt x="307571" y="0"/>
              </a:moveTo>
              <a:lnTo>
                <a:pt x="307571" y="99751"/>
              </a:lnTo>
              <a:lnTo>
                <a:pt x="0" y="99751"/>
              </a:lnTo>
              <a:lnTo>
                <a:pt x="0"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C2679E-A321-43D8-A6A7-B6719B4DBAD0}">
      <dsp:nvSpPr>
        <dsp:cNvPr id="0" name=""/>
        <dsp:cNvSpPr/>
      </dsp:nvSpPr>
      <dsp:spPr>
        <a:xfrm>
          <a:off x="869807" y="1735119"/>
          <a:ext cx="615143" cy="146376"/>
        </a:xfrm>
        <a:custGeom>
          <a:avLst/>
          <a:gdLst/>
          <a:ahLst/>
          <a:cxnLst/>
          <a:rect l="0" t="0" r="0" b="0"/>
          <a:pathLst>
            <a:path>
              <a:moveTo>
                <a:pt x="0" y="0"/>
              </a:moveTo>
              <a:lnTo>
                <a:pt x="0" y="99751"/>
              </a:lnTo>
              <a:lnTo>
                <a:pt x="615143" y="99751"/>
              </a:lnTo>
              <a:lnTo>
                <a:pt x="615143"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EE210-91C9-4D57-905E-394725AE033B}">
      <dsp:nvSpPr>
        <dsp:cNvPr id="0" name=""/>
        <dsp:cNvSpPr/>
      </dsp:nvSpPr>
      <dsp:spPr>
        <a:xfrm>
          <a:off x="824087" y="1735119"/>
          <a:ext cx="91440" cy="146376"/>
        </a:xfrm>
        <a:custGeom>
          <a:avLst/>
          <a:gdLst/>
          <a:ahLst/>
          <a:cxnLst/>
          <a:rect l="0" t="0" r="0" b="0"/>
          <a:pathLst>
            <a:path>
              <a:moveTo>
                <a:pt x="45720" y="0"/>
              </a:moveTo>
              <a:lnTo>
                <a:pt x="4572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DFCB95-5D21-41A8-AAC0-B68D461EF541}">
      <dsp:nvSpPr>
        <dsp:cNvPr id="0" name=""/>
        <dsp:cNvSpPr/>
      </dsp:nvSpPr>
      <dsp:spPr>
        <a:xfrm>
          <a:off x="254663" y="1735119"/>
          <a:ext cx="615143" cy="146376"/>
        </a:xfrm>
        <a:custGeom>
          <a:avLst/>
          <a:gdLst/>
          <a:ahLst/>
          <a:cxnLst/>
          <a:rect l="0" t="0" r="0" b="0"/>
          <a:pathLst>
            <a:path>
              <a:moveTo>
                <a:pt x="615143" y="0"/>
              </a:moveTo>
              <a:lnTo>
                <a:pt x="615143" y="99751"/>
              </a:lnTo>
              <a:lnTo>
                <a:pt x="0" y="99751"/>
              </a:lnTo>
              <a:lnTo>
                <a:pt x="0" y="1463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B4E4C-0560-7A4A-A30F-9FDF04FFC2A0}">
      <dsp:nvSpPr>
        <dsp:cNvPr id="0" name=""/>
        <dsp:cNvSpPr/>
      </dsp:nvSpPr>
      <dsp:spPr>
        <a:xfrm>
          <a:off x="869807" y="1269147"/>
          <a:ext cx="2153003" cy="146376"/>
        </a:xfrm>
        <a:custGeom>
          <a:avLst/>
          <a:gdLst/>
          <a:ahLst/>
          <a:cxnLst/>
          <a:rect l="0" t="0" r="0" b="0"/>
          <a:pathLst>
            <a:path>
              <a:moveTo>
                <a:pt x="2153003" y="0"/>
              </a:moveTo>
              <a:lnTo>
                <a:pt x="2153003" y="99751"/>
              </a:lnTo>
              <a:lnTo>
                <a:pt x="0" y="99751"/>
              </a:lnTo>
              <a:lnTo>
                <a:pt x="0" y="1463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64018E-DB31-E145-8E85-7D6D9293668C}">
      <dsp:nvSpPr>
        <dsp:cNvPr id="0" name=""/>
        <dsp:cNvSpPr/>
      </dsp:nvSpPr>
      <dsp:spPr>
        <a:xfrm>
          <a:off x="2771161" y="949552"/>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2F4F7B0-26CA-3744-9AB9-9394CBBEDC1A}">
      <dsp:nvSpPr>
        <dsp:cNvPr id="0" name=""/>
        <dsp:cNvSpPr/>
      </dsp:nvSpPr>
      <dsp:spPr>
        <a:xfrm>
          <a:off x="2827083" y="1002678"/>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des données</a:t>
          </a:r>
        </a:p>
      </dsp:txBody>
      <dsp:txXfrm>
        <a:off x="2836444" y="1012039"/>
        <a:ext cx="484577" cy="300873"/>
      </dsp:txXfrm>
    </dsp:sp>
    <dsp:sp modelId="{3473DFAD-0FC4-D048-B0DF-F28DF7DB199E}">
      <dsp:nvSpPr>
        <dsp:cNvPr id="0" name=""/>
        <dsp:cNvSpPr/>
      </dsp:nvSpPr>
      <dsp:spPr>
        <a:xfrm>
          <a:off x="618157"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D6855E-55F2-5947-932F-5EA116F54113}">
      <dsp:nvSpPr>
        <dsp:cNvPr id="0" name=""/>
        <dsp:cNvSpPr/>
      </dsp:nvSpPr>
      <dsp:spPr>
        <a:xfrm>
          <a:off x="674079"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Modèle de données</a:t>
          </a:r>
        </a:p>
      </dsp:txBody>
      <dsp:txXfrm>
        <a:off x="683440" y="1478010"/>
        <a:ext cx="484577" cy="300873"/>
      </dsp:txXfrm>
    </dsp:sp>
    <dsp:sp modelId="{F0DB24CD-9556-430C-970A-7CAF1D99DE1D}">
      <dsp:nvSpPr>
        <dsp:cNvPr id="0" name=""/>
        <dsp:cNvSpPr/>
      </dsp:nvSpPr>
      <dsp:spPr>
        <a:xfrm>
          <a:off x="3013"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C08FE25-CBB9-4D67-80CA-8DB8ACD3AEB7}">
      <dsp:nvSpPr>
        <dsp:cNvPr id="0" name=""/>
        <dsp:cNvSpPr/>
      </dsp:nvSpPr>
      <dsp:spPr>
        <a:xfrm>
          <a:off x="58935"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Profils</a:t>
          </a:r>
        </a:p>
      </dsp:txBody>
      <dsp:txXfrm>
        <a:off x="68296" y="1943982"/>
        <a:ext cx="484577" cy="300873"/>
      </dsp:txXfrm>
    </dsp:sp>
    <dsp:sp modelId="{CDB88ECC-D9B3-4143-9A10-30B617AC74BF}">
      <dsp:nvSpPr>
        <dsp:cNvPr id="0" name=""/>
        <dsp:cNvSpPr/>
      </dsp:nvSpPr>
      <dsp:spPr>
        <a:xfrm>
          <a:off x="618157"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4CB942A-AE6D-4B9E-B8C9-3311837CFBC1}">
      <dsp:nvSpPr>
        <dsp:cNvPr id="0" name=""/>
        <dsp:cNvSpPr/>
      </dsp:nvSpPr>
      <dsp:spPr>
        <a:xfrm>
          <a:off x="674079"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Parties</a:t>
          </a:r>
        </a:p>
      </dsp:txBody>
      <dsp:txXfrm>
        <a:off x="683440" y="1943982"/>
        <a:ext cx="484577" cy="300873"/>
      </dsp:txXfrm>
    </dsp:sp>
    <dsp:sp modelId="{50763252-ECA4-426D-9B1A-B63CEF72BE99}">
      <dsp:nvSpPr>
        <dsp:cNvPr id="0" name=""/>
        <dsp:cNvSpPr/>
      </dsp:nvSpPr>
      <dsp:spPr>
        <a:xfrm>
          <a:off x="1233301"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1B6DD7C-BA85-4F47-BD65-4C6344B68CD6}">
      <dsp:nvSpPr>
        <dsp:cNvPr id="0" name=""/>
        <dsp:cNvSpPr/>
      </dsp:nvSpPr>
      <dsp:spPr>
        <a:xfrm>
          <a:off x="1289223"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Evénements</a:t>
          </a:r>
        </a:p>
      </dsp:txBody>
      <dsp:txXfrm>
        <a:off x="1298584" y="1943982"/>
        <a:ext cx="484577" cy="300873"/>
      </dsp:txXfrm>
    </dsp:sp>
    <dsp:sp modelId="{35E53E9C-FAE1-4A4C-B558-22DDFB3ED80C}">
      <dsp:nvSpPr>
        <dsp:cNvPr id="0" name=""/>
        <dsp:cNvSpPr/>
      </dsp:nvSpPr>
      <dsp:spPr>
        <a:xfrm>
          <a:off x="2463589"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A0E571-49BB-0043-8C70-D6C259E69BC1}">
      <dsp:nvSpPr>
        <dsp:cNvPr id="0" name=""/>
        <dsp:cNvSpPr/>
      </dsp:nvSpPr>
      <dsp:spPr>
        <a:xfrm>
          <a:off x="2519511"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Interfaces modules</a:t>
          </a:r>
        </a:p>
      </dsp:txBody>
      <dsp:txXfrm>
        <a:off x="2528872" y="1478010"/>
        <a:ext cx="484577" cy="300873"/>
      </dsp:txXfrm>
    </dsp:sp>
    <dsp:sp modelId="{95D3807E-D022-4FC9-96BB-E73D1EF8AB35}">
      <dsp:nvSpPr>
        <dsp:cNvPr id="0" name=""/>
        <dsp:cNvSpPr/>
      </dsp:nvSpPr>
      <dsp:spPr>
        <a:xfrm>
          <a:off x="1848445"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5D16BC0-1057-454F-B0DA-972CD47F1F67}">
      <dsp:nvSpPr>
        <dsp:cNvPr id="0" name=""/>
        <dsp:cNvSpPr/>
      </dsp:nvSpPr>
      <dsp:spPr>
        <a:xfrm>
          <a:off x="1904367"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profils</a:t>
          </a:r>
        </a:p>
      </dsp:txBody>
      <dsp:txXfrm>
        <a:off x="1913728" y="1943982"/>
        <a:ext cx="484577" cy="300873"/>
      </dsp:txXfrm>
    </dsp:sp>
    <dsp:sp modelId="{EA3BDF8D-2544-4D95-B039-F0E553B3BB73}">
      <dsp:nvSpPr>
        <dsp:cNvPr id="0" name=""/>
        <dsp:cNvSpPr/>
      </dsp:nvSpPr>
      <dsp:spPr>
        <a:xfrm>
          <a:off x="2463589"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069DA0D-A17E-488D-B861-85BE25755700}">
      <dsp:nvSpPr>
        <dsp:cNvPr id="0" name=""/>
        <dsp:cNvSpPr/>
      </dsp:nvSpPr>
      <dsp:spPr>
        <a:xfrm>
          <a:off x="2519511"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parties</a:t>
          </a:r>
        </a:p>
      </dsp:txBody>
      <dsp:txXfrm>
        <a:off x="2528872" y="1943982"/>
        <a:ext cx="484577" cy="300873"/>
      </dsp:txXfrm>
    </dsp:sp>
    <dsp:sp modelId="{4589FFE8-F218-0E48-B3DC-7D9B67E3D43A}">
      <dsp:nvSpPr>
        <dsp:cNvPr id="0" name=""/>
        <dsp:cNvSpPr/>
      </dsp:nvSpPr>
      <dsp:spPr>
        <a:xfrm>
          <a:off x="3078733"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7814C1C-7A92-984F-A9F6-B6FBA4AE4328}">
      <dsp:nvSpPr>
        <dsp:cNvPr id="0" name=""/>
        <dsp:cNvSpPr/>
      </dsp:nvSpPr>
      <dsp:spPr>
        <a:xfrm>
          <a:off x="3134655"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Gestion événements</a:t>
          </a:r>
        </a:p>
      </dsp:txBody>
      <dsp:txXfrm>
        <a:off x="3144016" y="1943982"/>
        <a:ext cx="484577" cy="300873"/>
      </dsp:txXfrm>
    </dsp:sp>
    <dsp:sp modelId="{4A14C33D-BD7E-45D7-ACC3-3256FA27EC1E}">
      <dsp:nvSpPr>
        <dsp:cNvPr id="0" name=""/>
        <dsp:cNvSpPr/>
      </dsp:nvSpPr>
      <dsp:spPr>
        <a:xfrm>
          <a:off x="3078733"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87C26E7-F522-4927-A763-BC0C3DA407BB}">
      <dsp:nvSpPr>
        <dsp:cNvPr id="0" name=""/>
        <dsp:cNvSpPr/>
      </dsp:nvSpPr>
      <dsp:spPr>
        <a:xfrm>
          <a:off x="3134655"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Persistance</a:t>
          </a:r>
        </a:p>
      </dsp:txBody>
      <dsp:txXfrm>
        <a:off x="3144016" y="1478010"/>
        <a:ext cx="484577" cy="300873"/>
      </dsp:txXfrm>
    </dsp:sp>
    <dsp:sp modelId="{83F49E87-495C-1541-84D8-ADDC9CEA0873}">
      <dsp:nvSpPr>
        <dsp:cNvPr id="0" name=""/>
        <dsp:cNvSpPr/>
      </dsp:nvSpPr>
      <dsp:spPr>
        <a:xfrm>
          <a:off x="4309020"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070A34F-DEA9-1A4D-97CB-413E419999FE}">
      <dsp:nvSpPr>
        <dsp:cNvPr id="0" name=""/>
        <dsp:cNvSpPr/>
      </dsp:nvSpPr>
      <dsp:spPr>
        <a:xfrm>
          <a:off x="4364942"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Integration</a:t>
          </a:r>
        </a:p>
      </dsp:txBody>
      <dsp:txXfrm>
        <a:off x="4374303" y="1478010"/>
        <a:ext cx="484577" cy="300873"/>
      </dsp:txXfrm>
    </dsp:sp>
    <dsp:sp modelId="{4B0C682C-60CB-4B40-9921-FA1FF3483BE1}">
      <dsp:nvSpPr>
        <dsp:cNvPr id="0" name=""/>
        <dsp:cNvSpPr/>
      </dsp:nvSpPr>
      <dsp:spPr>
        <a:xfrm>
          <a:off x="3693876"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17941B-DEEF-475F-96BF-F27430A98C9B}">
      <dsp:nvSpPr>
        <dsp:cNvPr id="0" name=""/>
        <dsp:cNvSpPr/>
      </dsp:nvSpPr>
      <dsp:spPr>
        <a:xfrm>
          <a:off x="3749799"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IHM Connexion</a:t>
          </a:r>
        </a:p>
      </dsp:txBody>
      <dsp:txXfrm>
        <a:off x="3759160" y="1943982"/>
        <a:ext cx="484577" cy="300873"/>
      </dsp:txXfrm>
    </dsp:sp>
    <dsp:sp modelId="{C290D20C-B6D6-44B5-8A91-1994F8696F81}">
      <dsp:nvSpPr>
        <dsp:cNvPr id="0" name=""/>
        <dsp:cNvSpPr/>
      </dsp:nvSpPr>
      <dsp:spPr>
        <a:xfrm>
          <a:off x="4309020"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C82F77-9E98-4A9E-B78F-FB4C295F9B34}">
      <dsp:nvSpPr>
        <dsp:cNvPr id="0" name=""/>
        <dsp:cNvSpPr/>
      </dsp:nvSpPr>
      <dsp:spPr>
        <a:xfrm>
          <a:off x="4364942"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IHM Grille</a:t>
          </a:r>
        </a:p>
      </dsp:txBody>
      <dsp:txXfrm>
        <a:off x="4374303" y="1943982"/>
        <a:ext cx="484577" cy="300873"/>
      </dsp:txXfrm>
    </dsp:sp>
    <dsp:sp modelId="{3BEFD747-B16A-496C-BFAF-0DD24D59D7FD}">
      <dsp:nvSpPr>
        <dsp:cNvPr id="0" name=""/>
        <dsp:cNvSpPr/>
      </dsp:nvSpPr>
      <dsp:spPr>
        <a:xfrm>
          <a:off x="4924164" y="1881495"/>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507382-21F4-417C-93FB-036096DD02F0}">
      <dsp:nvSpPr>
        <dsp:cNvPr id="0" name=""/>
        <dsp:cNvSpPr/>
      </dsp:nvSpPr>
      <dsp:spPr>
        <a:xfrm>
          <a:off x="4980086" y="1934621"/>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Réseau</a:t>
          </a:r>
        </a:p>
      </dsp:txBody>
      <dsp:txXfrm>
        <a:off x="4989447" y="1943982"/>
        <a:ext cx="484577" cy="300873"/>
      </dsp:txXfrm>
    </dsp:sp>
    <dsp:sp modelId="{377A1DFA-FF91-43D3-9F6D-BD6057B761E4}">
      <dsp:nvSpPr>
        <dsp:cNvPr id="0" name=""/>
        <dsp:cNvSpPr/>
      </dsp:nvSpPr>
      <dsp:spPr>
        <a:xfrm>
          <a:off x="4924164" y="1415523"/>
          <a:ext cx="503299" cy="319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24823-8A8F-400A-B90C-A9445522C93F}">
      <dsp:nvSpPr>
        <dsp:cNvPr id="0" name=""/>
        <dsp:cNvSpPr/>
      </dsp:nvSpPr>
      <dsp:spPr>
        <a:xfrm>
          <a:off x="4980086" y="1468649"/>
          <a:ext cx="503299" cy="319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fr-FR" sz="600" kern="1200"/>
            <a:t>Tests</a:t>
          </a:r>
        </a:p>
      </dsp:txBody>
      <dsp:txXfrm>
        <a:off x="4989447" y="1478010"/>
        <a:ext cx="484577" cy="3008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Projet LO23</PublishDate>
  <Abstract>Auteurs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1ADE13-8FAD-534B-BE58-9977235AD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Settings\lo23a012\Mes documents\LO23.dotx</Template>
  <TotalTime>6</TotalTime>
  <Pages>74</Pages>
  <Words>14016</Words>
  <Characters>77088</Characters>
  <Application>Microsoft Macintosh Word</Application>
  <DocSecurity>0</DocSecurity>
  <Lines>642</Lines>
  <Paragraphs>181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vt:lpstr>
      <vt:lpstr>test</vt:lpstr>
    </vt:vector>
  </TitlesOfParts>
  <Company>UTC</Company>
  <LinksUpToDate>false</LinksUpToDate>
  <CharactersWithSpaces>90923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dc:title>
  <dc:creator>Auteur(s) :</dc:creator>
  <cp:lastModifiedBy>Moi</cp:lastModifiedBy>
  <cp:revision>3</cp:revision>
  <cp:lastPrinted>2013-01-07T23:49:00Z</cp:lastPrinted>
  <dcterms:created xsi:type="dcterms:W3CDTF">2013-01-07T23:49:00Z</dcterms:created>
  <dcterms:modified xsi:type="dcterms:W3CDTF">2013-01-07T23:55:00Z</dcterms:modified>
</cp:coreProperties>
</file>